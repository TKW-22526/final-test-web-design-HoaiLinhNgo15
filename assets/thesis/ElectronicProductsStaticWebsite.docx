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A8450" w14:textId="77777777" w:rsidR="00A705BC" w:rsidRPr="008D78F3" w:rsidRDefault="00A705BC" w:rsidP="00181793">
      <w:pPr>
        <w:jc w:val="center"/>
        <w:rPr>
          <w:sz w:val="30"/>
          <w:szCs w:val="30"/>
        </w:rPr>
      </w:pPr>
      <w:r w:rsidRPr="008D78F3">
        <w:rPr>
          <w:sz w:val="30"/>
          <w:szCs w:val="30"/>
        </w:rPr>
        <w:t>ĐẠI HỌC TRÀ VINH</w:t>
      </w:r>
    </w:p>
    <w:p w14:paraId="4042C5BB" w14:textId="77777777" w:rsidR="00A705BC" w:rsidRPr="008D78F3" w:rsidRDefault="00A705BC" w:rsidP="00181793">
      <w:pPr>
        <w:jc w:val="center"/>
        <w:rPr>
          <w:sz w:val="30"/>
          <w:szCs w:val="30"/>
        </w:rPr>
      </w:pPr>
      <w:r w:rsidRPr="008D78F3">
        <w:rPr>
          <w:sz w:val="30"/>
          <w:szCs w:val="30"/>
        </w:rPr>
        <w:t>TRƯỜNG KỸ THUẬT VÀ CÔNG NGHỆ</w:t>
      </w:r>
    </w:p>
    <w:p w14:paraId="5CA87A83" w14:textId="77777777" w:rsidR="00A705BC" w:rsidRPr="008D78F3" w:rsidRDefault="00A705BC" w:rsidP="00181793">
      <w:pPr>
        <w:jc w:val="center"/>
        <w:rPr>
          <w:b/>
          <w:sz w:val="30"/>
          <w:szCs w:val="30"/>
        </w:rPr>
      </w:pPr>
      <w:r w:rsidRPr="008D78F3">
        <w:rPr>
          <w:b/>
          <w:sz w:val="30"/>
          <w:szCs w:val="30"/>
        </w:rPr>
        <w:t>KHOA CÔNG NGHỆ THÔNG TIN</w:t>
      </w:r>
    </w:p>
    <w:p w14:paraId="4670DCCA" w14:textId="77777777" w:rsidR="00397034" w:rsidRPr="008D78F3" w:rsidRDefault="00397034" w:rsidP="00181793">
      <w:pPr>
        <w:jc w:val="center"/>
        <w:rPr>
          <w:b/>
          <w:sz w:val="30"/>
          <w:szCs w:val="30"/>
        </w:rPr>
      </w:pPr>
    </w:p>
    <w:p w14:paraId="72D30C1E" w14:textId="77777777" w:rsidR="00DB2AD8" w:rsidRPr="008D78F3" w:rsidRDefault="00DB2AD8" w:rsidP="00181793">
      <w:pPr>
        <w:jc w:val="center"/>
        <w:rPr>
          <w:b/>
          <w:sz w:val="30"/>
          <w:szCs w:val="30"/>
        </w:rPr>
      </w:pPr>
    </w:p>
    <w:p w14:paraId="2584D9D4" w14:textId="77777777" w:rsidR="00A705BC" w:rsidRPr="008D78F3" w:rsidRDefault="00AF30EA" w:rsidP="00181793">
      <w:pPr>
        <w:jc w:val="center"/>
      </w:pPr>
      <w:r w:rsidRPr="008D78F3">
        <w:drawing>
          <wp:inline distT="0" distB="0" distL="0" distR="0" wp14:anchorId="03FD380B" wp14:editId="245BA5A3">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74A56876" w14:textId="77777777" w:rsidR="00DB2AD8" w:rsidRPr="008D78F3" w:rsidRDefault="00DB2AD8" w:rsidP="00181793">
      <w:pPr>
        <w:jc w:val="center"/>
      </w:pPr>
    </w:p>
    <w:p w14:paraId="08A57DE4" w14:textId="77777777" w:rsidR="00397034" w:rsidRPr="008D78F3" w:rsidRDefault="00397034" w:rsidP="00181793">
      <w:pPr>
        <w:jc w:val="center"/>
      </w:pPr>
    </w:p>
    <w:p w14:paraId="4FDB5397" w14:textId="77777777" w:rsidR="00A705BC" w:rsidRPr="008D78F3" w:rsidRDefault="00A705BC" w:rsidP="00181793">
      <w:pPr>
        <w:jc w:val="center"/>
        <w:rPr>
          <w:b/>
          <w:sz w:val="30"/>
          <w:szCs w:val="30"/>
        </w:rPr>
      </w:pPr>
      <w:r w:rsidRPr="008D78F3">
        <w:rPr>
          <w:b/>
          <w:sz w:val="30"/>
          <w:szCs w:val="30"/>
        </w:rPr>
        <w:t>ĐỒ ÁN MÔN HỌC</w:t>
      </w:r>
    </w:p>
    <w:p w14:paraId="2C22B7CD" w14:textId="77777777" w:rsidR="00A705BC" w:rsidRPr="008D78F3" w:rsidRDefault="00C77F74" w:rsidP="00181793">
      <w:pPr>
        <w:jc w:val="center"/>
        <w:rPr>
          <w:b/>
          <w:sz w:val="30"/>
          <w:szCs w:val="30"/>
        </w:rPr>
      </w:pPr>
      <w:r w:rsidRPr="008D78F3">
        <w:rPr>
          <w:b/>
          <w:sz w:val="30"/>
          <w:szCs w:val="30"/>
        </w:rPr>
        <w:t>THIẾT KẾ WEB</w:t>
      </w:r>
    </w:p>
    <w:p w14:paraId="4AF1F52F" w14:textId="77777777" w:rsidR="00DB2AD8" w:rsidRPr="008D78F3" w:rsidRDefault="00DB2AD8" w:rsidP="00181793">
      <w:pPr>
        <w:jc w:val="center"/>
        <w:rPr>
          <w:b/>
          <w:sz w:val="30"/>
          <w:szCs w:val="30"/>
        </w:rPr>
      </w:pPr>
    </w:p>
    <w:p w14:paraId="3F57F161" w14:textId="77777777" w:rsidR="00DB2AD8" w:rsidRPr="008D78F3" w:rsidRDefault="00DB2AD8" w:rsidP="00181793">
      <w:pPr>
        <w:jc w:val="center"/>
        <w:rPr>
          <w:b/>
          <w:sz w:val="30"/>
          <w:szCs w:val="30"/>
        </w:rPr>
      </w:pPr>
    </w:p>
    <w:p w14:paraId="649A548A" w14:textId="77777777" w:rsidR="0065710F" w:rsidRPr="008D78F3" w:rsidRDefault="00834694" w:rsidP="00181793">
      <w:pPr>
        <w:jc w:val="center"/>
        <w:rPr>
          <w:b/>
          <w:sz w:val="40"/>
          <w:szCs w:val="40"/>
        </w:rPr>
      </w:pPr>
      <w:r w:rsidRPr="008D78F3">
        <w:rPr>
          <w:b/>
          <w:sz w:val="40"/>
          <w:szCs w:val="40"/>
        </w:rPr>
        <w:t>ELECTRONIC PRODUCTS STATIC WEBSITE</w:t>
      </w:r>
    </w:p>
    <w:p w14:paraId="7A411CDE" w14:textId="16599D75" w:rsidR="00DB2AD8" w:rsidRPr="008D78F3" w:rsidRDefault="0065710F" w:rsidP="00181793">
      <w:pPr>
        <w:jc w:val="center"/>
        <w:rPr>
          <w:b/>
          <w:sz w:val="40"/>
          <w:szCs w:val="40"/>
        </w:rPr>
      </w:pPr>
      <w:r w:rsidRPr="008D78F3">
        <w:rPr>
          <w:b/>
          <w:sz w:val="40"/>
          <w:szCs w:val="40"/>
        </w:rPr>
        <w:t>(</w:t>
      </w:r>
      <w:r w:rsidR="00834694" w:rsidRPr="008D78F3">
        <w:rPr>
          <w:b/>
          <w:sz w:val="40"/>
          <w:szCs w:val="40"/>
        </w:rPr>
        <w:t xml:space="preserve">WEBSITE TĨNH BÁN SẢN PHẨM ĐIỆN </w:t>
      </w:r>
      <w:r w:rsidRPr="008D78F3">
        <w:rPr>
          <w:b/>
          <w:sz w:val="40"/>
          <w:szCs w:val="40"/>
        </w:rPr>
        <w:t>TỬ)</w:t>
      </w:r>
    </w:p>
    <w:p w14:paraId="2EFD7832" w14:textId="77777777" w:rsidR="00DB2AD8" w:rsidRPr="008D78F3" w:rsidRDefault="00DB2AD8" w:rsidP="00181793">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F55323" w:rsidRPr="008D78F3" w14:paraId="3713A457" w14:textId="77777777" w:rsidTr="00F50FA9">
        <w:tc>
          <w:tcPr>
            <w:tcW w:w="2402" w:type="pct"/>
          </w:tcPr>
          <w:p w14:paraId="4CF8E045" w14:textId="77777777" w:rsidR="00F55323" w:rsidRPr="008D78F3" w:rsidRDefault="00F55323" w:rsidP="00397034">
            <w:pPr>
              <w:spacing w:before="120" w:after="120" w:line="360" w:lineRule="auto"/>
              <w:rPr>
                <w:b/>
                <w:sz w:val="28"/>
                <w:szCs w:val="28"/>
              </w:rPr>
            </w:pPr>
            <w:r w:rsidRPr="008D78F3">
              <w:rPr>
                <w:b/>
                <w:sz w:val="28"/>
                <w:szCs w:val="28"/>
              </w:rPr>
              <w:t>Người hướng dẫn:</w:t>
            </w:r>
          </w:p>
          <w:p w14:paraId="02C08333" w14:textId="77777777" w:rsidR="00F55323" w:rsidRPr="008D78F3" w:rsidRDefault="005C722E" w:rsidP="00397034">
            <w:pPr>
              <w:spacing w:before="120" w:after="120" w:line="360" w:lineRule="auto"/>
              <w:ind w:left="432"/>
              <w:rPr>
                <w:sz w:val="28"/>
                <w:szCs w:val="28"/>
              </w:rPr>
            </w:pPr>
            <w:r w:rsidRPr="008D78F3">
              <w:rPr>
                <w:sz w:val="28"/>
                <w:szCs w:val="28"/>
              </w:rPr>
              <w:t xml:space="preserve">Ths. </w:t>
            </w:r>
            <w:r w:rsidR="00E40233" w:rsidRPr="008D78F3">
              <w:rPr>
                <w:sz w:val="28"/>
                <w:szCs w:val="28"/>
              </w:rPr>
              <w:t>Nguyễn Ngọc Đan Thanh</w:t>
            </w:r>
          </w:p>
        </w:tc>
        <w:tc>
          <w:tcPr>
            <w:tcW w:w="2598" w:type="pct"/>
          </w:tcPr>
          <w:p w14:paraId="2E75DD9F" w14:textId="77777777" w:rsidR="00F55323" w:rsidRPr="008D78F3" w:rsidRDefault="00E40233" w:rsidP="00397034">
            <w:pPr>
              <w:spacing w:before="120" w:after="120" w:line="360" w:lineRule="auto"/>
              <w:rPr>
                <w:b/>
                <w:sz w:val="28"/>
                <w:szCs w:val="28"/>
              </w:rPr>
            </w:pPr>
            <w:r w:rsidRPr="008D78F3">
              <w:rPr>
                <w:b/>
                <w:sz w:val="28"/>
                <w:szCs w:val="28"/>
              </w:rPr>
              <w:t>Sinh viên thực hiện:</w:t>
            </w:r>
          </w:p>
          <w:p w14:paraId="7AC3E90A" w14:textId="51E88AC2" w:rsidR="00E40233" w:rsidRPr="008D78F3" w:rsidRDefault="00E40233" w:rsidP="00FA7008">
            <w:pPr>
              <w:spacing w:before="120" w:after="120" w:line="360" w:lineRule="auto"/>
              <w:ind w:left="360"/>
              <w:rPr>
                <w:sz w:val="28"/>
                <w:szCs w:val="28"/>
              </w:rPr>
            </w:pPr>
            <w:r w:rsidRPr="008D78F3">
              <w:rPr>
                <w:sz w:val="28"/>
                <w:szCs w:val="28"/>
              </w:rPr>
              <w:t xml:space="preserve">Họ tên: </w:t>
            </w:r>
            <w:r w:rsidR="00D47612" w:rsidRPr="008D78F3">
              <w:rPr>
                <w:sz w:val="28"/>
                <w:szCs w:val="28"/>
              </w:rPr>
              <w:t>Ngô Hoài Linh</w:t>
            </w:r>
          </w:p>
          <w:p w14:paraId="48D01207" w14:textId="5EC6F1CD" w:rsidR="00E40233" w:rsidRPr="008D78F3" w:rsidRDefault="00E40233" w:rsidP="00FA7008">
            <w:pPr>
              <w:spacing w:before="120" w:after="120" w:line="360" w:lineRule="auto"/>
              <w:ind w:left="360"/>
              <w:rPr>
                <w:sz w:val="28"/>
                <w:szCs w:val="28"/>
              </w:rPr>
            </w:pPr>
            <w:r w:rsidRPr="008D78F3">
              <w:rPr>
                <w:sz w:val="28"/>
                <w:szCs w:val="28"/>
              </w:rPr>
              <w:t xml:space="preserve">Mã số: </w:t>
            </w:r>
            <w:r w:rsidR="00D47612" w:rsidRPr="008D78F3">
              <w:rPr>
                <w:sz w:val="28"/>
                <w:szCs w:val="28"/>
              </w:rPr>
              <w:t>110124106</w:t>
            </w:r>
          </w:p>
          <w:p w14:paraId="715077DF" w14:textId="6F8CE578" w:rsidR="00E40233" w:rsidRPr="008D78F3" w:rsidRDefault="00E40233" w:rsidP="00FA7008">
            <w:pPr>
              <w:spacing w:before="120" w:after="120" w:line="360" w:lineRule="auto"/>
              <w:ind w:left="360"/>
              <w:rPr>
                <w:sz w:val="28"/>
                <w:szCs w:val="28"/>
              </w:rPr>
            </w:pPr>
            <w:r w:rsidRPr="008D78F3">
              <w:rPr>
                <w:sz w:val="28"/>
                <w:szCs w:val="28"/>
              </w:rPr>
              <w:t xml:space="preserve">Mã lớp: </w:t>
            </w:r>
            <w:r w:rsidR="00B925EE">
              <w:rPr>
                <w:sz w:val="28"/>
                <w:szCs w:val="28"/>
              </w:rPr>
              <w:t>DA24</w:t>
            </w:r>
            <w:r w:rsidR="00D47612" w:rsidRPr="008D78F3">
              <w:rPr>
                <w:sz w:val="28"/>
                <w:szCs w:val="28"/>
              </w:rPr>
              <w:t>TTA</w:t>
            </w:r>
          </w:p>
        </w:tc>
      </w:tr>
    </w:tbl>
    <w:p w14:paraId="0794810A" w14:textId="77777777" w:rsidR="00F55323" w:rsidRPr="008D78F3" w:rsidRDefault="00F55323"/>
    <w:p w14:paraId="67271188" w14:textId="77777777" w:rsidR="00DB2AD8" w:rsidRPr="008D78F3" w:rsidRDefault="00DB2AD8" w:rsidP="00397034">
      <w:pPr>
        <w:jc w:val="center"/>
        <w:rPr>
          <w:b/>
          <w:sz w:val="30"/>
          <w:szCs w:val="30"/>
        </w:rPr>
      </w:pPr>
    </w:p>
    <w:p w14:paraId="60D87163" w14:textId="77777777" w:rsidR="00DB2AD8" w:rsidRPr="008D78F3" w:rsidRDefault="00DB2AD8" w:rsidP="00397034">
      <w:pPr>
        <w:jc w:val="center"/>
        <w:rPr>
          <w:b/>
          <w:sz w:val="30"/>
          <w:szCs w:val="30"/>
        </w:rPr>
      </w:pPr>
    </w:p>
    <w:p w14:paraId="6A82BAC7" w14:textId="77777777" w:rsidR="00AE352B" w:rsidRPr="008D78F3" w:rsidRDefault="00AE352B" w:rsidP="00397034">
      <w:pPr>
        <w:jc w:val="center"/>
        <w:rPr>
          <w:b/>
          <w:sz w:val="28"/>
          <w:szCs w:val="28"/>
        </w:rPr>
      </w:pPr>
      <w:r w:rsidRPr="008D78F3">
        <w:rPr>
          <w:b/>
          <w:sz w:val="28"/>
          <w:szCs w:val="28"/>
        </w:rPr>
        <w:t>Vĩnh Long, tháng 6 năm 2026</w:t>
      </w:r>
    </w:p>
    <w:p w14:paraId="34446000" w14:textId="77777777" w:rsidR="00DB2AD8" w:rsidRPr="008D78F3" w:rsidRDefault="003B599F" w:rsidP="00DB2AD8">
      <w:pPr>
        <w:jc w:val="center"/>
        <w:rPr>
          <w:sz w:val="30"/>
          <w:szCs w:val="30"/>
        </w:rPr>
      </w:pPr>
      <w:r w:rsidRPr="008D78F3">
        <w:br w:type="page"/>
      </w:r>
      <w:r w:rsidR="00DB2AD8" w:rsidRPr="008D78F3">
        <w:rPr>
          <w:sz w:val="30"/>
          <w:szCs w:val="30"/>
        </w:rPr>
        <w:lastRenderedPageBreak/>
        <w:t>ĐẠI HỌC TRÀ VINH</w:t>
      </w:r>
    </w:p>
    <w:p w14:paraId="3E23B592" w14:textId="77777777" w:rsidR="00DB2AD8" w:rsidRPr="008D78F3" w:rsidRDefault="00DB2AD8" w:rsidP="00DB2AD8">
      <w:pPr>
        <w:jc w:val="center"/>
        <w:rPr>
          <w:sz w:val="30"/>
          <w:szCs w:val="30"/>
        </w:rPr>
      </w:pPr>
      <w:r w:rsidRPr="008D78F3">
        <w:rPr>
          <w:sz w:val="30"/>
          <w:szCs w:val="30"/>
        </w:rPr>
        <w:t>TRƯỜNG KỸ THUẬT VÀ CÔNG NGHỆ</w:t>
      </w:r>
    </w:p>
    <w:p w14:paraId="7AF96625" w14:textId="77777777" w:rsidR="00DB2AD8" w:rsidRPr="008D78F3" w:rsidRDefault="00DB2AD8" w:rsidP="00DB2AD8">
      <w:pPr>
        <w:jc w:val="center"/>
        <w:rPr>
          <w:b/>
          <w:sz w:val="30"/>
          <w:szCs w:val="30"/>
        </w:rPr>
      </w:pPr>
      <w:r w:rsidRPr="008D78F3">
        <w:rPr>
          <w:b/>
          <w:sz w:val="30"/>
          <w:szCs w:val="30"/>
        </w:rPr>
        <w:t>KHOA CÔNG NGHỆ THÔNG TIN</w:t>
      </w:r>
    </w:p>
    <w:p w14:paraId="4CD09DEA" w14:textId="77777777" w:rsidR="00DB2AD8" w:rsidRPr="008D78F3" w:rsidRDefault="00DB2AD8" w:rsidP="00DB2AD8">
      <w:pPr>
        <w:jc w:val="center"/>
        <w:rPr>
          <w:b/>
          <w:sz w:val="30"/>
          <w:szCs w:val="30"/>
        </w:rPr>
      </w:pPr>
    </w:p>
    <w:p w14:paraId="7A46F93D" w14:textId="77777777" w:rsidR="00DB2AD8" w:rsidRPr="008D78F3" w:rsidRDefault="00DB2AD8" w:rsidP="00DB2AD8">
      <w:pPr>
        <w:jc w:val="center"/>
        <w:rPr>
          <w:b/>
          <w:sz w:val="30"/>
          <w:szCs w:val="30"/>
        </w:rPr>
      </w:pPr>
    </w:p>
    <w:p w14:paraId="0FD49432" w14:textId="77777777" w:rsidR="00DB2AD8" w:rsidRPr="008D78F3" w:rsidRDefault="00DB2AD8" w:rsidP="00DB2AD8">
      <w:pPr>
        <w:jc w:val="center"/>
      </w:pPr>
      <w:r w:rsidRPr="008D78F3">
        <w:drawing>
          <wp:inline distT="0" distB="0" distL="0" distR="0" wp14:anchorId="3649F6BC" wp14:editId="4E8B6C3A">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6945FF87" w14:textId="77777777" w:rsidR="00DB2AD8" w:rsidRPr="008D78F3" w:rsidRDefault="00DB2AD8" w:rsidP="00DB2AD8">
      <w:pPr>
        <w:jc w:val="center"/>
      </w:pPr>
    </w:p>
    <w:p w14:paraId="3D68D52E" w14:textId="77777777" w:rsidR="00DB2AD8" w:rsidRPr="008D78F3" w:rsidRDefault="00DB2AD8" w:rsidP="00DB2AD8">
      <w:pPr>
        <w:jc w:val="center"/>
      </w:pPr>
    </w:p>
    <w:p w14:paraId="79C71834" w14:textId="77777777" w:rsidR="00C50A2A" w:rsidRPr="008D78F3" w:rsidRDefault="00C50A2A" w:rsidP="00C50A2A">
      <w:pPr>
        <w:jc w:val="center"/>
        <w:rPr>
          <w:b/>
          <w:sz w:val="30"/>
          <w:szCs w:val="30"/>
        </w:rPr>
      </w:pPr>
      <w:r w:rsidRPr="008D78F3">
        <w:rPr>
          <w:b/>
          <w:sz w:val="30"/>
          <w:szCs w:val="30"/>
        </w:rPr>
        <w:t>ĐỒ ÁN MÔN HỌC</w:t>
      </w:r>
    </w:p>
    <w:p w14:paraId="65F88291" w14:textId="77777777" w:rsidR="00C50A2A" w:rsidRPr="008D78F3" w:rsidRDefault="00C50A2A" w:rsidP="00C50A2A">
      <w:pPr>
        <w:jc w:val="center"/>
        <w:rPr>
          <w:b/>
          <w:sz w:val="30"/>
          <w:szCs w:val="30"/>
        </w:rPr>
      </w:pPr>
      <w:r w:rsidRPr="008D78F3">
        <w:rPr>
          <w:b/>
          <w:sz w:val="30"/>
          <w:szCs w:val="30"/>
        </w:rPr>
        <w:t>THIẾT KẾ WEB</w:t>
      </w:r>
    </w:p>
    <w:p w14:paraId="09B5E24D" w14:textId="77777777" w:rsidR="00DB2AD8" w:rsidRPr="008D78F3" w:rsidRDefault="00DB2AD8" w:rsidP="00DB2AD8">
      <w:pPr>
        <w:jc w:val="center"/>
        <w:rPr>
          <w:b/>
          <w:sz w:val="30"/>
          <w:szCs w:val="30"/>
        </w:rPr>
      </w:pPr>
    </w:p>
    <w:p w14:paraId="21B74D7C" w14:textId="77777777" w:rsidR="00DB2AD8" w:rsidRPr="008D78F3" w:rsidRDefault="00DB2AD8" w:rsidP="00DB2AD8">
      <w:pPr>
        <w:jc w:val="center"/>
        <w:rPr>
          <w:b/>
          <w:sz w:val="30"/>
          <w:szCs w:val="30"/>
        </w:rPr>
      </w:pPr>
    </w:p>
    <w:p w14:paraId="5FA6430D" w14:textId="77777777" w:rsidR="0065710F" w:rsidRPr="008D78F3" w:rsidRDefault="0065710F" w:rsidP="0065710F">
      <w:pPr>
        <w:jc w:val="center"/>
        <w:rPr>
          <w:b/>
          <w:sz w:val="40"/>
          <w:szCs w:val="40"/>
        </w:rPr>
      </w:pPr>
      <w:r w:rsidRPr="008D78F3">
        <w:rPr>
          <w:b/>
          <w:sz w:val="40"/>
          <w:szCs w:val="40"/>
        </w:rPr>
        <w:t>ELECTRONIC PRODUCTS STATIC WEBSITE</w:t>
      </w:r>
    </w:p>
    <w:p w14:paraId="086745CF" w14:textId="77777777" w:rsidR="0065710F" w:rsidRPr="008D78F3" w:rsidRDefault="0065710F" w:rsidP="0065710F">
      <w:pPr>
        <w:jc w:val="center"/>
        <w:rPr>
          <w:b/>
          <w:sz w:val="40"/>
          <w:szCs w:val="40"/>
        </w:rPr>
      </w:pPr>
      <w:r w:rsidRPr="008D78F3">
        <w:rPr>
          <w:b/>
          <w:sz w:val="40"/>
          <w:szCs w:val="40"/>
        </w:rPr>
        <w:t>(WEBSITE TĨNH BÁN SẢN PHẨM ĐIỆN TỬ)</w:t>
      </w:r>
    </w:p>
    <w:p w14:paraId="5D9019B5" w14:textId="77777777" w:rsidR="00C50A2A" w:rsidRPr="008D78F3" w:rsidRDefault="00C50A2A" w:rsidP="00DB2AD8">
      <w:pPr>
        <w:jc w:val="center"/>
        <w:rPr>
          <w:b/>
          <w:sz w:val="40"/>
          <w:szCs w:val="40"/>
        </w:rPr>
      </w:pPr>
    </w:p>
    <w:p w14:paraId="7C371DE0" w14:textId="77777777" w:rsidR="00C50A2A" w:rsidRPr="008D78F3" w:rsidRDefault="00C50A2A" w:rsidP="00DB2AD8">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C50A2A" w:rsidRPr="008D78F3" w14:paraId="0D3F9A01" w14:textId="77777777" w:rsidTr="00080838">
        <w:tc>
          <w:tcPr>
            <w:tcW w:w="2402" w:type="pct"/>
          </w:tcPr>
          <w:p w14:paraId="69821482" w14:textId="77777777" w:rsidR="00C50A2A" w:rsidRPr="008D78F3" w:rsidRDefault="00C50A2A" w:rsidP="00080838">
            <w:pPr>
              <w:spacing w:before="120" w:after="120" w:line="360" w:lineRule="auto"/>
              <w:rPr>
                <w:b/>
                <w:sz w:val="28"/>
                <w:szCs w:val="28"/>
              </w:rPr>
            </w:pPr>
            <w:r w:rsidRPr="008D78F3">
              <w:rPr>
                <w:b/>
                <w:sz w:val="28"/>
                <w:szCs w:val="28"/>
              </w:rPr>
              <w:t>Người hướng dẫn:</w:t>
            </w:r>
          </w:p>
          <w:p w14:paraId="3E599C10" w14:textId="77777777" w:rsidR="00C50A2A" w:rsidRPr="008D78F3" w:rsidRDefault="00C50A2A" w:rsidP="00080838">
            <w:pPr>
              <w:spacing w:before="120" w:after="120" w:line="360" w:lineRule="auto"/>
              <w:ind w:left="432"/>
              <w:rPr>
                <w:sz w:val="28"/>
                <w:szCs w:val="28"/>
              </w:rPr>
            </w:pPr>
            <w:r w:rsidRPr="008D78F3">
              <w:rPr>
                <w:sz w:val="28"/>
                <w:szCs w:val="28"/>
              </w:rPr>
              <w:t>Ths. Nguyễn Ngọc Đan Thanh</w:t>
            </w:r>
          </w:p>
        </w:tc>
        <w:tc>
          <w:tcPr>
            <w:tcW w:w="2598" w:type="pct"/>
          </w:tcPr>
          <w:p w14:paraId="0EC4EDAE" w14:textId="77777777" w:rsidR="00C50A2A" w:rsidRPr="008D78F3" w:rsidRDefault="00C50A2A" w:rsidP="00080838">
            <w:pPr>
              <w:spacing w:before="120" w:after="120" w:line="360" w:lineRule="auto"/>
              <w:rPr>
                <w:b/>
                <w:sz w:val="28"/>
                <w:szCs w:val="28"/>
              </w:rPr>
            </w:pPr>
            <w:r w:rsidRPr="008D78F3">
              <w:rPr>
                <w:b/>
                <w:sz w:val="28"/>
                <w:szCs w:val="28"/>
              </w:rPr>
              <w:t>Sinh viên thực hiện:</w:t>
            </w:r>
          </w:p>
          <w:p w14:paraId="33DED3D9" w14:textId="57C0DA53" w:rsidR="00C50A2A" w:rsidRPr="008D78F3" w:rsidRDefault="00C50A2A" w:rsidP="00080838">
            <w:pPr>
              <w:spacing w:before="120" w:after="120" w:line="360" w:lineRule="auto"/>
              <w:ind w:left="360"/>
              <w:rPr>
                <w:sz w:val="28"/>
                <w:szCs w:val="28"/>
              </w:rPr>
            </w:pPr>
            <w:r w:rsidRPr="008D78F3">
              <w:rPr>
                <w:sz w:val="28"/>
                <w:szCs w:val="28"/>
              </w:rPr>
              <w:t xml:space="preserve">Họ tên: </w:t>
            </w:r>
            <w:r w:rsidR="00D47612" w:rsidRPr="008D78F3">
              <w:rPr>
                <w:sz w:val="28"/>
                <w:szCs w:val="28"/>
              </w:rPr>
              <w:t>Ngô Hoài Linh</w:t>
            </w:r>
          </w:p>
          <w:p w14:paraId="0672090C" w14:textId="56D3FD09" w:rsidR="00C50A2A" w:rsidRPr="008D78F3" w:rsidRDefault="00C50A2A" w:rsidP="00080838">
            <w:pPr>
              <w:spacing w:before="120" w:after="120" w:line="360" w:lineRule="auto"/>
              <w:ind w:left="360"/>
              <w:rPr>
                <w:sz w:val="28"/>
                <w:szCs w:val="28"/>
              </w:rPr>
            </w:pPr>
            <w:r w:rsidRPr="008D78F3">
              <w:rPr>
                <w:sz w:val="28"/>
                <w:szCs w:val="28"/>
              </w:rPr>
              <w:t xml:space="preserve">Mã số: </w:t>
            </w:r>
            <w:r w:rsidR="00D47612" w:rsidRPr="008D78F3">
              <w:rPr>
                <w:sz w:val="28"/>
                <w:szCs w:val="28"/>
              </w:rPr>
              <w:t>110124106</w:t>
            </w:r>
          </w:p>
          <w:p w14:paraId="5FD1C356" w14:textId="33FBF0EB" w:rsidR="00C50A2A" w:rsidRPr="008D78F3" w:rsidRDefault="00C50A2A" w:rsidP="00080838">
            <w:pPr>
              <w:spacing w:before="120" w:after="120" w:line="360" w:lineRule="auto"/>
              <w:ind w:left="360"/>
              <w:rPr>
                <w:sz w:val="28"/>
                <w:szCs w:val="28"/>
              </w:rPr>
            </w:pPr>
            <w:r w:rsidRPr="008D78F3">
              <w:rPr>
                <w:sz w:val="28"/>
                <w:szCs w:val="28"/>
              </w:rPr>
              <w:t xml:space="preserve">Mã lớp: </w:t>
            </w:r>
            <w:r w:rsidR="00B925EE">
              <w:rPr>
                <w:sz w:val="28"/>
                <w:szCs w:val="28"/>
              </w:rPr>
              <w:t>DA24</w:t>
            </w:r>
            <w:r w:rsidR="00D47612" w:rsidRPr="008D78F3">
              <w:rPr>
                <w:sz w:val="28"/>
                <w:szCs w:val="28"/>
              </w:rPr>
              <w:t>TT</w:t>
            </w:r>
            <w:r w:rsidRPr="008D78F3">
              <w:rPr>
                <w:sz w:val="28"/>
                <w:szCs w:val="28"/>
              </w:rPr>
              <w:t>A</w:t>
            </w:r>
          </w:p>
        </w:tc>
      </w:tr>
    </w:tbl>
    <w:p w14:paraId="5C03D115" w14:textId="77777777" w:rsidR="0005453D" w:rsidRPr="008D78F3" w:rsidRDefault="0005453D" w:rsidP="0005453D"/>
    <w:p w14:paraId="1978FFBA" w14:textId="77777777" w:rsidR="0005453D" w:rsidRPr="008D78F3" w:rsidRDefault="0005453D" w:rsidP="0005453D">
      <w:pPr>
        <w:jc w:val="center"/>
        <w:rPr>
          <w:b/>
          <w:sz w:val="30"/>
          <w:szCs w:val="30"/>
        </w:rPr>
      </w:pPr>
    </w:p>
    <w:p w14:paraId="51F74807" w14:textId="77777777" w:rsidR="0005453D" w:rsidRPr="008D78F3" w:rsidRDefault="0005453D" w:rsidP="0005453D">
      <w:pPr>
        <w:jc w:val="center"/>
        <w:rPr>
          <w:b/>
          <w:sz w:val="30"/>
          <w:szCs w:val="30"/>
        </w:rPr>
      </w:pPr>
    </w:p>
    <w:p w14:paraId="16931CFF" w14:textId="77777777" w:rsidR="00314527" w:rsidRPr="008D78F3" w:rsidRDefault="0005453D" w:rsidP="0005453D">
      <w:pPr>
        <w:jc w:val="center"/>
        <w:rPr>
          <w:sz w:val="28"/>
          <w:szCs w:val="28"/>
        </w:rPr>
      </w:pPr>
      <w:r w:rsidRPr="008D78F3">
        <w:rPr>
          <w:b/>
          <w:sz w:val="28"/>
          <w:szCs w:val="28"/>
        </w:rPr>
        <w:t>Vĩnh Long, tháng 6 năm 2026</w:t>
      </w:r>
    </w:p>
    <w:p w14:paraId="24CC1E0F" w14:textId="77777777" w:rsidR="00574222" w:rsidRPr="008D78F3" w:rsidRDefault="00574222">
      <w:pPr>
        <w:sectPr w:rsidR="00574222" w:rsidRPr="008D78F3" w:rsidSect="00FA7008">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45A9DA80" w14:textId="77777777" w:rsidR="00314527" w:rsidRPr="008D78F3" w:rsidRDefault="00314527" w:rsidP="002D6E1C">
      <w:pPr>
        <w:pStyle w:val="DEMUC"/>
      </w:pPr>
      <w:r w:rsidRPr="008D78F3">
        <w:lastRenderedPageBreak/>
        <w:t>Lời cảm ơn</w:t>
      </w:r>
    </w:p>
    <w:p w14:paraId="36BE1077" w14:textId="52B05CEC" w:rsidR="00920370" w:rsidRPr="008D78F3" w:rsidRDefault="00920370" w:rsidP="00920370">
      <w:pPr>
        <w:pStyle w:val="noidung"/>
      </w:pPr>
      <w:r w:rsidRPr="008D78F3">
        <w:t xml:space="preserve">Em xin gửi lời cảm ơn sâu sắc đến cô </w:t>
      </w:r>
      <w:r w:rsidR="0065710F" w:rsidRPr="008D78F3">
        <w:t>Đan Thanh</w:t>
      </w:r>
      <w:r w:rsidRPr="008D78F3">
        <w:t xml:space="preserve"> – người đã dành nhiều tâm huyết, thời gian và sự tận tình để bồi dưỡng, hướng dẫn em trong suốt quá trình học tập và thực hiện báo cáo cuối khóa này.</w:t>
      </w:r>
    </w:p>
    <w:p w14:paraId="348A6B11" w14:textId="77777777" w:rsidR="00920370" w:rsidRPr="008D78F3" w:rsidRDefault="00920370" w:rsidP="00920370">
      <w:pPr>
        <w:pStyle w:val="noidung"/>
      </w:pPr>
      <w:r w:rsidRPr="008D78F3">
        <w:t>Trong từng buổi học, cô không chỉ truyền đạt kiến thức chuyên môn mà còn khơi gợi cho em niềm đam mê, sự kiên trì và tinh thần trách nhiệm trong nghiên cứu. Những chia sẻ, định hướng và sự động viên của cô đã giúp em vượt qua khó khăn, hoàn thiện kỹ năng, và có thêm sự tự tin để hoàn thành bài báo cáo này.</w:t>
      </w:r>
    </w:p>
    <w:p w14:paraId="3D3A29BE" w14:textId="77777777" w:rsidR="00920370" w:rsidRPr="008D78F3" w:rsidRDefault="00920370" w:rsidP="00920370">
      <w:pPr>
        <w:pStyle w:val="noidung"/>
      </w:pPr>
      <w:r w:rsidRPr="008D78F3">
        <w:t>Em hiểu rằng thành quả hôm nay không chỉ là nỗ lực của bản thân mà còn là kết quả từ sự tận tâm giảng dạy và dìu dắt của cô. Em vô cùng trân trọng và biết ơn những gì cô đã dành cho em, và em sẽ luôn ghi nhớ những bài học quý giá ấy như hành trang để bước tiếp trên con đường học tập và sự nghiệp sau này.</w:t>
      </w:r>
    </w:p>
    <w:p w14:paraId="2D976E03" w14:textId="68CA8959" w:rsidR="000B3C8E" w:rsidRPr="008D78F3" w:rsidRDefault="00920370" w:rsidP="0065710F">
      <w:pPr>
        <w:pStyle w:val="noidung"/>
      </w:pPr>
      <w:r w:rsidRPr="008D78F3">
        <w:t>Xin kính chúc cô luôn mạnh khỏe, hạnh phúc và tiếp tục truyền lửa đam mê cho nhiều thế hệ học trò.</w:t>
      </w:r>
    </w:p>
    <w:p w14:paraId="5E319003" w14:textId="77777777" w:rsidR="0065710F" w:rsidRPr="008D78F3" w:rsidRDefault="0065710F" w:rsidP="0065710F">
      <w:pPr>
        <w:pStyle w:val="noidung"/>
      </w:pPr>
    </w:p>
    <w:p w14:paraId="25643153" w14:textId="77777777" w:rsidR="000B3C8E" w:rsidRPr="008D78F3" w:rsidRDefault="000B3C8E" w:rsidP="000B3C8E">
      <w:pPr>
        <w:pStyle w:val="noidung"/>
        <w:ind w:left="5103"/>
        <w:jc w:val="center"/>
        <w:rPr>
          <w:b/>
        </w:rPr>
      </w:pPr>
      <w:r w:rsidRPr="008D78F3">
        <w:rPr>
          <w:b/>
        </w:rPr>
        <w:t>Sinh viên thực hiện</w:t>
      </w:r>
    </w:p>
    <w:p w14:paraId="0FC4F487" w14:textId="77777777" w:rsidR="000B3C8E" w:rsidRPr="008D78F3" w:rsidRDefault="000B3C8E" w:rsidP="000B3C8E">
      <w:pPr>
        <w:pStyle w:val="noidung"/>
        <w:ind w:left="5103"/>
        <w:jc w:val="center"/>
      </w:pPr>
    </w:p>
    <w:p w14:paraId="11E59B70" w14:textId="77777777" w:rsidR="000B3C8E" w:rsidRPr="008D78F3" w:rsidRDefault="000B3C8E" w:rsidP="000B3C8E">
      <w:pPr>
        <w:pStyle w:val="noidung"/>
        <w:ind w:left="5103"/>
        <w:jc w:val="center"/>
      </w:pPr>
    </w:p>
    <w:p w14:paraId="6CAD5164" w14:textId="77777777" w:rsidR="00D54A59" w:rsidRDefault="00D47612" w:rsidP="000B3C8E">
      <w:pPr>
        <w:pStyle w:val="noidung"/>
        <w:ind w:left="5103"/>
        <w:jc w:val="center"/>
        <w:rPr>
          <w:lang w:val="en-US"/>
        </w:rPr>
      </w:pPr>
      <w:r w:rsidRPr="008D78F3">
        <w:t>Ngô Hoài Linh</w:t>
      </w:r>
    </w:p>
    <w:p w14:paraId="3922DAED" w14:textId="093586E0" w:rsidR="007E1F79" w:rsidRDefault="007E1F79">
      <w:pPr>
        <w:rPr>
          <w:lang w:val="en-US"/>
        </w:rPr>
      </w:pPr>
      <w:r>
        <w:rPr>
          <w:lang w:val="en-US"/>
        </w:rPr>
        <w:br w:type="page"/>
      </w:r>
    </w:p>
    <w:p w14:paraId="6583EB81" w14:textId="132E12FC" w:rsidR="007E1F79" w:rsidRDefault="007E1F79" w:rsidP="00EA3F3D">
      <w:pPr>
        <w:pStyle w:val="DEMUC"/>
      </w:pPr>
      <w:r>
        <w:rPr>
          <w:lang w:val="en-US"/>
        </w:rPr>
        <w:lastRenderedPageBreak/>
        <w:t>NHẬN</w:t>
      </w:r>
      <w:r>
        <w:t xml:space="preserve"> XÉT CỦA </w:t>
      </w:r>
      <w:r w:rsidR="00EA3F3D">
        <w:t>GIẢNG VIÊN HƯỚNG DẪN</w:t>
      </w:r>
    </w:p>
    <w:p w14:paraId="72C2A909" w14:textId="449F3D01" w:rsidR="00EA3F3D" w:rsidRDefault="00EA3F3D" w:rsidP="00EA3F3D">
      <w:pPr>
        <w:pStyle w:val="noidung"/>
        <w:tabs>
          <w:tab w:val="left" w:leader="dot" w:pos="8505"/>
        </w:tabs>
      </w:pPr>
      <w:r>
        <w:tab/>
      </w:r>
    </w:p>
    <w:p w14:paraId="509B6489" w14:textId="746CC737" w:rsidR="00EA3F3D" w:rsidRDefault="00EA3F3D" w:rsidP="00EA3F3D">
      <w:pPr>
        <w:pStyle w:val="noidung"/>
        <w:tabs>
          <w:tab w:val="left" w:leader="dot" w:pos="8505"/>
        </w:tabs>
      </w:pPr>
      <w:r>
        <w:tab/>
      </w:r>
    </w:p>
    <w:p w14:paraId="474A84BD" w14:textId="10D3272C" w:rsidR="00EA3F3D" w:rsidRDefault="00EA3F3D" w:rsidP="00EA3F3D">
      <w:pPr>
        <w:pStyle w:val="noidung"/>
        <w:tabs>
          <w:tab w:val="left" w:leader="dot" w:pos="8505"/>
        </w:tabs>
      </w:pPr>
      <w:r>
        <w:tab/>
      </w:r>
    </w:p>
    <w:p w14:paraId="009261A6" w14:textId="0AB8C026" w:rsidR="00EA3F3D" w:rsidRDefault="00EA3F3D" w:rsidP="00EA3F3D">
      <w:pPr>
        <w:pStyle w:val="noidung"/>
        <w:tabs>
          <w:tab w:val="left" w:leader="dot" w:pos="8505"/>
        </w:tabs>
      </w:pPr>
      <w:r>
        <w:tab/>
      </w:r>
    </w:p>
    <w:p w14:paraId="3F3C59AE" w14:textId="09493EC2" w:rsidR="00EA3F3D" w:rsidRDefault="00EA3F3D" w:rsidP="00EA3F3D">
      <w:pPr>
        <w:pStyle w:val="noidung"/>
        <w:tabs>
          <w:tab w:val="left" w:leader="dot" w:pos="8505"/>
        </w:tabs>
      </w:pPr>
      <w:r>
        <w:tab/>
      </w:r>
    </w:p>
    <w:p w14:paraId="4AB5CEE4" w14:textId="3BCEE4EF" w:rsidR="00EA3F3D" w:rsidRDefault="00EA3F3D" w:rsidP="00EA3F3D">
      <w:pPr>
        <w:pStyle w:val="noidung"/>
        <w:tabs>
          <w:tab w:val="left" w:leader="dot" w:pos="8505"/>
        </w:tabs>
      </w:pPr>
      <w:r>
        <w:tab/>
      </w:r>
    </w:p>
    <w:p w14:paraId="02F22729" w14:textId="1ED504B9" w:rsidR="00EA3F3D" w:rsidRDefault="00EA3F3D" w:rsidP="00EA3F3D">
      <w:pPr>
        <w:pStyle w:val="noidung"/>
        <w:tabs>
          <w:tab w:val="left" w:leader="dot" w:pos="8505"/>
        </w:tabs>
      </w:pPr>
      <w:r>
        <w:tab/>
      </w:r>
    </w:p>
    <w:p w14:paraId="6E65DE7F" w14:textId="5515A08D" w:rsidR="00EA3F3D" w:rsidRDefault="00EA3F3D" w:rsidP="00EA3F3D">
      <w:pPr>
        <w:pStyle w:val="noidung"/>
        <w:tabs>
          <w:tab w:val="left" w:leader="dot" w:pos="8505"/>
        </w:tabs>
      </w:pPr>
      <w:r>
        <w:tab/>
      </w:r>
    </w:p>
    <w:p w14:paraId="28E06E2C" w14:textId="44EF5FE2" w:rsidR="00EA3F3D" w:rsidRDefault="00EA3F3D" w:rsidP="00EA3F3D">
      <w:pPr>
        <w:pStyle w:val="noidung"/>
        <w:tabs>
          <w:tab w:val="left" w:leader="dot" w:pos="8505"/>
        </w:tabs>
      </w:pPr>
      <w:r>
        <w:tab/>
      </w:r>
    </w:p>
    <w:p w14:paraId="21B90022" w14:textId="5146E53A" w:rsidR="00EA3F3D" w:rsidRDefault="00EA3F3D" w:rsidP="00EA3F3D">
      <w:pPr>
        <w:pStyle w:val="noidung"/>
        <w:tabs>
          <w:tab w:val="left" w:leader="dot" w:pos="8505"/>
        </w:tabs>
      </w:pPr>
      <w:r>
        <w:tab/>
      </w:r>
    </w:p>
    <w:p w14:paraId="02A034DF" w14:textId="5718F18D" w:rsidR="00EA3F3D" w:rsidRDefault="00EA3F3D" w:rsidP="00EA3F3D">
      <w:pPr>
        <w:pStyle w:val="noidung"/>
        <w:tabs>
          <w:tab w:val="left" w:leader="dot" w:pos="8505"/>
        </w:tabs>
      </w:pPr>
      <w:r>
        <w:tab/>
      </w:r>
    </w:p>
    <w:p w14:paraId="216765BC" w14:textId="16B69AAA" w:rsidR="00EA3F3D" w:rsidRDefault="00EA3F3D" w:rsidP="00EA3F3D">
      <w:pPr>
        <w:pStyle w:val="noidung"/>
        <w:tabs>
          <w:tab w:val="left" w:leader="dot" w:pos="8505"/>
        </w:tabs>
      </w:pPr>
      <w:r>
        <w:tab/>
      </w:r>
    </w:p>
    <w:p w14:paraId="3216FFE7" w14:textId="37641A4F" w:rsidR="00EA3F3D" w:rsidRDefault="00EA3F3D" w:rsidP="00EA3F3D">
      <w:pPr>
        <w:pStyle w:val="noidung"/>
        <w:tabs>
          <w:tab w:val="left" w:leader="dot" w:pos="8505"/>
        </w:tabs>
      </w:pPr>
      <w:r>
        <w:tab/>
      </w:r>
    </w:p>
    <w:p w14:paraId="66464DD9" w14:textId="3225702C" w:rsidR="00EA3F3D" w:rsidRDefault="00EA3F3D" w:rsidP="00EA3F3D">
      <w:pPr>
        <w:pStyle w:val="noidung"/>
        <w:tabs>
          <w:tab w:val="left" w:leader="dot" w:pos="8505"/>
        </w:tabs>
      </w:pPr>
      <w:r>
        <w:tab/>
      </w:r>
    </w:p>
    <w:p w14:paraId="6825A12A" w14:textId="06A4C445" w:rsidR="00EA3F3D" w:rsidRDefault="00EA3F3D" w:rsidP="00EA3F3D">
      <w:pPr>
        <w:pStyle w:val="noidung"/>
        <w:tabs>
          <w:tab w:val="left" w:leader="dot" w:pos="8505"/>
        </w:tabs>
      </w:pPr>
      <w:r>
        <w:tab/>
      </w:r>
    </w:p>
    <w:p w14:paraId="606DFBA2" w14:textId="59275BF4" w:rsidR="003F224C" w:rsidRDefault="003F224C" w:rsidP="003F224C">
      <w:pPr>
        <w:pStyle w:val="noidung"/>
        <w:tabs>
          <w:tab w:val="left" w:leader="dot" w:pos="8505"/>
        </w:tabs>
      </w:pPr>
      <w:r>
        <w:tab/>
      </w:r>
    </w:p>
    <w:p w14:paraId="4AF2C905" w14:textId="55FF86AA" w:rsidR="003F224C" w:rsidRDefault="003F224C" w:rsidP="00EA3F3D">
      <w:pPr>
        <w:pStyle w:val="noidung"/>
        <w:tabs>
          <w:tab w:val="left" w:leader="dot" w:pos="8505"/>
        </w:tabs>
      </w:pPr>
      <w: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68"/>
        <w:gridCol w:w="3684"/>
      </w:tblGrid>
      <w:tr w:rsidR="00003A36" w14:paraId="4B36723E" w14:textId="77777777" w:rsidTr="003F224C">
        <w:tc>
          <w:tcPr>
            <w:tcW w:w="2581" w:type="pct"/>
          </w:tcPr>
          <w:p w14:paraId="053E5C12" w14:textId="1FC16AB4" w:rsidR="00003A36" w:rsidRPr="00003A36" w:rsidRDefault="00003A36" w:rsidP="00003A36">
            <w:pPr>
              <w:pStyle w:val="noidung"/>
              <w:tabs>
                <w:tab w:val="left" w:pos="8505"/>
              </w:tabs>
              <w:ind w:firstLine="0"/>
              <w:jc w:val="center"/>
            </w:pPr>
            <w:r w:rsidRPr="00003A36">
              <w:t xml:space="preserve">Vĩnh Long, ngày .... tháng </w:t>
            </w:r>
            <w:r w:rsidRPr="00003A36">
              <w:t>0</w:t>
            </w:r>
            <w:r w:rsidRPr="00003A36">
              <w:t>6 năm 2026</w:t>
            </w:r>
          </w:p>
        </w:tc>
        <w:tc>
          <w:tcPr>
            <w:tcW w:w="323" w:type="pct"/>
          </w:tcPr>
          <w:p w14:paraId="76B2C068" w14:textId="77777777" w:rsidR="00003A36" w:rsidRPr="00003A36" w:rsidRDefault="00003A36" w:rsidP="00003A36">
            <w:pPr>
              <w:pStyle w:val="noidung"/>
              <w:tabs>
                <w:tab w:val="left" w:pos="8505"/>
              </w:tabs>
              <w:ind w:firstLine="0"/>
              <w:jc w:val="center"/>
              <w:rPr>
                <w:b/>
                <w:bCs/>
              </w:rPr>
            </w:pPr>
          </w:p>
        </w:tc>
        <w:tc>
          <w:tcPr>
            <w:tcW w:w="2096" w:type="pct"/>
            <w:vAlign w:val="center"/>
          </w:tcPr>
          <w:p w14:paraId="2A5AAA4F" w14:textId="401B69B3" w:rsidR="00003A36" w:rsidRDefault="00003A36" w:rsidP="00003A36">
            <w:pPr>
              <w:pStyle w:val="noidung"/>
              <w:tabs>
                <w:tab w:val="left" w:pos="8505"/>
              </w:tabs>
              <w:ind w:firstLine="0"/>
              <w:jc w:val="center"/>
              <w:rPr>
                <w:b/>
                <w:bCs/>
              </w:rPr>
            </w:pPr>
            <w:r w:rsidRPr="00003A36">
              <w:rPr>
                <w:b/>
                <w:bCs/>
              </w:rPr>
              <w:t>Giảng viên hướng dẫn</w:t>
            </w:r>
          </w:p>
          <w:p w14:paraId="3B83D2B0" w14:textId="27A2569B" w:rsidR="00003A36" w:rsidRPr="00003A36" w:rsidRDefault="00003A36" w:rsidP="00003A36">
            <w:pPr>
              <w:pStyle w:val="noidung"/>
              <w:tabs>
                <w:tab w:val="left" w:pos="8505"/>
              </w:tabs>
              <w:ind w:firstLine="0"/>
              <w:jc w:val="center"/>
              <w:rPr>
                <w:i/>
                <w:iCs/>
                <w:sz w:val="22"/>
              </w:rPr>
            </w:pPr>
            <w:r w:rsidRPr="00003A36">
              <w:rPr>
                <w:i/>
                <w:iCs/>
                <w:sz w:val="22"/>
              </w:rPr>
              <w:t>(Ký và ghi rõ họ tên)</w:t>
            </w:r>
          </w:p>
        </w:tc>
      </w:tr>
      <w:tr w:rsidR="003F224C" w14:paraId="4CD9AA75" w14:textId="77777777" w:rsidTr="003F224C">
        <w:trPr>
          <w:trHeight w:val="1387"/>
        </w:trPr>
        <w:tc>
          <w:tcPr>
            <w:tcW w:w="5000" w:type="pct"/>
            <w:gridSpan w:val="3"/>
          </w:tcPr>
          <w:p w14:paraId="3661467B" w14:textId="62D7DC57" w:rsidR="003F224C" w:rsidRPr="00003A36" w:rsidRDefault="003F224C" w:rsidP="00003A36">
            <w:pPr>
              <w:pStyle w:val="noidung"/>
              <w:tabs>
                <w:tab w:val="left" w:pos="8505"/>
              </w:tabs>
              <w:ind w:firstLine="0"/>
              <w:jc w:val="center"/>
              <w:rPr>
                <w:b/>
                <w:bCs/>
              </w:rPr>
            </w:pPr>
          </w:p>
        </w:tc>
      </w:tr>
      <w:tr w:rsidR="00003A36" w14:paraId="6C362FCF" w14:textId="77777777" w:rsidTr="003F224C">
        <w:tc>
          <w:tcPr>
            <w:tcW w:w="2581" w:type="pct"/>
          </w:tcPr>
          <w:p w14:paraId="3F94A39F" w14:textId="77777777" w:rsidR="00003A36" w:rsidRDefault="00003A36" w:rsidP="00003A36">
            <w:pPr>
              <w:pStyle w:val="noidung"/>
              <w:tabs>
                <w:tab w:val="left" w:pos="8505"/>
              </w:tabs>
              <w:ind w:firstLine="0"/>
              <w:jc w:val="center"/>
              <w:rPr>
                <w:b/>
                <w:bCs/>
              </w:rPr>
            </w:pPr>
          </w:p>
        </w:tc>
        <w:tc>
          <w:tcPr>
            <w:tcW w:w="323" w:type="pct"/>
          </w:tcPr>
          <w:p w14:paraId="7EE1DA4D" w14:textId="77777777" w:rsidR="00003A36" w:rsidRDefault="00003A36" w:rsidP="00003A36">
            <w:pPr>
              <w:pStyle w:val="noidung"/>
              <w:tabs>
                <w:tab w:val="left" w:pos="8505"/>
              </w:tabs>
              <w:ind w:firstLine="0"/>
              <w:jc w:val="center"/>
              <w:rPr>
                <w:b/>
                <w:bCs/>
              </w:rPr>
            </w:pPr>
          </w:p>
        </w:tc>
        <w:tc>
          <w:tcPr>
            <w:tcW w:w="2096" w:type="pct"/>
            <w:vAlign w:val="center"/>
          </w:tcPr>
          <w:p w14:paraId="5274F70B" w14:textId="3424B288" w:rsidR="00003A36" w:rsidRPr="00003A36" w:rsidRDefault="00003A36" w:rsidP="00003A36">
            <w:pPr>
              <w:pStyle w:val="noidung"/>
              <w:tabs>
                <w:tab w:val="left" w:pos="8505"/>
              </w:tabs>
              <w:ind w:firstLine="0"/>
              <w:jc w:val="center"/>
              <w:rPr>
                <w:b/>
                <w:bCs/>
              </w:rPr>
            </w:pPr>
            <w:r>
              <w:rPr>
                <w:b/>
                <w:bCs/>
              </w:rPr>
              <w:t>Ths. Nguyễn Ngọc Đan Thanh</w:t>
            </w:r>
          </w:p>
        </w:tc>
      </w:tr>
    </w:tbl>
    <w:p w14:paraId="6636F1FE" w14:textId="2CEEB116" w:rsidR="00EA3F3D" w:rsidRPr="007E1F79" w:rsidRDefault="00EA3F3D" w:rsidP="00EA3F3D">
      <w:pPr>
        <w:pStyle w:val="noidung"/>
        <w:tabs>
          <w:tab w:val="left" w:pos="8505"/>
        </w:tabs>
      </w:pPr>
    </w:p>
    <w:p w14:paraId="5AAC1830" w14:textId="46F2A87F" w:rsidR="00EA3F3D" w:rsidRPr="007E1F79" w:rsidRDefault="00EA3F3D" w:rsidP="00EA3F3D">
      <w:pPr>
        <w:pStyle w:val="noidung"/>
        <w:tabs>
          <w:tab w:val="left" w:pos="8505"/>
        </w:tabs>
      </w:pPr>
    </w:p>
    <w:p w14:paraId="3088DA9A" w14:textId="0785BF76" w:rsidR="000B3C8E" w:rsidRPr="008D78F3" w:rsidRDefault="000B3C8E" w:rsidP="00920370">
      <w:pPr>
        <w:pStyle w:val="noidung"/>
        <w:ind w:firstLine="0"/>
      </w:pPr>
      <w:r w:rsidRPr="008D78F3">
        <w:br w:type="page"/>
      </w:r>
    </w:p>
    <w:p w14:paraId="0D37014B" w14:textId="77777777" w:rsidR="00314527" w:rsidRPr="008D78F3" w:rsidRDefault="00314527" w:rsidP="002D6E1C">
      <w:pPr>
        <w:pStyle w:val="DEMUC"/>
      </w:pPr>
      <w:r w:rsidRPr="008D78F3">
        <w:lastRenderedPageBreak/>
        <w:t>Mục lục</w:t>
      </w:r>
    </w:p>
    <w:p w14:paraId="3D6BD2F0" w14:textId="7962A800" w:rsidR="003F224C" w:rsidRDefault="00084BF4">
      <w:pPr>
        <w:pStyle w:val="TOC1"/>
        <w:tabs>
          <w:tab w:val="right" w:leader="dot" w:pos="8778"/>
        </w:tabs>
        <w:rPr>
          <w:rFonts w:asciiTheme="minorHAnsi" w:eastAsiaTheme="minorEastAsia" w:hAnsiTheme="minorHAnsi"/>
          <w:kern w:val="2"/>
          <w:sz w:val="24"/>
          <w:szCs w:val="24"/>
          <w:lang w:val="en-US"/>
          <w14:ligatures w14:val="standardContextual"/>
        </w:rPr>
      </w:pPr>
      <w:r w:rsidRPr="008D78F3">
        <w:fldChar w:fldCharType="begin"/>
      </w:r>
      <w:r w:rsidRPr="008D78F3">
        <w:instrText xml:space="preserve"> TOC \o "1-4" \h \z \u </w:instrText>
      </w:r>
      <w:r w:rsidRPr="008D78F3">
        <w:fldChar w:fldCharType="separate"/>
      </w:r>
      <w:hyperlink w:anchor="_Toc231803055" w:history="1">
        <w:r w:rsidR="003F224C" w:rsidRPr="00BC6A5F">
          <w:rPr>
            <w:rStyle w:val="Hyperlink"/>
          </w:rPr>
          <w:t>CHƯƠNG 1. TỔNG QUAN NGHIÊN CỨU</w:t>
        </w:r>
        <w:r w:rsidR="003F224C">
          <w:rPr>
            <w:webHidden/>
          </w:rPr>
          <w:tab/>
        </w:r>
        <w:r w:rsidR="003F224C">
          <w:rPr>
            <w:webHidden/>
          </w:rPr>
          <w:fldChar w:fldCharType="begin"/>
        </w:r>
        <w:r w:rsidR="003F224C">
          <w:rPr>
            <w:webHidden/>
          </w:rPr>
          <w:instrText xml:space="preserve"> PAGEREF _Toc231803055 \h </w:instrText>
        </w:r>
        <w:r w:rsidR="003F224C">
          <w:rPr>
            <w:webHidden/>
          </w:rPr>
        </w:r>
        <w:r w:rsidR="003F224C">
          <w:rPr>
            <w:webHidden/>
          </w:rPr>
          <w:fldChar w:fldCharType="separate"/>
        </w:r>
        <w:r w:rsidR="003F224C">
          <w:rPr>
            <w:webHidden/>
          </w:rPr>
          <w:t>1</w:t>
        </w:r>
        <w:r w:rsidR="003F224C">
          <w:rPr>
            <w:webHidden/>
          </w:rPr>
          <w:fldChar w:fldCharType="end"/>
        </w:r>
      </w:hyperlink>
    </w:p>
    <w:p w14:paraId="6C881CD3" w14:textId="57ECD46A" w:rsidR="003F224C" w:rsidRDefault="003F224C">
      <w:pPr>
        <w:pStyle w:val="TOC2"/>
        <w:tabs>
          <w:tab w:val="right" w:leader="dot" w:pos="8778"/>
        </w:tabs>
        <w:rPr>
          <w:rFonts w:asciiTheme="minorHAnsi" w:eastAsiaTheme="minorEastAsia" w:hAnsiTheme="minorHAnsi"/>
          <w:kern w:val="2"/>
          <w:sz w:val="24"/>
          <w:szCs w:val="24"/>
          <w:lang w:val="en-US"/>
          <w14:ligatures w14:val="standardContextual"/>
        </w:rPr>
      </w:pPr>
      <w:hyperlink w:anchor="_Toc231803056" w:history="1">
        <w:r w:rsidRPr="00BC6A5F">
          <w:rPr>
            <w:rStyle w:val="Hyperlink"/>
          </w:rPr>
          <w:t>1.1 Đặt vấn đề</w:t>
        </w:r>
        <w:r>
          <w:rPr>
            <w:webHidden/>
          </w:rPr>
          <w:tab/>
        </w:r>
        <w:r>
          <w:rPr>
            <w:webHidden/>
          </w:rPr>
          <w:fldChar w:fldCharType="begin"/>
        </w:r>
        <w:r>
          <w:rPr>
            <w:webHidden/>
          </w:rPr>
          <w:instrText xml:space="preserve"> PAGEREF _Toc231803056 \h </w:instrText>
        </w:r>
        <w:r>
          <w:rPr>
            <w:webHidden/>
          </w:rPr>
        </w:r>
        <w:r>
          <w:rPr>
            <w:webHidden/>
          </w:rPr>
          <w:fldChar w:fldCharType="separate"/>
        </w:r>
        <w:r>
          <w:rPr>
            <w:webHidden/>
          </w:rPr>
          <w:t>1</w:t>
        </w:r>
        <w:r>
          <w:rPr>
            <w:webHidden/>
          </w:rPr>
          <w:fldChar w:fldCharType="end"/>
        </w:r>
      </w:hyperlink>
    </w:p>
    <w:p w14:paraId="3CC6AA1D" w14:textId="477E35C5" w:rsidR="003F224C" w:rsidRDefault="003F224C">
      <w:pPr>
        <w:pStyle w:val="TOC2"/>
        <w:tabs>
          <w:tab w:val="right" w:leader="dot" w:pos="8778"/>
        </w:tabs>
        <w:rPr>
          <w:rFonts w:asciiTheme="minorHAnsi" w:eastAsiaTheme="minorEastAsia" w:hAnsiTheme="minorHAnsi"/>
          <w:kern w:val="2"/>
          <w:sz w:val="24"/>
          <w:szCs w:val="24"/>
          <w:lang w:val="en-US"/>
          <w14:ligatures w14:val="standardContextual"/>
        </w:rPr>
      </w:pPr>
      <w:hyperlink w:anchor="_Toc231803057" w:history="1">
        <w:r w:rsidRPr="00BC6A5F">
          <w:rPr>
            <w:rStyle w:val="Hyperlink"/>
          </w:rPr>
          <w:t>1.2 Mục tiêu nghiên cứu</w:t>
        </w:r>
        <w:r>
          <w:rPr>
            <w:webHidden/>
          </w:rPr>
          <w:tab/>
        </w:r>
        <w:r>
          <w:rPr>
            <w:webHidden/>
          </w:rPr>
          <w:fldChar w:fldCharType="begin"/>
        </w:r>
        <w:r>
          <w:rPr>
            <w:webHidden/>
          </w:rPr>
          <w:instrText xml:space="preserve"> PAGEREF _Toc231803057 \h </w:instrText>
        </w:r>
        <w:r>
          <w:rPr>
            <w:webHidden/>
          </w:rPr>
        </w:r>
        <w:r>
          <w:rPr>
            <w:webHidden/>
          </w:rPr>
          <w:fldChar w:fldCharType="separate"/>
        </w:r>
        <w:r>
          <w:rPr>
            <w:webHidden/>
          </w:rPr>
          <w:t>1</w:t>
        </w:r>
        <w:r>
          <w:rPr>
            <w:webHidden/>
          </w:rPr>
          <w:fldChar w:fldCharType="end"/>
        </w:r>
      </w:hyperlink>
    </w:p>
    <w:p w14:paraId="2C78DDE6" w14:textId="1CEAB1EE" w:rsidR="003F224C" w:rsidRDefault="003F224C">
      <w:pPr>
        <w:pStyle w:val="TOC2"/>
        <w:tabs>
          <w:tab w:val="right" w:leader="dot" w:pos="8778"/>
        </w:tabs>
        <w:rPr>
          <w:rFonts w:asciiTheme="minorHAnsi" w:eastAsiaTheme="minorEastAsia" w:hAnsiTheme="minorHAnsi"/>
          <w:kern w:val="2"/>
          <w:sz w:val="24"/>
          <w:szCs w:val="24"/>
          <w:lang w:val="en-US"/>
          <w14:ligatures w14:val="standardContextual"/>
        </w:rPr>
      </w:pPr>
      <w:hyperlink w:anchor="_Toc231803058" w:history="1">
        <w:r w:rsidRPr="00BC6A5F">
          <w:rPr>
            <w:rStyle w:val="Hyperlink"/>
          </w:rPr>
          <w:t>1.3 Phương pháp nghiên cứu</w:t>
        </w:r>
        <w:r>
          <w:rPr>
            <w:webHidden/>
          </w:rPr>
          <w:tab/>
        </w:r>
        <w:r>
          <w:rPr>
            <w:webHidden/>
          </w:rPr>
          <w:fldChar w:fldCharType="begin"/>
        </w:r>
        <w:r>
          <w:rPr>
            <w:webHidden/>
          </w:rPr>
          <w:instrText xml:space="preserve"> PAGEREF _Toc231803058 \h </w:instrText>
        </w:r>
        <w:r>
          <w:rPr>
            <w:webHidden/>
          </w:rPr>
        </w:r>
        <w:r>
          <w:rPr>
            <w:webHidden/>
          </w:rPr>
          <w:fldChar w:fldCharType="separate"/>
        </w:r>
        <w:r>
          <w:rPr>
            <w:webHidden/>
          </w:rPr>
          <w:t>1</w:t>
        </w:r>
        <w:r>
          <w:rPr>
            <w:webHidden/>
          </w:rPr>
          <w:fldChar w:fldCharType="end"/>
        </w:r>
      </w:hyperlink>
    </w:p>
    <w:p w14:paraId="33E57F58" w14:textId="35793D35" w:rsidR="003F224C" w:rsidRDefault="003F224C">
      <w:pPr>
        <w:pStyle w:val="TOC2"/>
        <w:tabs>
          <w:tab w:val="right" w:leader="dot" w:pos="8778"/>
        </w:tabs>
        <w:rPr>
          <w:rFonts w:asciiTheme="minorHAnsi" w:eastAsiaTheme="minorEastAsia" w:hAnsiTheme="minorHAnsi"/>
          <w:kern w:val="2"/>
          <w:sz w:val="24"/>
          <w:szCs w:val="24"/>
          <w:lang w:val="en-US"/>
          <w14:ligatures w14:val="standardContextual"/>
        </w:rPr>
      </w:pPr>
      <w:hyperlink w:anchor="_Toc231803059" w:history="1">
        <w:r w:rsidRPr="00BC6A5F">
          <w:rPr>
            <w:rStyle w:val="Hyperlink"/>
          </w:rPr>
          <w:t>1.4 Đối tượng nghiên cứu</w:t>
        </w:r>
        <w:r>
          <w:rPr>
            <w:webHidden/>
          </w:rPr>
          <w:tab/>
        </w:r>
        <w:r>
          <w:rPr>
            <w:webHidden/>
          </w:rPr>
          <w:fldChar w:fldCharType="begin"/>
        </w:r>
        <w:r>
          <w:rPr>
            <w:webHidden/>
          </w:rPr>
          <w:instrText xml:space="preserve"> PAGEREF _Toc231803059 \h </w:instrText>
        </w:r>
        <w:r>
          <w:rPr>
            <w:webHidden/>
          </w:rPr>
        </w:r>
        <w:r>
          <w:rPr>
            <w:webHidden/>
          </w:rPr>
          <w:fldChar w:fldCharType="separate"/>
        </w:r>
        <w:r>
          <w:rPr>
            <w:webHidden/>
          </w:rPr>
          <w:t>2</w:t>
        </w:r>
        <w:r>
          <w:rPr>
            <w:webHidden/>
          </w:rPr>
          <w:fldChar w:fldCharType="end"/>
        </w:r>
      </w:hyperlink>
    </w:p>
    <w:p w14:paraId="0653350E" w14:textId="096189BD" w:rsidR="003F224C" w:rsidRDefault="003F224C">
      <w:pPr>
        <w:pStyle w:val="TOC1"/>
        <w:tabs>
          <w:tab w:val="right" w:leader="dot" w:pos="8778"/>
        </w:tabs>
        <w:rPr>
          <w:rFonts w:asciiTheme="minorHAnsi" w:eastAsiaTheme="minorEastAsia" w:hAnsiTheme="minorHAnsi"/>
          <w:kern w:val="2"/>
          <w:sz w:val="24"/>
          <w:szCs w:val="24"/>
          <w:lang w:val="en-US"/>
          <w14:ligatures w14:val="standardContextual"/>
        </w:rPr>
      </w:pPr>
      <w:hyperlink w:anchor="_Toc231803060" w:history="1">
        <w:r w:rsidRPr="00BC6A5F">
          <w:rPr>
            <w:rStyle w:val="Hyperlink"/>
          </w:rPr>
          <w:t>CHƯƠNG 2. CƠ SỞ LÝ THUYẾT</w:t>
        </w:r>
        <w:r>
          <w:rPr>
            <w:webHidden/>
          </w:rPr>
          <w:tab/>
        </w:r>
        <w:r>
          <w:rPr>
            <w:webHidden/>
          </w:rPr>
          <w:fldChar w:fldCharType="begin"/>
        </w:r>
        <w:r>
          <w:rPr>
            <w:webHidden/>
          </w:rPr>
          <w:instrText xml:space="preserve"> PAGEREF _Toc231803060 \h </w:instrText>
        </w:r>
        <w:r>
          <w:rPr>
            <w:webHidden/>
          </w:rPr>
        </w:r>
        <w:r>
          <w:rPr>
            <w:webHidden/>
          </w:rPr>
          <w:fldChar w:fldCharType="separate"/>
        </w:r>
        <w:r>
          <w:rPr>
            <w:webHidden/>
          </w:rPr>
          <w:t>3</w:t>
        </w:r>
        <w:r>
          <w:rPr>
            <w:webHidden/>
          </w:rPr>
          <w:fldChar w:fldCharType="end"/>
        </w:r>
      </w:hyperlink>
    </w:p>
    <w:p w14:paraId="412704A5" w14:textId="2749075F" w:rsidR="003F224C" w:rsidRDefault="003F224C">
      <w:pPr>
        <w:pStyle w:val="TOC2"/>
        <w:tabs>
          <w:tab w:val="right" w:leader="dot" w:pos="8778"/>
        </w:tabs>
        <w:rPr>
          <w:rFonts w:asciiTheme="minorHAnsi" w:eastAsiaTheme="minorEastAsia" w:hAnsiTheme="minorHAnsi"/>
          <w:kern w:val="2"/>
          <w:sz w:val="24"/>
          <w:szCs w:val="24"/>
          <w:lang w:val="en-US"/>
          <w14:ligatures w14:val="standardContextual"/>
        </w:rPr>
      </w:pPr>
      <w:hyperlink w:anchor="_Toc231803061" w:history="1">
        <w:r w:rsidRPr="00BC6A5F">
          <w:rPr>
            <w:rStyle w:val="Hyperlink"/>
          </w:rPr>
          <w:t>2.1 Ngôn ngữ HTML</w:t>
        </w:r>
        <w:r>
          <w:rPr>
            <w:webHidden/>
          </w:rPr>
          <w:tab/>
        </w:r>
        <w:r>
          <w:rPr>
            <w:webHidden/>
          </w:rPr>
          <w:fldChar w:fldCharType="begin"/>
        </w:r>
        <w:r>
          <w:rPr>
            <w:webHidden/>
          </w:rPr>
          <w:instrText xml:space="preserve"> PAGEREF _Toc231803061 \h </w:instrText>
        </w:r>
        <w:r>
          <w:rPr>
            <w:webHidden/>
          </w:rPr>
        </w:r>
        <w:r>
          <w:rPr>
            <w:webHidden/>
          </w:rPr>
          <w:fldChar w:fldCharType="separate"/>
        </w:r>
        <w:r>
          <w:rPr>
            <w:webHidden/>
          </w:rPr>
          <w:t>3</w:t>
        </w:r>
        <w:r>
          <w:rPr>
            <w:webHidden/>
          </w:rPr>
          <w:fldChar w:fldCharType="end"/>
        </w:r>
      </w:hyperlink>
    </w:p>
    <w:p w14:paraId="10EA0E61" w14:textId="70D9F7DA" w:rsidR="003F224C" w:rsidRDefault="003F224C">
      <w:pPr>
        <w:pStyle w:val="TOC3"/>
        <w:tabs>
          <w:tab w:val="right" w:leader="dot" w:pos="8778"/>
        </w:tabs>
        <w:rPr>
          <w:rFonts w:asciiTheme="minorHAnsi" w:eastAsiaTheme="minorEastAsia" w:hAnsiTheme="minorHAnsi"/>
          <w:kern w:val="2"/>
          <w:sz w:val="24"/>
          <w:szCs w:val="24"/>
          <w:lang w:val="en-US"/>
          <w14:ligatures w14:val="standardContextual"/>
        </w:rPr>
      </w:pPr>
      <w:hyperlink w:anchor="_Toc231803062" w:history="1">
        <w:r w:rsidRPr="00BC6A5F">
          <w:rPr>
            <w:rStyle w:val="Hyperlink"/>
          </w:rPr>
          <w:t>2.1.1 Tổng quan về HTML</w:t>
        </w:r>
        <w:r>
          <w:rPr>
            <w:webHidden/>
          </w:rPr>
          <w:tab/>
        </w:r>
        <w:r>
          <w:rPr>
            <w:webHidden/>
          </w:rPr>
          <w:fldChar w:fldCharType="begin"/>
        </w:r>
        <w:r>
          <w:rPr>
            <w:webHidden/>
          </w:rPr>
          <w:instrText xml:space="preserve"> PAGEREF _Toc231803062 \h </w:instrText>
        </w:r>
        <w:r>
          <w:rPr>
            <w:webHidden/>
          </w:rPr>
        </w:r>
        <w:r>
          <w:rPr>
            <w:webHidden/>
          </w:rPr>
          <w:fldChar w:fldCharType="separate"/>
        </w:r>
        <w:r>
          <w:rPr>
            <w:webHidden/>
          </w:rPr>
          <w:t>3</w:t>
        </w:r>
        <w:r>
          <w:rPr>
            <w:webHidden/>
          </w:rPr>
          <w:fldChar w:fldCharType="end"/>
        </w:r>
      </w:hyperlink>
    </w:p>
    <w:p w14:paraId="7E3649F2" w14:textId="113CECAF" w:rsidR="003F224C" w:rsidRDefault="003F224C">
      <w:pPr>
        <w:pStyle w:val="TOC4"/>
        <w:tabs>
          <w:tab w:val="right" w:leader="dot" w:pos="8778"/>
        </w:tabs>
        <w:rPr>
          <w:rFonts w:asciiTheme="minorHAnsi" w:eastAsiaTheme="minorEastAsia" w:hAnsiTheme="minorHAnsi"/>
          <w:kern w:val="2"/>
          <w:sz w:val="24"/>
          <w:szCs w:val="24"/>
          <w:lang w:val="en-US"/>
          <w14:ligatures w14:val="standardContextual"/>
        </w:rPr>
      </w:pPr>
      <w:hyperlink w:anchor="_Toc231803063" w:history="1">
        <w:r w:rsidRPr="00BC6A5F">
          <w:rPr>
            <w:rStyle w:val="Hyperlink"/>
          </w:rPr>
          <w:t>2.1.1.1 Ưu và nhược điểm của HTML</w:t>
        </w:r>
        <w:r>
          <w:rPr>
            <w:webHidden/>
          </w:rPr>
          <w:tab/>
        </w:r>
        <w:r>
          <w:rPr>
            <w:webHidden/>
          </w:rPr>
          <w:fldChar w:fldCharType="begin"/>
        </w:r>
        <w:r>
          <w:rPr>
            <w:webHidden/>
          </w:rPr>
          <w:instrText xml:space="preserve"> PAGEREF _Toc231803063 \h </w:instrText>
        </w:r>
        <w:r>
          <w:rPr>
            <w:webHidden/>
          </w:rPr>
        </w:r>
        <w:r>
          <w:rPr>
            <w:webHidden/>
          </w:rPr>
          <w:fldChar w:fldCharType="separate"/>
        </w:r>
        <w:r>
          <w:rPr>
            <w:webHidden/>
          </w:rPr>
          <w:t>3</w:t>
        </w:r>
        <w:r>
          <w:rPr>
            <w:webHidden/>
          </w:rPr>
          <w:fldChar w:fldCharType="end"/>
        </w:r>
      </w:hyperlink>
    </w:p>
    <w:p w14:paraId="03BFB74A" w14:textId="58B6CF45" w:rsidR="003F224C" w:rsidRDefault="003F224C">
      <w:pPr>
        <w:pStyle w:val="TOC4"/>
        <w:tabs>
          <w:tab w:val="right" w:leader="dot" w:pos="8778"/>
        </w:tabs>
        <w:rPr>
          <w:rFonts w:asciiTheme="minorHAnsi" w:eastAsiaTheme="minorEastAsia" w:hAnsiTheme="minorHAnsi"/>
          <w:kern w:val="2"/>
          <w:sz w:val="24"/>
          <w:szCs w:val="24"/>
          <w:lang w:val="en-US"/>
          <w14:ligatures w14:val="standardContextual"/>
        </w:rPr>
      </w:pPr>
      <w:hyperlink w:anchor="_Toc231803064" w:history="1">
        <w:r w:rsidRPr="00BC6A5F">
          <w:rPr>
            <w:rStyle w:val="Hyperlink"/>
          </w:rPr>
          <w:t>2.1.1.2 HTML là gì?</w:t>
        </w:r>
        <w:r>
          <w:rPr>
            <w:webHidden/>
          </w:rPr>
          <w:tab/>
        </w:r>
        <w:r>
          <w:rPr>
            <w:webHidden/>
          </w:rPr>
          <w:fldChar w:fldCharType="begin"/>
        </w:r>
        <w:r>
          <w:rPr>
            <w:webHidden/>
          </w:rPr>
          <w:instrText xml:space="preserve"> PAGEREF _Toc231803064 \h </w:instrText>
        </w:r>
        <w:r>
          <w:rPr>
            <w:webHidden/>
          </w:rPr>
        </w:r>
        <w:r>
          <w:rPr>
            <w:webHidden/>
          </w:rPr>
          <w:fldChar w:fldCharType="separate"/>
        </w:r>
        <w:r>
          <w:rPr>
            <w:webHidden/>
          </w:rPr>
          <w:t>4</w:t>
        </w:r>
        <w:r>
          <w:rPr>
            <w:webHidden/>
          </w:rPr>
          <w:fldChar w:fldCharType="end"/>
        </w:r>
      </w:hyperlink>
    </w:p>
    <w:p w14:paraId="6CE7346C" w14:textId="74C0F9CF" w:rsidR="003F224C" w:rsidRDefault="003F224C">
      <w:pPr>
        <w:pStyle w:val="TOC3"/>
        <w:tabs>
          <w:tab w:val="right" w:leader="dot" w:pos="8778"/>
        </w:tabs>
        <w:rPr>
          <w:rFonts w:asciiTheme="minorHAnsi" w:eastAsiaTheme="minorEastAsia" w:hAnsiTheme="minorHAnsi"/>
          <w:kern w:val="2"/>
          <w:sz w:val="24"/>
          <w:szCs w:val="24"/>
          <w:lang w:val="en-US"/>
          <w14:ligatures w14:val="standardContextual"/>
        </w:rPr>
      </w:pPr>
      <w:hyperlink w:anchor="_Toc231803065" w:history="1">
        <w:r w:rsidRPr="00BC6A5F">
          <w:rPr>
            <w:rStyle w:val="Hyperlink"/>
          </w:rPr>
          <w:t>2.1.2 Các khái niệm trong HTML</w:t>
        </w:r>
        <w:r>
          <w:rPr>
            <w:webHidden/>
          </w:rPr>
          <w:tab/>
        </w:r>
        <w:r>
          <w:rPr>
            <w:webHidden/>
          </w:rPr>
          <w:fldChar w:fldCharType="begin"/>
        </w:r>
        <w:r>
          <w:rPr>
            <w:webHidden/>
          </w:rPr>
          <w:instrText xml:space="preserve"> PAGEREF _Toc231803065 \h </w:instrText>
        </w:r>
        <w:r>
          <w:rPr>
            <w:webHidden/>
          </w:rPr>
        </w:r>
        <w:r>
          <w:rPr>
            <w:webHidden/>
          </w:rPr>
          <w:fldChar w:fldCharType="separate"/>
        </w:r>
        <w:r>
          <w:rPr>
            <w:webHidden/>
          </w:rPr>
          <w:t>4</w:t>
        </w:r>
        <w:r>
          <w:rPr>
            <w:webHidden/>
          </w:rPr>
          <w:fldChar w:fldCharType="end"/>
        </w:r>
      </w:hyperlink>
    </w:p>
    <w:p w14:paraId="7CD30951" w14:textId="6DBA8CF4" w:rsidR="003F224C" w:rsidRDefault="003F224C">
      <w:pPr>
        <w:pStyle w:val="TOC4"/>
        <w:tabs>
          <w:tab w:val="right" w:leader="dot" w:pos="8778"/>
        </w:tabs>
        <w:rPr>
          <w:rFonts w:asciiTheme="minorHAnsi" w:eastAsiaTheme="minorEastAsia" w:hAnsiTheme="minorHAnsi"/>
          <w:kern w:val="2"/>
          <w:sz w:val="24"/>
          <w:szCs w:val="24"/>
          <w:lang w:val="en-US"/>
          <w14:ligatures w14:val="standardContextual"/>
        </w:rPr>
      </w:pPr>
      <w:hyperlink w:anchor="_Toc231803066" w:history="1">
        <w:r w:rsidRPr="00BC6A5F">
          <w:rPr>
            <w:rStyle w:val="Hyperlink"/>
          </w:rPr>
          <w:t>2.1.2.1 Phần tử HTML và thẻ đóng</w:t>
        </w:r>
        <w:r>
          <w:rPr>
            <w:webHidden/>
          </w:rPr>
          <w:tab/>
        </w:r>
        <w:r>
          <w:rPr>
            <w:webHidden/>
          </w:rPr>
          <w:fldChar w:fldCharType="begin"/>
        </w:r>
        <w:r>
          <w:rPr>
            <w:webHidden/>
          </w:rPr>
          <w:instrText xml:space="preserve"> PAGEREF _Toc231803066 \h </w:instrText>
        </w:r>
        <w:r>
          <w:rPr>
            <w:webHidden/>
          </w:rPr>
        </w:r>
        <w:r>
          <w:rPr>
            <w:webHidden/>
          </w:rPr>
          <w:fldChar w:fldCharType="separate"/>
        </w:r>
        <w:r>
          <w:rPr>
            <w:webHidden/>
          </w:rPr>
          <w:t>4</w:t>
        </w:r>
        <w:r>
          <w:rPr>
            <w:webHidden/>
          </w:rPr>
          <w:fldChar w:fldCharType="end"/>
        </w:r>
      </w:hyperlink>
    </w:p>
    <w:p w14:paraId="471972D1" w14:textId="2C768B63" w:rsidR="003F224C" w:rsidRDefault="003F224C">
      <w:pPr>
        <w:pStyle w:val="TOC4"/>
        <w:tabs>
          <w:tab w:val="right" w:leader="dot" w:pos="8778"/>
        </w:tabs>
        <w:rPr>
          <w:rFonts w:asciiTheme="minorHAnsi" w:eastAsiaTheme="minorEastAsia" w:hAnsiTheme="minorHAnsi"/>
          <w:kern w:val="2"/>
          <w:sz w:val="24"/>
          <w:szCs w:val="24"/>
          <w:lang w:val="en-US"/>
          <w14:ligatures w14:val="standardContextual"/>
        </w:rPr>
      </w:pPr>
      <w:hyperlink w:anchor="_Toc231803067" w:history="1">
        <w:r w:rsidRPr="00BC6A5F">
          <w:rPr>
            <w:rStyle w:val="Hyperlink"/>
          </w:rPr>
          <w:t>2.1.2.2 Phần tử không được thay thế và phần tử được thay thế</w:t>
        </w:r>
        <w:r>
          <w:rPr>
            <w:webHidden/>
          </w:rPr>
          <w:tab/>
        </w:r>
        <w:r>
          <w:rPr>
            <w:webHidden/>
          </w:rPr>
          <w:fldChar w:fldCharType="begin"/>
        </w:r>
        <w:r>
          <w:rPr>
            <w:webHidden/>
          </w:rPr>
          <w:instrText xml:space="preserve"> PAGEREF _Toc231803067 \h </w:instrText>
        </w:r>
        <w:r>
          <w:rPr>
            <w:webHidden/>
          </w:rPr>
        </w:r>
        <w:r>
          <w:rPr>
            <w:webHidden/>
          </w:rPr>
          <w:fldChar w:fldCharType="separate"/>
        </w:r>
        <w:r>
          <w:rPr>
            <w:webHidden/>
          </w:rPr>
          <w:t>4</w:t>
        </w:r>
        <w:r>
          <w:rPr>
            <w:webHidden/>
          </w:rPr>
          <w:fldChar w:fldCharType="end"/>
        </w:r>
      </w:hyperlink>
    </w:p>
    <w:p w14:paraId="3656A8A6" w14:textId="30992105" w:rsidR="003F224C" w:rsidRDefault="003F224C">
      <w:pPr>
        <w:pStyle w:val="TOC4"/>
        <w:tabs>
          <w:tab w:val="right" w:leader="dot" w:pos="8778"/>
        </w:tabs>
        <w:rPr>
          <w:rFonts w:asciiTheme="minorHAnsi" w:eastAsiaTheme="minorEastAsia" w:hAnsiTheme="minorHAnsi"/>
          <w:kern w:val="2"/>
          <w:sz w:val="24"/>
          <w:szCs w:val="24"/>
          <w:lang w:val="en-US"/>
          <w14:ligatures w14:val="standardContextual"/>
        </w:rPr>
      </w:pPr>
      <w:hyperlink w:anchor="_Toc231803068" w:history="1">
        <w:r w:rsidRPr="00BC6A5F">
          <w:rPr>
            <w:rStyle w:val="Hyperlink"/>
          </w:rPr>
          <w:t>2.1.2.3 Phần tử trống</w:t>
        </w:r>
        <w:r>
          <w:rPr>
            <w:webHidden/>
          </w:rPr>
          <w:tab/>
        </w:r>
        <w:r>
          <w:rPr>
            <w:webHidden/>
          </w:rPr>
          <w:fldChar w:fldCharType="begin"/>
        </w:r>
        <w:r>
          <w:rPr>
            <w:webHidden/>
          </w:rPr>
          <w:instrText xml:space="preserve"> PAGEREF _Toc231803068 \h </w:instrText>
        </w:r>
        <w:r>
          <w:rPr>
            <w:webHidden/>
          </w:rPr>
        </w:r>
        <w:r>
          <w:rPr>
            <w:webHidden/>
          </w:rPr>
          <w:fldChar w:fldCharType="separate"/>
        </w:r>
        <w:r>
          <w:rPr>
            <w:webHidden/>
          </w:rPr>
          <w:t>5</w:t>
        </w:r>
        <w:r>
          <w:rPr>
            <w:webHidden/>
          </w:rPr>
          <w:fldChar w:fldCharType="end"/>
        </w:r>
      </w:hyperlink>
    </w:p>
    <w:p w14:paraId="3590B149" w14:textId="4872DC0E" w:rsidR="003F224C" w:rsidRDefault="003F224C">
      <w:pPr>
        <w:pStyle w:val="TOC4"/>
        <w:tabs>
          <w:tab w:val="right" w:leader="dot" w:pos="8778"/>
        </w:tabs>
        <w:rPr>
          <w:rFonts w:asciiTheme="minorHAnsi" w:eastAsiaTheme="minorEastAsia" w:hAnsiTheme="minorHAnsi"/>
          <w:kern w:val="2"/>
          <w:sz w:val="24"/>
          <w:szCs w:val="24"/>
          <w:lang w:val="en-US"/>
          <w14:ligatures w14:val="standardContextual"/>
        </w:rPr>
      </w:pPr>
      <w:hyperlink w:anchor="_Toc231803069" w:history="1">
        <w:r w:rsidRPr="00BC6A5F">
          <w:rPr>
            <w:rStyle w:val="Hyperlink"/>
          </w:rPr>
          <w:t>2.1.2.4 Thuộc tính</w:t>
        </w:r>
        <w:r>
          <w:rPr>
            <w:webHidden/>
          </w:rPr>
          <w:tab/>
        </w:r>
        <w:r>
          <w:rPr>
            <w:webHidden/>
          </w:rPr>
          <w:fldChar w:fldCharType="begin"/>
        </w:r>
        <w:r>
          <w:rPr>
            <w:webHidden/>
          </w:rPr>
          <w:instrText xml:space="preserve"> PAGEREF _Toc231803069 \h </w:instrText>
        </w:r>
        <w:r>
          <w:rPr>
            <w:webHidden/>
          </w:rPr>
        </w:r>
        <w:r>
          <w:rPr>
            <w:webHidden/>
          </w:rPr>
          <w:fldChar w:fldCharType="separate"/>
        </w:r>
        <w:r>
          <w:rPr>
            <w:webHidden/>
          </w:rPr>
          <w:t>6</w:t>
        </w:r>
        <w:r>
          <w:rPr>
            <w:webHidden/>
          </w:rPr>
          <w:fldChar w:fldCharType="end"/>
        </w:r>
      </w:hyperlink>
    </w:p>
    <w:p w14:paraId="0AEE1437" w14:textId="7CBFDDC3" w:rsidR="003F224C" w:rsidRDefault="003F224C">
      <w:pPr>
        <w:pStyle w:val="TOC3"/>
        <w:tabs>
          <w:tab w:val="right" w:leader="dot" w:pos="8778"/>
        </w:tabs>
        <w:rPr>
          <w:rFonts w:asciiTheme="minorHAnsi" w:eastAsiaTheme="minorEastAsia" w:hAnsiTheme="minorHAnsi"/>
          <w:kern w:val="2"/>
          <w:sz w:val="24"/>
          <w:szCs w:val="24"/>
          <w:lang w:val="en-US"/>
          <w14:ligatures w14:val="standardContextual"/>
        </w:rPr>
      </w:pPr>
      <w:hyperlink w:anchor="_Toc231803070" w:history="1">
        <w:r w:rsidRPr="00BC6A5F">
          <w:rPr>
            <w:rStyle w:val="Hyperlink"/>
          </w:rPr>
          <w:t>2.1.3 Một số vai trò của HTML</w:t>
        </w:r>
        <w:r>
          <w:rPr>
            <w:webHidden/>
          </w:rPr>
          <w:tab/>
        </w:r>
        <w:r>
          <w:rPr>
            <w:webHidden/>
          </w:rPr>
          <w:fldChar w:fldCharType="begin"/>
        </w:r>
        <w:r>
          <w:rPr>
            <w:webHidden/>
          </w:rPr>
          <w:instrText xml:space="preserve"> PAGEREF _Toc231803070 \h </w:instrText>
        </w:r>
        <w:r>
          <w:rPr>
            <w:webHidden/>
          </w:rPr>
        </w:r>
        <w:r>
          <w:rPr>
            <w:webHidden/>
          </w:rPr>
          <w:fldChar w:fldCharType="separate"/>
        </w:r>
        <w:r>
          <w:rPr>
            <w:webHidden/>
          </w:rPr>
          <w:t>6</w:t>
        </w:r>
        <w:r>
          <w:rPr>
            <w:webHidden/>
          </w:rPr>
          <w:fldChar w:fldCharType="end"/>
        </w:r>
      </w:hyperlink>
    </w:p>
    <w:p w14:paraId="6A8A3B86" w14:textId="3A102D16" w:rsidR="003F224C" w:rsidRDefault="003F224C">
      <w:pPr>
        <w:pStyle w:val="TOC3"/>
        <w:tabs>
          <w:tab w:val="right" w:leader="dot" w:pos="8778"/>
        </w:tabs>
        <w:rPr>
          <w:rFonts w:asciiTheme="minorHAnsi" w:eastAsiaTheme="minorEastAsia" w:hAnsiTheme="minorHAnsi"/>
          <w:kern w:val="2"/>
          <w:sz w:val="24"/>
          <w:szCs w:val="24"/>
          <w:lang w:val="en-US"/>
          <w14:ligatures w14:val="standardContextual"/>
        </w:rPr>
      </w:pPr>
      <w:hyperlink w:anchor="_Toc231803071" w:history="1">
        <w:r w:rsidRPr="00BC6A5F">
          <w:rPr>
            <w:rStyle w:val="Hyperlink"/>
          </w:rPr>
          <w:t>2.1.4 Cấu trúc tài liệu HTML</w:t>
        </w:r>
        <w:r>
          <w:rPr>
            <w:webHidden/>
          </w:rPr>
          <w:tab/>
        </w:r>
        <w:r>
          <w:rPr>
            <w:webHidden/>
          </w:rPr>
          <w:fldChar w:fldCharType="begin"/>
        </w:r>
        <w:r>
          <w:rPr>
            <w:webHidden/>
          </w:rPr>
          <w:instrText xml:space="preserve"> PAGEREF _Toc231803071 \h </w:instrText>
        </w:r>
        <w:r>
          <w:rPr>
            <w:webHidden/>
          </w:rPr>
        </w:r>
        <w:r>
          <w:rPr>
            <w:webHidden/>
          </w:rPr>
          <w:fldChar w:fldCharType="separate"/>
        </w:r>
        <w:r>
          <w:rPr>
            <w:webHidden/>
          </w:rPr>
          <w:t>7</w:t>
        </w:r>
        <w:r>
          <w:rPr>
            <w:webHidden/>
          </w:rPr>
          <w:fldChar w:fldCharType="end"/>
        </w:r>
      </w:hyperlink>
    </w:p>
    <w:p w14:paraId="541A70B3" w14:textId="72320F01" w:rsidR="003F224C" w:rsidRDefault="003F224C">
      <w:pPr>
        <w:pStyle w:val="TOC4"/>
        <w:tabs>
          <w:tab w:val="right" w:leader="dot" w:pos="8778"/>
        </w:tabs>
        <w:rPr>
          <w:rFonts w:asciiTheme="minorHAnsi" w:eastAsiaTheme="minorEastAsia" w:hAnsiTheme="minorHAnsi"/>
          <w:kern w:val="2"/>
          <w:sz w:val="24"/>
          <w:szCs w:val="24"/>
          <w:lang w:val="en-US"/>
          <w14:ligatures w14:val="standardContextual"/>
        </w:rPr>
      </w:pPr>
      <w:hyperlink w:anchor="_Toc231803072" w:history="1">
        <w:r w:rsidRPr="00BC6A5F">
          <w:rPr>
            <w:rStyle w:val="Hyperlink"/>
          </w:rPr>
          <w:t>2.1.4.1 Cấu trúc cơ bản của một tài liệu HTML</w:t>
        </w:r>
        <w:r>
          <w:rPr>
            <w:webHidden/>
          </w:rPr>
          <w:tab/>
        </w:r>
        <w:r>
          <w:rPr>
            <w:webHidden/>
          </w:rPr>
          <w:fldChar w:fldCharType="begin"/>
        </w:r>
        <w:r>
          <w:rPr>
            <w:webHidden/>
          </w:rPr>
          <w:instrText xml:space="preserve"> PAGEREF _Toc231803072 \h </w:instrText>
        </w:r>
        <w:r>
          <w:rPr>
            <w:webHidden/>
          </w:rPr>
        </w:r>
        <w:r>
          <w:rPr>
            <w:webHidden/>
          </w:rPr>
          <w:fldChar w:fldCharType="separate"/>
        </w:r>
        <w:r>
          <w:rPr>
            <w:webHidden/>
          </w:rPr>
          <w:t>7</w:t>
        </w:r>
        <w:r>
          <w:rPr>
            <w:webHidden/>
          </w:rPr>
          <w:fldChar w:fldCharType="end"/>
        </w:r>
      </w:hyperlink>
    </w:p>
    <w:p w14:paraId="156267E2" w14:textId="2E1FAD31" w:rsidR="003F224C" w:rsidRDefault="003F224C">
      <w:pPr>
        <w:pStyle w:val="TOC4"/>
        <w:tabs>
          <w:tab w:val="right" w:leader="dot" w:pos="8778"/>
        </w:tabs>
        <w:rPr>
          <w:rFonts w:asciiTheme="minorHAnsi" w:eastAsiaTheme="minorEastAsia" w:hAnsiTheme="minorHAnsi"/>
          <w:kern w:val="2"/>
          <w:sz w:val="24"/>
          <w:szCs w:val="24"/>
          <w:lang w:val="en-US"/>
          <w14:ligatures w14:val="standardContextual"/>
        </w:rPr>
      </w:pPr>
      <w:hyperlink w:anchor="_Toc231803073" w:history="1">
        <w:r w:rsidRPr="00BC6A5F">
          <w:rPr>
            <w:rStyle w:val="Hyperlink"/>
            <w:rFonts w:eastAsia="Times New Roman"/>
          </w:rPr>
          <w:t>2.1.4.2</w:t>
        </w:r>
        <w:r w:rsidRPr="00BC6A5F">
          <w:rPr>
            <w:rStyle w:val="Hyperlink"/>
            <w:rFonts w:eastAsia="Times New Roman"/>
            <w:lang w:val="en-US"/>
          </w:rPr>
          <w:t xml:space="preserve"> Một</w:t>
        </w:r>
        <w:r w:rsidRPr="00BC6A5F">
          <w:rPr>
            <w:rStyle w:val="Hyperlink"/>
            <w:rFonts w:eastAsia="Times New Roman"/>
          </w:rPr>
          <w:t xml:space="preserve"> số thành phần khác</w:t>
        </w:r>
        <w:r>
          <w:rPr>
            <w:webHidden/>
          </w:rPr>
          <w:tab/>
        </w:r>
        <w:r>
          <w:rPr>
            <w:webHidden/>
          </w:rPr>
          <w:fldChar w:fldCharType="begin"/>
        </w:r>
        <w:r>
          <w:rPr>
            <w:webHidden/>
          </w:rPr>
          <w:instrText xml:space="preserve"> PAGEREF _Toc231803073 \h </w:instrText>
        </w:r>
        <w:r>
          <w:rPr>
            <w:webHidden/>
          </w:rPr>
        </w:r>
        <w:r>
          <w:rPr>
            <w:webHidden/>
          </w:rPr>
          <w:fldChar w:fldCharType="separate"/>
        </w:r>
        <w:r>
          <w:rPr>
            <w:webHidden/>
          </w:rPr>
          <w:t>8</w:t>
        </w:r>
        <w:r>
          <w:rPr>
            <w:webHidden/>
          </w:rPr>
          <w:fldChar w:fldCharType="end"/>
        </w:r>
      </w:hyperlink>
    </w:p>
    <w:p w14:paraId="7B380F4E" w14:textId="19EC4EB2" w:rsidR="003F224C" w:rsidRDefault="003F224C">
      <w:pPr>
        <w:pStyle w:val="TOC3"/>
        <w:tabs>
          <w:tab w:val="right" w:leader="dot" w:pos="8778"/>
        </w:tabs>
        <w:rPr>
          <w:rFonts w:asciiTheme="minorHAnsi" w:eastAsiaTheme="minorEastAsia" w:hAnsiTheme="minorHAnsi"/>
          <w:kern w:val="2"/>
          <w:sz w:val="24"/>
          <w:szCs w:val="24"/>
          <w:lang w:val="en-US"/>
          <w14:ligatures w14:val="standardContextual"/>
        </w:rPr>
      </w:pPr>
      <w:hyperlink w:anchor="_Toc231803074" w:history="1">
        <w:r w:rsidRPr="00BC6A5F">
          <w:rPr>
            <w:rStyle w:val="Hyperlink"/>
          </w:rPr>
          <w:t>2.1.5 Các thẻ HTML cơ bản</w:t>
        </w:r>
        <w:r>
          <w:rPr>
            <w:webHidden/>
          </w:rPr>
          <w:tab/>
        </w:r>
        <w:r>
          <w:rPr>
            <w:webHidden/>
          </w:rPr>
          <w:fldChar w:fldCharType="begin"/>
        </w:r>
        <w:r>
          <w:rPr>
            <w:webHidden/>
          </w:rPr>
          <w:instrText xml:space="preserve"> PAGEREF _Toc231803074 \h </w:instrText>
        </w:r>
        <w:r>
          <w:rPr>
            <w:webHidden/>
          </w:rPr>
        </w:r>
        <w:r>
          <w:rPr>
            <w:webHidden/>
          </w:rPr>
          <w:fldChar w:fldCharType="separate"/>
        </w:r>
        <w:r>
          <w:rPr>
            <w:webHidden/>
          </w:rPr>
          <w:t>9</w:t>
        </w:r>
        <w:r>
          <w:rPr>
            <w:webHidden/>
          </w:rPr>
          <w:fldChar w:fldCharType="end"/>
        </w:r>
      </w:hyperlink>
    </w:p>
    <w:p w14:paraId="30B02B1B" w14:textId="571202F5" w:rsidR="003F224C" w:rsidRDefault="003F224C">
      <w:pPr>
        <w:pStyle w:val="TOC4"/>
        <w:tabs>
          <w:tab w:val="right" w:leader="dot" w:pos="8778"/>
        </w:tabs>
        <w:rPr>
          <w:rFonts w:asciiTheme="minorHAnsi" w:eastAsiaTheme="minorEastAsia" w:hAnsiTheme="minorHAnsi"/>
          <w:kern w:val="2"/>
          <w:sz w:val="24"/>
          <w:szCs w:val="24"/>
          <w:lang w:val="en-US"/>
          <w14:ligatures w14:val="standardContextual"/>
        </w:rPr>
      </w:pPr>
      <w:hyperlink w:anchor="_Toc231803075" w:history="1">
        <w:r w:rsidRPr="00BC6A5F">
          <w:rPr>
            <w:rStyle w:val="Hyperlink"/>
          </w:rPr>
          <w:t>2.1.5.1 Thẻ văn bản</w:t>
        </w:r>
        <w:r>
          <w:rPr>
            <w:webHidden/>
          </w:rPr>
          <w:tab/>
        </w:r>
        <w:r>
          <w:rPr>
            <w:webHidden/>
          </w:rPr>
          <w:fldChar w:fldCharType="begin"/>
        </w:r>
        <w:r>
          <w:rPr>
            <w:webHidden/>
          </w:rPr>
          <w:instrText xml:space="preserve"> PAGEREF _Toc231803075 \h </w:instrText>
        </w:r>
        <w:r>
          <w:rPr>
            <w:webHidden/>
          </w:rPr>
        </w:r>
        <w:r>
          <w:rPr>
            <w:webHidden/>
          </w:rPr>
          <w:fldChar w:fldCharType="separate"/>
        </w:r>
        <w:r>
          <w:rPr>
            <w:webHidden/>
          </w:rPr>
          <w:t>9</w:t>
        </w:r>
        <w:r>
          <w:rPr>
            <w:webHidden/>
          </w:rPr>
          <w:fldChar w:fldCharType="end"/>
        </w:r>
      </w:hyperlink>
    </w:p>
    <w:p w14:paraId="717289BD" w14:textId="01CC885F" w:rsidR="003F224C" w:rsidRDefault="003F224C">
      <w:pPr>
        <w:pStyle w:val="TOC4"/>
        <w:tabs>
          <w:tab w:val="right" w:leader="dot" w:pos="8778"/>
        </w:tabs>
        <w:rPr>
          <w:rFonts w:asciiTheme="minorHAnsi" w:eastAsiaTheme="minorEastAsia" w:hAnsiTheme="minorHAnsi"/>
          <w:kern w:val="2"/>
          <w:sz w:val="24"/>
          <w:szCs w:val="24"/>
          <w:lang w:val="en-US"/>
          <w14:ligatures w14:val="standardContextual"/>
        </w:rPr>
      </w:pPr>
      <w:hyperlink w:anchor="_Toc231803076" w:history="1">
        <w:r w:rsidRPr="00BC6A5F">
          <w:rPr>
            <w:rStyle w:val="Hyperlink"/>
          </w:rPr>
          <w:t>2.1.5.2 Thẻ liên kết và hình ảnh</w:t>
        </w:r>
        <w:r>
          <w:rPr>
            <w:webHidden/>
          </w:rPr>
          <w:tab/>
        </w:r>
        <w:r>
          <w:rPr>
            <w:webHidden/>
          </w:rPr>
          <w:fldChar w:fldCharType="begin"/>
        </w:r>
        <w:r>
          <w:rPr>
            <w:webHidden/>
          </w:rPr>
          <w:instrText xml:space="preserve"> PAGEREF _Toc231803076 \h </w:instrText>
        </w:r>
        <w:r>
          <w:rPr>
            <w:webHidden/>
          </w:rPr>
        </w:r>
        <w:r>
          <w:rPr>
            <w:webHidden/>
          </w:rPr>
          <w:fldChar w:fldCharType="separate"/>
        </w:r>
        <w:r>
          <w:rPr>
            <w:webHidden/>
          </w:rPr>
          <w:t>9</w:t>
        </w:r>
        <w:r>
          <w:rPr>
            <w:webHidden/>
          </w:rPr>
          <w:fldChar w:fldCharType="end"/>
        </w:r>
      </w:hyperlink>
    </w:p>
    <w:p w14:paraId="521B1D2E" w14:textId="5720A350" w:rsidR="003F224C" w:rsidRDefault="003F224C">
      <w:pPr>
        <w:pStyle w:val="TOC4"/>
        <w:tabs>
          <w:tab w:val="right" w:leader="dot" w:pos="8778"/>
        </w:tabs>
        <w:rPr>
          <w:rFonts w:asciiTheme="minorHAnsi" w:eastAsiaTheme="minorEastAsia" w:hAnsiTheme="minorHAnsi"/>
          <w:kern w:val="2"/>
          <w:sz w:val="24"/>
          <w:szCs w:val="24"/>
          <w:lang w:val="en-US"/>
          <w14:ligatures w14:val="standardContextual"/>
        </w:rPr>
      </w:pPr>
      <w:hyperlink w:anchor="_Toc231803077" w:history="1">
        <w:r w:rsidRPr="00BC6A5F">
          <w:rPr>
            <w:rStyle w:val="Hyperlink"/>
          </w:rPr>
          <w:t>2.1.5.3 Danh sách trong HTML</w:t>
        </w:r>
        <w:r>
          <w:rPr>
            <w:webHidden/>
          </w:rPr>
          <w:tab/>
        </w:r>
        <w:r>
          <w:rPr>
            <w:webHidden/>
          </w:rPr>
          <w:fldChar w:fldCharType="begin"/>
        </w:r>
        <w:r>
          <w:rPr>
            <w:webHidden/>
          </w:rPr>
          <w:instrText xml:space="preserve"> PAGEREF _Toc231803077 \h </w:instrText>
        </w:r>
        <w:r>
          <w:rPr>
            <w:webHidden/>
          </w:rPr>
        </w:r>
        <w:r>
          <w:rPr>
            <w:webHidden/>
          </w:rPr>
          <w:fldChar w:fldCharType="separate"/>
        </w:r>
        <w:r>
          <w:rPr>
            <w:webHidden/>
          </w:rPr>
          <w:t>10</w:t>
        </w:r>
        <w:r>
          <w:rPr>
            <w:webHidden/>
          </w:rPr>
          <w:fldChar w:fldCharType="end"/>
        </w:r>
      </w:hyperlink>
    </w:p>
    <w:p w14:paraId="753B61EC" w14:textId="4448C20D" w:rsidR="003F224C" w:rsidRDefault="003F224C">
      <w:pPr>
        <w:pStyle w:val="TOC4"/>
        <w:tabs>
          <w:tab w:val="right" w:leader="dot" w:pos="8778"/>
        </w:tabs>
        <w:rPr>
          <w:rFonts w:asciiTheme="minorHAnsi" w:eastAsiaTheme="minorEastAsia" w:hAnsiTheme="minorHAnsi"/>
          <w:kern w:val="2"/>
          <w:sz w:val="24"/>
          <w:szCs w:val="24"/>
          <w:lang w:val="en-US"/>
          <w14:ligatures w14:val="standardContextual"/>
        </w:rPr>
      </w:pPr>
      <w:hyperlink w:anchor="_Toc231803078" w:history="1">
        <w:r w:rsidRPr="00BC6A5F">
          <w:rPr>
            <w:rStyle w:val="Hyperlink"/>
          </w:rPr>
          <w:t>2.1.5.4 Thẻ bố cục</w:t>
        </w:r>
        <w:r>
          <w:rPr>
            <w:webHidden/>
          </w:rPr>
          <w:tab/>
        </w:r>
        <w:r>
          <w:rPr>
            <w:webHidden/>
          </w:rPr>
          <w:fldChar w:fldCharType="begin"/>
        </w:r>
        <w:r>
          <w:rPr>
            <w:webHidden/>
          </w:rPr>
          <w:instrText xml:space="preserve"> PAGEREF _Toc231803078 \h </w:instrText>
        </w:r>
        <w:r>
          <w:rPr>
            <w:webHidden/>
          </w:rPr>
        </w:r>
        <w:r>
          <w:rPr>
            <w:webHidden/>
          </w:rPr>
          <w:fldChar w:fldCharType="separate"/>
        </w:r>
        <w:r>
          <w:rPr>
            <w:webHidden/>
          </w:rPr>
          <w:t>10</w:t>
        </w:r>
        <w:r>
          <w:rPr>
            <w:webHidden/>
          </w:rPr>
          <w:fldChar w:fldCharType="end"/>
        </w:r>
      </w:hyperlink>
    </w:p>
    <w:p w14:paraId="02289060" w14:textId="3402558A" w:rsidR="003F224C" w:rsidRDefault="003F224C">
      <w:pPr>
        <w:pStyle w:val="TOC4"/>
        <w:tabs>
          <w:tab w:val="right" w:leader="dot" w:pos="8778"/>
        </w:tabs>
        <w:rPr>
          <w:rFonts w:asciiTheme="minorHAnsi" w:eastAsiaTheme="minorEastAsia" w:hAnsiTheme="minorHAnsi"/>
          <w:kern w:val="2"/>
          <w:sz w:val="24"/>
          <w:szCs w:val="24"/>
          <w:lang w:val="en-US"/>
          <w14:ligatures w14:val="standardContextual"/>
        </w:rPr>
      </w:pPr>
      <w:hyperlink w:anchor="_Toc231803079" w:history="1">
        <w:r w:rsidRPr="00BC6A5F">
          <w:rPr>
            <w:rStyle w:val="Hyperlink"/>
          </w:rPr>
          <w:t>2.1.5.5 Biểu mẫu trong HTML</w:t>
        </w:r>
        <w:r>
          <w:rPr>
            <w:webHidden/>
          </w:rPr>
          <w:tab/>
        </w:r>
        <w:r>
          <w:rPr>
            <w:webHidden/>
          </w:rPr>
          <w:fldChar w:fldCharType="begin"/>
        </w:r>
        <w:r>
          <w:rPr>
            <w:webHidden/>
          </w:rPr>
          <w:instrText xml:space="preserve"> PAGEREF _Toc231803079 \h </w:instrText>
        </w:r>
        <w:r>
          <w:rPr>
            <w:webHidden/>
          </w:rPr>
        </w:r>
        <w:r>
          <w:rPr>
            <w:webHidden/>
          </w:rPr>
          <w:fldChar w:fldCharType="separate"/>
        </w:r>
        <w:r>
          <w:rPr>
            <w:webHidden/>
          </w:rPr>
          <w:t>11</w:t>
        </w:r>
        <w:r>
          <w:rPr>
            <w:webHidden/>
          </w:rPr>
          <w:fldChar w:fldCharType="end"/>
        </w:r>
      </w:hyperlink>
    </w:p>
    <w:p w14:paraId="69376D3E" w14:textId="65D859FA" w:rsidR="003F224C" w:rsidRDefault="003F224C">
      <w:pPr>
        <w:pStyle w:val="TOC3"/>
        <w:tabs>
          <w:tab w:val="right" w:leader="dot" w:pos="8778"/>
        </w:tabs>
        <w:rPr>
          <w:rFonts w:asciiTheme="minorHAnsi" w:eastAsiaTheme="minorEastAsia" w:hAnsiTheme="minorHAnsi"/>
          <w:kern w:val="2"/>
          <w:sz w:val="24"/>
          <w:szCs w:val="24"/>
          <w:lang w:val="en-US"/>
          <w14:ligatures w14:val="standardContextual"/>
        </w:rPr>
      </w:pPr>
      <w:hyperlink w:anchor="_Toc231803080" w:history="1">
        <w:r w:rsidRPr="00BC6A5F">
          <w:rPr>
            <w:rStyle w:val="Hyperlink"/>
          </w:rPr>
          <w:t>2.1.6 HTML5 và các cải tiến mới</w:t>
        </w:r>
        <w:r>
          <w:rPr>
            <w:webHidden/>
          </w:rPr>
          <w:tab/>
        </w:r>
        <w:r>
          <w:rPr>
            <w:webHidden/>
          </w:rPr>
          <w:fldChar w:fldCharType="begin"/>
        </w:r>
        <w:r>
          <w:rPr>
            <w:webHidden/>
          </w:rPr>
          <w:instrText xml:space="preserve"> PAGEREF _Toc231803080 \h </w:instrText>
        </w:r>
        <w:r>
          <w:rPr>
            <w:webHidden/>
          </w:rPr>
        </w:r>
        <w:r>
          <w:rPr>
            <w:webHidden/>
          </w:rPr>
          <w:fldChar w:fldCharType="separate"/>
        </w:r>
        <w:r>
          <w:rPr>
            <w:webHidden/>
          </w:rPr>
          <w:t>11</w:t>
        </w:r>
        <w:r>
          <w:rPr>
            <w:webHidden/>
          </w:rPr>
          <w:fldChar w:fldCharType="end"/>
        </w:r>
      </w:hyperlink>
    </w:p>
    <w:p w14:paraId="0E66D07A" w14:textId="1018E571" w:rsidR="003F224C" w:rsidRDefault="003F224C">
      <w:pPr>
        <w:pStyle w:val="TOC4"/>
        <w:tabs>
          <w:tab w:val="right" w:leader="dot" w:pos="8778"/>
        </w:tabs>
        <w:rPr>
          <w:rFonts w:asciiTheme="minorHAnsi" w:eastAsiaTheme="minorEastAsia" w:hAnsiTheme="minorHAnsi"/>
          <w:kern w:val="2"/>
          <w:sz w:val="24"/>
          <w:szCs w:val="24"/>
          <w:lang w:val="en-US"/>
          <w14:ligatures w14:val="standardContextual"/>
        </w:rPr>
      </w:pPr>
      <w:hyperlink w:anchor="_Toc231803081" w:history="1">
        <w:r w:rsidRPr="00BC6A5F">
          <w:rPr>
            <w:rStyle w:val="Hyperlink"/>
          </w:rPr>
          <w:t>2.1.6.1 HTML5 là gì?</w:t>
        </w:r>
        <w:r>
          <w:rPr>
            <w:webHidden/>
          </w:rPr>
          <w:tab/>
        </w:r>
        <w:r>
          <w:rPr>
            <w:webHidden/>
          </w:rPr>
          <w:fldChar w:fldCharType="begin"/>
        </w:r>
        <w:r>
          <w:rPr>
            <w:webHidden/>
          </w:rPr>
          <w:instrText xml:space="preserve"> PAGEREF _Toc231803081 \h </w:instrText>
        </w:r>
        <w:r>
          <w:rPr>
            <w:webHidden/>
          </w:rPr>
        </w:r>
        <w:r>
          <w:rPr>
            <w:webHidden/>
          </w:rPr>
          <w:fldChar w:fldCharType="separate"/>
        </w:r>
        <w:r>
          <w:rPr>
            <w:webHidden/>
          </w:rPr>
          <w:t>11</w:t>
        </w:r>
        <w:r>
          <w:rPr>
            <w:webHidden/>
          </w:rPr>
          <w:fldChar w:fldCharType="end"/>
        </w:r>
      </w:hyperlink>
    </w:p>
    <w:p w14:paraId="1958807C" w14:textId="3DFD4C24" w:rsidR="003F224C" w:rsidRDefault="003F224C">
      <w:pPr>
        <w:pStyle w:val="TOC4"/>
        <w:tabs>
          <w:tab w:val="right" w:leader="dot" w:pos="8778"/>
        </w:tabs>
        <w:rPr>
          <w:rFonts w:asciiTheme="minorHAnsi" w:eastAsiaTheme="minorEastAsia" w:hAnsiTheme="minorHAnsi"/>
          <w:kern w:val="2"/>
          <w:sz w:val="24"/>
          <w:szCs w:val="24"/>
          <w:lang w:val="en-US"/>
          <w14:ligatures w14:val="standardContextual"/>
        </w:rPr>
      </w:pPr>
      <w:hyperlink w:anchor="_Toc231803082" w:history="1">
        <w:r w:rsidRPr="00BC6A5F">
          <w:rPr>
            <w:rStyle w:val="Hyperlink"/>
          </w:rPr>
          <w:t>2.1.6.2 Cải tiến mới của HTML5</w:t>
        </w:r>
        <w:r>
          <w:rPr>
            <w:webHidden/>
          </w:rPr>
          <w:tab/>
        </w:r>
        <w:r>
          <w:rPr>
            <w:webHidden/>
          </w:rPr>
          <w:fldChar w:fldCharType="begin"/>
        </w:r>
        <w:r>
          <w:rPr>
            <w:webHidden/>
          </w:rPr>
          <w:instrText xml:space="preserve"> PAGEREF _Toc231803082 \h </w:instrText>
        </w:r>
        <w:r>
          <w:rPr>
            <w:webHidden/>
          </w:rPr>
        </w:r>
        <w:r>
          <w:rPr>
            <w:webHidden/>
          </w:rPr>
          <w:fldChar w:fldCharType="separate"/>
        </w:r>
        <w:r>
          <w:rPr>
            <w:webHidden/>
          </w:rPr>
          <w:t>11</w:t>
        </w:r>
        <w:r>
          <w:rPr>
            <w:webHidden/>
          </w:rPr>
          <w:fldChar w:fldCharType="end"/>
        </w:r>
      </w:hyperlink>
    </w:p>
    <w:p w14:paraId="7345D64E" w14:textId="07ADB34A" w:rsidR="003F224C" w:rsidRDefault="003F224C">
      <w:pPr>
        <w:pStyle w:val="TOC4"/>
        <w:tabs>
          <w:tab w:val="right" w:leader="dot" w:pos="8778"/>
        </w:tabs>
        <w:rPr>
          <w:rFonts w:asciiTheme="minorHAnsi" w:eastAsiaTheme="minorEastAsia" w:hAnsiTheme="minorHAnsi"/>
          <w:kern w:val="2"/>
          <w:sz w:val="24"/>
          <w:szCs w:val="24"/>
          <w:lang w:val="en-US"/>
          <w14:ligatures w14:val="standardContextual"/>
        </w:rPr>
      </w:pPr>
      <w:hyperlink w:anchor="_Toc231803083" w:history="1">
        <w:r w:rsidRPr="00BC6A5F">
          <w:rPr>
            <w:rStyle w:val="Hyperlink"/>
          </w:rPr>
          <w:t>2.1.6.3 Điểm khác biệt giữa HTML và HTML5</w:t>
        </w:r>
        <w:r>
          <w:rPr>
            <w:webHidden/>
          </w:rPr>
          <w:tab/>
        </w:r>
        <w:r>
          <w:rPr>
            <w:webHidden/>
          </w:rPr>
          <w:fldChar w:fldCharType="begin"/>
        </w:r>
        <w:r>
          <w:rPr>
            <w:webHidden/>
          </w:rPr>
          <w:instrText xml:space="preserve"> PAGEREF _Toc231803083 \h </w:instrText>
        </w:r>
        <w:r>
          <w:rPr>
            <w:webHidden/>
          </w:rPr>
        </w:r>
        <w:r>
          <w:rPr>
            <w:webHidden/>
          </w:rPr>
          <w:fldChar w:fldCharType="separate"/>
        </w:r>
        <w:r>
          <w:rPr>
            <w:webHidden/>
          </w:rPr>
          <w:t>12</w:t>
        </w:r>
        <w:r>
          <w:rPr>
            <w:webHidden/>
          </w:rPr>
          <w:fldChar w:fldCharType="end"/>
        </w:r>
      </w:hyperlink>
    </w:p>
    <w:p w14:paraId="593B768E" w14:textId="49A2E65B" w:rsidR="003F224C" w:rsidRDefault="003F224C">
      <w:pPr>
        <w:pStyle w:val="TOC2"/>
        <w:tabs>
          <w:tab w:val="right" w:leader="dot" w:pos="8778"/>
        </w:tabs>
        <w:rPr>
          <w:rFonts w:asciiTheme="minorHAnsi" w:eastAsiaTheme="minorEastAsia" w:hAnsiTheme="minorHAnsi"/>
          <w:kern w:val="2"/>
          <w:sz w:val="24"/>
          <w:szCs w:val="24"/>
          <w:lang w:val="en-US"/>
          <w14:ligatures w14:val="standardContextual"/>
        </w:rPr>
      </w:pPr>
      <w:hyperlink w:anchor="_Toc231803084" w:history="1">
        <w:r w:rsidRPr="00BC6A5F">
          <w:rPr>
            <w:rStyle w:val="Hyperlink"/>
          </w:rPr>
          <w:t>2.2 CSS</w:t>
        </w:r>
        <w:r>
          <w:rPr>
            <w:webHidden/>
          </w:rPr>
          <w:tab/>
        </w:r>
        <w:r>
          <w:rPr>
            <w:webHidden/>
          </w:rPr>
          <w:fldChar w:fldCharType="begin"/>
        </w:r>
        <w:r>
          <w:rPr>
            <w:webHidden/>
          </w:rPr>
          <w:instrText xml:space="preserve"> PAGEREF _Toc231803084 \h </w:instrText>
        </w:r>
        <w:r>
          <w:rPr>
            <w:webHidden/>
          </w:rPr>
        </w:r>
        <w:r>
          <w:rPr>
            <w:webHidden/>
          </w:rPr>
          <w:fldChar w:fldCharType="separate"/>
        </w:r>
        <w:r>
          <w:rPr>
            <w:webHidden/>
          </w:rPr>
          <w:t>13</w:t>
        </w:r>
        <w:r>
          <w:rPr>
            <w:webHidden/>
          </w:rPr>
          <w:fldChar w:fldCharType="end"/>
        </w:r>
      </w:hyperlink>
    </w:p>
    <w:p w14:paraId="5940081E" w14:textId="11A2E2F4" w:rsidR="003F224C" w:rsidRDefault="003F224C">
      <w:pPr>
        <w:pStyle w:val="TOC3"/>
        <w:tabs>
          <w:tab w:val="right" w:leader="dot" w:pos="8778"/>
        </w:tabs>
        <w:rPr>
          <w:rFonts w:asciiTheme="minorHAnsi" w:eastAsiaTheme="minorEastAsia" w:hAnsiTheme="minorHAnsi"/>
          <w:kern w:val="2"/>
          <w:sz w:val="24"/>
          <w:szCs w:val="24"/>
          <w:lang w:val="en-US"/>
          <w14:ligatures w14:val="standardContextual"/>
        </w:rPr>
      </w:pPr>
      <w:hyperlink w:anchor="_Toc231803085" w:history="1">
        <w:r w:rsidRPr="00BC6A5F">
          <w:rPr>
            <w:rStyle w:val="Hyperlink"/>
          </w:rPr>
          <w:t>2.2.1 CSS cơ bản</w:t>
        </w:r>
        <w:r>
          <w:rPr>
            <w:webHidden/>
          </w:rPr>
          <w:tab/>
        </w:r>
        <w:r>
          <w:rPr>
            <w:webHidden/>
          </w:rPr>
          <w:fldChar w:fldCharType="begin"/>
        </w:r>
        <w:r>
          <w:rPr>
            <w:webHidden/>
          </w:rPr>
          <w:instrText xml:space="preserve"> PAGEREF _Toc231803085 \h </w:instrText>
        </w:r>
        <w:r>
          <w:rPr>
            <w:webHidden/>
          </w:rPr>
        </w:r>
        <w:r>
          <w:rPr>
            <w:webHidden/>
          </w:rPr>
          <w:fldChar w:fldCharType="separate"/>
        </w:r>
        <w:r>
          <w:rPr>
            <w:webHidden/>
          </w:rPr>
          <w:t>13</w:t>
        </w:r>
        <w:r>
          <w:rPr>
            <w:webHidden/>
          </w:rPr>
          <w:fldChar w:fldCharType="end"/>
        </w:r>
      </w:hyperlink>
    </w:p>
    <w:p w14:paraId="08843B45" w14:textId="04732F13" w:rsidR="003F224C" w:rsidRDefault="003F224C">
      <w:pPr>
        <w:pStyle w:val="TOC4"/>
        <w:tabs>
          <w:tab w:val="right" w:leader="dot" w:pos="8778"/>
        </w:tabs>
        <w:rPr>
          <w:rFonts w:asciiTheme="minorHAnsi" w:eastAsiaTheme="minorEastAsia" w:hAnsiTheme="minorHAnsi"/>
          <w:kern w:val="2"/>
          <w:sz w:val="24"/>
          <w:szCs w:val="24"/>
          <w:lang w:val="en-US"/>
          <w14:ligatures w14:val="standardContextual"/>
        </w:rPr>
      </w:pPr>
      <w:hyperlink w:anchor="_Toc231803086" w:history="1">
        <w:r w:rsidRPr="00BC6A5F">
          <w:rPr>
            <w:rStyle w:val="Hyperlink"/>
          </w:rPr>
          <w:t>2.2.1.1 Khái niệm và vai trò</w:t>
        </w:r>
        <w:r>
          <w:rPr>
            <w:webHidden/>
          </w:rPr>
          <w:tab/>
        </w:r>
        <w:r>
          <w:rPr>
            <w:webHidden/>
          </w:rPr>
          <w:fldChar w:fldCharType="begin"/>
        </w:r>
        <w:r>
          <w:rPr>
            <w:webHidden/>
          </w:rPr>
          <w:instrText xml:space="preserve"> PAGEREF _Toc231803086 \h </w:instrText>
        </w:r>
        <w:r>
          <w:rPr>
            <w:webHidden/>
          </w:rPr>
        </w:r>
        <w:r>
          <w:rPr>
            <w:webHidden/>
          </w:rPr>
          <w:fldChar w:fldCharType="separate"/>
        </w:r>
        <w:r>
          <w:rPr>
            <w:webHidden/>
          </w:rPr>
          <w:t>13</w:t>
        </w:r>
        <w:r>
          <w:rPr>
            <w:webHidden/>
          </w:rPr>
          <w:fldChar w:fldCharType="end"/>
        </w:r>
      </w:hyperlink>
    </w:p>
    <w:p w14:paraId="53E28DC6" w14:textId="5647ADF2" w:rsidR="003F224C" w:rsidRDefault="003F224C">
      <w:pPr>
        <w:pStyle w:val="TOC4"/>
        <w:tabs>
          <w:tab w:val="right" w:leader="dot" w:pos="8778"/>
        </w:tabs>
        <w:rPr>
          <w:rFonts w:asciiTheme="minorHAnsi" w:eastAsiaTheme="minorEastAsia" w:hAnsiTheme="minorHAnsi"/>
          <w:kern w:val="2"/>
          <w:sz w:val="24"/>
          <w:szCs w:val="24"/>
          <w:lang w:val="en-US"/>
          <w14:ligatures w14:val="standardContextual"/>
        </w:rPr>
      </w:pPr>
      <w:hyperlink w:anchor="_Toc231803087" w:history="1">
        <w:r w:rsidRPr="00BC6A5F">
          <w:rPr>
            <w:rStyle w:val="Hyperlink"/>
          </w:rPr>
          <w:t>2.2.1.2 Các thuộc tính định dạng văn bản</w:t>
        </w:r>
        <w:r>
          <w:rPr>
            <w:webHidden/>
          </w:rPr>
          <w:tab/>
        </w:r>
        <w:r>
          <w:rPr>
            <w:webHidden/>
          </w:rPr>
          <w:fldChar w:fldCharType="begin"/>
        </w:r>
        <w:r>
          <w:rPr>
            <w:webHidden/>
          </w:rPr>
          <w:instrText xml:space="preserve"> PAGEREF _Toc231803087 \h </w:instrText>
        </w:r>
        <w:r>
          <w:rPr>
            <w:webHidden/>
          </w:rPr>
        </w:r>
        <w:r>
          <w:rPr>
            <w:webHidden/>
          </w:rPr>
          <w:fldChar w:fldCharType="separate"/>
        </w:r>
        <w:r>
          <w:rPr>
            <w:webHidden/>
          </w:rPr>
          <w:t>14</w:t>
        </w:r>
        <w:r>
          <w:rPr>
            <w:webHidden/>
          </w:rPr>
          <w:fldChar w:fldCharType="end"/>
        </w:r>
      </w:hyperlink>
    </w:p>
    <w:p w14:paraId="3565B840" w14:textId="0415475B" w:rsidR="003F224C" w:rsidRDefault="003F224C">
      <w:pPr>
        <w:pStyle w:val="TOC4"/>
        <w:tabs>
          <w:tab w:val="right" w:leader="dot" w:pos="8778"/>
        </w:tabs>
        <w:rPr>
          <w:rFonts w:asciiTheme="minorHAnsi" w:eastAsiaTheme="minorEastAsia" w:hAnsiTheme="minorHAnsi"/>
          <w:kern w:val="2"/>
          <w:sz w:val="24"/>
          <w:szCs w:val="24"/>
          <w:lang w:val="en-US"/>
          <w14:ligatures w14:val="standardContextual"/>
        </w:rPr>
      </w:pPr>
      <w:hyperlink w:anchor="_Toc231803088" w:history="1">
        <w:r w:rsidRPr="00BC6A5F">
          <w:rPr>
            <w:rStyle w:val="Hyperlink"/>
          </w:rPr>
          <w:t>2.2.1.3 Các thuộc tính bố cục</w:t>
        </w:r>
        <w:r>
          <w:rPr>
            <w:webHidden/>
          </w:rPr>
          <w:tab/>
        </w:r>
        <w:r>
          <w:rPr>
            <w:webHidden/>
          </w:rPr>
          <w:fldChar w:fldCharType="begin"/>
        </w:r>
        <w:r>
          <w:rPr>
            <w:webHidden/>
          </w:rPr>
          <w:instrText xml:space="preserve"> PAGEREF _Toc231803088 \h </w:instrText>
        </w:r>
        <w:r>
          <w:rPr>
            <w:webHidden/>
          </w:rPr>
        </w:r>
        <w:r>
          <w:rPr>
            <w:webHidden/>
          </w:rPr>
          <w:fldChar w:fldCharType="separate"/>
        </w:r>
        <w:r>
          <w:rPr>
            <w:webHidden/>
          </w:rPr>
          <w:t>16</w:t>
        </w:r>
        <w:r>
          <w:rPr>
            <w:webHidden/>
          </w:rPr>
          <w:fldChar w:fldCharType="end"/>
        </w:r>
      </w:hyperlink>
    </w:p>
    <w:p w14:paraId="1A5A487E" w14:textId="3FAD5568" w:rsidR="003F224C" w:rsidRDefault="003F224C">
      <w:pPr>
        <w:pStyle w:val="TOC3"/>
        <w:tabs>
          <w:tab w:val="right" w:leader="dot" w:pos="8778"/>
        </w:tabs>
        <w:rPr>
          <w:rFonts w:asciiTheme="minorHAnsi" w:eastAsiaTheme="minorEastAsia" w:hAnsiTheme="minorHAnsi"/>
          <w:kern w:val="2"/>
          <w:sz w:val="24"/>
          <w:szCs w:val="24"/>
          <w:lang w:val="en-US"/>
          <w14:ligatures w14:val="standardContextual"/>
        </w:rPr>
      </w:pPr>
      <w:hyperlink w:anchor="_Toc231803089" w:history="1">
        <w:r w:rsidRPr="00BC6A5F">
          <w:rPr>
            <w:rStyle w:val="Hyperlink"/>
          </w:rPr>
          <w:t>2.2.2 CSS nâng cao</w:t>
        </w:r>
        <w:r>
          <w:rPr>
            <w:webHidden/>
          </w:rPr>
          <w:tab/>
        </w:r>
        <w:r>
          <w:rPr>
            <w:webHidden/>
          </w:rPr>
          <w:fldChar w:fldCharType="begin"/>
        </w:r>
        <w:r>
          <w:rPr>
            <w:webHidden/>
          </w:rPr>
          <w:instrText xml:space="preserve"> PAGEREF _Toc231803089 \h </w:instrText>
        </w:r>
        <w:r>
          <w:rPr>
            <w:webHidden/>
          </w:rPr>
        </w:r>
        <w:r>
          <w:rPr>
            <w:webHidden/>
          </w:rPr>
          <w:fldChar w:fldCharType="separate"/>
        </w:r>
        <w:r>
          <w:rPr>
            <w:webHidden/>
          </w:rPr>
          <w:t>18</w:t>
        </w:r>
        <w:r>
          <w:rPr>
            <w:webHidden/>
          </w:rPr>
          <w:fldChar w:fldCharType="end"/>
        </w:r>
      </w:hyperlink>
    </w:p>
    <w:p w14:paraId="149BCA11" w14:textId="0F896CE7" w:rsidR="003F224C" w:rsidRDefault="003F224C">
      <w:pPr>
        <w:pStyle w:val="TOC4"/>
        <w:tabs>
          <w:tab w:val="right" w:leader="dot" w:pos="8778"/>
        </w:tabs>
        <w:rPr>
          <w:rFonts w:asciiTheme="minorHAnsi" w:eastAsiaTheme="minorEastAsia" w:hAnsiTheme="minorHAnsi"/>
          <w:kern w:val="2"/>
          <w:sz w:val="24"/>
          <w:szCs w:val="24"/>
          <w:lang w:val="en-US"/>
          <w14:ligatures w14:val="standardContextual"/>
        </w:rPr>
      </w:pPr>
      <w:hyperlink w:anchor="_Toc231803090" w:history="1">
        <w:r w:rsidRPr="00BC6A5F">
          <w:rPr>
            <w:rStyle w:val="Hyperlink"/>
          </w:rPr>
          <w:t>2.2.2.1 Responsive design</w:t>
        </w:r>
        <w:r>
          <w:rPr>
            <w:webHidden/>
          </w:rPr>
          <w:tab/>
        </w:r>
        <w:r>
          <w:rPr>
            <w:webHidden/>
          </w:rPr>
          <w:fldChar w:fldCharType="begin"/>
        </w:r>
        <w:r>
          <w:rPr>
            <w:webHidden/>
          </w:rPr>
          <w:instrText xml:space="preserve"> PAGEREF _Toc231803090 \h </w:instrText>
        </w:r>
        <w:r>
          <w:rPr>
            <w:webHidden/>
          </w:rPr>
        </w:r>
        <w:r>
          <w:rPr>
            <w:webHidden/>
          </w:rPr>
          <w:fldChar w:fldCharType="separate"/>
        </w:r>
        <w:r>
          <w:rPr>
            <w:webHidden/>
          </w:rPr>
          <w:t>19</w:t>
        </w:r>
        <w:r>
          <w:rPr>
            <w:webHidden/>
          </w:rPr>
          <w:fldChar w:fldCharType="end"/>
        </w:r>
      </w:hyperlink>
    </w:p>
    <w:p w14:paraId="37A39BCF" w14:textId="3C5EB417" w:rsidR="003F224C" w:rsidRDefault="003F224C">
      <w:pPr>
        <w:pStyle w:val="TOC4"/>
        <w:tabs>
          <w:tab w:val="right" w:leader="dot" w:pos="8778"/>
        </w:tabs>
        <w:rPr>
          <w:rFonts w:asciiTheme="minorHAnsi" w:eastAsiaTheme="minorEastAsia" w:hAnsiTheme="minorHAnsi"/>
          <w:kern w:val="2"/>
          <w:sz w:val="24"/>
          <w:szCs w:val="24"/>
          <w:lang w:val="en-US"/>
          <w14:ligatures w14:val="standardContextual"/>
        </w:rPr>
      </w:pPr>
      <w:hyperlink w:anchor="_Toc231803091" w:history="1">
        <w:r w:rsidRPr="00BC6A5F">
          <w:rPr>
            <w:rStyle w:val="Hyperlink"/>
          </w:rPr>
          <w:t>2.2.2.2 Bootstrap Framework</w:t>
        </w:r>
        <w:r>
          <w:rPr>
            <w:webHidden/>
          </w:rPr>
          <w:tab/>
        </w:r>
        <w:r>
          <w:rPr>
            <w:webHidden/>
          </w:rPr>
          <w:fldChar w:fldCharType="begin"/>
        </w:r>
        <w:r>
          <w:rPr>
            <w:webHidden/>
          </w:rPr>
          <w:instrText xml:space="preserve"> PAGEREF _Toc231803091 \h </w:instrText>
        </w:r>
        <w:r>
          <w:rPr>
            <w:webHidden/>
          </w:rPr>
        </w:r>
        <w:r>
          <w:rPr>
            <w:webHidden/>
          </w:rPr>
          <w:fldChar w:fldCharType="separate"/>
        </w:r>
        <w:r>
          <w:rPr>
            <w:webHidden/>
          </w:rPr>
          <w:t>20</w:t>
        </w:r>
        <w:r>
          <w:rPr>
            <w:webHidden/>
          </w:rPr>
          <w:fldChar w:fldCharType="end"/>
        </w:r>
      </w:hyperlink>
    </w:p>
    <w:p w14:paraId="1A9D1F6E" w14:textId="76149C07" w:rsidR="003F224C" w:rsidRDefault="003F224C">
      <w:pPr>
        <w:pStyle w:val="TOC2"/>
        <w:tabs>
          <w:tab w:val="right" w:leader="dot" w:pos="8778"/>
        </w:tabs>
        <w:rPr>
          <w:rFonts w:asciiTheme="minorHAnsi" w:eastAsiaTheme="minorEastAsia" w:hAnsiTheme="minorHAnsi"/>
          <w:kern w:val="2"/>
          <w:sz w:val="24"/>
          <w:szCs w:val="24"/>
          <w:lang w:val="en-US"/>
          <w14:ligatures w14:val="standardContextual"/>
        </w:rPr>
      </w:pPr>
      <w:hyperlink w:anchor="_Toc231803092" w:history="1">
        <w:r w:rsidRPr="00BC6A5F">
          <w:rPr>
            <w:rStyle w:val="Hyperlink"/>
          </w:rPr>
          <w:t>2.3 Javascript</w:t>
        </w:r>
        <w:r>
          <w:rPr>
            <w:webHidden/>
          </w:rPr>
          <w:tab/>
        </w:r>
        <w:r>
          <w:rPr>
            <w:webHidden/>
          </w:rPr>
          <w:fldChar w:fldCharType="begin"/>
        </w:r>
        <w:r>
          <w:rPr>
            <w:webHidden/>
          </w:rPr>
          <w:instrText xml:space="preserve"> PAGEREF _Toc231803092 \h </w:instrText>
        </w:r>
        <w:r>
          <w:rPr>
            <w:webHidden/>
          </w:rPr>
        </w:r>
        <w:r>
          <w:rPr>
            <w:webHidden/>
          </w:rPr>
          <w:fldChar w:fldCharType="separate"/>
        </w:r>
        <w:r>
          <w:rPr>
            <w:webHidden/>
          </w:rPr>
          <w:t>21</w:t>
        </w:r>
        <w:r>
          <w:rPr>
            <w:webHidden/>
          </w:rPr>
          <w:fldChar w:fldCharType="end"/>
        </w:r>
      </w:hyperlink>
    </w:p>
    <w:p w14:paraId="18CB8087" w14:textId="52FC7073" w:rsidR="003F224C" w:rsidRDefault="003F224C">
      <w:pPr>
        <w:pStyle w:val="TOC3"/>
        <w:tabs>
          <w:tab w:val="right" w:leader="dot" w:pos="8778"/>
        </w:tabs>
        <w:rPr>
          <w:rFonts w:asciiTheme="minorHAnsi" w:eastAsiaTheme="minorEastAsia" w:hAnsiTheme="minorHAnsi"/>
          <w:kern w:val="2"/>
          <w:sz w:val="24"/>
          <w:szCs w:val="24"/>
          <w:lang w:val="en-US"/>
          <w14:ligatures w14:val="standardContextual"/>
        </w:rPr>
      </w:pPr>
      <w:hyperlink w:anchor="_Toc231803093" w:history="1">
        <w:r w:rsidRPr="00BC6A5F">
          <w:rPr>
            <w:rStyle w:val="Hyperlink"/>
          </w:rPr>
          <w:t>2.3.1 Khái niệm và vai trò</w:t>
        </w:r>
        <w:r>
          <w:rPr>
            <w:webHidden/>
          </w:rPr>
          <w:tab/>
        </w:r>
        <w:r>
          <w:rPr>
            <w:webHidden/>
          </w:rPr>
          <w:fldChar w:fldCharType="begin"/>
        </w:r>
        <w:r>
          <w:rPr>
            <w:webHidden/>
          </w:rPr>
          <w:instrText xml:space="preserve"> PAGEREF _Toc231803093 \h </w:instrText>
        </w:r>
        <w:r>
          <w:rPr>
            <w:webHidden/>
          </w:rPr>
        </w:r>
        <w:r>
          <w:rPr>
            <w:webHidden/>
          </w:rPr>
          <w:fldChar w:fldCharType="separate"/>
        </w:r>
        <w:r>
          <w:rPr>
            <w:webHidden/>
          </w:rPr>
          <w:t>21</w:t>
        </w:r>
        <w:r>
          <w:rPr>
            <w:webHidden/>
          </w:rPr>
          <w:fldChar w:fldCharType="end"/>
        </w:r>
      </w:hyperlink>
    </w:p>
    <w:p w14:paraId="520E6C0C" w14:textId="02143B96" w:rsidR="003F224C" w:rsidRDefault="003F224C">
      <w:pPr>
        <w:pStyle w:val="TOC4"/>
        <w:tabs>
          <w:tab w:val="right" w:leader="dot" w:pos="8778"/>
        </w:tabs>
        <w:rPr>
          <w:rFonts w:asciiTheme="minorHAnsi" w:eastAsiaTheme="minorEastAsia" w:hAnsiTheme="minorHAnsi"/>
          <w:kern w:val="2"/>
          <w:sz w:val="24"/>
          <w:szCs w:val="24"/>
          <w:lang w:val="en-US"/>
          <w14:ligatures w14:val="standardContextual"/>
        </w:rPr>
      </w:pPr>
      <w:hyperlink w:anchor="_Toc231803094" w:history="1">
        <w:r w:rsidRPr="00BC6A5F">
          <w:rPr>
            <w:rStyle w:val="Hyperlink"/>
          </w:rPr>
          <w:t>2.3.1.1 JavaScript là gì?</w:t>
        </w:r>
        <w:r>
          <w:rPr>
            <w:webHidden/>
          </w:rPr>
          <w:tab/>
        </w:r>
        <w:r>
          <w:rPr>
            <w:webHidden/>
          </w:rPr>
          <w:fldChar w:fldCharType="begin"/>
        </w:r>
        <w:r>
          <w:rPr>
            <w:webHidden/>
          </w:rPr>
          <w:instrText xml:space="preserve"> PAGEREF _Toc231803094 \h </w:instrText>
        </w:r>
        <w:r>
          <w:rPr>
            <w:webHidden/>
          </w:rPr>
        </w:r>
        <w:r>
          <w:rPr>
            <w:webHidden/>
          </w:rPr>
          <w:fldChar w:fldCharType="separate"/>
        </w:r>
        <w:r>
          <w:rPr>
            <w:webHidden/>
          </w:rPr>
          <w:t>21</w:t>
        </w:r>
        <w:r>
          <w:rPr>
            <w:webHidden/>
          </w:rPr>
          <w:fldChar w:fldCharType="end"/>
        </w:r>
      </w:hyperlink>
    </w:p>
    <w:p w14:paraId="0E53DA42" w14:textId="4380A5A4" w:rsidR="003F224C" w:rsidRDefault="003F224C">
      <w:pPr>
        <w:pStyle w:val="TOC4"/>
        <w:tabs>
          <w:tab w:val="right" w:leader="dot" w:pos="8778"/>
        </w:tabs>
        <w:rPr>
          <w:rFonts w:asciiTheme="minorHAnsi" w:eastAsiaTheme="minorEastAsia" w:hAnsiTheme="minorHAnsi"/>
          <w:kern w:val="2"/>
          <w:sz w:val="24"/>
          <w:szCs w:val="24"/>
          <w:lang w:val="en-US"/>
          <w14:ligatures w14:val="standardContextual"/>
        </w:rPr>
      </w:pPr>
      <w:hyperlink w:anchor="_Toc231803095" w:history="1">
        <w:r w:rsidRPr="00BC6A5F">
          <w:rPr>
            <w:rStyle w:val="Hyperlink"/>
          </w:rPr>
          <w:t>2.3.1.2 Vai trò của JavaScript</w:t>
        </w:r>
        <w:r>
          <w:rPr>
            <w:webHidden/>
          </w:rPr>
          <w:tab/>
        </w:r>
        <w:r>
          <w:rPr>
            <w:webHidden/>
          </w:rPr>
          <w:fldChar w:fldCharType="begin"/>
        </w:r>
        <w:r>
          <w:rPr>
            <w:webHidden/>
          </w:rPr>
          <w:instrText xml:space="preserve"> PAGEREF _Toc231803095 \h </w:instrText>
        </w:r>
        <w:r>
          <w:rPr>
            <w:webHidden/>
          </w:rPr>
        </w:r>
        <w:r>
          <w:rPr>
            <w:webHidden/>
          </w:rPr>
          <w:fldChar w:fldCharType="separate"/>
        </w:r>
        <w:r>
          <w:rPr>
            <w:webHidden/>
          </w:rPr>
          <w:t>21</w:t>
        </w:r>
        <w:r>
          <w:rPr>
            <w:webHidden/>
          </w:rPr>
          <w:fldChar w:fldCharType="end"/>
        </w:r>
      </w:hyperlink>
    </w:p>
    <w:p w14:paraId="41E8DDE8" w14:textId="1D0625E7" w:rsidR="003F224C" w:rsidRDefault="003F224C">
      <w:pPr>
        <w:pStyle w:val="TOC3"/>
        <w:tabs>
          <w:tab w:val="right" w:leader="dot" w:pos="8778"/>
        </w:tabs>
        <w:rPr>
          <w:rFonts w:asciiTheme="minorHAnsi" w:eastAsiaTheme="minorEastAsia" w:hAnsiTheme="minorHAnsi"/>
          <w:kern w:val="2"/>
          <w:sz w:val="24"/>
          <w:szCs w:val="24"/>
          <w:lang w:val="en-US"/>
          <w14:ligatures w14:val="standardContextual"/>
        </w:rPr>
      </w:pPr>
      <w:hyperlink w:anchor="_Toc231803096" w:history="1">
        <w:r w:rsidRPr="00BC6A5F">
          <w:rPr>
            <w:rStyle w:val="Hyperlink"/>
          </w:rPr>
          <w:t>2.3.2 Các cú pháp cơ bản</w:t>
        </w:r>
        <w:r>
          <w:rPr>
            <w:webHidden/>
          </w:rPr>
          <w:tab/>
        </w:r>
        <w:r>
          <w:rPr>
            <w:webHidden/>
          </w:rPr>
          <w:fldChar w:fldCharType="begin"/>
        </w:r>
        <w:r>
          <w:rPr>
            <w:webHidden/>
          </w:rPr>
          <w:instrText xml:space="preserve"> PAGEREF _Toc231803096 \h </w:instrText>
        </w:r>
        <w:r>
          <w:rPr>
            <w:webHidden/>
          </w:rPr>
        </w:r>
        <w:r>
          <w:rPr>
            <w:webHidden/>
          </w:rPr>
          <w:fldChar w:fldCharType="separate"/>
        </w:r>
        <w:r>
          <w:rPr>
            <w:webHidden/>
          </w:rPr>
          <w:t>22</w:t>
        </w:r>
        <w:r>
          <w:rPr>
            <w:webHidden/>
          </w:rPr>
          <w:fldChar w:fldCharType="end"/>
        </w:r>
      </w:hyperlink>
    </w:p>
    <w:p w14:paraId="1D95F582" w14:textId="74673575" w:rsidR="003F224C" w:rsidRDefault="003F224C">
      <w:pPr>
        <w:pStyle w:val="TOC4"/>
        <w:tabs>
          <w:tab w:val="right" w:leader="dot" w:pos="8778"/>
        </w:tabs>
        <w:rPr>
          <w:rFonts w:asciiTheme="minorHAnsi" w:eastAsiaTheme="minorEastAsia" w:hAnsiTheme="minorHAnsi"/>
          <w:kern w:val="2"/>
          <w:sz w:val="24"/>
          <w:szCs w:val="24"/>
          <w:lang w:val="en-US"/>
          <w14:ligatures w14:val="standardContextual"/>
        </w:rPr>
      </w:pPr>
      <w:hyperlink w:anchor="_Toc231803097" w:history="1">
        <w:r w:rsidRPr="00BC6A5F">
          <w:rPr>
            <w:rStyle w:val="Hyperlink"/>
          </w:rPr>
          <w:t>2.3.2.1 Giá trị cú pháp</w:t>
        </w:r>
        <w:r>
          <w:rPr>
            <w:webHidden/>
          </w:rPr>
          <w:tab/>
        </w:r>
        <w:r>
          <w:rPr>
            <w:webHidden/>
          </w:rPr>
          <w:fldChar w:fldCharType="begin"/>
        </w:r>
        <w:r>
          <w:rPr>
            <w:webHidden/>
          </w:rPr>
          <w:instrText xml:space="preserve"> PAGEREF _Toc231803097 \h </w:instrText>
        </w:r>
        <w:r>
          <w:rPr>
            <w:webHidden/>
          </w:rPr>
        </w:r>
        <w:r>
          <w:rPr>
            <w:webHidden/>
          </w:rPr>
          <w:fldChar w:fldCharType="separate"/>
        </w:r>
        <w:r>
          <w:rPr>
            <w:webHidden/>
          </w:rPr>
          <w:t>22</w:t>
        </w:r>
        <w:r>
          <w:rPr>
            <w:webHidden/>
          </w:rPr>
          <w:fldChar w:fldCharType="end"/>
        </w:r>
      </w:hyperlink>
    </w:p>
    <w:p w14:paraId="1CF8491B" w14:textId="1E00C8DE" w:rsidR="003F224C" w:rsidRDefault="003F224C">
      <w:pPr>
        <w:pStyle w:val="TOC4"/>
        <w:tabs>
          <w:tab w:val="right" w:leader="dot" w:pos="8778"/>
        </w:tabs>
        <w:rPr>
          <w:rFonts w:asciiTheme="minorHAnsi" w:eastAsiaTheme="minorEastAsia" w:hAnsiTheme="minorHAnsi"/>
          <w:kern w:val="2"/>
          <w:sz w:val="24"/>
          <w:szCs w:val="24"/>
          <w:lang w:val="en-US"/>
          <w14:ligatures w14:val="standardContextual"/>
        </w:rPr>
      </w:pPr>
      <w:hyperlink w:anchor="_Toc231803098" w:history="1">
        <w:r w:rsidRPr="00BC6A5F">
          <w:rPr>
            <w:rStyle w:val="Hyperlink"/>
          </w:rPr>
          <w:t>2.3.2.2</w:t>
        </w:r>
        <w:r w:rsidRPr="00BC6A5F">
          <w:rPr>
            <w:rStyle w:val="Hyperlink"/>
            <w:lang w:val="en-US"/>
          </w:rPr>
          <w:t xml:space="preserve"> Từ</w:t>
        </w:r>
        <w:r w:rsidRPr="00BC6A5F">
          <w:rPr>
            <w:rStyle w:val="Hyperlink"/>
          </w:rPr>
          <w:t xml:space="preserve"> khóa JavaScript</w:t>
        </w:r>
        <w:r>
          <w:rPr>
            <w:webHidden/>
          </w:rPr>
          <w:tab/>
        </w:r>
        <w:r>
          <w:rPr>
            <w:webHidden/>
          </w:rPr>
          <w:fldChar w:fldCharType="begin"/>
        </w:r>
        <w:r>
          <w:rPr>
            <w:webHidden/>
          </w:rPr>
          <w:instrText xml:space="preserve"> PAGEREF _Toc231803098 \h </w:instrText>
        </w:r>
        <w:r>
          <w:rPr>
            <w:webHidden/>
          </w:rPr>
        </w:r>
        <w:r>
          <w:rPr>
            <w:webHidden/>
          </w:rPr>
          <w:fldChar w:fldCharType="separate"/>
        </w:r>
        <w:r>
          <w:rPr>
            <w:webHidden/>
          </w:rPr>
          <w:t>22</w:t>
        </w:r>
        <w:r>
          <w:rPr>
            <w:webHidden/>
          </w:rPr>
          <w:fldChar w:fldCharType="end"/>
        </w:r>
      </w:hyperlink>
    </w:p>
    <w:p w14:paraId="7C195238" w14:textId="2A49813C" w:rsidR="003F224C" w:rsidRDefault="003F224C">
      <w:pPr>
        <w:pStyle w:val="TOC4"/>
        <w:tabs>
          <w:tab w:val="right" w:leader="dot" w:pos="8778"/>
        </w:tabs>
        <w:rPr>
          <w:rFonts w:asciiTheme="minorHAnsi" w:eastAsiaTheme="minorEastAsia" w:hAnsiTheme="minorHAnsi"/>
          <w:kern w:val="2"/>
          <w:sz w:val="24"/>
          <w:szCs w:val="24"/>
          <w:lang w:val="en-US"/>
          <w14:ligatures w14:val="standardContextual"/>
        </w:rPr>
      </w:pPr>
      <w:hyperlink w:anchor="_Toc231803099" w:history="1">
        <w:r w:rsidRPr="00BC6A5F">
          <w:rPr>
            <w:rStyle w:val="Hyperlink"/>
          </w:rPr>
          <w:t>2.3.2.3 Mã định danh JavaScript</w:t>
        </w:r>
        <w:r>
          <w:rPr>
            <w:webHidden/>
          </w:rPr>
          <w:tab/>
        </w:r>
        <w:r>
          <w:rPr>
            <w:webHidden/>
          </w:rPr>
          <w:fldChar w:fldCharType="begin"/>
        </w:r>
        <w:r>
          <w:rPr>
            <w:webHidden/>
          </w:rPr>
          <w:instrText xml:space="preserve"> PAGEREF _Toc231803099 \h </w:instrText>
        </w:r>
        <w:r>
          <w:rPr>
            <w:webHidden/>
          </w:rPr>
        </w:r>
        <w:r>
          <w:rPr>
            <w:webHidden/>
          </w:rPr>
          <w:fldChar w:fldCharType="separate"/>
        </w:r>
        <w:r>
          <w:rPr>
            <w:webHidden/>
          </w:rPr>
          <w:t>22</w:t>
        </w:r>
        <w:r>
          <w:rPr>
            <w:webHidden/>
          </w:rPr>
          <w:fldChar w:fldCharType="end"/>
        </w:r>
      </w:hyperlink>
    </w:p>
    <w:p w14:paraId="72741E22" w14:textId="65175839" w:rsidR="003F224C" w:rsidRDefault="003F224C">
      <w:pPr>
        <w:pStyle w:val="TOC4"/>
        <w:tabs>
          <w:tab w:val="right" w:leader="dot" w:pos="8778"/>
        </w:tabs>
        <w:rPr>
          <w:rFonts w:asciiTheme="minorHAnsi" w:eastAsiaTheme="minorEastAsia" w:hAnsiTheme="minorHAnsi"/>
          <w:kern w:val="2"/>
          <w:sz w:val="24"/>
          <w:szCs w:val="24"/>
          <w:lang w:val="en-US"/>
          <w14:ligatures w14:val="standardContextual"/>
        </w:rPr>
      </w:pPr>
      <w:hyperlink w:anchor="_Toc231803100" w:history="1">
        <w:r w:rsidRPr="00BC6A5F">
          <w:rPr>
            <w:rStyle w:val="Hyperlink"/>
          </w:rPr>
          <w:t>2.3.2.4 Event Handling</w:t>
        </w:r>
        <w:r>
          <w:rPr>
            <w:webHidden/>
          </w:rPr>
          <w:tab/>
        </w:r>
        <w:r>
          <w:rPr>
            <w:webHidden/>
          </w:rPr>
          <w:fldChar w:fldCharType="begin"/>
        </w:r>
        <w:r>
          <w:rPr>
            <w:webHidden/>
          </w:rPr>
          <w:instrText xml:space="preserve"> PAGEREF _Toc231803100 \h </w:instrText>
        </w:r>
        <w:r>
          <w:rPr>
            <w:webHidden/>
          </w:rPr>
        </w:r>
        <w:r>
          <w:rPr>
            <w:webHidden/>
          </w:rPr>
          <w:fldChar w:fldCharType="separate"/>
        </w:r>
        <w:r>
          <w:rPr>
            <w:webHidden/>
          </w:rPr>
          <w:t>23</w:t>
        </w:r>
        <w:r>
          <w:rPr>
            <w:webHidden/>
          </w:rPr>
          <w:fldChar w:fldCharType="end"/>
        </w:r>
      </w:hyperlink>
    </w:p>
    <w:p w14:paraId="6BB4FEDA" w14:textId="66246953" w:rsidR="003F224C" w:rsidRDefault="003F224C">
      <w:pPr>
        <w:pStyle w:val="TOC3"/>
        <w:tabs>
          <w:tab w:val="right" w:leader="dot" w:pos="8778"/>
        </w:tabs>
        <w:rPr>
          <w:rFonts w:asciiTheme="minorHAnsi" w:eastAsiaTheme="minorEastAsia" w:hAnsiTheme="minorHAnsi"/>
          <w:kern w:val="2"/>
          <w:sz w:val="24"/>
          <w:szCs w:val="24"/>
          <w:lang w:val="en-US"/>
          <w14:ligatures w14:val="standardContextual"/>
        </w:rPr>
      </w:pPr>
      <w:hyperlink w:anchor="_Toc231803101" w:history="1">
        <w:r w:rsidRPr="00BC6A5F">
          <w:rPr>
            <w:rStyle w:val="Hyperlink"/>
          </w:rPr>
          <w:t>2.3.3 DOM manipulation</w:t>
        </w:r>
        <w:r>
          <w:rPr>
            <w:webHidden/>
          </w:rPr>
          <w:tab/>
        </w:r>
        <w:r>
          <w:rPr>
            <w:webHidden/>
          </w:rPr>
          <w:fldChar w:fldCharType="begin"/>
        </w:r>
        <w:r>
          <w:rPr>
            <w:webHidden/>
          </w:rPr>
          <w:instrText xml:space="preserve"> PAGEREF _Toc231803101 \h </w:instrText>
        </w:r>
        <w:r>
          <w:rPr>
            <w:webHidden/>
          </w:rPr>
        </w:r>
        <w:r>
          <w:rPr>
            <w:webHidden/>
          </w:rPr>
          <w:fldChar w:fldCharType="separate"/>
        </w:r>
        <w:r>
          <w:rPr>
            <w:webHidden/>
          </w:rPr>
          <w:t>23</w:t>
        </w:r>
        <w:r>
          <w:rPr>
            <w:webHidden/>
          </w:rPr>
          <w:fldChar w:fldCharType="end"/>
        </w:r>
      </w:hyperlink>
    </w:p>
    <w:p w14:paraId="19A1DED1" w14:textId="23CEC459" w:rsidR="003F224C" w:rsidRDefault="003F224C">
      <w:pPr>
        <w:pStyle w:val="TOC1"/>
        <w:tabs>
          <w:tab w:val="right" w:leader="dot" w:pos="8778"/>
        </w:tabs>
        <w:rPr>
          <w:rFonts w:asciiTheme="minorHAnsi" w:eastAsiaTheme="minorEastAsia" w:hAnsiTheme="minorHAnsi"/>
          <w:kern w:val="2"/>
          <w:sz w:val="24"/>
          <w:szCs w:val="24"/>
          <w:lang w:val="en-US"/>
          <w14:ligatures w14:val="standardContextual"/>
        </w:rPr>
      </w:pPr>
      <w:hyperlink w:anchor="_Toc231803102" w:history="1">
        <w:r w:rsidRPr="00BC6A5F">
          <w:rPr>
            <w:rStyle w:val="Hyperlink"/>
          </w:rPr>
          <w:t>CHƯƠNG 3. PHÂN TÍCH THIẾT KẾ HỆ THỐNG</w:t>
        </w:r>
        <w:r>
          <w:rPr>
            <w:webHidden/>
          </w:rPr>
          <w:tab/>
        </w:r>
        <w:r>
          <w:rPr>
            <w:webHidden/>
          </w:rPr>
          <w:fldChar w:fldCharType="begin"/>
        </w:r>
        <w:r>
          <w:rPr>
            <w:webHidden/>
          </w:rPr>
          <w:instrText xml:space="preserve"> PAGEREF _Toc231803102 \h </w:instrText>
        </w:r>
        <w:r>
          <w:rPr>
            <w:webHidden/>
          </w:rPr>
        </w:r>
        <w:r>
          <w:rPr>
            <w:webHidden/>
          </w:rPr>
          <w:fldChar w:fldCharType="separate"/>
        </w:r>
        <w:r>
          <w:rPr>
            <w:webHidden/>
          </w:rPr>
          <w:t>25</w:t>
        </w:r>
        <w:r>
          <w:rPr>
            <w:webHidden/>
          </w:rPr>
          <w:fldChar w:fldCharType="end"/>
        </w:r>
      </w:hyperlink>
    </w:p>
    <w:p w14:paraId="71EDC7DF" w14:textId="51BDD777" w:rsidR="003F224C" w:rsidRDefault="003F224C">
      <w:pPr>
        <w:pStyle w:val="TOC2"/>
        <w:tabs>
          <w:tab w:val="right" w:leader="dot" w:pos="8778"/>
        </w:tabs>
        <w:rPr>
          <w:rFonts w:asciiTheme="minorHAnsi" w:eastAsiaTheme="minorEastAsia" w:hAnsiTheme="minorHAnsi"/>
          <w:kern w:val="2"/>
          <w:sz w:val="24"/>
          <w:szCs w:val="24"/>
          <w:lang w:val="en-US"/>
          <w14:ligatures w14:val="standardContextual"/>
        </w:rPr>
      </w:pPr>
      <w:hyperlink w:anchor="_Toc231803103" w:history="1">
        <w:r w:rsidRPr="00BC6A5F">
          <w:rPr>
            <w:rStyle w:val="Hyperlink"/>
          </w:rPr>
          <w:t>3.1 Mô tả vấn đề</w:t>
        </w:r>
        <w:r>
          <w:rPr>
            <w:webHidden/>
          </w:rPr>
          <w:tab/>
        </w:r>
        <w:r>
          <w:rPr>
            <w:webHidden/>
          </w:rPr>
          <w:fldChar w:fldCharType="begin"/>
        </w:r>
        <w:r>
          <w:rPr>
            <w:webHidden/>
          </w:rPr>
          <w:instrText xml:space="preserve"> PAGEREF _Toc231803103 \h </w:instrText>
        </w:r>
        <w:r>
          <w:rPr>
            <w:webHidden/>
          </w:rPr>
        </w:r>
        <w:r>
          <w:rPr>
            <w:webHidden/>
          </w:rPr>
          <w:fldChar w:fldCharType="separate"/>
        </w:r>
        <w:r>
          <w:rPr>
            <w:webHidden/>
          </w:rPr>
          <w:t>25</w:t>
        </w:r>
        <w:r>
          <w:rPr>
            <w:webHidden/>
          </w:rPr>
          <w:fldChar w:fldCharType="end"/>
        </w:r>
      </w:hyperlink>
    </w:p>
    <w:p w14:paraId="4A19AEF2" w14:textId="420085D3" w:rsidR="003F224C" w:rsidRDefault="003F224C">
      <w:pPr>
        <w:pStyle w:val="TOC2"/>
        <w:tabs>
          <w:tab w:val="right" w:leader="dot" w:pos="8778"/>
        </w:tabs>
        <w:rPr>
          <w:rFonts w:asciiTheme="minorHAnsi" w:eastAsiaTheme="minorEastAsia" w:hAnsiTheme="minorHAnsi"/>
          <w:kern w:val="2"/>
          <w:sz w:val="24"/>
          <w:szCs w:val="24"/>
          <w:lang w:val="en-US"/>
          <w14:ligatures w14:val="standardContextual"/>
        </w:rPr>
      </w:pPr>
      <w:hyperlink w:anchor="_Toc231803104" w:history="1">
        <w:r w:rsidRPr="00BC6A5F">
          <w:rPr>
            <w:rStyle w:val="Hyperlink"/>
          </w:rPr>
          <w:t>3.2 Đặc tả yêu cầu hệ thống</w:t>
        </w:r>
        <w:r>
          <w:rPr>
            <w:webHidden/>
          </w:rPr>
          <w:tab/>
        </w:r>
        <w:r>
          <w:rPr>
            <w:webHidden/>
          </w:rPr>
          <w:fldChar w:fldCharType="begin"/>
        </w:r>
        <w:r>
          <w:rPr>
            <w:webHidden/>
          </w:rPr>
          <w:instrText xml:space="preserve"> PAGEREF _Toc231803104 \h </w:instrText>
        </w:r>
        <w:r>
          <w:rPr>
            <w:webHidden/>
          </w:rPr>
        </w:r>
        <w:r>
          <w:rPr>
            <w:webHidden/>
          </w:rPr>
          <w:fldChar w:fldCharType="separate"/>
        </w:r>
        <w:r>
          <w:rPr>
            <w:webHidden/>
          </w:rPr>
          <w:t>25</w:t>
        </w:r>
        <w:r>
          <w:rPr>
            <w:webHidden/>
          </w:rPr>
          <w:fldChar w:fldCharType="end"/>
        </w:r>
      </w:hyperlink>
    </w:p>
    <w:p w14:paraId="56595A59" w14:textId="01C80E6F" w:rsidR="003F224C" w:rsidRDefault="003F224C">
      <w:pPr>
        <w:pStyle w:val="TOC3"/>
        <w:tabs>
          <w:tab w:val="right" w:leader="dot" w:pos="8778"/>
        </w:tabs>
        <w:rPr>
          <w:rFonts w:asciiTheme="minorHAnsi" w:eastAsiaTheme="minorEastAsia" w:hAnsiTheme="minorHAnsi"/>
          <w:kern w:val="2"/>
          <w:sz w:val="24"/>
          <w:szCs w:val="24"/>
          <w:lang w:val="en-US"/>
          <w14:ligatures w14:val="standardContextual"/>
        </w:rPr>
      </w:pPr>
      <w:hyperlink w:anchor="_Toc231803105" w:history="1">
        <w:r w:rsidRPr="00BC6A5F">
          <w:rPr>
            <w:rStyle w:val="Hyperlink"/>
          </w:rPr>
          <w:t>3.2.1 Yêu cầu chức năng</w:t>
        </w:r>
        <w:r>
          <w:rPr>
            <w:webHidden/>
          </w:rPr>
          <w:tab/>
        </w:r>
        <w:r>
          <w:rPr>
            <w:webHidden/>
          </w:rPr>
          <w:fldChar w:fldCharType="begin"/>
        </w:r>
        <w:r>
          <w:rPr>
            <w:webHidden/>
          </w:rPr>
          <w:instrText xml:space="preserve"> PAGEREF _Toc231803105 \h </w:instrText>
        </w:r>
        <w:r>
          <w:rPr>
            <w:webHidden/>
          </w:rPr>
        </w:r>
        <w:r>
          <w:rPr>
            <w:webHidden/>
          </w:rPr>
          <w:fldChar w:fldCharType="separate"/>
        </w:r>
        <w:r>
          <w:rPr>
            <w:webHidden/>
          </w:rPr>
          <w:t>25</w:t>
        </w:r>
        <w:r>
          <w:rPr>
            <w:webHidden/>
          </w:rPr>
          <w:fldChar w:fldCharType="end"/>
        </w:r>
      </w:hyperlink>
    </w:p>
    <w:p w14:paraId="3CEBD968" w14:textId="5B4A5897" w:rsidR="003F224C" w:rsidRDefault="003F224C">
      <w:pPr>
        <w:pStyle w:val="TOC3"/>
        <w:tabs>
          <w:tab w:val="right" w:leader="dot" w:pos="8778"/>
        </w:tabs>
        <w:rPr>
          <w:rFonts w:asciiTheme="minorHAnsi" w:eastAsiaTheme="minorEastAsia" w:hAnsiTheme="minorHAnsi"/>
          <w:kern w:val="2"/>
          <w:sz w:val="24"/>
          <w:szCs w:val="24"/>
          <w:lang w:val="en-US"/>
          <w14:ligatures w14:val="standardContextual"/>
        </w:rPr>
      </w:pPr>
      <w:hyperlink w:anchor="_Toc231803106" w:history="1">
        <w:r w:rsidRPr="00BC6A5F">
          <w:rPr>
            <w:rStyle w:val="Hyperlink"/>
          </w:rPr>
          <w:t>3.2.2 Yêu cầu phi chức năng</w:t>
        </w:r>
        <w:r>
          <w:rPr>
            <w:webHidden/>
          </w:rPr>
          <w:tab/>
        </w:r>
        <w:r>
          <w:rPr>
            <w:webHidden/>
          </w:rPr>
          <w:fldChar w:fldCharType="begin"/>
        </w:r>
        <w:r>
          <w:rPr>
            <w:webHidden/>
          </w:rPr>
          <w:instrText xml:space="preserve"> PAGEREF _Toc231803106 \h </w:instrText>
        </w:r>
        <w:r>
          <w:rPr>
            <w:webHidden/>
          </w:rPr>
        </w:r>
        <w:r>
          <w:rPr>
            <w:webHidden/>
          </w:rPr>
          <w:fldChar w:fldCharType="separate"/>
        </w:r>
        <w:r>
          <w:rPr>
            <w:webHidden/>
          </w:rPr>
          <w:t>25</w:t>
        </w:r>
        <w:r>
          <w:rPr>
            <w:webHidden/>
          </w:rPr>
          <w:fldChar w:fldCharType="end"/>
        </w:r>
      </w:hyperlink>
    </w:p>
    <w:p w14:paraId="3F0032CA" w14:textId="7851F0B9" w:rsidR="003F224C" w:rsidRDefault="003F224C">
      <w:pPr>
        <w:pStyle w:val="TOC4"/>
        <w:tabs>
          <w:tab w:val="right" w:leader="dot" w:pos="8778"/>
        </w:tabs>
        <w:rPr>
          <w:rFonts w:asciiTheme="minorHAnsi" w:eastAsiaTheme="minorEastAsia" w:hAnsiTheme="minorHAnsi"/>
          <w:kern w:val="2"/>
          <w:sz w:val="24"/>
          <w:szCs w:val="24"/>
          <w:lang w:val="en-US"/>
          <w14:ligatures w14:val="standardContextual"/>
        </w:rPr>
      </w:pPr>
      <w:hyperlink w:anchor="_Toc231803107" w:history="1">
        <w:r w:rsidRPr="00BC6A5F">
          <w:rPr>
            <w:rStyle w:val="Hyperlink"/>
          </w:rPr>
          <w:t>3.2.2.1 Hiệu năng và tốc độ</w:t>
        </w:r>
        <w:r>
          <w:rPr>
            <w:webHidden/>
          </w:rPr>
          <w:tab/>
        </w:r>
        <w:r>
          <w:rPr>
            <w:webHidden/>
          </w:rPr>
          <w:fldChar w:fldCharType="begin"/>
        </w:r>
        <w:r>
          <w:rPr>
            <w:webHidden/>
          </w:rPr>
          <w:instrText xml:space="preserve"> PAGEREF _Toc231803107 \h </w:instrText>
        </w:r>
        <w:r>
          <w:rPr>
            <w:webHidden/>
          </w:rPr>
        </w:r>
        <w:r>
          <w:rPr>
            <w:webHidden/>
          </w:rPr>
          <w:fldChar w:fldCharType="separate"/>
        </w:r>
        <w:r>
          <w:rPr>
            <w:webHidden/>
          </w:rPr>
          <w:t>25</w:t>
        </w:r>
        <w:r>
          <w:rPr>
            <w:webHidden/>
          </w:rPr>
          <w:fldChar w:fldCharType="end"/>
        </w:r>
      </w:hyperlink>
    </w:p>
    <w:p w14:paraId="05A93838" w14:textId="09B84058" w:rsidR="003F224C" w:rsidRDefault="003F224C">
      <w:pPr>
        <w:pStyle w:val="TOC4"/>
        <w:tabs>
          <w:tab w:val="right" w:leader="dot" w:pos="8778"/>
        </w:tabs>
        <w:rPr>
          <w:rFonts w:asciiTheme="minorHAnsi" w:eastAsiaTheme="minorEastAsia" w:hAnsiTheme="minorHAnsi"/>
          <w:kern w:val="2"/>
          <w:sz w:val="24"/>
          <w:szCs w:val="24"/>
          <w:lang w:val="en-US"/>
          <w14:ligatures w14:val="standardContextual"/>
        </w:rPr>
      </w:pPr>
      <w:hyperlink w:anchor="_Toc231803108" w:history="1">
        <w:r w:rsidRPr="00BC6A5F">
          <w:rPr>
            <w:rStyle w:val="Hyperlink"/>
            <w:lang w:val="en-US"/>
          </w:rPr>
          <w:t>3.2.2.2 Bảo mật và an toàn</w:t>
        </w:r>
        <w:r>
          <w:rPr>
            <w:webHidden/>
          </w:rPr>
          <w:tab/>
        </w:r>
        <w:r>
          <w:rPr>
            <w:webHidden/>
          </w:rPr>
          <w:fldChar w:fldCharType="begin"/>
        </w:r>
        <w:r>
          <w:rPr>
            <w:webHidden/>
          </w:rPr>
          <w:instrText xml:space="preserve"> PAGEREF _Toc231803108 \h </w:instrText>
        </w:r>
        <w:r>
          <w:rPr>
            <w:webHidden/>
          </w:rPr>
        </w:r>
        <w:r>
          <w:rPr>
            <w:webHidden/>
          </w:rPr>
          <w:fldChar w:fldCharType="separate"/>
        </w:r>
        <w:r>
          <w:rPr>
            <w:webHidden/>
          </w:rPr>
          <w:t>25</w:t>
        </w:r>
        <w:r>
          <w:rPr>
            <w:webHidden/>
          </w:rPr>
          <w:fldChar w:fldCharType="end"/>
        </w:r>
      </w:hyperlink>
    </w:p>
    <w:p w14:paraId="47DE5EBC" w14:textId="361B8753" w:rsidR="003F224C" w:rsidRDefault="003F224C">
      <w:pPr>
        <w:pStyle w:val="TOC4"/>
        <w:tabs>
          <w:tab w:val="right" w:leader="dot" w:pos="8778"/>
        </w:tabs>
        <w:rPr>
          <w:rFonts w:asciiTheme="minorHAnsi" w:eastAsiaTheme="minorEastAsia" w:hAnsiTheme="minorHAnsi"/>
          <w:kern w:val="2"/>
          <w:sz w:val="24"/>
          <w:szCs w:val="24"/>
          <w:lang w:val="en-US"/>
          <w14:ligatures w14:val="standardContextual"/>
        </w:rPr>
      </w:pPr>
      <w:hyperlink w:anchor="_Toc231803109" w:history="1">
        <w:r w:rsidRPr="00BC6A5F">
          <w:rPr>
            <w:rStyle w:val="Hyperlink"/>
            <w:lang w:val="en-US"/>
          </w:rPr>
          <w:t>3.2.2.3 Khả năng mở rộng</w:t>
        </w:r>
        <w:r>
          <w:rPr>
            <w:webHidden/>
          </w:rPr>
          <w:tab/>
        </w:r>
        <w:r>
          <w:rPr>
            <w:webHidden/>
          </w:rPr>
          <w:fldChar w:fldCharType="begin"/>
        </w:r>
        <w:r>
          <w:rPr>
            <w:webHidden/>
          </w:rPr>
          <w:instrText xml:space="preserve"> PAGEREF _Toc231803109 \h </w:instrText>
        </w:r>
        <w:r>
          <w:rPr>
            <w:webHidden/>
          </w:rPr>
        </w:r>
        <w:r>
          <w:rPr>
            <w:webHidden/>
          </w:rPr>
          <w:fldChar w:fldCharType="separate"/>
        </w:r>
        <w:r>
          <w:rPr>
            <w:webHidden/>
          </w:rPr>
          <w:t>26</w:t>
        </w:r>
        <w:r>
          <w:rPr>
            <w:webHidden/>
          </w:rPr>
          <w:fldChar w:fldCharType="end"/>
        </w:r>
      </w:hyperlink>
    </w:p>
    <w:p w14:paraId="38E53A73" w14:textId="3BFEE041" w:rsidR="003F224C" w:rsidRDefault="003F224C">
      <w:pPr>
        <w:pStyle w:val="TOC4"/>
        <w:tabs>
          <w:tab w:val="right" w:leader="dot" w:pos="8778"/>
        </w:tabs>
        <w:rPr>
          <w:rFonts w:asciiTheme="minorHAnsi" w:eastAsiaTheme="minorEastAsia" w:hAnsiTheme="minorHAnsi"/>
          <w:kern w:val="2"/>
          <w:sz w:val="24"/>
          <w:szCs w:val="24"/>
          <w:lang w:val="en-US"/>
          <w14:ligatures w14:val="standardContextual"/>
        </w:rPr>
      </w:pPr>
      <w:hyperlink w:anchor="_Toc231803110" w:history="1">
        <w:r w:rsidRPr="00BC6A5F">
          <w:rPr>
            <w:rStyle w:val="Hyperlink"/>
            <w:lang w:val="en-US"/>
          </w:rPr>
          <w:t>3.2.2.4 Tương thích và truy cập</w:t>
        </w:r>
        <w:r>
          <w:rPr>
            <w:webHidden/>
          </w:rPr>
          <w:tab/>
        </w:r>
        <w:r>
          <w:rPr>
            <w:webHidden/>
          </w:rPr>
          <w:fldChar w:fldCharType="begin"/>
        </w:r>
        <w:r>
          <w:rPr>
            <w:webHidden/>
          </w:rPr>
          <w:instrText xml:space="preserve"> PAGEREF _Toc231803110 \h </w:instrText>
        </w:r>
        <w:r>
          <w:rPr>
            <w:webHidden/>
          </w:rPr>
        </w:r>
        <w:r>
          <w:rPr>
            <w:webHidden/>
          </w:rPr>
          <w:fldChar w:fldCharType="separate"/>
        </w:r>
        <w:r>
          <w:rPr>
            <w:webHidden/>
          </w:rPr>
          <w:t>26</w:t>
        </w:r>
        <w:r>
          <w:rPr>
            <w:webHidden/>
          </w:rPr>
          <w:fldChar w:fldCharType="end"/>
        </w:r>
      </w:hyperlink>
    </w:p>
    <w:p w14:paraId="4D0013AF" w14:textId="34BC1D7C" w:rsidR="003F224C" w:rsidRDefault="003F224C">
      <w:pPr>
        <w:pStyle w:val="TOC4"/>
        <w:tabs>
          <w:tab w:val="right" w:leader="dot" w:pos="8778"/>
        </w:tabs>
        <w:rPr>
          <w:rFonts w:asciiTheme="minorHAnsi" w:eastAsiaTheme="minorEastAsia" w:hAnsiTheme="minorHAnsi"/>
          <w:kern w:val="2"/>
          <w:sz w:val="24"/>
          <w:szCs w:val="24"/>
          <w:lang w:val="en-US"/>
          <w14:ligatures w14:val="standardContextual"/>
        </w:rPr>
      </w:pPr>
      <w:hyperlink w:anchor="_Toc231803111" w:history="1">
        <w:r w:rsidRPr="00BC6A5F">
          <w:rPr>
            <w:rStyle w:val="Hyperlink"/>
            <w:lang w:val="en-US"/>
          </w:rPr>
          <w:t>3.2.2.5 Thân thiện SEO</w:t>
        </w:r>
        <w:r>
          <w:rPr>
            <w:webHidden/>
          </w:rPr>
          <w:tab/>
        </w:r>
        <w:r>
          <w:rPr>
            <w:webHidden/>
          </w:rPr>
          <w:fldChar w:fldCharType="begin"/>
        </w:r>
        <w:r>
          <w:rPr>
            <w:webHidden/>
          </w:rPr>
          <w:instrText xml:space="preserve"> PAGEREF _Toc231803111 \h </w:instrText>
        </w:r>
        <w:r>
          <w:rPr>
            <w:webHidden/>
          </w:rPr>
        </w:r>
        <w:r>
          <w:rPr>
            <w:webHidden/>
          </w:rPr>
          <w:fldChar w:fldCharType="separate"/>
        </w:r>
        <w:r>
          <w:rPr>
            <w:webHidden/>
          </w:rPr>
          <w:t>26</w:t>
        </w:r>
        <w:r>
          <w:rPr>
            <w:webHidden/>
          </w:rPr>
          <w:fldChar w:fldCharType="end"/>
        </w:r>
      </w:hyperlink>
    </w:p>
    <w:p w14:paraId="17000C79" w14:textId="09B3AC0A" w:rsidR="003F224C" w:rsidRDefault="003F224C">
      <w:pPr>
        <w:pStyle w:val="TOC2"/>
        <w:tabs>
          <w:tab w:val="right" w:leader="dot" w:pos="8778"/>
        </w:tabs>
        <w:rPr>
          <w:rFonts w:asciiTheme="minorHAnsi" w:eastAsiaTheme="minorEastAsia" w:hAnsiTheme="minorHAnsi"/>
          <w:kern w:val="2"/>
          <w:sz w:val="24"/>
          <w:szCs w:val="24"/>
          <w:lang w:val="en-US"/>
          <w14:ligatures w14:val="standardContextual"/>
        </w:rPr>
      </w:pPr>
      <w:hyperlink w:anchor="_Toc231803112" w:history="1">
        <w:r w:rsidRPr="00BC6A5F">
          <w:rPr>
            <w:rStyle w:val="Hyperlink"/>
          </w:rPr>
          <w:t>3.3 Thiết kế dữ liệu</w:t>
        </w:r>
        <w:r>
          <w:rPr>
            <w:webHidden/>
          </w:rPr>
          <w:tab/>
        </w:r>
        <w:r>
          <w:rPr>
            <w:webHidden/>
          </w:rPr>
          <w:fldChar w:fldCharType="begin"/>
        </w:r>
        <w:r>
          <w:rPr>
            <w:webHidden/>
          </w:rPr>
          <w:instrText xml:space="preserve"> PAGEREF _Toc231803112 \h </w:instrText>
        </w:r>
        <w:r>
          <w:rPr>
            <w:webHidden/>
          </w:rPr>
        </w:r>
        <w:r>
          <w:rPr>
            <w:webHidden/>
          </w:rPr>
          <w:fldChar w:fldCharType="separate"/>
        </w:r>
        <w:r>
          <w:rPr>
            <w:webHidden/>
          </w:rPr>
          <w:t>26</w:t>
        </w:r>
        <w:r>
          <w:rPr>
            <w:webHidden/>
          </w:rPr>
          <w:fldChar w:fldCharType="end"/>
        </w:r>
      </w:hyperlink>
    </w:p>
    <w:p w14:paraId="77EB4702" w14:textId="24C240DC" w:rsidR="003F224C" w:rsidRDefault="003F224C">
      <w:pPr>
        <w:pStyle w:val="TOC3"/>
        <w:tabs>
          <w:tab w:val="right" w:leader="dot" w:pos="8778"/>
        </w:tabs>
        <w:rPr>
          <w:rFonts w:asciiTheme="minorHAnsi" w:eastAsiaTheme="minorEastAsia" w:hAnsiTheme="minorHAnsi"/>
          <w:kern w:val="2"/>
          <w:sz w:val="24"/>
          <w:szCs w:val="24"/>
          <w:lang w:val="en-US"/>
          <w14:ligatures w14:val="standardContextual"/>
        </w:rPr>
      </w:pPr>
      <w:hyperlink w:anchor="_Toc231803113" w:history="1">
        <w:r w:rsidRPr="00BC6A5F">
          <w:rPr>
            <w:rStyle w:val="Hyperlink"/>
          </w:rPr>
          <w:t>3.3.1 Cấu trúc lưu trữ</w:t>
        </w:r>
        <w:r>
          <w:rPr>
            <w:webHidden/>
          </w:rPr>
          <w:tab/>
        </w:r>
        <w:r>
          <w:rPr>
            <w:webHidden/>
          </w:rPr>
          <w:fldChar w:fldCharType="begin"/>
        </w:r>
        <w:r>
          <w:rPr>
            <w:webHidden/>
          </w:rPr>
          <w:instrText xml:space="preserve"> PAGEREF _Toc231803113 \h </w:instrText>
        </w:r>
        <w:r>
          <w:rPr>
            <w:webHidden/>
          </w:rPr>
        </w:r>
        <w:r>
          <w:rPr>
            <w:webHidden/>
          </w:rPr>
          <w:fldChar w:fldCharType="separate"/>
        </w:r>
        <w:r>
          <w:rPr>
            <w:webHidden/>
          </w:rPr>
          <w:t>26</w:t>
        </w:r>
        <w:r>
          <w:rPr>
            <w:webHidden/>
          </w:rPr>
          <w:fldChar w:fldCharType="end"/>
        </w:r>
      </w:hyperlink>
    </w:p>
    <w:p w14:paraId="18101BC1" w14:textId="4C06C99E" w:rsidR="003F224C" w:rsidRDefault="003F224C">
      <w:pPr>
        <w:pStyle w:val="TOC3"/>
        <w:tabs>
          <w:tab w:val="right" w:leader="dot" w:pos="8778"/>
        </w:tabs>
        <w:rPr>
          <w:rFonts w:asciiTheme="minorHAnsi" w:eastAsiaTheme="minorEastAsia" w:hAnsiTheme="minorHAnsi"/>
          <w:kern w:val="2"/>
          <w:sz w:val="24"/>
          <w:szCs w:val="24"/>
          <w:lang w:val="en-US"/>
          <w14:ligatures w14:val="standardContextual"/>
        </w:rPr>
      </w:pPr>
      <w:hyperlink w:anchor="_Toc231803114" w:history="1">
        <w:r w:rsidRPr="00BC6A5F">
          <w:rPr>
            <w:rStyle w:val="Hyperlink"/>
          </w:rPr>
          <w:t>3.3.2 Đặc tả chi tiết</w:t>
        </w:r>
        <w:r>
          <w:rPr>
            <w:webHidden/>
          </w:rPr>
          <w:tab/>
        </w:r>
        <w:r>
          <w:rPr>
            <w:webHidden/>
          </w:rPr>
          <w:fldChar w:fldCharType="begin"/>
        </w:r>
        <w:r>
          <w:rPr>
            <w:webHidden/>
          </w:rPr>
          <w:instrText xml:space="preserve"> PAGEREF _Toc231803114 \h </w:instrText>
        </w:r>
        <w:r>
          <w:rPr>
            <w:webHidden/>
          </w:rPr>
        </w:r>
        <w:r>
          <w:rPr>
            <w:webHidden/>
          </w:rPr>
          <w:fldChar w:fldCharType="separate"/>
        </w:r>
        <w:r>
          <w:rPr>
            <w:webHidden/>
          </w:rPr>
          <w:t>26</w:t>
        </w:r>
        <w:r>
          <w:rPr>
            <w:webHidden/>
          </w:rPr>
          <w:fldChar w:fldCharType="end"/>
        </w:r>
      </w:hyperlink>
    </w:p>
    <w:p w14:paraId="3D0570B0" w14:textId="0E461006" w:rsidR="003F224C" w:rsidRDefault="003F224C">
      <w:pPr>
        <w:pStyle w:val="TOC2"/>
        <w:tabs>
          <w:tab w:val="right" w:leader="dot" w:pos="8778"/>
        </w:tabs>
        <w:rPr>
          <w:rFonts w:asciiTheme="minorHAnsi" w:eastAsiaTheme="minorEastAsia" w:hAnsiTheme="minorHAnsi"/>
          <w:kern w:val="2"/>
          <w:sz w:val="24"/>
          <w:szCs w:val="24"/>
          <w:lang w:val="en-US"/>
          <w14:ligatures w14:val="standardContextual"/>
        </w:rPr>
      </w:pPr>
      <w:hyperlink w:anchor="_Toc231803115" w:history="1">
        <w:r w:rsidRPr="00BC6A5F">
          <w:rPr>
            <w:rStyle w:val="Hyperlink"/>
          </w:rPr>
          <w:t>3.4 Thiết kế chức năng</w:t>
        </w:r>
        <w:r>
          <w:rPr>
            <w:webHidden/>
          </w:rPr>
          <w:tab/>
        </w:r>
        <w:r>
          <w:rPr>
            <w:webHidden/>
          </w:rPr>
          <w:fldChar w:fldCharType="begin"/>
        </w:r>
        <w:r>
          <w:rPr>
            <w:webHidden/>
          </w:rPr>
          <w:instrText xml:space="preserve"> PAGEREF _Toc231803115 \h </w:instrText>
        </w:r>
        <w:r>
          <w:rPr>
            <w:webHidden/>
          </w:rPr>
        </w:r>
        <w:r>
          <w:rPr>
            <w:webHidden/>
          </w:rPr>
          <w:fldChar w:fldCharType="separate"/>
        </w:r>
        <w:r>
          <w:rPr>
            <w:webHidden/>
          </w:rPr>
          <w:t>27</w:t>
        </w:r>
        <w:r>
          <w:rPr>
            <w:webHidden/>
          </w:rPr>
          <w:fldChar w:fldCharType="end"/>
        </w:r>
      </w:hyperlink>
    </w:p>
    <w:p w14:paraId="14C0E4E9" w14:textId="556803A1" w:rsidR="003F224C" w:rsidRDefault="003F224C">
      <w:pPr>
        <w:pStyle w:val="TOC2"/>
        <w:tabs>
          <w:tab w:val="right" w:leader="dot" w:pos="8778"/>
        </w:tabs>
        <w:rPr>
          <w:rFonts w:asciiTheme="minorHAnsi" w:eastAsiaTheme="minorEastAsia" w:hAnsiTheme="minorHAnsi"/>
          <w:kern w:val="2"/>
          <w:sz w:val="24"/>
          <w:szCs w:val="24"/>
          <w:lang w:val="en-US"/>
          <w14:ligatures w14:val="standardContextual"/>
        </w:rPr>
      </w:pPr>
      <w:hyperlink w:anchor="_Toc231803116" w:history="1">
        <w:r w:rsidRPr="00BC6A5F">
          <w:rPr>
            <w:rStyle w:val="Hyperlink"/>
          </w:rPr>
          <w:t>3.5 Thiết kế giao diện</w:t>
        </w:r>
        <w:r>
          <w:rPr>
            <w:webHidden/>
          </w:rPr>
          <w:tab/>
        </w:r>
        <w:r>
          <w:rPr>
            <w:webHidden/>
          </w:rPr>
          <w:fldChar w:fldCharType="begin"/>
        </w:r>
        <w:r>
          <w:rPr>
            <w:webHidden/>
          </w:rPr>
          <w:instrText xml:space="preserve"> PAGEREF _Toc231803116 \h </w:instrText>
        </w:r>
        <w:r>
          <w:rPr>
            <w:webHidden/>
          </w:rPr>
        </w:r>
        <w:r>
          <w:rPr>
            <w:webHidden/>
          </w:rPr>
          <w:fldChar w:fldCharType="separate"/>
        </w:r>
        <w:r>
          <w:rPr>
            <w:webHidden/>
          </w:rPr>
          <w:t>28</w:t>
        </w:r>
        <w:r>
          <w:rPr>
            <w:webHidden/>
          </w:rPr>
          <w:fldChar w:fldCharType="end"/>
        </w:r>
      </w:hyperlink>
    </w:p>
    <w:p w14:paraId="471A715F" w14:textId="0C853E2C" w:rsidR="003F224C" w:rsidRDefault="003F224C">
      <w:pPr>
        <w:pStyle w:val="TOC3"/>
        <w:tabs>
          <w:tab w:val="right" w:leader="dot" w:pos="8778"/>
        </w:tabs>
        <w:rPr>
          <w:rFonts w:asciiTheme="minorHAnsi" w:eastAsiaTheme="minorEastAsia" w:hAnsiTheme="minorHAnsi"/>
          <w:kern w:val="2"/>
          <w:sz w:val="24"/>
          <w:szCs w:val="24"/>
          <w:lang w:val="en-US"/>
          <w14:ligatures w14:val="standardContextual"/>
        </w:rPr>
      </w:pPr>
      <w:hyperlink w:anchor="_Toc231803117" w:history="1">
        <w:r w:rsidRPr="00BC6A5F">
          <w:rPr>
            <w:rStyle w:val="Hyperlink"/>
          </w:rPr>
          <w:t>3.5.1 Sơ đồ website</w:t>
        </w:r>
        <w:r>
          <w:rPr>
            <w:webHidden/>
          </w:rPr>
          <w:tab/>
        </w:r>
        <w:r>
          <w:rPr>
            <w:webHidden/>
          </w:rPr>
          <w:fldChar w:fldCharType="begin"/>
        </w:r>
        <w:r>
          <w:rPr>
            <w:webHidden/>
          </w:rPr>
          <w:instrText xml:space="preserve"> PAGEREF _Toc231803117 \h </w:instrText>
        </w:r>
        <w:r>
          <w:rPr>
            <w:webHidden/>
          </w:rPr>
        </w:r>
        <w:r>
          <w:rPr>
            <w:webHidden/>
          </w:rPr>
          <w:fldChar w:fldCharType="separate"/>
        </w:r>
        <w:r>
          <w:rPr>
            <w:webHidden/>
          </w:rPr>
          <w:t>28</w:t>
        </w:r>
        <w:r>
          <w:rPr>
            <w:webHidden/>
          </w:rPr>
          <w:fldChar w:fldCharType="end"/>
        </w:r>
      </w:hyperlink>
    </w:p>
    <w:p w14:paraId="5C7C223A" w14:textId="42E2F655" w:rsidR="003F224C" w:rsidRDefault="003F224C">
      <w:pPr>
        <w:pStyle w:val="TOC3"/>
        <w:tabs>
          <w:tab w:val="right" w:leader="dot" w:pos="8778"/>
        </w:tabs>
        <w:rPr>
          <w:rFonts w:asciiTheme="minorHAnsi" w:eastAsiaTheme="minorEastAsia" w:hAnsiTheme="minorHAnsi"/>
          <w:kern w:val="2"/>
          <w:sz w:val="24"/>
          <w:szCs w:val="24"/>
          <w:lang w:val="en-US"/>
          <w14:ligatures w14:val="standardContextual"/>
        </w:rPr>
      </w:pPr>
      <w:hyperlink w:anchor="_Toc231803118" w:history="1">
        <w:r w:rsidRPr="00BC6A5F">
          <w:rPr>
            <w:rStyle w:val="Hyperlink"/>
          </w:rPr>
          <w:t>3.5.2 Giao diện trang chủ</w:t>
        </w:r>
        <w:r>
          <w:rPr>
            <w:webHidden/>
          </w:rPr>
          <w:tab/>
        </w:r>
        <w:r>
          <w:rPr>
            <w:webHidden/>
          </w:rPr>
          <w:fldChar w:fldCharType="begin"/>
        </w:r>
        <w:r>
          <w:rPr>
            <w:webHidden/>
          </w:rPr>
          <w:instrText xml:space="preserve"> PAGEREF _Toc231803118 \h </w:instrText>
        </w:r>
        <w:r>
          <w:rPr>
            <w:webHidden/>
          </w:rPr>
        </w:r>
        <w:r>
          <w:rPr>
            <w:webHidden/>
          </w:rPr>
          <w:fldChar w:fldCharType="separate"/>
        </w:r>
        <w:r>
          <w:rPr>
            <w:webHidden/>
          </w:rPr>
          <w:t>28</w:t>
        </w:r>
        <w:r>
          <w:rPr>
            <w:webHidden/>
          </w:rPr>
          <w:fldChar w:fldCharType="end"/>
        </w:r>
      </w:hyperlink>
    </w:p>
    <w:p w14:paraId="2139E74F" w14:textId="5F3DF4DB" w:rsidR="003F224C" w:rsidRDefault="003F224C">
      <w:pPr>
        <w:pStyle w:val="TOC3"/>
        <w:tabs>
          <w:tab w:val="right" w:leader="dot" w:pos="8778"/>
        </w:tabs>
        <w:rPr>
          <w:rFonts w:asciiTheme="minorHAnsi" w:eastAsiaTheme="minorEastAsia" w:hAnsiTheme="minorHAnsi"/>
          <w:kern w:val="2"/>
          <w:sz w:val="24"/>
          <w:szCs w:val="24"/>
          <w:lang w:val="en-US"/>
          <w14:ligatures w14:val="standardContextual"/>
        </w:rPr>
      </w:pPr>
      <w:hyperlink w:anchor="_Toc231803119" w:history="1">
        <w:r w:rsidRPr="00BC6A5F">
          <w:rPr>
            <w:rStyle w:val="Hyperlink"/>
            <w:lang w:val="en-US"/>
          </w:rPr>
          <w:t>3.5.3 Giao diện liên hệ &amp; giới thiệu</w:t>
        </w:r>
        <w:r>
          <w:rPr>
            <w:webHidden/>
          </w:rPr>
          <w:tab/>
        </w:r>
        <w:r>
          <w:rPr>
            <w:webHidden/>
          </w:rPr>
          <w:fldChar w:fldCharType="begin"/>
        </w:r>
        <w:r>
          <w:rPr>
            <w:webHidden/>
          </w:rPr>
          <w:instrText xml:space="preserve"> PAGEREF _Toc231803119 \h </w:instrText>
        </w:r>
        <w:r>
          <w:rPr>
            <w:webHidden/>
          </w:rPr>
        </w:r>
        <w:r>
          <w:rPr>
            <w:webHidden/>
          </w:rPr>
          <w:fldChar w:fldCharType="separate"/>
        </w:r>
        <w:r>
          <w:rPr>
            <w:webHidden/>
          </w:rPr>
          <w:t>28</w:t>
        </w:r>
        <w:r>
          <w:rPr>
            <w:webHidden/>
          </w:rPr>
          <w:fldChar w:fldCharType="end"/>
        </w:r>
      </w:hyperlink>
    </w:p>
    <w:p w14:paraId="456B8C2E" w14:textId="56A96203" w:rsidR="003F224C" w:rsidRDefault="003F224C">
      <w:pPr>
        <w:pStyle w:val="TOC3"/>
        <w:tabs>
          <w:tab w:val="right" w:leader="dot" w:pos="8778"/>
        </w:tabs>
        <w:rPr>
          <w:rFonts w:asciiTheme="minorHAnsi" w:eastAsiaTheme="minorEastAsia" w:hAnsiTheme="minorHAnsi"/>
          <w:kern w:val="2"/>
          <w:sz w:val="24"/>
          <w:szCs w:val="24"/>
          <w:lang w:val="en-US"/>
          <w14:ligatures w14:val="standardContextual"/>
        </w:rPr>
      </w:pPr>
      <w:hyperlink w:anchor="_Toc231803120" w:history="1">
        <w:r w:rsidRPr="00BC6A5F">
          <w:rPr>
            <w:rStyle w:val="Hyperlink"/>
          </w:rPr>
          <w:t>3.5.4 Giao diện trang sản phẩm</w:t>
        </w:r>
        <w:r>
          <w:rPr>
            <w:webHidden/>
          </w:rPr>
          <w:tab/>
        </w:r>
        <w:r>
          <w:rPr>
            <w:webHidden/>
          </w:rPr>
          <w:fldChar w:fldCharType="begin"/>
        </w:r>
        <w:r>
          <w:rPr>
            <w:webHidden/>
          </w:rPr>
          <w:instrText xml:space="preserve"> PAGEREF _Toc231803120 \h </w:instrText>
        </w:r>
        <w:r>
          <w:rPr>
            <w:webHidden/>
          </w:rPr>
        </w:r>
        <w:r>
          <w:rPr>
            <w:webHidden/>
          </w:rPr>
          <w:fldChar w:fldCharType="separate"/>
        </w:r>
        <w:r>
          <w:rPr>
            <w:webHidden/>
          </w:rPr>
          <w:t>29</w:t>
        </w:r>
        <w:r>
          <w:rPr>
            <w:webHidden/>
          </w:rPr>
          <w:fldChar w:fldCharType="end"/>
        </w:r>
      </w:hyperlink>
    </w:p>
    <w:p w14:paraId="49ED8951" w14:textId="228D5D21" w:rsidR="003F224C" w:rsidRDefault="003F224C">
      <w:pPr>
        <w:pStyle w:val="TOC3"/>
        <w:tabs>
          <w:tab w:val="right" w:leader="dot" w:pos="8778"/>
        </w:tabs>
        <w:rPr>
          <w:rFonts w:asciiTheme="minorHAnsi" w:eastAsiaTheme="minorEastAsia" w:hAnsiTheme="minorHAnsi"/>
          <w:kern w:val="2"/>
          <w:sz w:val="24"/>
          <w:szCs w:val="24"/>
          <w:lang w:val="en-US"/>
          <w14:ligatures w14:val="standardContextual"/>
        </w:rPr>
      </w:pPr>
      <w:hyperlink w:anchor="_Toc231803121" w:history="1">
        <w:r w:rsidRPr="00BC6A5F">
          <w:rPr>
            <w:rStyle w:val="Hyperlink"/>
            <w:lang w:val="en-US"/>
          </w:rPr>
          <w:t>3.5.5 Giao diện chi tiết sản phẩm</w:t>
        </w:r>
        <w:r>
          <w:rPr>
            <w:webHidden/>
          </w:rPr>
          <w:tab/>
        </w:r>
        <w:r>
          <w:rPr>
            <w:webHidden/>
          </w:rPr>
          <w:fldChar w:fldCharType="begin"/>
        </w:r>
        <w:r>
          <w:rPr>
            <w:webHidden/>
          </w:rPr>
          <w:instrText xml:space="preserve"> PAGEREF _Toc231803121 \h </w:instrText>
        </w:r>
        <w:r>
          <w:rPr>
            <w:webHidden/>
          </w:rPr>
        </w:r>
        <w:r>
          <w:rPr>
            <w:webHidden/>
          </w:rPr>
          <w:fldChar w:fldCharType="separate"/>
        </w:r>
        <w:r>
          <w:rPr>
            <w:webHidden/>
          </w:rPr>
          <w:t>29</w:t>
        </w:r>
        <w:r>
          <w:rPr>
            <w:webHidden/>
          </w:rPr>
          <w:fldChar w:fldCharType="end"/>
        </w:r>
      </w:hyperlink>
    </w:p>
    <w:p w14:paraId="38B9C2A4" w14:textId="7427B4CF" w:rsidR="003F224C" w:rsidRDefault="003F224C">
      <w:pPr>
        <w:pStyle w:val="TOC3"/>
        <w:tabs>
          <w:tab w:val="right" w:leader="dot" w:pos="8778"/>
        </w:tabs>
        <w:rPr>
          <w:rFonts w:asciiTheme="minorHAnsi" w:eastAsiaTheme="minorEastAsia" w:hAnsiTheme="minorHAnsi"/>
          <w:kern w:val="2"/>
          <w:sz w:val="24"/>
          <w:szCs w:val="24"/>
          <w:lang w:val="en-US"/>
          <w14:ligatures w14:val="standardContextual"/>
        </w:rPr>
      </w:pPr>
      <w:hyperlink w:anchor="_Toc231803122" w:history="1">
        <w:r w:rsidRPr="00BC6A5F">
          <w:rPr>
            <w:rStyle w:val="Hyperlink"/>
            <w:lang w:val="en-US"/>
          </w:rPr>
          <w:t>3.5.6 Giao diện giỏ hàng</w:t>
        </w:r>
        <w:r>
          <w:rPr>
            <w:webHidden/>
          </w:rPr>
          <w:tab/>
        </w:r>
        <w:r>
          <w:rPr>
            <w:webHidden/>
          </w:rPr>
          <w:fldChar w:fldCharType="begin"/>
        </w:r>
        <w:r>
          <w:rPr>
            <w:webHidden/>
          </w:rPr>
          <w:instrText xml:space="preserve"> PAGEREF _Toc231803122 \h </w:instrText>
        </w:r>
        <w:r>
          <w:rPr>
            <w:webHidden/>
          </w:rPr>
        </w:r>
        <w:r>
          <w:rPr>
            <w:webHidden/>
          </w:rPr>
          <w:fldChar w:fldCharType="separate"/>
        </w:r>
        <w:r>
          <w:rPr>
            <w:webHidden/>
          </w:rPr>
          <w:t>29</w:t>
        </w:r>
        <w:r>
          <w:rPr>
            <w:webHidden/>
          </w:rPr>
          <w:fldChar w:fldCharType="end"/>
        </w:r>
      </w:hyperlink>
    </w:p>
    <w:p w14:paraId="496CDBBA" w14:textId="501C7ADB" w:rsidR="003F224C" w:rsidRDefault="003F224C">
      <w:pPr>
        <w:pStyle w:val="TOC3"/>
        <w:tabs>
          <w:tab w:val="right" w:leader="dot" w:pos="8778"/>
        </w:tabs>
        <w:rPr>
          <w:rFonts w:asciiTheme="minorHAnsi" w:eastAsiaTheme="minorEastAsia" w:hAnsiTheme="minorHAnsi"/>
          <w:kern w:val="2"/>
          <w:sz w:val="24"/>
          <w:szCs w:val="24"/>
          <w:lang w:val="en-US"/>
          <w14:ligatures w14:val="standardContextual"/>
        </w:rPr>
      </w:pPr>
      <w:hyperlink w:anchor="_Toc231803123" w:history="1">
        <w:r w:rsidRPr="00BC6A5F">
          <w:rPr>
            <w:rStyle w:val="Hyperlink"/>
          </w:rPr>
          <w:t>3.5.7 Giao diện trang quản lý sản phẩm</w:t>
        </w:r>
        <w:r>
          <w:rPr>
            <w:webHidden/>
          </w:rPr>
          <w:tab/>
        </w:r>
        <w:r>
          <w:rPr>
            <w:webHidden/>
          </w:rPr>
          <w:fldChar w:fldCharType="begin"/>
        </w:r>
        <w:r>
          <w:rPr>
            <w:webHidden/>
          </w:rPr>
          <w:instrText xml:space="preserve"> PAGEREF _Toc231803123 \h </w:instrText>
        </w:r>
        <w:r>
          <w:rPr>
            <w:webHidden/>
          </w:rPr>
        </w:r>
        <w:r>
          <w:rPr>
            <w:webHidden/>
          </w:rPr>
          <w:fldChar w:fldCharType="separate"/>
        </w:r>
        <w:r>
          <w:rPr>
            <w:webHidden/>
          </w:rPr>
          <w:t>30</w:t>
        </w:r>
        <w:r>
          <w:rPr>
            <w:webHidden/>
          </w:rPr>
          <w:fldChar w:fldCharType="end"/>
        </w:r>
      </w:hyperlink>
    </w:p>
    <w:p w14:paraId="703659B7" w14:textId="36910C10" w:rsidR="003F224C" w:rsidRDefault="003F224C">
      <w:pPr>
        <w:pStyle w:val="TOC1"/>
        <w:tabs>
          <w:tab w:val="right" w:leader="dot" w:pos="8778"/>
        </w:tabs>
        <w:rPr>
          <w:rFonts w:asciiTheme="minorHAnsi" w:eastAsiaTheme="minorEastAsia" w:hAnsiTheme="minorHAnsi"/>
          <w:kern w:val="2"/>
          <w:sz w:val="24"/>
          <w:szCs w:val="24"/>
          <w:lang w:val="en-US"/>
          <w14:ligatures w14:val="standardContextual"/>
        </w:rPr>
      </w:pPr>
      <w:hyperlink w:anchor="_Toc231803124" w:history="1">
        <w:r w:rsidRPr="00BC6A5F">
          <w:rPr>
            <w:rStyle w:val="Hyperlink"/>
          </w:rPr>
          <w:t>CHƯƠNG 4. KẾT QUẢ THỰC NGHIỆM</w:t>
        </w:r>
        <w:r>
          <w:rPr>
            <w:webHidden/>
          </w:rPr>
          <w:tab/>
        </w:r>
        <w:r>
          <w:rPr>
            <w:webHidden/>
          </w:rPr>
          <w:fldChar w:fldCharType="begin"/>
        </w:r>
        <w:r>
          <w:rPr>
            <w:webHidden/>
          </w:rPr>
          <w:instrText xml:space="preserve"> PAGEREF _Toc231803124 \h </w:instrText>
        </w:r>
        <w:r>
          <w:rPr>
            <w:webHidden/>
          </w:rPr>
        </w:r>
        <w:r>
          <w:rPr>
            <w:webHidden/>
          </w:rPr>
          <w:fldChar w:fldCharType="separate"/>
        </w:r>
        <w:r>
          <w:rPr>
            <w:webHidden/>
          </w:rPr>
          <w:t>31</w:t>
        </w:r>
        <w:r>
          <w:rPr>
            <w:webHidden/>
          </w:rPr>
          <w:fldChar w:fldCharType="end"/>
        </w:r>
      </w:hyperlink>
    </w:p>
    <w:p w14:paraId="701CB7F1" w14:textId="10F11393" w:rsidR="003F224C" w:rsidRDefault="003F224C">
      <w:pPr>
        <w:pStyle w:val="TOC2"/>
        <w:tabs>
          <w:tab w:val="right" w:leader="dot" w:pos="8778"/>
        </w:tabs>
        <w:rPr>
          <w:rFonts w:asciiTheme="minorHAnsi" w:eastAsiaTheme="minorEastAsia" w:hAnsiTheme="minorHAnsi"/>
          <w:kern w:val="2"/>
          <w:sz w:val="24"/>
          <w:szCs w:val="24"/>
          <w:lang w:val="en-US"/>
          <w14:ligatures w14:val="standardContextual"/>
        </w:rPr>
      </w:pPr>
      <w:hyperlink w:anchor="_Toc231803125" w:history="1">
        <w:r w:rsidRPr="00BC6A5F">
          <w:rPr>
            <w:rStyle w:val="Hyperlink"/>
          </w:rPr>
          <w:t>4.1 Dữ liệu thử nghiệm</w:t>
        </w:r>
        <w:r>
          <w:rPr>
            <w:webHidden/>
          </w:rPr>
          <w:tab/>
        </w:r>
        <w:r>
          <w:rPr>
            <w:webHidden/>
          </w:rPr>
          <w:fldChar w:fldCharType="begin"/>
        </w:r>
        <w:r>
          <w:rPr>
            <w:webHidden/>
          </w:rPr>
          <w:instrText xml:space="preserve"> PAGEREF _Toc231803125 \h </w:instrText>
        </w:r>
        <w:r>
          <w:rPr>
            <w:webHidden/>
          </w:rPr>
        </w:r>
        <w:r>
          <w:rPr>
            <w:webHidden/>
          </w:rPr>
          <w:fldChar w:fldCharType="separate"/>
        </w:r>
        <w:r>
          <w:rPr>
            <w:webHidden/>
          </w:rPr>
          <w:t>31</w:t>
        </w:r>
        <w:r>
          <w:rPr>
            <w:webHidden/>
          </w:rPr>
          <w:fldChar w:fldCharType="end"/>
        </w:r>
      </w:hyperlink>
    </w:p>
    <w:p w14:paraId="18C97923" w14:textId="12249885" w:rsidR="003F224C" w:rsidRDefault="003F224C">
      <w:pPr>
        <w:pStyle w:val="TOC3"/>
        <w:tabs>
          <w:tab w:val="right" w:leader="dot" w:pos="8778"/>
        </w:tabs>
        <w:rPr>
          <w:rFonts w:asciiTheme="minorHAnsi" w:eastAsiaTheme="minorEastAsia" w:hAnsiTheme="minorHAnsi"/>
          <w:kern w:val="2"/>
          <w:sz w:val="24"/>
          <w:szCs w:val="24"/>
          <w:lang w:val="en-US"/>
          <w14:ligatures w14:val="standardContextual"/>
        </w:rPr>
      </w:pPr>
      <w:hyperlink w:anchor="_Toc231803126" w:history="1">
        <w:r w:rsidRPr="00BC6A5F">
          <w:rPr>
            <w:rStyle w:val="Hyperlink"/>
          </w:rPr>
          <w:t>4.1.1 Nguồn dữ liệu</w:t>
        </w:r>
        <w:r>
          <w:rPr>
            <w:webHidden/>
          </w:rPr>
          <w:tab/>
        </w:r>
        <w:r>
          <w:rPr>
            <w:webHidden/>
          </w:rPr>
          <w:fldChar w:fldCharType="begin"/>
        </w:r>
        <w:r>
          <w:rPr>
            <w:webHidden/>
          </w:rPr>
          <w:instrText xml:space="preserve"> PAGEREF _Toc231803126 \h </w:instrText>
        </w:r>
        <w:r>
          <w:rPr>
            <w:webHidden/>
          </w:rPr>
        </w:r>
        <w:r>
          <w:rPr>
            <w:webHidden/>
          </w:rPr>
          <w:fldChar w:fldCharType="separate"/>
        </w:r>
        <w:r>
          <w:rPr>
            <w:webHidden/>
          </w:rPr>
          <w:t>31</w:t>
        </w:r>
        <w:r>
          <w:rPr>
            <w:webHidden/>
          </w:rPr>
          <w:fldChar w:fldCharType="end"/>
        </w:r>
      </w:hyperlink>
    </w:p>
    <w:p w14:paraId="0438EC71" w14:textId="7907509B" w:rsidR="003F224C" w:rsidRDefault="003F224C">
      <w:pPr>
        <w:pStyle w:val="TOC3"/>
        <w:tabs>
          <w:tab w:val="right" w:leader="dot" w:pos="8778"/>
        </w:tabs>
        <w:rPr>
          <w:rFonts w:asciiTheme="minorHAnsi" w:eastAsiaTheme="minorEastAsia" w:hAnsiTheme="minorHAnsi"/>
          <w:kern w:val="2"/>
          <w:sz w:val="24"/>
          <w:szCs w:val="24"/>
          <w:lang w:val="en-US"/>
          <w14:ligatures w14:val="standardContextual"/>
        </w:rPr>
      </w:pPr>
      <w:hyperlink w:anchor="_Toc231803127" w:history="1">
        <w:r w:rsidRPr="00BC6A5F">
          <w:rPr>
            <w:rStyle w:val="Hyperlink"/>
          </w:rPr>
          <w:t>4.1.2 Danh mục sản phẩm</w:t>
        </w:r>
        <w:r>
          <w:rPr>
            <w:webHidden/>
          </w:rPr>
          <w:tab/>
        </w:r>
        <w:r>
          <w:rPr>
            <w:webHidden/>
          </w:rPr>
          <w:fldChar w:fldCharType="begin"/>
        </w:r>
        <w:r>
          <w:rPr>
            <w:webHidden/>
          </w:rPr>
          <w:instrText xml:space="preserve"> PAGEREF _Toc231803127 \h </w:instrText>
        </w:r>
        <w:r>
          <w:rPr>
            <w:webHidden/>
          </w:rPr>
        </w:r>
        <w:r>
          <w:rPr>
            <w:webHidden/>
          </w:rPr>
          <w:fldChar w:fldCharType="separate"/>
        </w:r>
        <w:r>
          <w:rPr>
            <w:webHidden/>
          </w:rPr>
          <w:t>32</w:t>
        </w:r>
        <w:r>
          <w:rPr>
            <w:webHidden/>
          </w:rPr>
          <w:fldChar w:fldCharType="end"/>
        </w:r>
      </w:hyperlink>
    </w:p>
    <w:p w14:paraId="16D34B6C" w14:textId="71BC777A" w:rsidR="003F224C" w:rsidRDefault="003F224C">
      <w:pPr>
        <w:pStyle w:val="TOC3"/>
        <w:tabs>
          <w:tab w:val="right" w:leader="dot" w:pos="8778"/>
        </w:tabs>
        <w:rPr>
          <w:rFonts w:asciiTheme="minorHAnsi" w:eastAsiaTheme="minorEastAsia" w:hAnsiTheme="minorHAnsi"/>
          <w:kern w:val="2"/>
          <w:sz w:val="24"/>
          <w:szCs w:val="24"/>
          <w:lang w:val="en-US"/>
          <w14:ligatures w14:val="standardContextual"/>
        </w:rPr>
      </w:pPr>
      <w:hyperlink w:anchor="_Toc231803128" w:history="1">
        <w:r w:rsidRPr="00BC6A5F">
          <w:rPr>
            <w:rStyle w:val="Hyperlink"/>
          </w:rPr>
          <w:t>4.1.3 Chi tiết sản phẩm</w:t>
        </w:r>
        <w:r>
          <w:rPr>
            <w:webHidden/>
          </w:rPr>
          <w:tab/>
        </w:r>
        <w:r>
          <w:rPr>
            <w:webHidden/>
          </w:rPr>
          <w:fldChar w:fldCharType="begin"/>
        </w:r>
        <w:r>
          <w:rPr>
            <w:webHidden/>
          </w:rPr>
          <w:instrText xml:space="preserve"> PAGEREF _Toc231803128 \h </w:instrText>
        </w:r>
        <w:r>
          <w:rPr>
            <w:webHidden/>
          </w:rPr>
        </w:r>
        <w:r>
          <w:rPr>
            <w:webHidden/>
          </w:rPr>
          <w:fldChar w:fldCharType="separate"/>
        </w:r>
        <w:r>
          <w:rPr>
            <w:webHidden/>
          </w:rPr>
          <w:t>32</w:t>
        </w:r>
        <w:r>
          <w:rPr>
            <w:webHidden/>
          </w:rPr>
          <w:fldChar w:fldCharType="end"/>
        </w:r>
      </w:hyperlink>
    </w:p>
    <w:p w14:paraId="430133B1" w14:textId="514DBCAB" w:rsidR="003F224C" w:rsidRDefault="003F224C">
      <w:pPr>
        <w:pStyle w:val="TOC3"/>
        <w:tabs>
          <w:tab w:val="right" w:leader="dot" w:pos="8778"/>
        </w:tabs>
        <w:rPr>
          <w:rFonts w:asciiTheme="minorHAnsi" w:eastAsiaTheme="minorEastAsia" w:hAnsiTheme="minorHAnsi"/>
          <w:kern w:val="2"/>
          <w:sz w:val="24"/>
          <w:szCs w:val="24"/>
          <w:lang w:val="en-US"/>
          <w14:ligatures w14:val="standardContextual"/>
        </w:rPr>
      </w:pPr>
      <w:hyperlink w:anchor="_Toc231803129" w:history="1">
        <w:r w:rsidRPr="00BC6A5F">
          <w:rPr>
            <w:rStyle w:val="Hyperlink"/>
          </w:rPr>
          <w:t>4.1.4 Môi trường thử nghiệm</w:t>
        </w:r>
        <w:r>
          <w:rPr>
            <w:webHidden/>
          </w:rPr>
          <w:tab/>
        </w:r>
        <w:r>
          <w:rPr>
            <w:webHidden/>
          </w:rPr>
          <w:fldChar w:fldCharType="begin"/>
        </w:r>
        <w:r>
          <w:rPr>
            <w:webHidden/>
          </w:rPr>
          <w:instrText xml:space="preserve"> PAGEREF _Toc231803129 \h </w:instrText>
        </w:r>
        <w:r>
          <w:rPr>
            <w:webHidden/>
          </w:rPr>
        </w:r>
        <w:r>
          <w:rPr>
            <w:webHidden/>
          </w:rPr>
          <w:fldChar w:fldCharType="separate"/>
        </w:r>
        <w:r>
          <w:rPr>
            <w:webHidden/>
          </w:rPr>
          <w:t>35</w:t>
        </w:r>
        <w:r>
          <w:rPr>
            <w:webHidden/>
          </w:rPr>
          <w:fldChar w:fldCharType="end"/>
        </w:r>
      </w:hyperlink>
    </w:p>
    <w:p w14:paraId="2028F5C1" w14:textId="2D57D022" w:rsidR="003F224C" w:rsidRDefault="003F224C">
      <w:pPr>
        <w:pStyle w:val="TOC3"/>
        <w:tabs>
          <w:tab w:val="right" w:leader="dot" w:pos="8778"/>
        </w:tabs>
        <w:rPr>
          <w:rFonts w:asciiTheme="minorHAnsi" w:eastAsiaTheme="minorEastAsia" w:hAnsiTheme="minorHAnsi"/>
          <w:kern w:val="2"/>
          <w:sz w:val="24"/>
          <w:szCs w:val="24"/>
          <w:lang w:val="en-US"/>
          <w14:ligatures w14:val="standardContextual"/>
        </w:rPr>
      </w:pPr>
      <w:hyperlink w:anchor="_Toc231803130" w:history="1">
        <w:r w:rsidRPr="00BC6A5F">
          <w:rPr>
            <w:rStyle w:val="Hyperlink"/>
          </w:rPr>
          <w:t>4.1.5 Tiêu chí kiểm thử</w:t>
        </w:r>
        <w:r>
          <w:rPr>
            <w:webHidden/>
          </w:rPr>
          <w:tab/>
        </w:r>
        <w:r>
          <w:rPr>
            <w:webHidden/>
          </w:rPr>
          <w:fldChar w:fldCharType="begin"/>
        </w:r>
        <w:r>
          <w:rPr>
            <w:webHidden/>
          </w:rPr>
          <w:instrText xml:space="preserve"> PAGEREF _Toc231803130 \h </w:instrText>
        </w:r>
        <w:r>
          <w:rPr>
            <w:webHidden/>
          </w:rPr>
        </w:r>
        <w:r>
          <w:rPr>
            <w:webHidden/>
          </w:rPr>
          <w:fldChar w:fldCharType="separate"/>
        </w:r>
        <w:r>
          <w:rPr>
            <w:webHidden/>
          </w:rPr>
          <w:t>35</w:t>
        </w:r>
        <w:r>
          <w:rPr>
            <w:webHidden/>
          </w:rPr>
          <w:fldChar w:fldCharType="end"/>
        </w:r>
      </w:hyperlink>
    </w:p>
    <w:p w14:paraId="5E68A888" w14:textId="37BCD259" w:rsidR="003F224C" w:rsidRDefault="003F224C">
      <w:pPr>
        <w:pStyle w:val="TOC2"/>
        <w:tabs>
          <w:tab w:val="right" w:leader="dot" w:pos="8778"/>
        </w:tabs>
        <w:rPr>
          <w:rFonts w:asciiTheme="minorHAnsi" w:eastAsiaTheme="minorEastAsia" w:hAnsiTheme="minorHAnsi"/>
          <w:kern w:val="2"/>
          <w:sz w:val="24"/>
          <w:szCs w:val="24"/>
          <w:lang w:val="en-US"/>
          <w14:ligatures w14:val="standardContextual"/>
        </w:rPr>
      </w:pPr>
      <w:hyperlink w:anchor="_Toc231803131" w:history="1">
        <w:r w:rsidRPr="00BC6A5F">
          <w:rPr>
            <w:rStyle w:val="Hyperlink"/>
          </w:rPr>
          <w:t>4.2 Kết quả thực nghiệm</w:t>
        </w:r>
        <w:r>
          <w:rPr>
            <w:webHidden/>
          </w:rPr>
          <w:tab/>
        </w:r>
        <w:r>
          <w:rPr>
            <w:webHidden/>
          </w:rPr>
          <w:fldChar w:fldCharType="begin"/>
        </w:r>
        <w:r>
          <w:rPr>
            <w:webHidden/>
          </w:rPr>
          <w:instrText xml:space="preserve"> PAGEREF _Toc231803131 \h </w:instrText>
        </w:r>
        <w:r>
          <w:rPr>
            <w:webHidden/>
          </w:rPr>
        </w:r>
        <w:r>
          <w:rPr>
            <w:webHidden/>
          </w:rPr>
          <w:fldChar w:fldCharType="separate"/>
        </w:r>
        <w:r>
          <w:rPr>
            <w:webHidden/>
          </w:rPr>
          <w:t>35</w:t>
        </w:r>
        <w:r>
          <w:rPr>
            <w:webHidden/>
          </w:rPr>
          <w:fldChar w:fldCharType="end"/>
        </w:r>
      </w:hyperlink>
    </w:p>
    <w:p w14:paraId="701644D1" w14:textId="2B39073E" w:rsidR="003F224C" w:rsidRDefault="003F224C">
      <w:pPr>
        <w:pStyle w:val="TOC3"/>
        <w:tabs>
          <w:tab w:val="right" w:leader="dot" w:pos="8778"/>
        </w:tabs>
        <w:rPr>
          <w:rFonts w:asciiTheme="minorHAnsi" w:eastAsiaTheme="minorEastAsia" w:hAnsiTheme="minorHAnsi"/>
          <w:kern w:val="2"/>
          <w:sz w:val="24"/>
          <w:szCs w:val="24"/>
          <w:lang w:val="en-US"/>
          <w14:ligatures w14:val="standardContextual"/>
        </w:rPr>
      </w:pPr>
      <w:hyperlink w:anchor="_Toc231803132" w:history="1">
        <w:r w:rsidRPr="00BC6A5F">
          <w:rPr>
            <w:rStyle w:val="Hyperlink"/>
          </w:rPr>
          <w:t>4.2.1 Quy chuẩn giao diện chung</w:t>
        </w:r>
        <w:r>
          <w:rPr>
            <w:webHidden/>
          </w:rPr>
          <w:tab/>
        </w:r>
        <w:r>
          <w:rPr>
            <w:webHidden/>
          </w:rPr>
          <w:fldChar w:fldCharType="begin"/>
        </w:r>
        <w:r>
          <w:rPr>
            <w:webHidden/>
          </w:rPr>
          <w:instrText xml:space="preserve"> PAGEREF _Toc231803132 \h </w:instrText>
        </w:r>
        <w:r>
          <w:rPr>
            <w:webHidden/>
          </w:rPr>
        </w:r>
        <w:r>
          <w:rPr>
            <w:webHidden/>
          </w:rPr>
          <w:fldChar w:fldCharType="separate"/>
        </w:r>
        <w:r>
          <w:rPr>
            <w:webHidden/>
          </w:rPr>
          <w:t>35</w:t>
        </w:r>
        <w:r>
          <w:rPr>
            <w:webHidden/>
          </w:rPr>
          <w:fldChar w:fldCharType="end"/>
        </w:r>
      </w:hyperlink>
    </w:p>
    <w:p w14:paraId="215AF6D8" w14:textId="79C66A20" w:rsidR="003F224C" w:rsidRDefault="003F224C">
      <w:pPr>
        <w:pStyle w:val="TOC3"/>
        <w:tabs>
          <w:tab w:val="right" w:leader="dot" w:pos="8778"/>
        </w:tabs>
        <w:rPr>
          <w:rFonts w:asciiTheme="minorHAnsi" w:eastAsiaTheme="minorEastAsia" w:hAnsiTheme="minorHAnsi"/>
          <w:kern w:val="2"/>
          <w:sz w:val="24"/>
          <w:szCs w:val="24"/>
          <w:lang w:val="en-US"/>
          <w14:ligatures w14:val="standardContextual"/>
        </w:rPr>
      </w:pPr>
      <w:hyperlink w:anchor="_Toc231803133" w:history="1">
        <w:r w:rsidRPr="00BC6A5F">
          <w:rPr>
            <w:rStyle w:val="Hyperlink"/>
          </w:rPr>
          <w:t>4.2.2 Giao diện trang chủ</w:t>
        </w:r>
        <w:r>
          <w:rPr>
            <w:webHidden/>
          </w:rPr>
          <w:tab/>
        </w:r>
        <w:r>
          <w:rPr>
            <w:webHidden/>
          </w:rPr>
          <w:fldChar w:fldCharType="begin"/>
        </w:r>
        <w:r>
          <w:rPr>
            <w:webHidden/>
          </w:rPr>
          <w:instrText xml:space="preserve"> PAGEREF _Toc231803133 \h </w:instrText>
        </w:r>
        <w:r>
          <w:rPr>
            <w:webHidden/>
          </w:rPr>
        </w:r>
        <w:r>
          <w:rPr>
            <w:webHidden/>
          </w:rPr>
          <w:fldChar w:fldCharType="separate"/>
        </w:r>
        <w:r>
          <w:rPr>
            <w:webHidden/>
          </w:rPr>
          <w:t>36</w:t>
        </w:r>
        <w:r>
          <w:rPr>
            <w:webHidden/>
          </w:rPr>
          <w:fldChar w:fldCharType="end"/>
        </w:r>
      </w:hyperlink>
    </w:p>
    <w:p w14:paraId="39BC8C1E" w14:textId="41554C6B" w:rsidR="003F224C" w:rsidRDefault="003F224C">
      <w:pPr>
        <w:pStyle w:val="TOC3"/>
        <w:tabs>
          <w:tab w:val="right" w:leader="dot" w:pos="8778"/>
        </w:tabs>
        <w:rPr>
          <w:rFonts w:asciiTheme="minorHAnsi" w:eastAsiaTheme="minorEastAsia" w:hAnsiTheme="minorHAnsi"/>
          <w:kern w:val="2"/>
          <w:sz w:val="24"/>
          <w:szCs w:val="24"/>
          <w:lang w:val="en-US"/>
          <w14:ligatures w14:val="standardContextual"/>
        </w:rPr>
      </w:pPr>
      <w:hyperlink w:anchor="_Toc231803134" w:history="1">
        <w:r w:rsidRPr="00BC6A5F">
          <w:rPr>
            <w:rStyle w:val="Hyperlink"/>
          </w:rPr>
          <w:t>4.2.3 Giao diện trang giới thiệu</w:t>
        </w:r>
        <w:r>
          <w:rPr>
            <w:webHidden/>
          </w:rPr>
          <w:tab/>
        </w:r>
        <w:r>
          <w:rPr>
            <w:webHidden/>
          </w:rPr>
          <w:fldChar w:fldCharType="begin"/>
        </w:r>
        <w:r>
          <w:rPr>
            <w:webHidden/>
          </w:rPr>
          <w:instrText xml:space="preserve"> PAGEREF _Toc231803134 \h </w:instrText>
        </w:r>
        <w:r>
          <w:rPr>
            <w:webHidden/>
          </w:rPr>
        </w:r>
        <w:r>
          <w:rPr>
            <w:webHidden/>
          </w:rPr>
          <w:fldChar w:fldCharType="separate"/>
        </w:r>
        <w:r>
          <w:rPr>
            <w:webHidden/>
          </w:rPr>
          <w:t>37</w:t>
        </w:r>
        <w:r>
          <w:rPr>
            <w:webHidden/>
          </w:rPr>
          <w:fldChar w:fldCharType="end"/>
        </w:r>
      </w:hyperlink>
    </w:p>
    <w:p w14:paraId="115837F6" w14:textId="37CDF7B6" w:rsidR="003F224C" w:rsidRDefault="003F224C">
      <w:pPr>
        <w:pStyle w:val="TOC3"/>
        <w:tabs>
          <w:tab w:val="right" w:leader="dot" w:pos="8778"/>
        </w:tabs>
        <w:rPr>
          <w:rFonts w:asciiTheme="minorHAnsi" w:eastAsiaTheme="minorEastAsia" w:hAnsiTheme="minorHAnsi"/>
          <w:kern w:val="2"/>
          <w:sz w:val="24"/>
          <w:szCs w:val="24"/>
          <w:lang w:val="en-US"/>
          <w14:ligatures w14:val="standardContextual"/>
        </w:rPr>
      </w:pPr>
      <w:hyperlink w:anchor="_Toc231803135" w:history="1">
        <w:r w:rsidRPr="00BC6A5F">
          <w:rPr>
            <w:rStyle w:val="Hyperlink"/>
          </w:rPr>
          <w:t>4.2.4 Giao diện trang liên hệ</w:t>
        </w:r>
        <w:r>
          <w:rPr>
            <w:webHidden/>
          </w:rPr>
          <w:tab/>
        </w:r>
        <w:r>
          <w:rPr>
            <w:webHidden/>
          </w:rPr>
          <w:fldChar w:fldCharType="begin"/>
        </w:r>
        <w:r>
          <w:rPr>
            <w:webHidden/>
          </w:rPr>
          <w:instrText xml:space="preserve"> PAGEREF _Toc231803135 \h </w:instrText>
        </w:r>
        <w:r>
          <w:rPr>
            <w:webHidden/>
          </w:rPr>
        </w:r>
        <w:r>
          <w:rPr>
            <w:webHidden/>
          </w:rPr>
          <w:fldChar w:fldCharType="separate"/>
        </w:r>
        <w:r>
          <w:rPr>
            <w:webHidden/>
          </w:rPr>
          <w:t>38</w:t>
        </w:r>
        <w:r>
          <w:rPr>
            <w:webHidden/>
          </w:rPr>
          <w:fldChar w:fldCharType="end"/>
        </w:r>
      </w:hyperlink>
    </w:p>
    <w:p w14:paraId="0067A2C6" w14:textId="1617AD13" w:rsidR="003F224C" w:rsidRDefault="003F224C">
      <w:pPr>
        <w:pStyle w:val="TOC3"/>
        <w:tabs>
          <w:tab w:val="right" w:leader="dot" w:pos="8778"/>
        </w:tabs>
        <w:rPr>
          <w:rFonts w:asciiTheme="minorHAnsi" w:eastAsiaTheme="minorEastAsia" w:hAnsiTheme="minorHAnsi"/>
          <w:kern w:val="2"/>
          <w:sz w:val="24"/>
          <w:szCs w:val="24"/>
          <w:lang w:val="en-US"/>
          <w14:ligatures w14:val="standardContextual"/>
        </w:rPr>
      </w:pPr>
      <w:hyperlink w:anchor="_Toc231803136" w:history="1">
        <w:r w:rsidRPr="00BC6A5F">
          <w:rPr>
            <w:rStyle w:val="Hyperlink"/>
          </w:rPr>
          <w:t>4.2.5 Giao diện trang sản phẩm</w:t>
        </w:r>
        <w:r>
          <w:rPr>
            <w:webHidden/>
          </w:rPr>
          <w:tab/>
        </w:r>
        <w:r>
          <w:rPr>
            <w:webHidden/>
          </w:rPr>
          <w:fldChar w:fldCharType="begin"/>
        </w:r>
        <w:r>
          <w:rPr>
            <w:webHidden/>
          </w:rPr>
          <w:instrText xml:space="preserve"> PAGEREF _Toc231803136 \h </w:instrText>
        </w:r>
        <w:r>
          <w:rPr>
            <w:webHidden/>
          </w:rPr>
        </w:r>
        <w:r>
          <w:rPr>
            <w:webHidden/>
          </w:rPr>
          <w:fldChar w:fldCharType="separate"/>
        </w:r>
        <w:r>
          <w:rPr>
            <w:webHidden/>
          </w:rPr>
          <w:t>38</w:t>
        </w:r>
        <w:r>
          <w:rPr>
            <w:webHidden/>
          </w:rPr>
          <w:fldChar w:fldCharType="end"/>
        </w:r>
      </w:hyperlink>
    </w:p>
    <w:p w14:paraId="22DC4792" w14:textId="25F87EFB" w:rsidR="003F224C" w:rsidRDefault="003F224C">
      <w:pPr>
        <w:pStyle w:val="TOC3"/>
        <w:tabs>
          <w:tab w:val="right" w:leader="dot" w:pos="8778"/>
        </w:tabs>
        <w:rPr>
          <w:rFonts w:asciiTheme="minorHAnsi" w:eastAsiaTheme="minorEastAsia" w:hAnsiTheme="minorHAnsi"/>
          <w:kern w:val="2"/>
          <w:sz w:val="24"/>
          <w:szCs w:val="24"/>
          <w:lang w:val="en-US"/>
          <w14:ligatures w14:val="standardContextual"/>
        </w:rPr>
      </w:pPr>
      <w:hyperlink w:anchor="_Toc231803137" w:history="1">
        <w:r w:rsidRPr="00BC6A5F">
          <w:rPr>
            <w:rStyle w:val="Hyperlink"/>
          </w:rPr>
          <w:t>4.2.6 Giao diện trang chi tiết sản phẩm</w:t>
        </w:r>
        <w:r>
          <w:rPr>
            <w:webHidden/>
          </w:rPr>
          <w:tab/>
        </w:r>
        <w:r>
          <w:rPr>
            <w:webHidden/>
          </w:rPr>
          <w:fldChar w:fldCharType="begin"/>
        </w:r>
        <w:r>
          <w:rPr>
            <w:webHidden/>
          </w:rPr>
          <w:instrText xml:space="preserve"> PAGEREF _Toc231803137 \h </w:instrText>
        </w:r>
        <w:r>
          <w:rPr>
            <w:webHidden/>
          </w:rPr>
        </w:r>
        <w:r>
          <w:rPr>
            <w:webHidden/>
          </w:rPr>
          <w:fldChar w:fldCharType="separate"/>
        </w:r>
        <w:r>
          <w:rPr>
            <w:webHidden/>
          </w:rPr>
          <w:t>39</w:t>
        </w:r>
        <w:r>
          <w:rPr>
            <w:webHidden/>
          </w:rPr>
          <w:fldChar w:fldCharType="end"/>
        </w:r>
      </w:hyperlink>
    </w:p>
    <w:p w14:paraId="77B26402" w14:textId="3CD852C6" w:rsidR="003F224C" w:rsidRDefault="003F224C">
      <w:pPr>
        <w:pStyle w:val="TOC3"/>
        <w:tabs>
          <w:tab w:val="right" w:leader="dot" w:pos="8778"/>
        </w:tabs>
        <w:rPr>
          <w:rFonts w:asciiTheme="minorHAnsi" w:eastAsiaTheme="minorEastAsia" w:hAnsiTheme="minorHAnsi"/>
          <w:kern w:val="2"/>
          <w:sz w:val="24"/>
          <w:szCs w:val="24"/>
          <w:lang w:val="en-US"/>
          <w14:ligatures w14:val="standardContextual"/>
        </w:rPr>
      </w:pPr>
      <w:hyperlink w:anchor="_Toc231803138" w:history="1">
        <w:r w:rsidRPr="00BC6A5F">
          <w:rPr>
            <w:rStyle w:val="Hyperlink"/>
          </w:rPr>
          <w:t>4.2.7 Giao diện trang giỏ hàng</w:t>
        </w:r>
        <w:r>
          <w:rPr>
            <w:webHidden/>
          </w:rPr>
          <w:tab/>
        </w:r>
        <w:r>
          <w:rPr>
            <w:webHidden/>
          </w:rPr>
          <w:fldChar w:fldCharType="begin"/>
        </w:r>
        <w:r>
          <w:rPr>
            <w:webHidden/>
          </w:rPr>
          <w:instrText xml:space="preserve"> PAGEREF _Toc231803138 \h </w:instrText>
        </w:r>
        <w:r>
          <w:rPr>
            <w:webHidden/>
          </w:rPr>
        </w:r>
        <w:r>
          <w:rPr>
            <w:webHidden/>
          </w:rPr>
          <w:fldChar w:fldCharType="separate"/>
        </w:r>
        <w:r>
          <w:rPr>
            <w:webHidden/>
          </w:rPr>
          <w:t>41</w:t>
        </w:r>
        <w:r>
          <w:rPr>
            <w:webHidden/>
          </w:rPr>
          <w:fldChar w:fldCharType="end"/>
        </w:r>
      </w:hyperlink>
    </w:p>
    <w:p w14:paraId="11B3A341" w14:textId="6E982E72" w:rsidR="003F224C" w:rsidRDefault="003F224C">
      <w:pPr>
        <w:pStyle w:val="TOC3"/>
        <w:tabs>
          <w:tab w:val="right" w:leader="dot" w:pos="8778"/>
        </w:tabs>
        <w:rPr>
          <w:rFonts w:asciiTheme="minorHAnsi" w:eastAsiaTheme="minorEastAsia" w:hAnsiTheme="minorHAnsi"/>
          <w:kern w:val="2"/>
          <w:sz w:val="24"/>
          <w:szCs w:val="24"/>
          <w:lang w:val="en-US"/>
          <w14:ligatures w14:val="standardContextual"/>
        </w:rPr>
      </w:pPr>
      <w:hyperlink w:anchor="_Toc231803139" w:history="1">
        <w:r w:rsidRPr="00BC6A5F">
          <w:rPr>
            <w:rStyle w:val="Hyperlink"/>
          </w:rPr>
          <w:t>4.2.8 Giao diện trang quản lý sản phẩm</w:t>
        </w:r>
        <w:r>
          <w:rPr>
            <w:webHidden/>
          </w:rPr>
          <w:tab/>
        </w:r>
        <w:r>
          <w:rPr>
            <w:webHidden/>
          </w:rPr>
          <w:fldChar w:fldCharType="begin"/>
        </w:r>
        <w:r>
          <w:rPr>
            <w:webHidden/>
          </w:rPr>
          <w:instrText xml:space="preserve"> PAGEREF _Toc231803139 \h </w:instrText>
        </w:r>
        <w:r>
          <w:rPr>
            <w:webHidden/>
          </w:rPr>
        </w:r>
        <w:r>
          <w:rPr>
            <w:webHidden/>
          </w:rPr>
          <w:fldChar w:fldCharType="separate"/>
        </w:r>
        <w:r>
          <w:rPr>
            <w:webHidden/>
          </w:rPr>
          <w:t>42</w:t>
        </w:r>
        <w:r>
          <w:rPr>
            <w:webHidden/>
          </w:rPr>
          <w:fldChar w:fldCharType="end"/>
        </w:r>
      </w:hyperlink>
    </w:p>
    <w:p w14:paraId="338AB846" w14:textId="6E03F9BF" w:rsidR="003F224C" w:rsidRDefault="003F224C">
      <w:pPr>
        <w:pStyle w:val="TOC1"/>
        <w:tabs>
          <w:tab w:val="right" w:leader="dot" w:pos="8778"/>
        </w:tabs>
        <w:rPr>
          <w:rFonts w:asciiTheme="minorHAnsi" w:eastAsiaTheme="minorEastAsia" w:hAnsiTheme="minorHAnsi"/>
          <w:kern w:val="2"/>
          <w:sz w:val="24"/>
          <w:szCs w:val="24"/>
          <w:lang w:val="en-US"/>
          <w14:ligatures w14:val="standardContextual"/>
        </w:rPr>
      </w:pPr>
      <w:hyperlink w:anchor="_Toc231803140" w:history="1">
        <w:r w:rsidRPr="00BC6A5F">
          <w:rPr>
            <w:rStyle w:val="Hyperlink"/>
          </w:rPr>
          <w:t>CHƯƠNG 5. KẾT LUẬN VÀ HƯỚNG PHÁT TRIỂN</w:t>
        </w:r>
        <w:r>
          <w:rPr>
            <w:webHidden/>
          </w:rPr>
          <w:tab/>
        </w:r>
        <w:r>
          <w:rPr>
            <w:webHidden/>
          </w:rPr>
          <w:fldChar w:fldCharType="begin"/>
        </w:r>
        <w:r>
          <w:rPr>
            <w:webHidden/>
          </w:rPr>
          <w:instrText xml:space="preserve"> PAGEREF _Toc231803140 \h </w:instrText>
        </w:r>
        <w:r>
          <w:rPr>
            <w:webHidden/>
          </w:rPr>
        </w:r>
        <w:r>
          <w:rPr>
            <w:webHidden/>
          </w:rPr>
          <w:fldChar w:fldCharType="separate"/>
        </w:r>
        <w:r>
          <w:rPr>
            <w:webHidden/>
          </w:rPr>
          <w:t>44</w:t>
        </w:r>
        <w:r>
          <w:rPr>
            <w:webHidden/>
          </w:rPr>
          <w:fldChar w:fldCharType="end"/>
        </w:r>
      </w:hyperlink>
    </w:p>
    <w:p w14:paraId="6BCC3017" w14:textId="3B09B679" w:rsidR="003F224C" w:rsidRDefault="003F224C">
      <w:pPr>
        <w:pStyle w:val="TOC2"/>
        <w:tabs>
          <w:tab w:val="right" w:leader="dot" w:pos="8778"/>
        </w:tabs>
        <w:rPr>
          <w:rFonts w:asciiTheme="minorHAnsi" w:eastAsiaTheme="minorEastAsia" w:hAnsiTheme="minorHAnsi"/>
          <w:kern w:val="2"/>
          <w:sz w:val="24"/>
          <w:szCs w:val="24"/>
          <w:lang w:val="en-US"/>
          <w14:ligatures w14:val="standardContextual"/>
        </w:rPr>
      </w:pPr>
      <w:hyperlink w:anchor="_Toc231803141" w:history="1">
        <w:r w:rsidRPr="00BC6A5F">
          <w:rPr>
            <w:rStyle w:val="Hyperlink"/>
          </w:rPr>
          <w:t>5.1 Kết luận</w:t>
        </w:r>
        <w:r>
          <w:rPr>
            <w:webHidden/>
          </w:rPr>
          <w:tab/>
        </w:r>
        <w:r>
          <w:rPr>
            <w:webHidden/>
          </w:rPr>
          <w:fldChar w:fldCharType="begin"/>
        </w:r>
        <w:r>
          <w:rPr>
            <w:webHidden/>
          </w:rPr>
          <w:instrText xml:space="preserve"> PAGEREF _Toc231803141 \h </w:instrText>
        </w:r>
        <w:r>
          <w:rPr>
            <w:webHidden/>
          </w:rPr>
        </w:r>
        <w:r>
          <w:rPr>
            <w:webHidden/>
          </w:rPr>
          <w:fldChar w:fldCharType="separate"/>
        </w:r>
        <w:r>
          <w:rPr>
            <w:webHidden/>
          </w:rPr>
          <w:t>44</w:t>
        </w:r>
        <w:r>
          <w:rPr>
            <w:webHidden/>
          </w:rPr>
          <w:fldChar w:fldCharType="end"/>
        </w:r>
      </w:hyperlink>
    </w:p>
    <w:p w14:paraId="135DDA52" w14:textId="5BEC3877" w:rsidR="003F224C" w:rsidRDefault="003F224C">
      <w:pPr>
        <w:pStyle w:val="TOC3"/>
        <w:tabs>
          <w:tab w:val="right" w:leader="dot" w:pos="8778"/>
        </w:tabs>
        <w:rPr>
          <w:rFonts w:asciiTheme="minorHAnsi" w:eastAsiaTheme="minorEastAsia" w:hAnsiTheme="minorHAnsi"/>
          <w:kern w:val="2"/>
          <w:sz w:val="24"/>
          <w:szCs w:val="24"/>
          <w:lang w:val="en-US"/>
          <w14:ligatures w14:val="standardContextual"/>
        </w:rPr>
      </w:pPr>
      <w:hyperlink w:anchor="_Toc231803142" w:history="1">
        <w:r w:rsidRPr="00BC6A5F">
          <w:rPr>
            <w:rStyle w:val="Hyperlink"/>
          </w:rPr>
          <w:t>5.1.1 Những hạn chế còn tồn tại</w:t>
        </w:r>
        <w:r>
          <w:rPr>
            <w:webHidden/>
          </w:rPr>
          <w:tab/>
        </w:r>
        <w:r>
          <w:rPr>
            <w:webHidden/>
          </w:rPr>
          <w:fldChar w:fldCharType="begin"/>
        </w:r>
        <w:r>
          <w:rPr>
            <w:webHidden/>
          </w:rPr>
          <w:instrText xml:space="preserve"> PAGEREF _Toc231803142 \h </w:instrText>
        </w:r>
        <w:r>
          <w:rPr>
            <w:webHidden/>
          </w:rPr>
        </w:r>
        <w:r>
          <w:rPr>
            <w:webHidden/>
          </w:rPr>
          <w:fldChar w:fldCharType="separate"/>
        </w:r>
        <w:r>
          <w:rPr>
            <w:webHidden/>
          </w:rPr>
          <w:t>44</w:t>
        </w:r>
        <w:r>
          <w:rPr>
            <w:webHidden/>
          </w:rPr>
          <w:fldChar w:fldCharType="end"/>
        </w:r>
      </w:hyperlink>
    </w:p>
    <w:p w14:paraId="128D27ED" w14:textId="5EC53AC7" w:rsidR="003F224C" w:rsidRDefault="003F224C">
      <w:pPr>
        <w:pStyle w:val="TOC3"/>
        <w:tabs>
          <w:tab w:val="right" w:leader="dot" w:pos="8778"/>
        </w:tabs>
        <w:rPr>
          <w:rFonts w:asciiTheme="minorHAnsi" w:eastAsiaTheme="minorEastAsia" w:hAnsiTheme="minorHAnsi"/>
          <w:kern w:val="2"/>
          <w:sz w:val="24"/>
          <w:szCs w:val="24"/>
          <w:lang w:val="en-US"/>
          <w14:ligatures w14:val="standardContextual"/>
        </w:rPr>
      </w:pPr>
      <w:hyperlink w:anchor="_Toc231803143" w:history="1">
        <w:r w:rsidRPr="00BC6A5F">
          <w:rPr>
            <w:rStyle w:val="Hyperlink"/>
          </w:rPr>
          <w:t>5.1.2 Kỹ năng đã đạt được</w:t>
        </w:r>
        <w:r>
          <w:rPr>
            <w:webHidden/>
          </w:rPr>
          <w:tab/>
        </w:r>
        <w:r>
          <w:rPr>
            <w:webHidden/>
          </w:rPr>
          <w:fldChar w:fldCharType="begin"/>
        </w:r>
        <w:r>
          <w:rPr>
            <w:webHidden/>
          </w:rPr>
          <w:instrText xml:space="preserve"> PAGEREF _Toc231803143 \h </w:instrText>
        </w:r>
        <w:r>
          <w:rPr>
            <w:webHidden/>
          </w:rPr>
        </w:r>
        <w:r>
          <w:rPr>
            <w:webHidden/>
          </w:rPr>
          <w:fldChar w:fldCharType="separate"/>
        </w:r>
        <w:r>
          <w:rPr>
            <w:webHidden/>
          </w:rPr>
          <w:t>45</w:t>
        </w:r>
        <w:r>
          <w:rPr>
            <w:webHidden/>
          </w:rPr>
          <w:fldChar w:fldCharType="end"/>
        </w:r>
      </w:hyperlink>
    </w:p>
    <w:p w14:paraId="4C41620C" w14:textId="19DDEEFE" w:rsidR="003F224C" w:rsidRDefault="003F224C">
      <w:pPr>
        <w:pStyle w:val="TOC2"/>
        <w:tabs>
          <w:tab w:val="right" w:leader="dot" w:pos="8778"/>
        </w:tabs>
        <w:rPr>
          <w:rFonts w:asciiTheme="minorHAnsi" w:eastAsiaTheme="minorEastAsia" w:hAnsiTheme="minorHAnsi"/>
          <w:kern w:val="2"/>
          <w:sz w:val="24"/>
          <w:szCs w:val="24"/>
          <w:lang w:val="en-US"/>
          <w14:ligatures w14:val="standardContextual"/>
        </w:rPr>
      </w:pPr>
      <w:hyperlink w:anchor="_Toc231803144" w:history="1">
        <w:r w:rsidRPr="00BC6A5F">
          <w:rPr>
            <w:rStyle w:val="Hyperlink"/>
          </w:rPr>
          <w:t>5.2 Hướng phát triển</w:t>
        </w:r>
        <w:r>
          <w:rPr>
            <w:webHidden/>
          </w:rPr>
          <w:tab/>
        </w:r>
        <w:r>
          <w:rPr>
            <w:webHidden/>
          </w:rPr>
          <w:fldChar w:fldCharType="begin"/>
        </w:r>
        <w:r>
          <w:rPr>
            <w:webHidden/>
          </w:rPr>
          <w:instrText xml:space="preserve"> PAGEREF _Toc231803144 \h </w:instrText>
        </w:r>
        <w:r>
          <w:rPr>
            <w:webHidden/>
          </w:rPr>
        </w:r>
        <w:r>
          <w:rPr>
            <w:webHidden/>
          </w:rPr>
          <w:fldChar w:fldCharType="separate"/>
        </w:r>
        <w:r>
          <w:rPr>
            <w:webHidden/>
          </w:rPr>
          <w:t>45</w:t>
        </w:r>
        <w:r>
          <w:rPr>
            <w:webHidden/>
          </w:rPr>
          <w:fldChar w:fldCharType="end"/>
        </w:r>
      </w:hyperlink>
    </w:p>
    <w:p w14:paraId="63897209" w14:textId="035B53FC" w:rsidR="00084BF4" w:rsidRPr="008D78F3" w:rsidRDefault="00084BF4">
      <w:r w:rsidRPr="008D78F3">
        <w:fldChar w:fldCharType="end"/>
      </w:r>
    </w:p>
    <w:p w14:paraId="2AE8BB62" w14:textId="77777777" w:rsidR="00C50A2A" w:rsidRPr="008D78F3" w:rsidRDefault="00C50A2A" w:rsidP="00C50A2A">
      <w:pPr>
        <w:pStyle w:val="DEMUC"/>
      </w:pPr>
      <w:r w:rsidRPr="008D78F3">
        <w:br w:type="page"/>
      </w:r>
    </w:p>
    <w:p w14:paraId="3D695899" w14:textId="77777777" w:rsidR="000B3C8E" w:rsidRDefault="00314527" w:rsidP="00C50A2A">
      <w:pPr>
        <w:pStyle w:val="DEMUC"/>
      </w:pPr>
      <w:r w:rsidRPr="008D78F3">
        <w:lastRenderedPageBreak/>
        <w:t>Danh mục hình ảnh</w:t>
      </w:r>
    </w:p>
    <w:p w14:paraId="5691DF2F" w14:textId="45C6721C" w:rsidR="003F224C" w:rsidRDefault="00C47BA5">
      <w:pPr>
        <w:pStyle w:val="TableofFigures"/>
        <w:tabs>
          <w:tab w:val="right" w:leader="dot" w:pos="8778"/>
        </w:tabs>
        <w:rPr>
          <w:rFonts w:asciiTheme="minorHAnsi" w:eastAsiaTheme="minorEastAsia" w:hAnsiTheme="minorHAnsi"/>
          <w:kern w:val="2"/>
          <w:sz w:val="24"/>
          <w:szCs w:val="24"/>
          <w:lang w:val="en-US"/>
          <w14:ligatures w14:val="standardContextual"/>
        </w:rPr>
      </w:pPr>
      <w:r>
        <w:fldChar w:fldCharType="begin"/>
      </w:r>
      <w:r>
        <w:instrText xml:space="preserve"> TOC \h \z \c "Hình" </w:instrText>
      </w:r>
      <w:r>
        <w:fldChar w:fldCharType="separate"/>
      </w:r>
      <w:hyperlink w:anchor="_Toc231803153" w:history="1">
        <w:r w:rsidR="003F224C" w:rsidRPr="00B55686">
          <w:rPr>
            <w:rStyle w:val="Hyperlink"/>
          </w:rPr>
          <w:t>Hình 2.3: Trình duyệt hiển thị phần tử được thay thế và phần tử không được thay thế</w:t>
        </w:r>
        <w:r w:rsidR="003F224C">
          <w:rPr>
            <w:webHidden/>
          </w:rPr>
          <w:tab/>
        </w:r>
        <w:r w:rsidR="003F224C">
          <w:rPr>
            <w:webHidden/>
          </w:rPr>
          <w:fldChar w:fldCharType="begin"/>
        </w:r>
        <w:r w:rsidR="003F224C">
          <w:rPr>
            <w:webHidden/>
          </w:rPr>
          <w:instrText xml:space="preserve"> PAGEREF _Toc231803153 \h </w:instrText>
        </w:r>
        <w:r w:rsidR="003F224C">
          <w:rPr>
            <w:webHidden/>
          </w:rPr>
        </w:r>
        <w:r w:rsidR="003F224C">
          <w:rPr>
            <w:webHidden/>
          </w:rPr>
          <w:fldChar w:fldCharType="separate"/>
        </w:r>
        <w:r w:rsidR="003F224C">
          <w:rPr>
            <w:webHidden/>
          </w:rPr>
          <w:t>5</w:t>
        </w:r>
        <w:r w:rsidR="003F224C">
          <w:rPr>
            <w:webHidden/>
          </w:rPr>
          <w:fldChar w:fldCharType="end"/>
        </w:r>
      </w:hyperlink>
    </w:p>
    <w:p w14:paraId="352BEAFC" w14:textId="52D78D8D" w:rsidR="003F224C" w:rsidRDefault="003F224C">
      <w:pPr>
        <w:pStyle w:val="TableofFigures"/>
        <w:tabs>
          <w:tab w:val="right" w:leader="dot" w:pos="8778"/>
        </w:tabs>
        <w:rPr>
          <w:rFonts w:asciiTheme="minorHAnsi" w:eastAsiaTheme="minorEastAsia" w:hAnsiTheme="minorHAnsi"/>
          <w:kern w:val="2"/>
          <w:sz w:val="24"/>
          <w:szCs w:val="24"/>
          <w:lang w:val="en-US"/>
          <w14:ligatures w14:val="standardContextual"/>
        </w:rPr>
      </w:pPr>
      <w:hyperlink w:anchor="_Toc231803154" w:history="1">
        <w:r w:rsidRPr="00B55686">
          <w:rPr>
            <w:rStyle w:val="Hyperlink"/>
          </w:rPr>
          <w:t>Hình 4.1: Giao diện Trang chủ</w:t>
        </w:r>
        <w:r>
          <w:rPr>
            <w:webHidden/>
          </w:rPr>
          <w:tab/>
        </w:r>
        <w:r>
          <w:rPr>
            <w:webHidden/>
          </w:rPr>
          <w:fldChar w:fldCharType="begin"/>
        </w:r>
        <w:r>
          <w:rPr>
            <w:webHidden/>
          </w:rPr>
          <w:instrText xml:space="preserve"> PAGEREF _Toc231803154 \h </w:instrText>
        </w:r>
        <w:r>
          <w:rPr>
            <w:webHidden/>
          </w:rPr>
        </w:r>
        <w:r>
          <w:rPr>
            <w:webHidden/>
          </w:rPr>
          <w:fldChar w:fldCharType="separate"/>
        </w:r>
        <w:r>
          <w:rPr>
            <w:webHidden/>
          </w:rPr>
          <w:t>36</w:t>
        </w:r>
        <w:r>
          <w:rPr>
            <w:webHidden/>
          </w:rPr>
          <w:fldChar w:fldCharType="end"/>
        </w:r>
      </w:hyperlink>
    </w:p>
    <w:p w14:paraId="70E2A860" w14:textId="652242E9" w:rsidR="003F224C" w:rsidRDefault="003F224C">
      <w:pPr>
        <w:pStyle w:val="TableofFigures"/>
        <w:tabs>
          <w:tab w:val="right" w:leader="dot" w:pos="8778"/>
        </w:tabs>
        <w:rPr>
          <w:rFonts w:asciiTheme="minorHAnsi" w:eastAsiaTheme="minorEastAsia" w:hAnsiTheme="minorHAnsi"/>
          <w:kern w:val="2"/>
          <w:sz w:val="24"/>
          <w:szCs w:val="24"/>
          <w:lang w:val="en-US"/>
          <w14:ligatures w14:val="standardContextual"/>
        </w:rPr>
      </w:pPr>
      <w:hyperlink w:anchor="_Toc231803155" w:history="1">
        <w:r w:rsidRPr="00B55686">
          <w:rPr>
            <w:rStyle w:val="Hyperlink"/>
          </w:rPr>
          <w:t>Hình 4.2: Giao diện Trang giới thiệu</w:t>
        </w:r>
        <w:r>
          <w:rPr>
            <w:webHidden/>
          </w:rPr>
          <w:tab/>
        </w:r>
        <w:r>
          <w:rPr>
            <w:webHidden/>
          </w:rPr>
          <w:fldChar w:fldCharType="begin"/>
        </w:r>
        <w:r>
          <w:rPr>
            <w:webHidden/>
          </w:rPr>
          <w:instrText xml:space="preserve"> PAGEREF _Toc231803155 \h </w:instrText>
        </w:r>
        <w:r>
          <w:rPr>
            <w:webHidden/>
          </w:rPr>
        </w:r>
        <w:r>
          <w:rPr>
            <w:webHidden/>
          </w:rPr>
          <w:fldChar w:fldCharType="separate"/>
        </w:r>
        <w:r>
          <w:rPr>
            <w:webHidden/>
          </w:rPr>
          <w:t>37</w:t>
        </w:r>
        <w:r>
          <w:rPr>
            <w:webHidden/>
          </w:rPr>
          <w:fldChar w:fldCharType="end"/>
        </w:r>
      </w:hyperlink>
    </w:p>
    <w:p w14:paraId="42625B1E" w14:textId="06844671" w:rsidR="003F224C" w:rsidRDefault="003F224C">
      <w:pPr>
        <w:pStyle w:val="TableofFigures"/>
        <w:tabs>
          <w:tab w:val="right" w:leader="dot" w:pos="8778"/>
        </w:tabs>
        <w:rPr>
          <w:rFonts w:asciiTheme="minorHAnsi" w:eastAsiaTheme="minorEastAsia" w:hAnsiTheme="minorHAnsi"/>
          <w:kern w:val="2"/>
          <w:sz w:val="24"/>
          <w:szCs w:val="24"/>
          <w:lang w:val="en-US"/>
          <w14:ligatures w14:val="standardContextual"/>
        </w:rPr>
      </w:pPr>
      <w:hyperlink w:anchor="_Toc231803156" w:history="1">
        <w:r w:rsidRPr="00B55686">
          <w:rPr>
            <w:rStyle w:val="Hyperlink"/>
          </w:rPr>
          <w:t>Hình 4.3: Giao diện Trang liên hệ</w:t>
        </w:r>
        <w:r>
          <w:rPr>
            <w:webHidden/>
          </w:rPr>
          <w:tab/>
        </w:r>
        <w:r>
          <w:rPr>
            <w:webHidden/>
          </w:rPr>
          <w:fldChar w:fldCharType="begin"/>
        </w:r>
        <w:r>
          <w:rPr>
            <w:webHidden/>
          </w:rPr>
          <w:instrText xml:space="preserve"> PAGEREF _Toc231803156 \h </w:instrText>
        </w:r>
        <w:r>
          <w:rPr>
            <w:webHidden/>
          </w:rPr>
        </w:r>
        <w:r>
          <w:rPr>
            <w:webHidden/>
          </w:rPr>
          <w:fldChar w:fldCharType="separate"/>
        </w:r>
        <w:r>
          <w:rPr>
            <w:webHidden/>
          </w:rPr>
          <w:t>38</w:t>
        </w:r>
        <w:r>
          <w:rPr>
            <w:webHidden/>
          </w:rPr>
          <w:fldChar w:fldCharType="end"/>
        </w:r>
      </w:hyperlink>
    </w:p>
    <w:p w14:paraId="524E6BA2" w14:textId="5B994FC8" w:rsidR="003F224C" w:rsidRDefault="003F224C">
      <w:pPr>
        <w:pStyle w:val="TableofFigures"/>
        <w:tabs>
          <w:tab w:val="right" w:leader="dot" w:pos="8778"/>
        </w:tabs>
        <w:rPr>
          <w:rFonts w:asciiTheme="minorHAnsi" w:eastAsiaTheme="minorEastAsia" w:hAnsiTheme="minorHAnsi"/>
          <w:kern w:val="2"/>
          <w:sz w:val="24"/>
          <w:szCs w:val="24"/>
          <w:lang w:val="en-US"/>
          <w14:ligatures w14:val="standardContextual"/>
        </w:rPr>
      </w:pPr>
      <w:hyperlink w:anchor="_Toc231803157" w:history="1">
        <w:r w:rsidRPr="00B55686">
          <w:rPr>
            <w:rStyle w:val="Hyperlink"/>
          </w:rPr>
          <w:t>Hình 4.4: Giao diện Trang sản phẩm</w:t>
        </w:r>
        <w:r>
          <w:rPr>
            <w:webHidden/>
          </w:rPr>
          <w:tab/>
        </w:r>
        <w:r>
          <w:rPr>
            <w:webHidden/>
          </w:rPr>
          <w:fldChar w:fldCharType="begin"/>
        </w:r>
        <w:r>
          <w:rPr>
            <w:webHidden/>
          </w:rPr>
          <w:instrText xml:space="preserve"> PAGEREF _Toc231803157 \h </w:instrText>
        </w:r>
        <w:r>
          <w:rPr>
            <w:webHidden/>
          </w:rPr>
        </w:r>
        <w:r>
          <w:rPr>
            <w:webHidden/>
          </w:rPr>
          <w:fldChar w:fldCharType="separate"/>
        </w:r>
        <w:r>
          <w:rPr>
            <w:webHidden/>
          </w:rPr>
          <w:t>39</w:t>
        </w:r>
        <w:r>
          <w:rPr>
            <w:webHidden/>
          </w:rPr>
          <w:fldChar w:fldCharType="end"/>
        </w:r>
      </w:hyperlink>
    </w:p>
    <w:p w14:paraId="2584089C" w14:textId="61F65A83" w:rsidR="003F224C" w:rsidRDefault="003F224C">
      <w:pPr>
        <w:pStyle w:val="TableofFigures"/>
        <w:tabs>
          <w:tab w:val="right" w:leader="dot" w:pos="8778"/>
        </w:tabs>
        <w:rPr>
          <w:rFonts w:asciiTheme="minorHAnsi" w:eastAsiaTheme="minorEastAsia" w:hAnsiTheme="minorHAnsi"/>
          <w:kern w:val="2"/>
          <w:sz w:val="24"/>
          <w:szCs w:val="24"/>
          <w:lang w:val="en-US"/>
          <w14:ligatures w14:val="standardContextual"/>
        </w:rPr>
      </w:pPr>
      <w:hyperlink w:anchor="_Toc231803158" w:history="1">
        <w:r w:rsidRPr="00B55686">
          <w:rPr>
            <w:rStyle w:val="Hyperlink"/>
          </w:rPr>
          <w:t>Hình 4.5: Giao diện Trang Chi tiết sản phẩm</w:t>
        </w:r>
        <w:r>
          <w:rPr>
            <w:webHidden/>
          </w:rPr>
          <w:tab/>
        </w:r>
        <w:r>
          <w:rPr>
            <w:webHidden/>
          </w:rPr>
          <w:fldChar w:fldCharType="begin"/>
        </w:r>
        <w:r>
          <w:rPr>
            <w:webHidden/>
          </w:rPr>
          <w:instrText xml:space="preserve"> PAGEREF _Toc231803158 \h </w:instrText>
        </w:r>
        <w:r>
          <w:rPr>
            <w:webHidden/>
          </w:rPr>
        </w:r>
        <w:r>
          <w:rPr>
            <w:webHidden/>
          </w:rPr>
          <w:fldChar w:fldCharType="separate"/>
        </w:r>
        <w:r>
          <w:rPr>
            <w:webHidden/>
          </w:rPr>
          <w:t>39</w:t>
        </w:r>
        <w:r>
          <w:rPr>
            <w:webHidden/>
          </w:rPr>
          <w:fldChar w:fldCharType="end"/>
        </w:r>
      </w:hyperlink>
    </w:p>
    <w:p w14:paraId="554B0B95" w14:textId="3BA588A1" w:rsidR="003F224C" w:rsidRDefault="003F224C">
      <w:pPr>
        <w:pStyle w:val="TableofFigures"/>
        <w:tabs>
          <w:tab w:val="right" w:leader="dot" w:pos="8778"/>
        </w:tabs>
        <w:rPr>
          <w:rFonts w:asciiTheme="minorHAnsi" w:eastAsiaTheme="minorEastAsia" w:hAnsiTheme="minorHAnsi"/>
          <w:kern w:val="2"/>
          <w:sz w:val="24"/>
          <w:szCs w:val="24"/>
          <w:lang w:val="en-US"/>
          <w14:ligatures w14:val="standardContextual"/>
        </w:rPr>
      </w:pPr>
      <w:hyperlink w:anchor="_Toc231803159" w:history="1">
        <w:r w:rsidRPr="00B55686">
          <w:rPr>
            <w:rStyle w:val="Hyperlink"/>
          </w:rPr>
          <w:t>Hình 4.6: Giao diện Trang Chi tiết sản phẩm (tt)</w:t>
        </w:r>
        <w:r>
          <w:rPr>
            <w:webHidden/>
          </w:rPr>
          <w:tab/>
        </w:r>
        <w:r>
          <w:rPr>
            <w:webHidden/>
          </w:rPr>
          <w:fldChar w:fldCharType="begin"/>
        </w:r>
        <w:r>
          <w:rPr>
            <w:webHidden/>
          </w:rPr>
          <w:instrText xml:space="preserve"> PAGEREF _Toc231803159 \h </w:instrText>
        </w:r>
        <w:r>
          <w:rPr>
            <w:webHidden/>
          </w:rPr>
        </w:r>
        <w:r>
          <w:rPr>
            <w:webHidden/>
          </w:rPr>
          <w:fldChar w:fldCharType="separate"/>
        </w:r>
        <w:r>
          <w:rPr>
            <w:webHidden/>
          </w:rPr>
          <w:t>40</w:t>
        </w:r>
        <w:r>
          <w:rPr>
            <w:webHidden/>
          </w:rPr>
          <w:fldChar w:fldCharType="end"/>
        </w:r>
      </w:hyperlink>
    </w:p>
    <w:p w14:paraId="3B0834D6" w14:textId="7765BDCA" w:rsidR="003F224C" w:rsidRDefault="003F224C">
      <w:pPr>
        <w:pStyle w:val="TableofFigures"/>
        <w:tabs>
          <w:tab w:val="right" w:leader="dot" w:pos="8778"/>
        </w:tabs>
        <w:rPr>
          <w:rFonts w:asciiTheme="minorHAnsi" w:eastAsiaTheme="minorEastAsia" w:hAnsiTheme="minorHAnsi"/>
          <w:kern w:val="2"/>
          <w:sz w:val="24"/>
          <w:szCs w:val="24"/>
          <w:lang w:val="en-US"/>
          <w14:ligatures w14:val="standardContextual"/>
        </w:rPr>
      </w:pPr>
      <w:hyperlink w:anchor="_Toc231803160" w:history="1">
        <w:r w:rsidRPr="00B55686">
          <w:rPr>
            <w:rStyle w:val="Hyperlink"/>
          </w:rPr>
          <w:t>Hình 4.7: Giao diện Trang Giỏ hàng khi có sản phẩm</w:t>
        </w:r>
        <w:r>
          <w:rPr>
            <w:webHidden/>
          </w:rPr>
          <w:tab/>
        </w:r>
        <w:r>
          <w:rPr>
            <w:webHidden/>
          </w:rPr>
          <w:fldChar w:fldCharType="begin"/>
        </w:r>
        <w:r>
          <w:rPr>
            <w:webHidden/>
          </w:rPr>
          <w:instrText xml:space="preserve"> PAGEREF _Toc231803160 \h </w:instrText>
        </w:r>
        <w:r>
          <w:rPr>
            <w:webHidden/>
          </w:rPr>
        </w:r>
        <w:r>
          <w:rPr>
            <w:webHidden/>
          </w:rPr>
          <w:fldChar w:fldCharType="separate"/>
        </w:r>
        <w:r>
          <w:rPr>
            <w:webHidden/>
          </w:rPr>
          <w:t>41</w:t>
        </w:r>
        <w:r>
          <w:rPr>
            <w:webHidden/>
          </w:rPr>
          <w:fldChar w:fldCharType="end"/>
        </w:r>
      </w:hyperlink>
    </w:p>
    <w:p w14:paraId="44DFCA30" w14:textId="40B26E36" w:rsidR="003F224C" w:rsidRDefault="003F224C">
      <w:pPr>
        <w:pStyle w:val="TableofFigures"/>
        <w:tabs>
          <w:tab w:val="right" w:leader="dot" w:pos="8778"/>
        </w:tabs>
        <w:rPr>
          <w:rFonts w:asciiTheme="minorHAnsi" w:eastAsiaTheme="minorEastAsia" w:hAnsiTheme="minorHAnsi"/>
          <w:kern w:val="2"/>
          <w:sz w:val="24"/>
          <w:szCs w:val="24"/>
          <w:lang w:val="en-US"/>
          <w14:ligatures w14:val="standardContextual"/>
        </w:rPr>
      </w:pPr>
      <w:hyperlink w:anchor="_Toc231803161" w:history="1">
        <w:r w:rsidRPr="00B55686">
          <w:rPr>
            <w:rStyle w:val="Hyperlink"/>
          </w:rPr>
          <w:t>Hình 4.8: Giao diện Trang Giỏ hàng khi trống</w:t>
        </w:r>
        <w:r>
          <w:rPr>
            <w:webHidden/>
          </w:rPr>
          <w:tab/>
        </w:r>
        <w:r>
          <w:rPr>
            <w:webHidden/>
          </w:rPr>
          <w:fldChar w:fldCharType="begin"/>
        </w:r>
        <w:r>
          <w:rPr>
            <w:webHidden/>
          </w:rPr>
          <w:instrText xml:space="preserve"> PAGEREF _Toc231803161 \h </w:instrText>
        </w:r>
        <w:r>
          <w:rPr>
            <w:webHidden/>
          </w:rPr>
        </w:r>
        <w:r>
          <w:rPr>
            <w:webHidden/>
          </w:rPr>
          <w:fldChar w:fldCharType="separate"/>
        </w:r>
        <w:r>
          <w:rPr>
            <w:webHidden/>
          </w:rPr>
          <w:t>41</w:t>
        </w:r>
        <w:r>
          <w:rPr>
            <w:webHidden/>
          </w:rPr>
          <w:fldChar w:fldCharType="end"/>
        </w:r>
      </w:hyperlink>
    </w:p>
    <w:p w14:paraId="585C621C" w14:textId="250AF97B" w:rsidR="003F224C" w:rsidRDefault="003F224C">
      <w:pPr>
        <w:pStyle w:val="TableofFigures"/>
        <w:tabs>
          <w:tab w:val="right" w:leader="dot" w:pos="8778"/>
        </w:tabs>
        <w:rPr>
          <w:rFonts w:asciiTheme="minorHAnsi" w:eastAsiaTheme="minorEastAsia" w:hAnsiTheme="minorHAnsi"/>
          <w:kern w:val="2"/>
          <w:sz w:val="24"/>
          <w:szCs w:val="24"/>
          <w:lang w:val="en-US"/>
          <w14:ligatures w14:val="standardContextual"/>
        </w:rPr>
      </w:pPr>
      <w:hyperlink w:anchor="_Toc231803162" w:history="1">
        <w:r w:rsidRPr="00B55686">
          <w:rPr>
            <w:rStyle w:val="Hyperlink"/>
          </w:rPr>
          <w:t>Hình 4.9: Giao diện Trang Quản lý sản phẩm</w:t>
        </w:r>
        <w:r>
          <w:rPr>
            <w:webHidden/>
          </w:rPr>
          <w:tab/>
        </w:r>
        <w:r>
          <w:rPr>
            <w:webHidden/>
          </w:rPr>
          <w:fldChar w:fldCharType="begin"/>
        </w:r>
        <w:r>
          <w:rPr>
            <w:webHidden/>
          </w:rPr>
          <w:instrText xml:space="preserve"> PAGEREF _Toc231803162 \h </w:instrText>
        </w:r>
        <w:r>
          <w:rPr>
            <w:webHidden/>
          </w:rPr>
        </w:r>
        <w:r>
          <w:rPr>
            <w:webHidden/>
          </w:rPr>
          <w:fldChar w:fldCharType="separate"/>
        </w:r>
        <w:r>
          <w:rPr>
            <w:webHidden/>
          </w:rPr>
          <w:t>42</w:t>
        </w:r>
        <w:r>
          <w:rPr>
            <w:webHidden/>
          </w:rPr>
          <w:fldChar w:fldCharType="end"/>
        </w:r>
      </w:hyperlink>
    </w:p>
    <w:p w14:paraId="6B2CC1BB" w14:textId="0FC8F90E" w:rsidR="003F224C" w:rsidRDefault="003F224C">
      <w:pPr>
        <w:pStyle w:val="TableofFigures"/>
        <w:tabs>
          <w:tab w:val="right" w:leader="dot" w:pos="8778"/>
        </w:tabs>
        <w:rPr>
          <w:rFonts w:asciiTheme="minorHAnsi" w:eastAsiaTheme="minorEastAsia" w:hAnsiTheme="minorHAnsi"/>
          <w:kern w:val="2"/>
          <w:sz w:val="24"/>
          <w:szCs w:val="24"/>
          <w:lang w:val="en-US"/>
          <w14:ligatures w14:val="standardContextual"/>
        </w:rPr>
      </w:pPr>
      <w:hyperlink w:anchor="_Toc231803163" w:history="1">
        <w:r w:rsidRPr="00B55686">
          <w:rPr>
            <w:rStyle w:val="Hyperlink"/>
          </w:rPr>
          <w:t>Hình 4.10: Giao diện Trang Quản lý sản phẩm (tt)</w:t>
        </w:r>
        <w:r>
          <w:rPr>
            <w:webHidden/>
          </w:rPr>
          <w:tab/>
        </w:r>
        <w:r>
          <w:rPr>
            <w:webHidden/>
          </w:rPr>
          <w:fldChar w:fldCharType="begin"/>
        </w:r>
        <w:r>
          <w:rPr>
            <w:webHidden/>
          </w:rPr>
          <w:instrText xml:space="preserve"> PAGEREF _Toc231803163 \h </w:instrText>
        </w:r>
        <w:r>
          <w:rPr>
            <w:webHidden/>
          </w:rPr>
        </w:r>
        <w:r>
          <w:rPr>
            <w:webHidden/>
          </w:rPr>
          <w:fldChar w:fldCharType="separate"/>
        </w:r>
        <w:r>
          <w:rPr>
            <w:webHidden/>
          </w:rPr>
          <w:t>42</w:t>
        </w:r>
        <w:r>
          <w:rPr>
            <w:webHidden/>
          </w:rPr>
          <w:fldChar w:fldCharType="end"/>
        </w:r>
      </w:hyperlink>
    </w:p>
    <w:p w14:paraId="69F8BF10" w14:textId="2F1122EA" w:rsidR="00D840FB" w:rsidRPr="008D78F3" w:rsidRDefault="00C47BA5" w:rsidP="00C47BA5">
      <w:pPr>
        <w:pStyle w:val="DEMUC"/>
      </w:pPr>
      <w:r>
        <w:fldChar w:fldCharType="end"/>
      </w:r>
    </w:p>
    <w:p w14:paraId="06C6B7A3" w14:textId="77777777" w:rsidR="00D840FB" w:rsidRPr="008D78F3" w:rsidRDefault="00D840FB">
      <w:pPr>
        <w:rPr>
          <w:b/>
          <w:caps/>
          <w:sz w:val="30"/>
        </w:rPr>
      </w:pPr>
      <w:r w:rsidRPr="008D78F3">
        <w:br w:type="page"/>
      </w:r>
    </w:p>
    <w:p w14:paraId="107F8E22" w14:textId="77777777" w:rsidR="00314527" w:rsidRDefault="00314527" w:rsidP="00C50A2A">
      <w:pPr>
        <w:pStyle w:val="DEMUC"/>
      </w:pPr>
      <w:r w:rsidRPr="008D78F3">
        <w:lastRenderedPageBreak/>
        <w:t>Danh mục bảng biểu</w:t>
      </w:r>
    </w:p>
    <w:p w14:paraId="016DDC76" w14:textId="6FBF17EF" w:rsidR="003F224C" w:rsidRDefault="00C47BA5">
      <w:pPr>
        <w:pStyle w:val="TableofFigures"/>
        <w:tabs>
          <w:tab w:val="right" w:leader="dot" w:pos="8778"/>
        </w:tabs>
        <w:rPr>
          <w:rFonts w:asciiTheme="minorHAnsi" w:eastAsiaTheme="minorEastAsia" w:hAnsiTheme="minorHAnsi"/>
          <w:kern w:val="2"/>
          <w:sz w:val="24"/>
          <w:szCs w:val="24"/>
          <w:lang w:val="en-US"/>
          <w14:ligatures w14:val="standardContextual"/>
        </w:rPr>
      </w:pPr>
      <w:r>
        <w:fldChar w:fldCharType="begin"/>
      </w:r>
      <w:r>
        <w:instrText xml:space="preserve"> TOC \h \z \c "Bảng" </w:instrText>
      </w:r>
      <w:r>
        <w:fldChar w:fldCharType="separate"/>
      </w:r>
      <w:hyperlink w:anchor="_Toc231803164" w:history="1">
        <w:r w:rsidR="003F224C" w:rsidRPr="00750D1F">
          <w:rPr>
            <w:rStyle w:val="Hyperlink"/>
          </w:rPr>
          <w:t>Bảng 2.1: Tóm tắt lý thuyết về thuộc tính</w:t>
        </w:r>
        <w:r w:rsidR="003F224C">
          <w:rPr>
            <w:webHidden/>
          </w:rPr>
          <w:tab/>
        </w:r>
        <w:r w:rsidR="003F224C">
          <w:rPr>
            <w:webHidden/>
          </w:rPr>
          <w:fldChar w:fldCharType="begin"/>
        </w:r>
        <w:r w:rsidR="003F224C">
          <w:rPr>
            <w:webHidden/>
          </w:rPr>
          <w:instrText xml:space="preserve"> PAGEREF _Toc231803164 \h </w:instrText>
        </w:r>
        <w:r w:rsidR="003F224C">
          <w:rPr>
            <w:webHidden/>
          </w:rPr>
        </w:r>
        <w:r w:rsidR="003F224C">
          <w:rPr>
            <w:webHidden/>
          </w:rPr>
          <w:fldChar w:fldCharType="separate"/>
        </w:r>
        <w:r w:rsidR="003F224C">
          <w:rPr>
            <w:webHidden/>
          </w:rPr>
          <w:t>6</w:t>
        </w:r>
        <w:r w:rsidR="003F224C">
          <w:rPr>
            <w:webHidden/>
          </w:rPr>
          <w:fldChar w:fldCharType="end"/>
        </w:r>
      </w:hyperlink>
    </w:p>
    <w:p w14:paraId="6EAF5F0D" w14:textId="34A5DC5C" w:rsidR="003F224C" w:rsidRDefault="003F224C">
      <w:pPr>
        <w:pStyle w:val="TableofFigures"/>
        <w:tabs>
          <w:tab w:val="right" w:leader="dot" w:pos="8778"/>
        </w:tabs>
        <w:rPr>
          <w:rFonts w:asciiTheme="minorHAnsi" w:eastAsiaTheme="minorEastAsia" w:hAnsiTheme="minorHAnsi"/>
          <w:kern w:val="2"/>
          <w:sz w:val="24"/>
          <w:szCs w:val="24"/>
          <w:lang w:val="en-US"/>
          <w14:ligatures w14:val="standardContextual"/>
        </w:rPr>
      </w:pPr>
      <w:hyperlink w:anchor="_Toc231803165" w:history="1">
        <w:r w:rsidRPr="00750D1F">
          <w:rPr>
            <w:rStyle w:val="Hyperlink"/>
          </w:rPr>
          <w:t>Bảng 2.2: Tóm tắt một số thành phần thường dùng trong cấu trúc tài liệu HTML</w:t>
        </w:r>
        <w:r>
          <w:rPr>
            <w:webHidden/>
          </w:rPr>
          <w:tab/>
        </w:r>
        <w:r>
          <w:rPr>
            <w:webHidden/>
          </w:rPr>
          <w:fldChar w:fldCharType="begin"/>
        </w:r>
        <w:r>
          <w:rPr>
            <w:webHidden/>
          </w:rPr>
          <w:instrText xml:space="preserve"> PAGEREF _Toc231803165 \h </w:instrText>
        </w:r>
        <w:r>
          <w:rPr>
            <w:webHidden/>
          </w:rPr>
        </w:r>
        <w:r>
          <w:rPr>
            <w:webHidden/>
          </w:rPr>
          <w:fldChar w:fldCharType="separate"/>
        </w:r>
        <w:r>
          <w:rPr>
            <w:webHidden/>
          </w:rPr>
          <w:t>8</w:t>
        </w:r>
        <w:r>
          <w:rPr>
            <w:webHidden/>
          </w:rPr>
          <w:fldChar w:fldCharType="end"/>
        </w:r>
      </w:hyperlink>
    </w:p>
    <w:p w14:paraId="58DE5ACD" w14:textId="54F7F662" w:rsidR="003F224C" w:rsidRDefault="003F224C">
      <w:pPr>
        <w:pStyle w:val="TableofFigures"/>
        <w:tabs>
          <w:tab w:val="right" w:leader="dot" w:pos="8778"/>
        </w:tabs>
        <w:rPr>
          <w:rFonts w:asciiTheme="minorHAnsi" w:eastAsiaTheme="minorEastAsia" w:hAnsiTheme="minorHAnsi"/>
          <w:kern w:val="2"/>
          <w:sz w:val="24"/>
          <w:szCs w:val="24"/>
          <w:lang w:val="en-US"/>
          <w14:ligatures w14:val="standardContextual"/>
        </w:rPr>
      </w:pPr>
      <w:hyperlink w:anchor="_Toc231803166" w:history="1">
        <w:r w:rsidRPr="00750D1F">
          <w:rPr>
            <w:rStyle w:val="Hyperlink"/>
          </w:rPr>
          <w:t>Bảng 2.3: Các thẻ hiển thị văn bản</w:t>
        </w:r>
        <w:r>
          <w:rPr>
            <w:webHidden/>
          </w:rPr>
          <w:tab/>
        </w:r>
        <w:r>
          <w:rPr>
            <w:webHidden/>
          </w:rPr>
          <w:fldChar w:fldCharType="begin"/>
        </w:r>
        <w:r>
          <w:rPr>
            <w:webHidden/>
          </w:rPr>
          <w:instrText xml:space="preserve"> PAGEREF _Toc231803166 \h </w:instrText>
        </w:r>
        <w:r>
          <w:rPr>
            <w:webHidden/>
          </w:rPr>
        </w:r>
        <w:r>
          <w:rPr>
            <w:webHidden/>
          </w:rPr>
          <w:fldChar w:fldCharType="separate"/>
        </w:r>
        <w:r>
          <w:rPr>
            <w:webHidden/>
          </w:rPr>
          <w:t>9</w:t>
        </w:r>
        <w:r>
          <w:rPr>
            <w:webHidden/>
          </w:rPr>
          <w:fldChar w:fldCharType="end"/>
        </w:r>
      </w:hyperlink>
    </w:p>
    <w:p w14:paraId="654E5133" w14:textId="5C66845A" w:rsidR="003F224C" w:rsidRDefault="003F224C">
      <w:pPr>
        <w:pStyle w:val="TableofFigures"/>
        <w:tabs>
          <w:tab w:val="right" w:leader="dot" w:pos="8778"/>
        </w:tabs>
        <w:rPr>
          <w:rFonts w:asciiTheme="minorHAnsi" w:eastAsiaTheme="minorEastAsia" w:hAnsiTheme="minorHAnsi"/>
          <w:kern w:val="2"/>
          <w:sz w:val="24"/>
          <w:szCs w:val="24"/>
          <w:lang w:val="en-US"/>
          <w14:ligatures w14:val="standardContextual"/>
        </w:rPr>
      </w:pPr>
      <w:hyperlink w:anchor="_Toc231803167" w:history="1">
        <w:r w:rsidRPr="00750D1F">
          <w:rPr>
            <w:rStyle w:val="Hyperlink"/>
          </w:rPr>
          <w:t>Bảng 2.4: So sánh thẻ &lt;a&gt; và &lt;img&gt;</w:t>
        </w:r>
        <w:r>
          <w:rPr>
            <w:webHidden/>
          </w:rPr>
          <w:tab/>
        </w:r>
        <w:r>
          <w:rPr>
            <w:webHidden/>
          </w:rPr>
          <w:fldChar w:fldCharType="begin"/>
        </w:r>
        <w:r>
          <w:rPr>
            <w:webHidden/>
          </w:rPr>
          <w:instrText xml:space="preserve"> PAGEREF _Toc231803167 \h </w:instrText>
        </w:r>
        <w:r>
          <w:rPr>
            <w:webHidden/>
          </w:rPr>
        </w:r>
        <w:r>
          <w:rPr>
            <w:webHidden/>
          </w:rPr>
          <w:fldChar w:fldCharType="separate"/>
        </w:r>
        <w:r>
          <w:rPr>
            <w:webHidden/>
          </w:rPr>
          <w:t>9</w:t>
        </w:r>
        <w:r>
          <w:rPr>
            <w:webHidden/>
          </w:rPr>
          <w:fldChar w:fldCharType="end"/>
        </w:r>
      </w:hyperlink>
    </w:p>
    <w:p w14:paraId="088DEC7E" w14:textId="13A1E45E" w:rsidR="003F224C" w:rsidRDefault="003F224C">
      <w:pPr>
        <w:pStyle w:val="TableofFigures"/>
        <w:tabs>
          <w:tab w:val="right" w:leader="dot" w:pos="8778"/>
        </w:tabs>
        <w:rPr>
          <w:rFonts w:asciiTheme="minorHAnsi" w:eastAsiaTheme="minorEastAsia" w:hAnsiTheme="minorHAnsi"/>
          <w:kern w:val="2"/>
          <w:sz w:val="24"/>
          <w:szCs w:val="24"/>
          <w:lang w:val="en-US"/>
          <w14:ligatures w14:val="standardContextual"/>
        </w:rPr>
      </w:pPr>
      <w:hyperlink w:anchor="_Toc231803168" w:history="1">
        <w:r w:rsidRPr="00750D1F">
          <w:rPr>
            <w:rStyle w:val="Hyperlink"/>
          </w:rPr>
          <w:t>Bảng 2.5: So sánh các thẻ &lt;ul&gt;, &lt;ol&gt; và &lt;dl&gt;</w:t>
        </w:r>
        <w:r>
          <w:rPr>
            <w:webHidden/>
          </w:rPr>
          <w:tab/>
        </w:r>
        <w:r>
          <w:rPr>
            <w:webHidden/>
          </w:rPr>
          <w:fldChar w:fldCharType="begin"/>
        </w:r>
        <w:r>
          <w:rPr>
            <w:webHidden/>
          </w:rPr>
          <w:instrText xml:space="preserve"> PAGEREF _Toc231803168 \h </w:instrText>
        </w:r>
        <w:r>
          <w:rPr>
            <w:webHidden/>
          </w:rPr>
        </w:r>
        <w:r>
          <w:rPr>
            <w:webHidden/>
          </w:rPr>
          <w:fldChar w:fldCharType="separate"/>
        </w:r>
        <w:r>
          <w:rPr>
            <w:webHidden/>
          </w:rPr>
          <w:t>10</w:t>
        </w:r>
        <w:r>
          <w:rPr>
            <w:webHidden/>
          </w:rPr>
          <w:fldChar w:fldCharType="end"/>
        </w:r>
      </w:hyperlink>
    </w:p>
    <w:p w14:paraId="47B664E1" w14:textId="7B731A48" w:rsidR="003F224C" w:rsidRDefault="003F224C">
      <w:pPr>
        <w:pStyle w:val="TableofFigures"/>
        <w:tabs>
          <w:tab w:val="right" w:leader="dot" w:pos="8778"/>
        </w:tabs>
        <w:rPr>
          <w:rFonts w:asciiTheme="minorHAnsi" w:eastAsiaTheme="minorEastAsia" w:hAnsiTheme="minorHAnsi"/>
          <w:kern w:val="2"/>
          <w:sz w:val="24"/>
          <w:szCs w:val="24"/>
          <w:lang w:val="en-US"/>
          <w14:ligatures w14:val="standardContextual"/>
        </w:rPr>
      </w:pPr>
      <w:hyperlink w:anchor="_Toc231803169" w:history="1">
        <w:r w:rsidRPr="00750D1F">
          <w:rPr>
            <w:rStyle w:val="Hyperlink"/>
          </w:rPr>
          <w:t>Bảng 2.6: So sánh thẻ &lt;div&gt; và &lt;span&gt;</w:t>
        </w:r>
        <w:r>
          <w:rPr>
            <w:webHidden/>
          </w:rPr>
          <w:tab/>
        </w:r>
        <w:r>
          <w:rPr>
            <w:webHidden/>
          </w:rPr>
          <w:fldChar w:fldCharType="begin"/>
        </w:r>
        <w:r>
          <w:rPr>
            <w:webHidden/>
          </w:rPr>
          <w:instrText xml:space="preserve"> PAGEREF _Toc231803169 \h </w:instrText>
        </w:r>
        <w:r>
          <w:rPr>
            <w:webHidden/>
          </w:rPr>
        </w:r>
        <w:r>
          <w:rPr>
            <w:webHidden/>
          </w:rPr>
          <w:fldChar w:fldCharType="separate"/>
        </w:r>
        <w:r>
          <w:rPr>
            <w:webHidden/>
          </w:rPr>
          <w:t>10</w:t>
        </w:r>
        <w:r>
          <w:rPr>
            <w:webHidden/>
          </w:rPr>
          <w:fldChar w:fldCharType="end"/>
        </w:r>
      </w:hyperlink>
    </w:p>
    <w:p w14:paraId="3B48F40A" w14:textId="481B8971" w:rsidR="003F224C" w:rsidRDefault="003F224C">
      <w:pPr>
        <w:pStyle w:val="TableofFigures"/>
        <w:tabs>
          <w:tab w:val="right" w:leader="dot" w:pos="8778"/>
        </w:tabs>
        <w:rPr>
          <w:rFonts w:asciiTheme="minorHAnsi" w:eastAsiaTheme="minorEastAsia" w:hAnsiTheme="minorHAnsi"/>
          <w:kern w:val="2"/>
          <w:sz w:val="24"/>
          <w:szCs w:val="24"/>
          <w:lang w:val="en-US"/>
          <w14:ligatures w14:val="standardContextual"/>
        </w:rPr>
      </w:pPr>
      <w:hyperlink w:anchor="_Toc231803170" w:history="1">
        <w:r w:rsidRPr="00750D1F">
          <w:rPr>
            <w:rStyle w:val="Hyperlink"/>
          </w:rPr>
          <w:t>Bảng 2.7: So sánh các thẻ biểu mẫu cơ bản</w:t>
        </w:r>
        <w:r>
          <w:rPr>
            <w:webHidden/>
          </w:rPr>
          <w:tab/>
        </w:r>
        <w:r>
          <w:rPr>
            <w:webHidden/>
          </w:rPr>
          <w:fldChar w:fldCharType="begin"/>
        </w:r>
        <w:r>
          <w:rPr>
            <w:webHidden/>
          </w:rPr>
          <w:instrText xml:space="preserve"> PAGEREF _Toc231803170 \h </w:instrText>
        </w:r>
        <w:r>
          <w:rPr>
            <w:webHidden/>
          </w:rPr>
        </w:r>
        <w:r>
          <w:rPr>
            <w:webHidden/>
          </w:rPr>
          <w:fldChar w:fldCharType="separate"/>
        </w:r>
        <w:r>
          <w:rPr>
            <w:webHidden/>
          </w:rPr>
          <w:t>11</w:t>
        </w:r>
        <w:r>
          <w:rPr>
            <w:webHidden/>
          </w:rPr>
          <w:fldChar w:fldCharType="end"/>
        </w:r>
      </w:hyperlink>
    </w:p>
    <w:p w14:paraId="78C6F779" w14:textId="0A79C9BC" w:rsidR="003F224C" w:rsidRDefault="003F224C">
      <w:pPr>
        <w:pStyle w:val="TableofFigures"/>
        <w:tabs>
          <w:tab w:val="right" w:leader="dot" w:pos="8778"/>
        </w:tabs>
        <w:rPr>
          <w:rFonts w:asciiTheme="minorHAnsi" w:eastAsiaTheme="minorEastAsia" w:hAnsiTheme="minorHAnsi"/>
          <w:kern w:val="2"/>
          <w:sz w:val="24"/>
          <w:szCs w:val="24"/>
          <w:lang w:val="en-US"/>
          <w14:ligatures w14:val="standardContextual"/>
        </w:rPr>
      </w:pPr>
      <w:hyperlink w:anchor="_Toc231803171" w:history="1">
        <w:r w:rsidRPr="00750D1F">
          <w:rPr>
            <w:rStyle w:val="Hyperlink"/>
          </w:rPr>
          <w:t>Bảng 2.8: So sánh CSS Flexbox và CSS Grid</w:t>
        </w:r>
        <w:r>
          <w:rPr>
            <w:webHidden/>
          </w:rPr>
          <w:tab/>
        </w:r>
        <w:r>
          <w:rPr>
            <w:webHidden/>
          </w:rPr>
          <w:fldChar w:fldCharType="begin"/>
        </w:r>
        <w:r>
          <w:rPr>
            <w:webHidden/>
          </w:rPr>
          <w:instrText xml:space="preserve"> PAGEREF _Toc231803171 \h </w:instrText>
        </w:r>
        <w:r>
          <w:rPr>
            <w:webHidden/>
          </w:rPr>
        </w:r>
        <w:r>
          <w:rPr>
            <w:webHidden/>
          </w:rPr>
          <w:fldChar w:fldCharType="separate"/>
        </w:r>
        <w:r>
          <w:rPr>
            <w:webHidden/>
          </w:rPr>
          <w:t>19</w:t>
        </w:r>
        <w:r>
          <w:rPr>
            <w:webHidden/>
          </w:rPr>
          <w:fldChar w:fldCharType="end"/>
        </w:r>
      </w:hyperlink>
    </w:p>
    <w:p w14:paraId="0410E6FB" w14:textId="255AA382" w:rsidR="003F224C" w:rsidRDefault="003F224C">
      <w:pPr>
        <w:pStyle w:val="TableofFigures"/>
        <w:tabs>
          <w:tab w:val="right" w:leader="dot" w:pos="8778"/>
        </w:tabs>
        <w:rPr>
          <w:rFonts w:asciiTheme="minorHAnsi" w:eastAsiaTheme="minorEastAsia" w:hAnsiTheme="minorHAnsi"/>
          <w:kern w:val="2"/>
          <w:sz w:val="24"/>
          <w:szCs w:val="24"/>
          <w:lang w:val="en-US"/>
          <w14:ligatures w14:val="standardContextual"/>
        </w:rPr>
      </w:pPr>
      <w:hyperlink w:anchor="_Toc231803172" w:history="1">
        <w:r w:rsidRPr="00750D1F">
          <w:rPr>
            <w:rStyle w:val="Hyperlink"/>
          </w:rPr>
          <w:t>Bảng 2.9: So sánh ưu và nhược điểm của Bootstrap Framework</w:t>
        </w:r>
        <w:r>
          <w:rPr>
            <w:webHidden/>
          </w:rPr>
          <w:tab/>
        </w:r>
        <w:r>
          <w:rPr>
            <w:webHidden/>
          </w:rPr>
          <w:fldChar w:fldCharType="begin"/>
        </w:r>
        <w:r>
          <w:rPr>
            <w:webHidden/>
          </w:rPr>
          <w:instrText xml:space="preserve"> PAGEREF _Toc231803172 \h </w:instrText>
        </w:r>
        <w:r>
          <w:rPr>
            <w:webHidden/>
          </w:rPr>
        </w:r>
        <w:r>
          <w:rPr>
            <w:webHidden/>
          </w:rPr>
          <w:fldChar w:fldCharType="separate"/>
        </w:r>
        <w:r>
          <w:rPr>
            <w:webHidden/>
          </w:rPr>
          <w:t>20</w:t>
        </w:r>
        <w:r>
          <w:rPr>
            <w:webHidden/>
          </w:rPr>
          <w:fldChar w:fldCharType="end"/>
        </w:r>
      </w:hyperlink>
    </w:p>
    <w:p w14:paraId="1779CEC7" w14:textId="19CB6971" w:rsidR="003F224C" w:rsidRDefault="003F224C">
      <w:pPr>
        <w:pStyle w:val="TableofFigures"/>
        <w:tabs>
          <w:tab w:val="right" w:leader="dot" w:pos="8778"/>
        </w:tabs>
        <w:rPr>
          <w:rFonts w:asciiTheme="minorHAnsi" w:eastAsiaTheme="minorEastAsia" w:hAnsiTheme="minorHAnsi"/>
          <w:kern w:val="2"/>
          <w:sz w:val="24"/>
          <w:szCs w:val="24"/>
          <w:lang w:val="en-US"/>
          <w14:ligatures w14:val="standardContextual"/>
        </w:rPr>
      </w:pPr>
      <w:hyperlink w:anchor="_Toc231803173" w:history="1">
        <w:r w:rsidRPr="00750D1F">
          <w:rPr>
            <w:rStyle w:val="Hyperlink"/>
          </w:rPr>
          <w:t>Bảng 2.10: So sánh vai trò của HTML, CSS và JS trong lập trình Web</w:t>
        </w:r>
        <w:r>
          <w:rPr>
            <w:webHidden/>
          </w:rPr>
          <w:tab/>
        </w:r>
        <w:r>
          <w:rPr>
            <w:webHidden/>
          </w:rPr>
          <w:fldChar w:fldCharType="begin"/>
        </w:r>
        <w:r>
          <w:rPr>
            <w:webHidden/>
          </w:rPr>
          <w:instrText xml:space="preserve"> PAGEREF _Toc231803173 \h </w:instrText>
        </w:r>
        <w:r>
          <w:rPr>
            <w:webHidden/>
          </w:rPr>
        </w:r>
        <w:r>
          <w:rPr>
            <w:webHidden/>
          </w:rPr>
          <w:fldChar w:fldCharType="separate"/>
        </w:r>
        <w:r>
          <w:rPr>
            <w:webHidden/>
          </w:rPr>
          <w:t>21</w:t>
        </w:r>
        <w:r>
          <w:rPr>
            <w:webHidden/>
          </w:rPr>
          <w:fldChar w:fldCharType="end"/>
        </w:r>
      </w:hyperlink>
    </w:p>
    <w:p w14:paraId="36FE667C" w14:textId="2227F551" w:rsidR="003F224C" w:rsidRDefault="003F224C">
      <w:pPr>
        <w:pStyle w:val="TableofFigures"/>
        <w:tabs>
          <w:tab w:val="right" w:leader="dot" w:pos="8778"/>
        </w:tabs>
        <w:rPr>
          <w:rFonts w:asciiTheme="minorHAnsi" w:eastAsiaTheme="minorEastAsia" w:hAnsiTheme="minorHAnsi"/>
          <w:kern w:val="2"/>
          <w:sz w:val="24"/>
          <w:szCs w:val="24"/>
          <w:lang w:val="en-US"/>
          <w14:ligatures w14:val="standardContextual"/>
        </w:rPr>
      </w:pPr>
      <w:hyperlink w:anchor="_Toc231803174" w:history="1">
        <w:r w:rsidRPr="00750D1F">
          <w:rPr>
            <w:rStyle w:val="Hyperlink"/>
          </w:rPr>
          <w:t>Bảng 4.1: Danh sách các sản phẩm thực nghiệm</w:t>
        </w:r>
        <w:r>
          <w:rPr>
            <w:webHidden/>
          </w:rPr>
          <w:tab/>
        </w:r>
        <w:r>
          <w:rPr>
            <w:webHidden/>
          </w:rPr>
          <w:fldChar w:fldCharType="begin"/>
        </w:r>
        <w:r>
          <w:rPr>
            <w:webHidden/>
          </w:rPr>
          <w:instrText xml:space="preserve"> PAGEREF _Toc231803174 \h </w:instrText>
        </w:r>
        <w:r>
          <w:rPr>
            <w:webHidden/>
          </w:rPr>
        </w:r>
        <w:r>
          <w:rPr>
            <w:webHidden/>
          </w:rPr>
          <w:fldChar w:fldCharType="separate"/>
        </w:r>
        <w:r>
          <w:rPr>
            <w:webHidden/>
          </w:rPr>
          <w:t>32</w:t>
        </w:r>
        <w:r>
          <w:rPr>
            <w:webHidden/>
          </w:rPr>
          <w:fldChar w:fldCharType="end"/>
        </w:r>
      </w:hyperlink>
    </w:p>
    <w:p w14:paraId="263D99A3" w14:textId="58AE73BE" w:rsidR="00D840FB" w:rsidRPr="008D78F3" w:rsidRDefault="00C47BA5" w:rsidP="00C47BA5">
      <w:pPr>
        <w:pStyle w:val="DEMUC"/>
        <w:jc w:val="left"/>
      </w:pPr>
      <w:r>
        <w:fldChar w:fldCharType="end"/>
      </w:r>
    </w:p>
    <w:p w14:paraId="243BD95C" w14:textId="011E2264" w:rsidR="006C4271" w:rsidRDefault="006C4271" w:rsidP="00C50A2A">
      <w:pPr>
        <w:pStyle w:val="DEMUC"/>
      </w:pPr>
      <w:r>
        <w:br w:type="page"/>
      </w:r>
    </w:p>
    <w:p w14:paraId="11580CD3" w14:textId="72711212" w:rsidR="00587E98" w:rsidRPr="00AE2E80" w:rsidRDefault="006C4271" w:rsidP="00587E98">
      <w:pPr>
        <w:pStyle w:val="DEMUC"/>
      </w:pPr>
      <w:r w:rsidRPr="006C4271">
        <w:lastRenderedPageBreak/>
        <w:t>Danh mục từ viết tắt</w:t>
      </w:r>
    </w:p>
    <w:p w14:paraId="06E15C35" w14:textId="145C30DB" w:rsidR="00587E98" w:rsidRDefault="00587E98" w:rsidP="00AE2E80">
      <w:pPr>
        <w:pStyle w:val="noidung"/>
      </w:pPr>
      <w:r>
        <w:t>HTML: Hyper Text Markup Language</w:t>
      </w:r>
    </w:p>
    <w:p w14:paraId="4AC1D9D4" w14:textId="76CF3997" w:rsidR="006C4271" w:rsidRDefault="006C4271" w:rsidP="00AE2E80">
      <w:pPr>
        <w:pStyle w:val="noidung"/>
      </w:pPr>
      <w:r w:rsidRPr="00AE2E80">
        <w:t>JS : JavaScript</w:t>
      </w:r>
    </w:p>
    <w:p w14:paraId="4D9B5FFD" w14:textId="19CFCCFA" w:rsidR="00587E98" w:rsidRDefault="00587E98" w:rsidP="00AE2E80">
      <w:pPr>
        <w:pStyle w:val="noidung"/>
      </w:pPr>
      <w:r>
        <w:t xml:space="preserve">CSS: </w:t>
      </w:r>
      <w:r w:rsidRPr="005465E1">
        <w:t>Cascading Style Sheets</w:t>
      </w:r>
    </w:p>
    <w:p w14:paraId="127E38DD" w14:textId="37A5FCEF" w:rsidR="00587E98" w:rsidRDefault="00587E98" w:rsidP="00AE2E80">
      <w:pPr>
        <w:pStyle w:val="noidung"/>
      </w:pPr>
      <w:r>
        <w:t xml:space="preserve">W3C: </w:t>
      </w:r>
      <w:r w:rsidRPr="00587E98">
        <w:t>World Wide Web Consortium</w:t>
      </w:r>
    </w:p>
    <w:p w14:paraId="263CA63E" w14:textId="19DEA996" w:rsidR="00587E98" w:rsidRDefault="00587E98" w:rsidP="00AE2E80">
      <w:pPr>
        <w:pStyle w:val="noidung"/>
      </w:pPr>
      <w:r>
        <w:t>XML: Extensible Markup Language</w:t>
      </w:r>
    </w:p>
    <w:p w14:paraId="13955619" w14:textId="77777777" w:rsidR="00F81328" w:rsidRPr="00F81328" w:rsidRDefault="00F81328" w:rsidP="00F81328">
      <w:pPr>
        <w:pStyle w:val="noidung"/>
      </w:pPr>
      <w:r w:rsidRPr="00F81328">
        <w:t>SEO: Search Engine Optimization.</w:t>
      </w:r>
    </w:p>
    <w:p w14:paraId="6314AD8F" w14:textId="77777777" w:rsidR="00F81328" w:rsidRPr="00F81328" w:rsidRDefault="00F81328" w:rsidP="00F81328">
      <w:pPr>
        <w:pStyle w:val="noidung"/>
      </w:pPr>
      <w:r w:rsidRPr="00F81328">
        <w:t>UI: User Interface.</w:t>
      </w:r>
    </w:p>
    <w:p w14:paraId="2B5334CC" w14:textId="77777777" w:rsidR="00F81328" w:rsidRPr="00F81328" w:rsidRDefault="00F81328" w:rsidP="00F81328">
      <w:pPr>
        <w:pStyle w:val="noidung"/>
      </w:pPr>
      <w:r w:rsidRPr="00F81328">
        <w:t>API: Application Programming Interface.</w:t>
      </w:r>
    </w:p>
    <w:p w14:paraId="064968F2" w14:textId="4E7B7C22" w:rsidR="00F81328" w:rsidRDefault="00F81328" w:rsidP="00F81328">
      <w:pPr>
        <w:pStyle w:val="noidung"/>
      </w:pPr>
      <w:r w:rsidRPr="00F81328">
        <w:t>JSON: JavaScript Object Notation.</w:t>
      </w:r>
    </w:p>
    <w:p w14:paraId="7F9543A2" w14:textId="0222A15F" w:rsidR="005F354C" w:rsidRDefault="005F354C" w:rsidP="00F81328">
      <w:pPr>
        <w:pStyle w:val="noidung"/>
      </w:pPr>
      <w:r>
        <w:t xml:space="preserve">DOM: </w:t>
      </w:r>
      <w:r w:rsidR="004A27CC" w:rsidRPr="004A27CC">
        <w:t>Document Object Model</w:t>
      </w:r>
    </w:p>
    <w:p w14:paraId="42AC3C4E" w14:textId="4D001832" w:rsidR="005F354C" w:rsidRDefault="005F354C" w:rsidP="00F81328">
      <w:pPr>
        <w:pStyle w:val="noidung"/>
      </w:pPr>
      <w:r>
        <w:t xml:space="preserve">XHTML: </w:t>
      </w:r>
      <w:r w:rsidR="004A27CC" w:rsidRPr="004A27CC">
        <w:t>Extensible Hypertext Markup Language</w:t>
      </w:r>
    </w:p>
    <w:p w14:paraId="76260FFD" w14:textId="4EA2595C" w:rsidR="005F354C" w:rsidRDefault="005F354C" w:rsidP="00F81328">
      <w:pPr>
        <w:pStyle w:val="noidung"/>
      </w:pPr>
      <w:r>
        <w:t xml:space="preserve">SQL: </w:t>
      </w:r>
      <w:r w:rsidR="004A27CC" w:rsidRPr="004A27CC">
        <w:t>Structured Query Language</w:t>
      </w:r>
    </w:p>
    <w:p w14:paraId="74189F1D" w14:textId="23A8CBB8" w:rsidR="005F354C" w:rsidRDefault="004A27CC" w:rsidP="00F81328">
      <w:pPr>
        <w:pStyle w:val="noidung"/>
      </w:pPr>
      <w:r>
        <w:t xml:space="preserve">SVG: </w:t>
      </w:r>
      <w:r w:rsidRPr="004A27CC">
        <w:t>Scalable Vector Graphics</w:t>
      </w:r>
    </w:p>
    <w:p w14:paraId="70067239" w14:textId="500065C8" w:rsidR="005F354C" w:rsidRDefault="004A27CC" w:rsidP="00F81328">
      <w:pPr>
        <w:pStyle w:val="noidung"/>
      </w:pPr>
      <w:r>
        <w:t xml:space="preserve">CMS: </w:t>
      </w:r>
      <w:r w:rsidRPr="004A27CC">
        <w:t>Content Management System</w:t>
      </w:r>
    </w:p>
    <w:p w14:paraId="46778C6D" w14:textId="527CD928" w:rsidR="005F354C" w:rsidRDefault="004A27CC" w:rsidP="00F81328">
      <w:pPr>
        <w:pStyle w:val="noidung"/>
      </w:pPr>
      <w:r>
        <w:t xml:space="preserve">XSS: </w:t>
      </w:r>
      <w:r w:rsidRPr="004A27CC">
        <w:t>Cross-Site Scripting</w:t>
      </w:r>
    </w:p>
    <w:p w14:paraId="7290ADE8" w14:textId="10D0D7AD" w:rsidR="005F354C" w:rsidRDefault="004A27CC" w:rsidP="00F81328">
      <w:pPr>
        <w:pStyle w:val="noidung"/>
      </w:pPr>
      <w:r>
        <w:t xml:space="preserve">HTTPS: </w:t>
      </w:r>
      <w:r w:rsidRPr="004A27CC">
        <w:t>HyperText Transfer Protocol Secure</w:t>
      </w:r>
    </w:p>
    <w:p w14:paraId="4AF9641D" w14:textId="3D3B4696" w:rsidR="005F354C" w:rsidRPr="004A27CC" w:rsidRDefault="004A27CC" w:rsidP="00F81328">
      <w:pPr>
        <w:pStyle w:val="noidung"/>
      </w:pPr>
      <w:r>
        <w:rPr>
          <w:lang w:val="en-US"/>
        </w:rPr>
        <w:t>URL</w:t>
      </w:r>
      <w:r>
        <w:t xml:space="preserve">: </w:t>
      </w:r>
      <w:r w:rsidRPr="004A27CC">
        <w:t>Uniform Resource Locator</w:t>
      </w:r>
    </w:p>
    <w:p w14:paraId="270E5B6A" w14:textId="5DE11EB5" w:rsidR="00AE2E80" w:rsidRPr="00AE2E80" w:rsidRDefault="004A27CC" w:rsidP="004A27CC">
      <w:pPr>
        <w:pStyle w:val="noidung"/>
        <w:sectPr w:rsidR="00AE2E80" w:rsidRPr="00AE2E80" w:rsidSect="00A6023F">
          <w:footerReference w:type="default" r:id="rId9"/>
          <w:pgSz w:w="11907" w:h="16840" w:code="9"/>
          <w:pgMar w:top="1134" w:right="1134" w:bottom="1134" w:left="1985" w:header="680" w:footer="680" w:gutter="0"/>
          <w:pgNumType w:fmt="lowerRoman" w:start="1"/>
          <w:cols w:space="720"/>
          <w:docGrid w:linePitch="381"/>
        </w:sectPr>
      </w:pPr>
      <w:r>
        <w:t xml:space="preserve">AI: Artificial </w:t>
      </w:r>
      <w:r w:rsidR="003F224C">
        <w:t>Intelligence</w:t>
      </w:r>
    </w:p>
    <w:p w14:paraId="6CD5C5CD" w14:textId="708D93F9" w:rsidR="00314527" w:rsidRPr="008D78F3" w:rsidRDefault="00C50650" w:rsidP="00BD00D0">
      <w:pPr>
        <w:pStyle w:val="Heading1"/>
      </w:pPr>
      <w:bookmarkStart w:id="0" w:name="_Toc231803055"/>
      <w:r>
        <w:lastRenderedPageBreak/>
        <w:t>TỔNG QUAN NGHIÊN CỨU</w:t>
      </w:r>
      <w:bookmarkEnd w:id="0"/>
    </w:p>
    <w:p w14:paraId="60123093" w14:textId="77777777" w:rsidR="007950DA" w:rsidRPr="008D78F3" w:rsidRDefault="007950DA" w:rsidP="00EC5402">
      <w:pPr>
        <w:pStyle w:val="Heading2"/>
      </w:pPr>
      <w:bookmarkStart w:id="1" w:name="_Toc231803056"/>
      <w:r w:rsidRPr="008D78F3">
        <w:t>Đặt vấn đề</w:t>
      </w:r>
      <w:bookmarkEnd w:id="1"/>
    </w:p>
    <w:p w14:paraId="4D036D99" w14:textId="65387C26" w:rsidR="0065710F" w:rsidRPr="008D78F3" w:rsidRDefault="0065710F" w:rsidP="0065710F">
      <w:pPr>
        <w:pStyle w:val="noidung"/>
      </w:pPr>
      <w:r w:rsidRPr="008D78F3">
        <w:t>Trong bối cảnh công nghệ thông tin phát triển mạnh mẽ, thương mại điện tử ngày càng trở thành xu hướng tất yếu. Các cửa hàng, doanh nghiệp đều mong muốn có một nền tảng trực tuyến để giới thiệu và bán sản phẩm. Tuy nhiên, không phải lúc nào cũng cần một hệ thống phức tạp; với những mô hình nhỏ hoặc mục tiêu học tập, một website tĩnh sử dụng HTML, CSS và JavaScript là giải pháp phù hợp. Đề tài “Electronic Products Static Website – Website tĩnh bán sản phẩm điện tử” được lựa chọn nhằm xây dựng một trang web đơn giản, dễ triển khai, phục vụ cho việc giới thiệu và bán các sản phẩm điện tử.</w:t>
      </w:r>
    </w:p>
    <w:p w14:paraId="34DE4ED8" w14:textId="77777777" w:rsidR="007950DA" w:rsidRPr="008D78F3" w:rsidRDefault="007950DA" w:rsidP="00EC5402">
      <w:pPr>
        <w:pStyle w:val="Heading2"/>
      </w:pPr>
      <w:bookmarkStart w:id="2" w:name="_Toc231803057"/>
      <w:r w:rsidRPr="008D78F3">
        <w:t>Mục tiêu nghiên cứu</w:t>
      </w:r>
      <w:bookmarkEnd w:id="2"/>
    </w:p>
    <w:p w14:paraId="1EE2CB31" w14:textId="2B8B00C7" w:rsidR="0065710F" w:rsidRPr="00C50650" w:rsidRDefault="0065710F" w:rsidP="00C50650">
      <w:pPr>
        <w:pStyle w:val="noidung"/>
      </w:pPr>
      <w:r w:rsidRPr="00C50650">
        <w:t>Xây dựng một website tĩnh có giao diện thân thiện, dễ sử dụng.</w:t>
      </w:r>
    </w:p>
    <w:p w14:paraId="7D99C9F9" w14:textId="43072D16" w:rsidR="0065710F" w:rsidRPr="00C50650" w:rsidRDefault="0065710F" w:rsidP="00C50650">
      <w:pPr>
        <w:pStyle w:val="noidung"/>
      </w:pPr>
      <w:r w:rsidRPr="00C50650">
        <w:t>Hiển thị danh sách sản phẩm điện tử với đầy đủ thông tin: tên, giá, hình ảnh, mô tả chi tiết, trạng thái hoạt động.</w:t>
      </w:r>
    </w:p>
    <w:p w14:paraId="0FE657FC" w14:textId="1CF943B8" w:rsidR="0065710F" w:rsidRPr="00C50650" w:rsidRDefault="0065710F" w:rsidP="00C50650">
      <w:pPr>
        <w:pStyle w:val="noidung"/>
      </w:pPr>
      <w:r w:rsidRPr="00C50650">
        <w:t xml:space="preserve">Tích hợp các chức năng cơ bản như </w:t>
      </w:r>
      <w:r w:rsidR="00E22081" w:rsidRPr="00C50650">
        <w:t>quản lý sản phẩm, thêm mới, chỉnh sửa và thay đổi trạng thái hoạt động của sản phẩm bằng Javascript</w:t>
      </w:r>
      <w:r w:rsidRPr="00C50650">
        <w:t>.</w:t>
      </w:r>
    </w:p>
    <w:p w14:paraId="12CA2236" w14:textId="65617245" w:rsidR="0065710F" w:rsidRPr="00C50650" w:rsidRDefault="0065710F" w:rsidP="00C50650">
      <w:pPr>
        <w:pStyle w:val="noidung"/>
      </w:pPr>
      <w:r w:rsidRPr="00C50650">
        <w:t>Đảm bảo website có tính thẩm mỹ, tốc độ tải nhanh, và dễ dàng bảo trì.</w:t>
      </w:r>
    </w:p>
    <w:p w14:paraId="161CAFA6" w14:textId="76312DFD" w:rsidR="0065710F" w:rsidRPr="00C50650" w:rsidRDefault="0065710F" w:rsidP="00C50650">
      <w:pPr>
        <w:pStyle w:val="noidung"/>
      </w:pPr>
      <w:r w:rsidRPr="00C50650">
        <w:t>Rèn luyện kỹ năng thiết kế web, sử dụng HTML, CSS, JS trong một dự án thực tế.</w:t>
      </w:r>
    </w:p>
    <w:p w14:paraId="4F838D55" w14:textId="77777777" w:rsidR="007950DA" w:rsidRPr="008D78F3" w:rsidRDefault="007950DA" w:rsidP="00EC5402">
      <w:pPr>
        <w:pStyle w:val="Heading2"/>
      </w:pPr>
      <w:bookmarkStart w:id="3" w:name="_Toc231803058"/>
      <w:r w:rsidRPr="008D78F3">
        <w:t>Phương pháp nghiên cứu</w:t>
      </w:r>
      <w:bookmarkEnd w:id="3"/>
    </w:p>
    <w:p w14:paraId="30530807" w14:textId="2052CF3D" w:rsidR="0065710F" w:rsidRPr="00C50650" w:rsidRDefault="0065710F" w:rsidP="00C50650">
      <w:pPr>
        <w:pStyle w:val="noidung"/>
      </w:pPr>
      <w:r w:rsidRPr="00C50650">
        <w:t>Nghiên cứu lý thuyết: Tìm hiểu về HTML, CSS, JavaScript và cách xây dựng website tĩnh.</w:t>
      </w:r>
    </w:p>
    <w:p w14:paraId="7C67C6BC" w14:textId="4BF3EFE6" w:rsidR="0065710F" w:rsidRPr="00C50650" w:rsidRDefault="0065710F" w:rsidP="00C50650">
      <w:pPr>
        <w:pStyle w:val="noidung"/>
      </w:pPr>
      <w:r w:rsidRPr="00C50650">
        <w:t>Khảo sát thực tế: Tham khảo các website thương mại điện tử hiện có để rút ra giao diện và tính năng phù hợp.</w:t>
      </w:r>
    </w:p>
    <w:p w14:paraId="34402477" w14:textId="7338D65E" w:rsidR="0065710F" w:rsidRPr="00C50650" w:rsidRDefault="0065710F" w:rsidP="00C50650">
      <w:pPr>
        <w:pStyle w:val="noidung"/>
      </w:pPr>
      <w:r w:rsidRPr="00C50650">
        <w:t>Thiết kế và triển khai: Xây dựng cấu trúc dữ liệu sản phẩm, thiết kế giao diện bằng CSS, lập trình chức năng bằng JavaScript.</w:t>
      </w:r>
    </w:p>
    <w:p w14:paraId="1BC3C0F9" w14:textId="2C4DC66B" w:rsidR="0065710F" w:rsidRPr="00C50650" w:rsidRDefault="0065710F" w:rsidP="00C50650">
      <w:pPr>
        <w:pStyle w:val="noidung"/>
      </w:pPr>
      <w:r w:rsidRPr="00C50650">
        <w:t>Kiểm thử và đánh giá: Thực hiện kiểm thử trên nhiều trình duyệt, thiết bị để đảm bảo tính ổn định và trải nghiệm người dùng.</w:t>
      </w:r>
    </w:p>
    <w:p w14:paraId="5FB66B86" w14:textId="77777777" w:rsidR="0065710F" w:rsidRPr="008D78F3" w:rsidRDefault="0065710F" w:rsidP="0065710F">
      <w:pPr>
        <w:pStyle w:val="noidung"/>
      </w:pPr>
    </w:p>
    <w:p w14:paraId="04D1E00E" w14:textId="77777777" w:rsidR="007950DA" w:rsidRPr="008D78F3" w:rsidRDefault="007950DA" w:rsidP="00EC5402">
      <w:pPr>
        <w:pStyle w:val="Heading2"/>
      </w:pPr>
      <w:bookmarkStart w:id="4" w:name="_Toc231803059"/>
      <w:r w:rsidRPr="008D78F3">
        <w:t>Đối tượng nghiên cứu</w:t>
      </w:r>
      <w:bookmarkEnd w:id="4"/>
    </w:p>
    <w:p w14:paraId="5FC97527" w14:textId="4BB57E96" w:rsidR="00BE58F9" w:rsidRPr="00C50650" w:rsidRDefault="00BE58F9" w:rsidP="00C50650">
      <w:pPr>
        <w:pStyle w:val="noidung"/>
      </w:pPr>
      <w:r w:rsidRPr="00C50650">
        <w:t>Sản phẩm: Các thiết bị điện tử phổ biến như laptop, smartphone, tablet, tai nghe, smartwatch, TV, máy ảnh, máy chơi game.</w:t>
      </w:r>
    </w:p>
    <w:p w14:paraId="4EA0491C" w14:textId="2023818F" w:rsidR="00BE58F9" w:rsidRPr="00C50650" w:rsidRDefault="00BE58F9" w:rsidP="00C50650">
      <w:pPr>
        <w:pStyle w:val="noidung"/>
      </w:pPr>
      <w:r w:rsidRPr="00C50650">
        <w:t>Người dùng: Sinh viên, học viên, hoặc khách hàng có nhu cầu tham khảo và mua sắm sản phẩm điện tử trực tuyến.</w:t>
      </w:r>
    </w:p>
    <w:p w14:paraId="76219F3F" w14:textId="452F871A" w:rsidR="00BE58F9" w:rsidRPr="00C50650" w:rsidRDefault="00BE58F9" w:rsidP="00C50650">
      <w:pPr>
        <w:pStyle w:val="noidung"/>
      </w:pPr>
      <w:r w:rsidRPr="00C50650">
        <w:t>Phạm vi nghiên cứu: Tập trung vào việc xây dựng website tĩnh, không triển khai backend phức tạp, nhằm phục vụ mục tiêu học tập và báo cáo cuối khóa.</w:t>
      </w:r>
    </w:p>
    <w:p w14:paraId="00F4D67C" w14:textId="77777777" w:rsidR="00BE58F9" w:rsidRPr="008D78F3" w:rsidRDefault="00BE58F9" w:rsidP="00BE58F9"/>
    <w:p w14:paraId="028D3B54" w14:textId="77777777" w:rsidR="00AE636C" w:rsidRPr="008D78F3" w:rsidRDefault="00AE636C" w:rsidP="007378A0">
      <w:r w:rsidRPr="008D78F3">
        <w:br w:type="page"/>
      </w:r>
    </w:p>
    <w:p w14:paraId="7F29A881" w14:textId="10F560BB" w:rsidR="00314527" w:rsidRPr="008D78F3" w:rsidRDefault="004A27CC" w:rsidP="00653A3A">
      <w:pPr>
        <w:pStyle w:val="Heading1"/>
      </w:pPr>
      <w:bookmarkStart w:id="5" w:name="_Toc231803060"/>
      <w:r w:rsidRPr="008D78F3">
        <w:rPr>
          <w:caps w:val="0"/>
        </w:rPr>
        <w:lastRenderedPageBreak/>
        <w:t>CƠ SỞ LÝ THUYẾT</w:t>
      </w:r>
      <w:bookmarkEnd w:id="5"/>
    </w:p>
    <w:p w14:paraId="52EF5015" w14:textId="0E7D8F67" w:rsidR="00027A1F" w:rsidRPr="008D78F3" w:rsidRDefault="00027A1F" w:rsidP="00027A1F">
      <w:pPr>
        <w:pStyle w:val="Heading2"/>
      </w:pPr>
      <w:bookmarkStart w:id="6" w:name="_Toc231803061"/>
      <w:r w:rsidRPr="008D78F3">
        <w:t>Ngôn ngữ HTML</w:t>
      </w:r>
      <w:bookmarkEnd w:id="6"/>
    </w:p>
    <w:p w14:paraId="33E2441D" w14:textId="15029AB0" w:rsidR="008D23D1" w:rsidRPr="008D78F3" w:rsidRDefault="008D23D1" w:rsidP="008D23D1">
      <w:pPr>
        <w:pStyle w:val="Heading3"/>
      </w:pPr>
      <w:bookmarkStart w:id="7" w:name="_Toc231803062"/>
      <w:r w:rsidRPr="008D78F3">
        <w:t>Tổng quan về HTML</w:t>
      </w:r>
      <w:bookmarkEnd w:id="7"/>
    </w:p>
    <w:p w14:paraId="32A7424A" w14:textId="649481BA" w:rsidR="008D23D1" w:rsidRPr="008D78F3" w:rsidRDefault="008D23D1" w:rsidP="008D23D1">
      <w:pPr>
        <w:pStyle w:val="Heading4"/>
      </w:pPr>
      <w:bookmarkStart w:id="8" w:name="_Toc231803063"/>
      <w:r w:rsidRPr="008D78F3">
        <w:t>Ưu và nhược điểm của HTML</w:t>
      </w:r>
      <w:bookmarkEnd w:id="8"/>
    </w:p>
    <w:p w14:paraId="588C5226" w14:textId="5E4D8204" w:rsidR="008D23D1" w:rsidRPr="008D78F3" w:rsidRDefault="008D23D1" w:rsidP="008D23D1">
      <w:pPr>
        <w:pStyle w:val="noidung"/>
      </w:pPr>
      <w:r w:rsidRPr="008D78F3">
        <w:t xml:space="preserve">Bất kể một ứng dụng hay một loại ngôn ngữ nào thì cũng đều tồn tại những điểm mạnh và điểm yếu nhất định. </w:t>
      </w:r>
    </w:p>
    <w:p w14:paraId="347A61D7" w14:textId="55EE6B17" w:rsidR="008D23D1" w:rsidRPr="008D78F3" w:rsidRDefault="008D23D1" w:rsidP="008D23D1">
      <w:pPr>
        <w:pStyle w:val="noidung"/>
        <w:rPr>
          <w:b/>
          <w:bCs/>
        </w:rPr>
      </w:pPr>
      <w:r w:rsidRPr="008D78F3">
        <w:rPr>
          <w:b/>
          <w:bCs/>
        </w:rPr>
        <w:t xml:space="preserve">Ưu điểm: </w:t>
      </w:r>
    </w:p>
    <w:p w14:paraId="06F86D24" w14:textId="77777777" w:rsidR="008D23D1" w:rsidRPr="008D78F3" w:rsidRDefault="008D23D1">
      <w:pPr>
        <w:pStyle w:val="noidung"/>
        <w:numPr>
          <w:ilvl w:val="0"/>
          <w:numId w:val="2"/>
        </w:numPr>
      </w:pPr>
      <w:r w:rsidRPr="008D78F3">
        <w:t>Không giới hạn tài nguyên hỗ trợ và cộng đồng người dùng.</w:t>
      </w:r>
    </w:p>
    <w:p w14:paraId="037FA246" w14:textId="77777777" w:rsidR="008D23D1" w:rsidRPr="008D78F3" w:rsidRDefault="008D23D1">
      <w:pPr>
        <w:pStyle w:val="noidung"/>
        <w:numPr>
          <w:ilvl w:val="0"/>
          <w:numId w:val="2"/>
        </w:numPr>
      </w:pPr>
      <w:r w:rsidRPr="008D78F3">
        <w:t>Khả năng hoạt động mượt mà trên hầu hết các trình duyệt web phổ biến hiện nay.</w:t>
      </w:r>
    </w:p>
    <w:p w14:paraId="528100A4" w14:textId="77777777" w:rsidR="008D23D1" w:rsidRPr="008D78F3" w:rsidRDefault="008D23D1">
      <w:pPr>
        <w:pStyle w:val="noidung"/>
        <w:numPr>
          <w:ilvl w:val="0"/>
          <w:numId w:val="2"/>
        </w:numPr>
      </w:pPr>
      <w:r w:rsidRPr="008D78F3">
        <w:t>Đơn giản trong việc đọc HTML.</w:t>
      </w:r>
    </w:p>
    <w:p w14:paraId="3A0269AC" w14:textId="77777777" w:rsidR="008D23D1" w:rsidRPr="008D78F3" w:rsidRDefault="008D23D1">
      <w:pPr>
        <w:pStyle w:val="noidung"/>
        <w:numPr>
          <w:ilvl w:val="0"/>
          <w:numId w:val="2"/>
        </w:numPr>
      </w:pPr>
      <w:r w:rsidRPr="008D78F3">
        <w:t>Các markup sử dụng trong HTML thường có độ đồng nhất cao, ngắn gọn, dễ nhìn, dễ hiểu.</w:t>
      </w:r>
    </w:p>
    <w:p w14:paraId="099CBA03" w14:textId="77777777" w:rsidR="008D23D1" w:rsidRPr="008D78F3" w:rsidRDefault="008D23D1">
      <w:pPr>
        <w:pStyle w:val="noidung"/>
        <w:numPr>
          <w:ilvl w:val="0"/>
          <w:numId w:val="2"/>
        </w:numPr>
      </w:pPr>
      <w:r w:rsidRPr="008D78F3">
        <w:t>Các mã nguồn mở được sử dụng hoàn toàn miễn phí.</w:t>
      </w:r>
    </w:p>
    <w:p w14:paraId="5C98C65A" w14:textId="77777777" w:rsidR="008D23D1" w:rsidRPr="008D78F3" w:rsidRDefault="008D23D1">
      <w:pPr>
        <w:pStyle w:val="noidung"/>
        <w:numPr>
          <w:ilvl w:val="0"/>
          <w:numId w:val="2"/>
        </w:numPr>
      </w:pPr>
      <w:r w:rsidRPr="008D78F3">
        <w:t>Được vận hành bởi W3C, HTML chuẩn web.</w:t>
      </w:r>
    </w:p>
    <w:p w14:paraId="6BFE4C8D" w14:textId="77777777" w:rsidR="008D23D1" w:rsidRPr="008D78F3" w:rsidRDefault="008D23D1">
      <w:pPr>
        <w:pStyle w:val="noidung"/>
        <w:numPr>
          <w:ilvl w:val="0"/>
          <w:numId w:val="2"/>
        </w:numPr>
      </w:pPr>
      <w:r w:rsidRPr="008D78F3">
        <w:t>Tích hợp các loại ngôn ngữ backend khác như PHP, Node.js,... một cách dễ dàng.</w:t>
      </w:r>
    </w:p>
    <w:p w14:paraId="3124E48C" w14:textId="70FE3159" w:rsidR="008D23D1" w:rsidRPr="008D78F3" w:rsidRDefault="008D23D1" w:rsidP="008D23D1">
      <w:pPr>
        <w:pStyle w:val="noidung"/>
        <w:rPr>
          <w:b/>
          <w:bCs/>
        </w:rPr>
      </w:pPr>
      <w:r w:rsidRPr="008D78F3">
        <w:rPr>
          <w:b/>
          <w:bCs/>
        </w:rPr>
        <w:t xml:space="preserve">Nhược điểm: </w:t>
      </w:r>
    </w:p>
    <w:p w14:paraId="47EB942D" w14:textId="77777777" w:rsidR="008D23D1" w:rsidRPr="008D78F3" w:rsidRDefault="008D23D1">
      <w:pPr>
        <w:pStyle w:val="noidung"/>
        <w:numPr>
          <w:ilvl w:val="0"/>
          <w:numId w:val="3"/>
        </w:numPr>
      </w:pPr>
      <w:r w:rsidRPr="008D78F3">
        <w:t>HTML chỉ được sử dụng cho những trang web tĩnh. Nếu muốn tạo thêm những tính năng động thì lập trình viên phải sử dụng thêm các </w:t>
      </w:r>
      <w:hyperlink r:id="rId10" w:history="1">
        <w:r w:rsidRPr="008D78F3">
          <w:rPr>
            <w:rStyle w:val="Hyperlink"/>
            <w:color w:val="auto"/>
            <w:u w:val="none"/>
          </w:rPr>
          <w:t>ngôn ngữ front end</w:t>
        </w:r>
      </w:hyperlink>
      <w:r w:rsidRPr="008D78F3">
        <w:t> khác như JavaScript, CSS.</w:t>
      </w:r>
    </w:p>
    <w:p w14:paraId="33A04E2D" w14:textId="77777777" w:rsidR="008D23D1" w:rsidRPr="008D78F3" w:rsidRDefault="008D23D1">
      <w:pPr>
        <w:pStyle w:val="noidung"/>
        <w:numPr>
          <w:ilvl w:val="0"/>
          <w:numId w:val="3"/>
        </w:numPr>
      </w:pPr>
      <w:r w:rsidRPr="008D78F3">
        <w:t>Có khá nhiều các yếu tố trùng lặp như header và footer nếu trang HTML không được tạo riêng biệt.</w:t>
      </w:r>
    </w:p>
    <w:p w14:paraId="27E3E74C" w14:textId="77777777" w:rsidR="008D23D1" w:rsidRPr="008D78F3" w:rsidRDefault="008D23D1">
      <w:pPr>
        <w:pStyle w:val="noidung"/>
        <w:numPr>
          <w:ilvl w:val="0"/>
          <w:numId w:val="3"/>
        </w:numPr>
      </w:pPr>
      <w:r w:rsidRPr="008D78F3">
        <w:t>Cách đọc và hiển thị file HTML của trình duyệt khó kiểm soát.</w:t>
      </w:r>
    </w:p>
    <w:p w14:paraId="4C3B1BE6" w14:textId="5546EEF9" w:rsidR="008D23D1" w:rsidRPr="008D78F3" w:rsidRDefault="008D23D1">
      <w:pPr>
        <w:pStyle w:val="noidung"/>
        <w:numPr>
          <w:ilvl w:val="0"/>
          <w:numId w:val="3"/>
        </w:numPr>
      </w:pPr>
      <w:r w:rsidRPr="008D78F3">
        <w:t>Tồn tại một số trình duyệt cập nhật chậm, không có khả năng hỗ trợ những tính năng mới của HTML.</w:t>
      </w:r>
    </w:p>
    <w:p w14:paraId="31764D04" w14:textId="77777777" w:rsidR="004D5766" w:rsidRPr="008D78F3" w:rsidRDefault="004D5766" w:rsidP="004D5766">
      <w:pPr>
        <w:pStyle w:val="Heading4"/>
      </w:pPr>
      <w:bookmarkStart w:id="9" w:name="_Toc231803064"/>
      <w:r w:rsidRPr="008D78F3">
        <w:lastRenderedPageBreak/>
        <w:t>HTML là gì?</w:t>
      </w:r>
      <w:bookmarkEnd w:id="9"/>
      <w:r w:rsidRPr="008D78F3">
        <w:t xml:space="preserve"> </w:t>
      </w:r>
    </w:p>
    <w:p w14:paraId="227565A0" w14:textId="77777777" w:rsidR="004D5766" w:rsidRPr="008D78F3" w:rsidRDefault="004D5766" w:rsidP="004D5766">
      <w:pPr>
        <w:pStyle w:val="noidung"/>
      </w:pPr>
      <w:r w:rsidRPr="008D78F3">
        <w:rPr>
          <w:b/>
          <w:bCs/>
        </w:rPr>
        <w:t>HTML (Hyper Text Markup Language)</w:t>
      </w:r>
      <w:r w:rsidRPr="008D78F3">
        <w:t>, ngôn ngữ đánh dấu siêu văn bản, là ngôn ngữ đánh dấu chuẩn để mô tả cấu trúc của tài liệu được hiển thị trên web. HTML bao gồm một loạt các phần tử và thuộc tính dùng để đánh dấu tất cả các thành phần của tài liệu nhằm xây dựng tài liệu theo cách có ý nghĩa.</w:t>
      </w:r>
    </w:p>
    <w:p w14:paraId="0CC8766E" w14:textId="77777777" w:rsidR="004D5766" w:rsidRPr="008D78F3" w:rsidRDefault="004D5766" w:rsidP="004D5766">
      <w:pPr>
        <w:pStyle w:val="noidung"/>
      </w:pPr>
      <w:r w:rsidRPr="008D78F3">
        <w:t>HTML không phải là một ngôn ngữ lập trình, vì vậy, nó không thể tạo ra các chức năng “động" được. Mục đích sử dụng của nó tương tự như Microsoft Word, chỉ dùng để xây dựng bố cục và định dạng văn bản.</w:t>
      </w:r>
    </w:p>
    <w:p w14:paraId="0174227F" w14:textId="77777777" w:rsidR="004D5766" w:rsidRPr="008D78F3" w:rsidRDefault="004D5766" w:rsidP="004D5766">
      <w:pPr>
        <w:pStyle w:val="noidung"/>
      </w:pPr>
      <w:r w:rsidRPr="008D78F3">
        <w:t xml:space="preserve">HTML là chuẩn chung được </w:t>
      </w:r>
      <w:r w:rsidRPr="008D78F3">
        <w:rPr>
          <w:b/>
          <w:bCs/>
        </w:rPr>
        <w:t>W3C (World Wide Web Consortium)</w:t>
      </w:r>
      <w:r w:rsidRPr="008D78F3">
        <w:t xml:space="preserve"> duy trì và phát triển.</w:t>
      </w:r>
    </w:p>
    <w:p w14:paraId="65A40FFB" w14:textId="30530AE7" w:rsidR="00027A1F" w:rsidRPr="008D78F3" w:rsidRDefault="008D23D1" w:rsidP="00007294">
      <w:pPr>
        <w:pStyle w:val="Heading3"/>
      </w:pPr>
      <w:bookmarkStart w:id="10" w:name="_Toc231803065"/>
      <w:r w:rsidRPr="008D78F3">
        <w:t>Các k</w:t>
      </w:r>
      <w:r w:rsidR="00007294" w:rsidRPr="008D78F3">
        <w:t>hái niệm</w:t>
      </w:r>
      <w:r w:rsidR="00A55D7C" w:rsidRPr="008D78F3">
        <w:t xml:space="preserve"> trong HTML</w:t>
      </w:r>
      <w:bookmarkEnd w:id="10"/>
    </w:p>
    <w:p w14:paraId="0E9A1139" w14:textId="69639EA1" w:rsidR="00547764" w:rsidRDefault="008B60AB" w:rsidP="00A96844">
      <w:pPr>
        <w:pStyle w:val="Heading4"/>
      </w:pPr>
      <w:bookmarkStart w:id="11" w:name="_Toc231803066"/>
      <w:r>
        <w:t>Phần tử HTML và thẻ đóng</w:t>
      </w:r>
      <w:bookmarkEnd w:id="11"/>
    </w:p>
    <w:p w14:paraId="2715E7EA" w14:textId="06F547CE" w:rsidR="008B60AB" w:rsidRDefault="008B60AB" w:rsidP="008B60AB">
      <w:pPr>
        <w:pStyle w:val="noidung"/>
      </w:pPr>
      <w:r w:rsidRPr="008B60AB">
        <w:t>HTML được mô tả bằng thẻ (trong dấu &lt; &gt;), gồm thẻ mở, thẻ đóng và nội dung bên trong – tất cả gọi là phần tử. Ví dụ:</w:t>
      </w:r>
    </w:p>
    <w:p w14:paraId="4DFACDFC" w14:textId="7E8507E6" w:rsidR="008B60AB" w:rsidRDefault="008B60AB" w:rsidP="008B60AB">
      <w:pPr>
        <w:pStyle w:val="manguon"/>
      </w:pPr>
      <w:r w:rsidRPr="008B60AB">
        <w:t>&lt;h1&gt;Tìm hiểu về HTML và CSS&lt;/h1&gt;</w:t>
      </w:r>
    </w:p>
    <w:p w14:paraId="300F22D3" w14:textId="77777777" w:rsidR="008B60AB" w:rsidRPr="008B60AB" w:rsidRDefault="008B60AB" w:rsidP="008B60AB">
      <w:pPr>
        <w:pStyle w:val="noidung"/>
      </w:pPr>
      <w:r w:rsidRPr="008B60AB">
        <w:t>Phần tử có thể lồng nhau, nhưng phải đóng đúng thứ tự. Nếu bỏ qua thẻ đóng, trình duyệt có thể tự đoán, dẫn đến hiển thị sai. Với các thẻ quan trọng như &lt;script&gt;, &lt;style&gt;, &lt;textarea&gt;, việc thiếu thẻ đóng có thể gây lỗi toàn bộ nội dung sau đó.</w:t>
      </w:r>
    </w:p>
    <w:p w14:paraId="4FB7C48E" w14:textId="77777777" w:rsidR="008B60AB" w:rsidRPr="008B60AB" w:rsidRDefault="008B60AB" w:rsidP="008B60AB">
      <w:pPr>
        <w:pStyle w:val="noidung"/>
      </w:pPr>
      <w:r w:rsidRPr="008B60AB">
        <w:t>Trình duyệt đôi khi tự thêm thẻ để hoàn thiện cấu trúc (như &lt;body&gt;, &lt;tbody&gt;), nhưng không nên phụ thuộc vào cơ chế này. Người viết mã cần đảm bảo đóng thẻ đầy đủ và đúng cách để tránh lỗi hiển thị, giúp mã nguồn dễ đọc và bảo trì.</w:t>
      </w:r>
    </w:p>
    <w:p w14:paraId="4E3C4C60" w14:textId="0FA67146" w:rsidR="008B60AB" w:rsidRPr="008B60AB" w:rsidRDefault="008B60AB" w:rsidP="008B60AB">
      <w:pPr>
        <w:pStyle w:val="noidung"/>
      </w:pPr>
      <w:r w:rsidRPr="008B60AB">
        <w:t>Nguyên tắc: luôn đóng thẻ HTML đúng thứ tự, đặc biệt khi có phần tử lồng nhau, để đảm bảo trang web hoạt động ổn định và chính xác.</w:t>
      </w:r>
    </w:p>
    <w:p w14:paraId="696B2E3B" w14:textId="1D919B54" w:rsidR="002C624A" w:rsidRPr="008D78F3" w:rsidRDefault="002C624A" w:rsidP="002C624A">
      <w:pPr>
        <w:pStyle w:val="Heading4"/>
      </w:pPr>
      <w:bookmarkStart w:id="12" w:name="_Toc231803067"/>
      <w:r w:rsidRPr="008D78F3">
        <w:t>Phần tử không được thay thế và phần tử được thay thế</w:t>
      </w:r>
      <w:bookmarkEnd w:id="12"/>
    </w:p>
    <w:p w14:paraId="64A2D73A" w14:textId="77777777" w:rsidR="008B60AB" w:rsidRPr="008B60AB" w:rsidRDefault="008B60AB" w:rsidP="008B60AB">
      <w:pPr>
        <w:pStyle w:val="noidung"/>
      </w:pPr>
      <w:r w:rsidRPr="008B60AB">
        <w:t>Phần tử không được thay thế: Có thẻ mở và thẻ đóng, thường bao quanh văn bản hoặc chứa phần tử khác. Ví dụ: &lt;p&gt;, &lt;h1&gt;…&lt;h6&gt;, &lt;ul&gt;, &lt;ol&gt;, &lt;li&gt;, &lt;a&gt;, &lt;em&gt;, &lt;strong&gt;. Chúng giúp định nghĩa cấu trúc và ý nghĩa nội dung.</w:t>
      </w:r>
    </w:p>
    <w:p w14:paraId="5627C1F8" w14:textId="77777777" w:rsidR="008B60AB" w:rsidRPr="008B60AB" w:rsidRDefault="008B60AB" w:rsidP="008B60AB">
      <w:pPr>
        <w:pStyle w:val="noidung"/>
      </w:pPr>
      <w:r w:rsidRPr="008B60AB">
        <w:lastRenderedPageBreak/>
        <w:t>Phần tử được thay thế: Nội dung của chúng được thay bằng đối tượng khác, thường là hình ảnh hoặc giao diện người dùng. Ví dụ: &lt;img&gt; hiển thị hình ảnh, &lt;input&gt; hiển thị ô nhập liệu, nút hoặc thanh trượt. Khả năng định kiểu bằng CSS có giới hạn tùy loại đối tượng và trình duyệt. Với ảnh raster chỉ chỉnh kích thước, cắt, lọc; còn SVG có thể định kiểu đầy đủ vì dựa trên XML.</w:t>
      </w:r>
    </w:p>
    <w:p w14:paraId="4E492CD9" w14:textId="734EE9BD" w:rsidR="008B60AB" w:rsidRPr="008B60AB" w:rsidRDefault="008B60AB" w:rsidP="008B60AB">
      <w:pPr>
        <w:pStyle w:val="noidung"/>
      </w:pPr>
      <w:r w:rsidRPr="008B60AB">
        <w:t>Tóm lại: phần tử không thay thế định nghĩa cấu trúc văn bản, còn phần tử thay thế hiển thị đối tượng bên ngoài như hình ảnh hoặc thành phần giao diện.</w:t>
      </w:r>
    </w:p>
    <w:p w14:paraId="2E16367A" w14:textId="23313E3C" w:rsidR="002C624A" w:rsidRPr="008D78F3" w:rsidRDefault="002C624A" w:rsidP="002C624A">
      <w:pPr>
        <w:pStyle w:val="noidung"/>
      </w:pPr>
      <w:r w:rsidRPr="008D78F3">
        <w:t xml:space="preserve">Ví dụ minh họa: </w:t>
      </w:r>
    </w:p>
    <w:p w14:paraId="1A43A401" w14:textId="77777777" w:rsidR="002C624A" w:rsidRPr="00304688" w:rsidRDefault="002C624A" w:rsidP="00304688">
      <w:pPr>
        <w:pStyle w:val="manguon"/>
      </w:pPr>
      <w:r w:rsidRPr="00304688">
        <w:t>&lt;input type="range"&gt;</w:t>
      </w:r>
    </w:p>
    <w:p w14:paraId="2FF780B9" w14:textId="2144CBF6" w:rsidR="002C624A" w:rsidRPr="00304688" w:rsidRDefault="002C624A" w:rsidP="00304688">
      <w:pPr>
        <w:pStyle w:val="manguon"/>
      </w:pPr>
      <w:r w:rsidRPr="00304688">
        <w:t>&lt;img src="iphone15pro.jpg" alt="</w:t>
      </w:r>
      <w:r w:rsidR="00A772EC">
        <w:t>IP</w:t>
      </w:r>
      <w:r w:rsidRPr="00304688">
        <w:t xml:space="preserve">hone15 </w:t>
      </w:r>
      <w:r w:rsidR="006D10C1" w:rsidRPr="00304688">
        <w:t>Pro</w:t>
      </w:r>
      <w:r w:rsidRPr="00304688">
        <w:t>"&gt;</w:t>
      </w:r>
    </w:p>
    <w:p w14:paraId="6B014F54" w14:textId="2B638ADC" w:rsidR="002C624A" w:rsidRPr="008D78F3" w:rsidRDefault="00F7090D" w:rsidP="002C624A">
      <w:pPr>
        <w:pStyle w:val="noidung"/>
      </w:pPr>
      <w:r w:rsidRPr="008D78F3">
        <w:t xml:space="preserve">Kết quả hiển thị là một thanh trượt và hình ảnh </w:t>
      </w:r>
      <w:r w:rsidR="00304688">
        <w:t xml:space="preserve">điện </w:t>
      </w:r>
      <w:r w:rsidRPr="008D78F3">
        <w:t xml:space="preserve">thoại </w:t>
      </w:r>
      <w:r w:rsidR="00A772EC">
        <w:t>IP</w:t>
      </w:r>
      <w:r w:rsidRPr="008D78F3">
        <w:t>hone</w:t>
      </w:r>
    </w:p>
    <w:p w14:paraId="00DCD7C2" w14:textId="03D5CEAD" w:rsidR="00F7090D" w:rsidRPr="008D78F3" w:rsidRDefault="00F7090D" w:rsidP="002C624A">
      <w:pPr>
        <w:pStyle w:val="noidung"/>
      </w:pPr>
      <w:r w:rsidRPr="008D78F3">
        <w:drawing>
          <wp:inline distT="0" distB="0" distL="0" distR="0" wp14:anchorId="3C667C8B" wp14:editId="59A727B6">
            <wp:extent cx="3810000" cy="2444331"/>
            <wp:effectExtent l="19050" t="19050" r="19050" b="13335"/>
            <wp:docPr id="95103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37797" name=""/>
                    <pic:cNvPicPr/>
                  </pic:nvPicPr>
                  <pic:blipFill>
                    <a:blip r:embed="rId11"/>
                    <a:stretch>
                      <a:fillRect/>
                    </a:stretch>
                  </pic:blipFill>
                  <pic:spPr>
                    <a:xfrm>
                      <a:off x="0" y="0"/>
                      <a:ext cx="3821216" cy="2451527"/>
                    </a:xfrm>
                    <a:prstGeom prst="rect">
                      <a:avLst/>
                    </a:prstGeom>
                    <a:ln>
                      <a:solidFill>
                        <a:schemeClr val="tx1"/>
                      </a:solidFill>
                    </a:ln>
                  </pic:spPr>
                </pic:pic>
              </a:graphicData>
            </a:graphic>
          </wp:inline>
        </w:drawing>
      </w:r>
    </w:p>
    <w:p w14:paraId="527B89C5" w14:textId="6DDD1010" w:rsidR="00F7090D" w:rsidRPr="008D78F3" w:rsidRDefault="00F7090D" w:rsidP="00F7090D">
      <w:pPr>
        <w:pStyle w:val="Caption"/>
      </w:pPr>
      <w:bookmarkStart w:id="13" w:name="_Toc231803153"/>
      <w:r w:rsidRPr="008D78F3">
        <w:t xml:space="preserve">Hình </w:t>
      </w:r>
      <w:r w:rsidR="00B16ED1">
        <w:fldChar w:fldCharType="begin"/>
      </w:r>
      <w:r w:rsidR="00B16ED1">
        <w:instrText xml:space="preserve"> STYLEREF 1 \s </w:instrText>
      </w:r>
      <w:r w:rsidR="00B16ED1">
        <w:fldChar w:fldCharType="separate"/>
      </w:r>
      <w:r w:rsidR="00B16ED1">
        <w:t>2</w:t>
      </w:r>
      <w:r w:rsidR="00B16ED1">
        <w:fldChar w:fldCharType="end"/>
      </w:r>
      <w:r w:rsidR="00B16ED1">
        <w:t>.</w:t>
      </w:r>
      <w:r w:rsidR="00B16ED1">
        <w:fldChar w:fldCharType="begin"/>
      </w:r>
      <w:r w:rsidR="00B16ED1">
        <w:instrText xml:space="preserve"> SEQ Hình \* ARABIC \s 1 </w:instrText>
      </w:r>
      <w:r w:rsidR="00B16ED1">
        <w:fldChar w:fldCharType="separate"/>
      </w:r>
      <w:r w:rsidR="00B16ED1">
        <w:t>3</w:t>
      </w:r>
      <w:r w:rsidR="00B16ED1">
        <w:fldChar w:fldCharType="end"/>
      </w:r>
      <w:r w:rsidRPr="008D78F3">
        <w:t>: Trình duyệt hiển thị phần tử được thay thế và phần tử không được thay thế</w:t>
      </w:r>
      <w:bookmarkEnd w:id="13"/>
    </w:p>
    <w:p w14:paraId="6DF3F12E" w14:textId="37C1C778" w:rsidR="00F7090D" w:rsidRPr="008D78F3" w:rsidRDefault="00F7090D" w:rsidP="00F7090D">
      <w:pPr>
        <w:pStyle w:val="Heading4"/>
      </w:pPr>
      <w:bookmarkStart w:id="14" w:name="_Toc231803068"/>
      <w:r w:rsidRPr="008D78F3">
        <w:t>Phần tử trống</w:t>
      </w:r>
      <w:bookmarkEnd w:id="14"/>
    </w:p>
    <w:p w14:paraId="2B11DACF" w14:textId="6B53E0A5" w:rsidR="00F7090D" w:rsidRPr="008D78F3" w:rsidRDefault="00F7090D" w:rsidP="00F7090D">
      <w:pPr>
        <w:pStyle w:val="noidung"/>
      </w:pPr>
      <w:r w:rsidRPr="008D78F3">
        <w:t xml:space="preserve">Phần tử trống là những phần tử </w:t>
      </w:r>
      <w:r w:rsidRPr="008D78F3">
        <w:rPr>
          <w:b/>
          <w:bCs/>
        </w:rPr>
        <w:t>tự đóng</w:t>
      </w:r>
      <w:r w:rsidRPr="008D78F3">
        <w:t>, chỉ có một thẻ duy nhất và không chứa nội dung văn bản hay phần tử con. Ví dụ: &lt;br&gt;, &lt;hr&gt;, &lt;img&gt;, &lt;input&gt;, &lt;meta&gt;, &lt;link&gt;. Người viết có thể thêm dấu gạch chéo ở cuối để dễ đọc hơn:</w:t>
      </w:r>
    </w:p>
    <w:p w14:paraId="47DB0375" w14:textId="77777777" w:rsidR="00F7090D" w:rsidRPr="008D78F3" w:rsidRDefault="00F7090D" w:rsidP="00F7090D">
      <w:pPr>
        <w:pStyle w:val="manguon"/>
      </w:pPr>
      <w:r w:rsidRPr="008D78F3">
        <w:t>&lt;input type="range"/&gt;</w:t>
      </w:r>
    </w:p>
    <w:p w14:paraId="087B6DA3" w14:textId="77777777" w:rsidR="009C1DDB" w:rsidRPr="008D78F3" w:rsidRDefault="009C1DDB" w:rsidP="009C1DDB">
      <w:pPr>
        <w:pStyle w:val="manguon"/>
      </w:pPr>
      <w:r w:rsidRPr="008D78F3">
        <w:t>&lt;img src="iphone15pro.jpg" alt="Iphone15 Pro"&gt;</w:t>
      </w:r>
    </w:p>
    <w:p w14:paraId="7A999230" w14:textId="34730573" w:rsidR="00F7090D" w:rsidRPr="008D78F3" w:rsidRDefault="00F7090D" w:rsidP="00F7090D">
      <w:pPr>
        <w:pStyle w:val="noidung"/>
      </w:pPr>
      <w:r w:rsidRPr="008D78F3">
        <w:lastRenderedPageBreak/>
        <w:t>Hầu hết các phần tử được thay thế cũng là phần tử trống, nhưng không phải tất cả. Ví dụ: &lt;video&gt;, &lt;picture&gt;, &lt;object&gt;, &lt;iframe&gt; là phần tử được thay thế nhưng không trống, vì chúng có thể chứa nội dung hoặc phần tử khác và cần thẻ đóng. Ngược lại, một số phần tử trống như &lt;meta&gt;, &lt;link&gt; không hiển thị trực tiếp nội dung mà chỉ cung cấp thông tin cho trình duyệt.</w:t>
      </w:r>
    </w:p>
    <w:p w14:paraId="1993412A" w14:textId="4F1305DC" w:rsidR="00BB6D79" w:rsidRPr="00BB6D79" w:rsidRDefault="009C1DDB" w:rsidP="00BB6D79">
      <w:pPr>
        <w:pStyle w:val="Heading4"/>
      </w:pPr>
      <w:bookmarkStart w:id="15" w:name="_Toc231803069"/>
      <w:r w:rsidRPr="008D78F3">
        <w:t>Thuộc tính</w:t>
      </w:r>
      <w:bookmarkEnd w:id="15"/>
    </w:p>
    <w:p w14:paraId="2D6A9E04" w14:textId="40485EA6" w:rsidR="00BB6D79" w:rsidRDefault="00BB6D79" w:rsidP="00BB6D79">
      <w:pPr>
        <w:pStyle w:val="Caption"/>
        <w:keepNext/>
      </w:pPr>
      <w:bookmarkStart w:id="16" w:name="_Toc231803164"/>
      <w:r>
        <w:t xml:space="preserve">Bảng </w:t>
      </w:r>
      <w:r>
        <w:fldChar w:fldCharType="begin"/>
      </w:r>
      <w:r>
        <w:instrText xml:space="preserve"> STYLEREF 1 \s </w:instrText>
      </w:r>
      <w:r>
        <w:fldChar w:fldCharType="separate"/>
      </w:r>
      <w:r>
        <w:t>2</w:t>
      </w:r>
      <w:r>
        <w:fldChar w:fldCharType="end"/>
      </w:r>
      <w:r>
        <w:t>.</w:t>
      </w:r>
      <w:r>
        <w:fldChar w:fldCharType="begin"/>
      </w:r>
      <w:r>
        <w:instrText xml:space="preserve"> SEQ Bảng \* ARABIC \s 1 </w:instrText>
      </w:r>
      <w:r>
        <w:fldChar w:fldCharType="separate"/>
      </w:r>
      <w:r>
        <w:t>1</w:t>
      </w:r>
      <w:r>
        <w:fldChar w:fldCharType="end"/>
      </w:r>
      <w:r>
        <w:t>: Tóm tắt lý thuyết về thuộc tính</w:t>
      </w:r>
      <w:bookmarkEnd w:id="16"/>
    </w:p>
    <w:tbl>
      <w:tblPr>
        <w:tblStyle w:val="myTable"/>
        <w:tblW w:w="0" w:type="auto"/>
        <w:tblLook w:val="04A0" w:firstRow="1" w:lastRow="0" w:firstColumn="1" w:lastColumn="0" w:noHBand="0" w:noVBand="1"/>
      </w:tblPr>
      <w:tblGrid>
        <w:gridCol w:w="2922"/>
        <w:gridCol w:w="2921"/>
        <w:gridCol w:w="2925"/>
      </w:tblGrid>
      <w:tr w:rsidR="00BB6D79" w:rsidRPr="00BB6D79" w14:paraId="5793E69F" w14:textId="77777777" w:rsidTr="00BB6D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Pr>
          <w:p w14:paraId="6995E04E" w14:textId="6D60B1E5" w:rsidR="00BB6D79" w:rsidRPr="00BB6D79" w:rsidRDefault="00BB6D79" w:rsidP="00BB6D79">
            <w:r w:rsidRPr="00BB6D79">
              <w:rPr>
                <w:rStyle w:val="Strong"/>
                <w:b/>
                <w:bCs w:val="0"/>
              </w:rPr>
              <w:t>Loại thuộc tính</w:t>
            </w:r>
          </w:p>
        </w:tc>
        <w:tc>
          <w:tcPr>
            <w:tcW w:w="2926" w:type="dxa"/>
          </w:tcPr>
          <w:p w14:paraId="35CB0081" w14:textId="3195A07E" w:rsidR="00BB6D79" w:rsidRPr="00BB6D79" w:rsidRDefault="00BB6D79" w:rsidP="00BB6D79">
            <w:pPr>
              <w:cnfStyle w:val="100000000000" w:firstRow="1" w:lastRow="0" w:firstColumn="0" w:lastColumn="0" w:oddVBand="0" w:evenVBand="0" w:oddHBand="0" w:evenHBand="0" w:firstRowFirstColumn="0" w:firstRowLastColumn="0" w:lastRowFirstColumn="0" w:lastRowLastColumn="0"/>
            </w:pPr>
            <w:r w:rsidRPr="00BB6D79">
              <w:rPr>
                <w:rStyle w:val="Strong"/>
                <w:b/>
                <w:bCs w:val="0"/>
              </w:rPr>
              <w:t>Đặc điểm</w:t>
            </w:r>
          </w:p>
        </w:tc>
        <w:tc>
          <w:tcPr>
            <w:tcW w:w="2926" w:type="dxa"/>
          </w:tcPr>
          <w:p w14:paraId="47DF2B7B" w14:textId="543AD6D1" w:rsidR="00BB6D79" w:rsidRPr="00BB6D79" w:rsidRDefault="00BB6D79" w:rsidP="00BB6D79">
            <w:pPr>
              <w:cnfStyle w:val="100000000000" w:firstRow="1" w:lastRow="0" w:firstColumn="0" w:lastColumn="0" w:oddVBand="0" w:evenVBand="0" w:oddHBand="0" w:evenHBand="0" w:firstRowFirstColumn="0" w:firstRowLastColumn="0" w:lastRowFirstColumn="0" w:lastRowLastColumn="0"/>
            </w:pPr>
            <w:r w:rsidRPr="00BB6D79">
              <w:rPr>
                <w:rStyle w:val="Strong"/>
                <w:b/>
                <w:bCs w:val="0"/>
              </w:rPr>
              <w:t>Ví dụ</w:t>
            </w:r>
          </w:p>
        </w:tc>
      </w:tr>
      <w:tr w:rsidR="00BB6D79" w:rsidRPr="00BB6D79" w14:paraId="167124AC" w14:textId="77777777" w:rsidTr="00BB6D79">
        <w:tc>
          <w:tcPr>
            <w:cnfStyle w:val="001000000000" w:firstRow="0" w:lastRow="0" w:firstColumn="1" w:lastColumn="0" w:oddVBand="0" w:evenVBand="0" w:oddHBand="0" w:evenHBand="0" w:firstRowFirstColumn="0" w:firstRowLastColumn="0" w:lastRowFirstColumn="0" w:lastRowLastColumn="0"/>
            <w:tcW w:w="2926" w:type="dxa"/>
          </w:tcPr>
          <w:p w14:paraId="600352E7" w14:textId="704FEFFB" w:rsidR="00BB6D79" w:rsidRPr="00BB6D79" w:rsidRDefault="00BB6D79" w:rsidP="00BB6D79">
            <w:r w:rsidRPr="00BB6D79">
              <w:rPr>
                <w:rStyle w:val="Strong"/>
                <w:b w:val="0"/>
                <w:bCs w:val="0"/>
              </w:rPr>
              <w:t>Thuộc tính toàn cục</w:t>
            </w:r>
          </w:p>
        </w:tc>
        <w:tc>
          <w:tcPr>
            <w:tcW w:w="2926" w:type="dxa"/>
          </w:tcPr>
          <w:p w14:paraId="7A904C65" w14:textId="45B66B24" w:rsidR="00BB6D79" w:rsidRPr="00BB6D79" w:rsidRDefault="00BB6D79" w:rsidP="00BB6D79">
            <w:pPr>
              <w:cnfStyle w:val="000000000000" w:firstRow="0" w:lastRow="0" w:firstColumn="0" w:lastColumn="0" w:oddVBand="0" w:evenVBand="0" w:oddHBand="0" w:evenHBand="0" w:firstRowFirstColumn="0" w:firstRowLastColumn="0" w:lastRowFirstColumn="0" w:lastRowLastColumn="0"/>
            </w:pPr>
            <w:r w:rsidRPr="00BB6D79">
              <w:t>Dùng cho mọi phần tử, hỗ trợ định danh hoặc định kiểu.</w:t>
            </w:r>
          </w:p>
        </w:tc>
        <w:tc>
          <w:tcPr>
            <w:tcW w:w="2926" w:type="dxa"/>
          </w:tcPr>
          <w:p w14:paraId="0CCFAECA" w14:textId="023920C5" w:rsidR="00BB6D79" w:rsidRPr="00BB6D79" w:rsidRDefault="00BB6D79" w:rsidP="00BB6D79">
            <w:pPr>
              <w:cnfStyle w:val="000000000000" w:firstRow="0" w:lastRow="0" w:firstColumn="0" w:lastColumn="0" w:oddVBand="0" w:evenVBand="0" w:oddHBand="0" w:evenHBand="0" w:firstRowFirstColumn="0" w:firstRowLastColumn="0" w:lastRowFirstColumn="0" w:lastRowLastColumn="0"/>
            </w:pPr>
            <w:r w:rsidRPr="00BB6D79">
              <w:rPr>
                <w:rStyle w:val="HTMLCode"/>
                <w:rFonts w:ascii="Times New Roman" w:eastAsiaTheme="minorHAnsi" w:hAnsi="Times New Roman" w:cstheme="minorBidi"/>
                <w:sz w:val="26"/>
                <w:szCs w:val="22"/>
              </w:rPr>
              <w:t>id="username"</w:t>
            </w:r>
            <w:r w:rsidRPr="00BB6D79">
              <w:t xml:space="preserve">, </w:t>
            </w:r>
            <w:r w:rsidRPr="00BB6D79">
              <w:rPr>
                <w:rStyle w:val="HTMLCode"/>
                <w:rFonts w:ascii="Times New Roman" w:eastAsiaTheme="minorHAnsi" w:hAnsi="Times New Roman" w:cstheme="minorBidi"/>
                <w:sz w:val="26"/>
                <w:szCs w:val="22"/>
              </w:rPr>
              <w:t>class="highlight"</w:t>
            </w:r>
            <w:r w:rsidRPr="00BB6D79">
              <w:t xml:space="preserve">, </w:t>
            </w:r>
            <w:r w:rsidRPr="00BB6D79">
              <w:rPr>
                <w:rStyle w:val="HTMLCode"/>
                <w:rFonts w:ascii="Times New Roman" w:eastAsiaTheme="minorHAnsi" w:hAnsi="Times New Roman" w:cstheme="minorBidi"/>
                <w:sz w:val="26"/>
                <w:szCs w:val="22"/>
              </w:rPr>
              <w:t>style="color:red;"</w:t>
            </w:r>
          </w:p>
        </w:tc>
      </w:tr>
      <w:tr w:rsidR="00BB6D79" w:rsidRPr="00BB6D79" w14:paraId="60A3AA1F" w14:textId="77777777" w:rsidTr="00BB6D79">
        <w:tc>
          <w:tcPr>
            <w:cnfStyle w:val="001000000000" w:firstRow="0" w:lastRow="0" w:firstColumn="1" w:lastColumn="0" w:oddVBand="0" w:evenVBand="0" w:oddHBand="0" w:evenHBand="0" w:firstRowFirstColumn="0" w:firstRowLastColumn="0" w:lastRowFirstColumn="0" w:lastRowLastColumn="0"/>
            <w:tcW w:w="2926" w:type="dxa"/>
          </w:tcPr>
          <w:p w14:paraId="0D98912F" w14:textId="64AACD20" w:rsidR="00BB6D79" w:rsidRPr="00BB6D79" w:rsidRDefault="00BB6D79" w:rsidP="00BB6D79">
            <w:r w:rsidRPr="00BB6D79">
              <w:rPr>
                <w:rStyle w:val="Strong"/>
                <w:b w:val="0"/>
                <w:bCs w:val="0"/>
              </w:rPr>
              <w:t>Thuộc tính riêng</w:t>
            </w:r>
          </w:p>
        </w:tc>
        <w:tc>
          <w:tcPr>
            <w:tcW w:w="2926" w:type="dxa"/>
          </w:tcPr>
          <w:p w14:paraId="3106827B" w14:textId="078C413D" w:rsidR="00BB6D79" w:rsidRPr="00BB6D79" w:rsidRDefault="00BB6D79" w:rsidP="00BB6D79">
            <w:pPr>
              <w:cnfStyle w:val="000000000000" w:firstRow="0" w:lastRow="0" w:firstColumn="0" w:lastColumn="0" w:oddVBand="0" w:evenVBand="0" w:oddHBand="0" w:evenHBand="0" w:firstRowFirstColumn="0" w:firstRowLastColumn="0" w:lastRowFirstColumn="0" w:lastRowLastColumn="0"/>
            </w:pPr>
            <w:r w:rsidRPr="00BB6D79">
              <w:t>Chỉ áp dụng cho một số thẻ nhất định.</w:t>
            </w:r>
          </w:p>
        </w:tc>
        <w:tc>
          <w:tcPr>
            <w:tcW w:w="2926" w:type="dxa"/>
          </w:tcPr>
          <w:p w14:paraId="61C86A52" w14:textId="2AAF67E6" w:rsidR="00BB6D79" w:rsidRPr="00BB6D79" w:rsidRDefault="00BB6D79" w:rsidP="00BB6D79">
            <w:pPr>
              <w:cnfStyle w:val="000000000000" w:firstRow="0" w:lastRow="0" w:firstColumn="0" w:lastColumn="0" w:oddVBand="0" w:evenVBand="0" w:oddHBand="0" w:evenHBand="0" w:firstRowFirstColumn="0" w:firstRowLastColumn="0" w:lastRowFirstColumn="0" w:lastRowLastColumn="0"/>
            </w:pPr>
            <w:r w:rsidRPr="00BB6D79">
              <w:rPr>
                <w:rStyle w:val="HTMLCode"/>
                <w:rFonts w:ascii="Times New Roman" w:eastAsiaTheme="minorHAnsi" w:hAnsi="Times New Roman" w:cstheme="minorBidi"/>
                <w:sz w:val="26"/>
                <w:szCs w:val="22"/>
              </w:rPr>
              <w:t>&lt;img src="iphone15pro.jpg" alt="Iphone15 Pro"&gt;</w:t>
            </w:r>
          </w:p>
        </w:tc>
      </w:tr>
      <w:tr w:rsidR="00BB6D79" w:rsidRPr="00BB6D79" w14:paraId="07E4DF49" w14:textId="77777777" w:rsidTr="00BB6D79">
        <w:tc>
          <w:tcPr>
            <w:cnfStyle w:val="001000000000" w:firstRow="0" w:lastRow="0" w:firstColumn="1" w:lastColumn="0" w:oddVBand="0" w:evenVBand="0" w:oddHBand="0" w:evenHBand="0" w:firstRowFirstColumn="0" w:firstRowLastColumn="0" w:lastRowFirstColumn="0" w:lastRowLastColumn="0"/>
            <w:tcW w:w="2926" w:type="dxa"/>
          </w:tcPr>
          <w:p w14:paraId="01C25B68" w14:textId="2631B8E0" w:rsidR="00BB6D79" w:rsidRPr="00BB6D79" w:rsidRDefault="00BB6D79" w:rsidP="00BB6D79">
            <w:r w:rsidRPr="00BB6D79">
              <w:rPr>
                <w:rStyle w:val="Strong"/>
                <w:b w:val="0"/>
                <w:bCs w:val="0"/>
              </w:rPr>
              <w:t>Thuộc tính Boolean</w:t>
            </w:r>
          </w:p>
        </w:tc>
        <w:tc>
          <w:tcPr>
            <w:tcW w:w="2926" w:type="dxa"/>
          </w:tcPr>
          <w:p w14:paraId="183946BA" w14:textId="5C8E2671" w:rsidR="00BB6D79" w:rsidRPr="00BB6D79" w:rsidRDefault="00BB6D79" w:rsidP="00BB6D79">
            <w:pPr>
              <w:cnfStyle w:val="000000000000" w:firstRow="0" w:lastRow="0" w:firstColumn="0" w:lastColumn="0" w:oddVBand="0" w:evenVBand="0" w:oddHBand="0" w:evenHBand="0" w:firstRowFirstColumn="0" w:firstRowLastColumn="0" w:lastRowFirstColumn="0" w:lastRowLastColumn="0"/>
            </w:pPr>
            <w:r w:rsidRPr="00BB6D79">
              <w:t>Chỉ cần tên, không cần giá trị.</w:t>
            </w:r>
          </w:p>
        </w:tc>
        <w:tc>
          <w:tcPr>
            <w:tcW w:w="2926" w:type="dxa"/>
          </w:tcPr>
          <w:p w14:paraId="685B0BE9" w14:textId="54659850" w:rsidR="00BB6D79" w:rsidRPr="00BB6D79" w:rsidRDefault="00BB6D79" w:rsidP="00BB6D79">
            <w:pPr>
              <w:cnfStyle w:val="000000000000" w:firstRow="0" w:lastRow="0" w:firstColumn="0" w:lastColumn="0" w:oddVBand="0" w:evenVBand="0" w:oddHBand="0" w:evenHBand="0" w:firstRowFirstColumn="0" w:firstRowLastColumn="0" w:lastRowFirstColumn="0" w:lastRowLastColumn="0"/>
            </w:pPr>
            <w:r w:rsidRPr="00BB6D79">
              <w:rPr>
                <w:rStyle w:val="HTMLCode"/>
                <w:rFonts w:ascii="Times New Roman" w:eastAsiaTheme="minorHAnsi" w:hAnsi="Times New Roman" w:cstheme="minorBidi"/>
                <w:sz w:val="26"/>
                <w:szCs w:val="22"/>
              </w:rPr>
              <w:t>&lt;input type="checkbox" checked&gt;</w:t>
            </w:r>
          </w:p>
        </w:tc>
      </w:tr>
      <w:tr w:rsidR="00BB6D79" w:rsidRPr="00BB6D79" w14:paraId="0556E8D6" w14:textId="77777777" w:rsidTr="00BB6D79">
        <w:tc>
          <w:tcPr>
            <w:cnfStyle w:val="001000000000" w:firstRow="0" w:lastRow="0" w:firstColumn="1" w:lastColumn="0" w:oddVBand="0" w:evenVBand="0" w:oddHBand="0" w:evenHBand="0" w:firstRowFirstColumn="0" w:firstRowLastColumn="0" w:lastRowFirstColumn="0" w:lastRowLastColumn="0"/>
            <w:tcW w:w="2926" w:type="dxa"/>
          </w:tcPr>
          <w:p w14:paraId="7256ADBC" w14:textId="5891180B" w:rsidR="00BB6D79" w:rsidRPr="00BB6D79" w:rsidRDefault="00BB6D79" w:rsidP="00BB6D79">
            <w:r w:rsidRPr="00BB6D79">
              <w:rPr>
                <w:rStyle w:val="Strong"/>
                <w:b w:val="0"/>
                <w:bCs w:val="0"/>
              </w:rPr>
              <w:t>Quy tắc chung</w:t>
            </w:r>
          </w:p>
        </w:tc>
        <w:tc>
          <w:tcPr>
            <w:tcW w:w="2926" w:type="dxa"/>
          </w:tcPr>
          <w:p w14:paraId="02540AAC" w14:textId="515435D0" w:rsidR="00BB6D79" w:rsidRPr="00BB6D79" w:rsidRDefault="00BB6D79" w:rsidP="00BB6D79">
            <w:pPr>
              <w:cnfStyle w:val="000000000000" w:firstRow="0" w:lastRow="0" w:firstColumn="0" w:lastColumn="0" w:oddVBand="0" w:evenVBand="0" w:oddHBand="0" w:evenHBand="0" w:firstRowFirstColumn="0" w:firstRowLastColumn="0" w:lastRowFirstColumn="0" w:lastRowLastColumn="0"/>
            </w:pPr>
            <w:r w:rsidRPr="00BB6D79">
              <w:t xml:space="preserve">Xuất hiện trong thẻ mở, thường có dạng </w:t>
            </w:r>
            <w:r w:rsidRPr="00BB6D79">
              <w:rPr>
                <w:rStyle w:val="HTMLCode"/>
                <w:rFonts w:ascii="Times New Roman" w:eastAsiaTheme="minorHAnsi" w:hAnsi="Times New Roman" w:cstheme="minorBidi"/>
                <w:sz w:val="26"/>
                <w:szCs w:val="22"/>
              </w:rPr>
              <w:t>tên="giá trị"</w:t>
            </w:r>
            <w:r w:rsidRPr="00BB6D79">
              <w:t>. Nên viết chữ thường, giá trị đặt trong dấu ngoặc kép để dễ đọc và bảo trì.</w:t>
            </w:r>
          </w:p>
        </w:tc>
        <w:tc>
          <w:tcPr>
            <w:tcW w:w="2926" w:type="dxa"/>
          </w:tcPr>
          <w:p w14:paraId="6D2A283F" w14:textId="52AE15FB" w:rsidR="00BB6D79" w:rsidRPr="00BB6D79" w:rsidRDefault="00BB6D79" w:rsidP="00BB6D79">
            <w:pPr>
              <w:cnfStyle w:val="000000000000" w:firstRow="0" w:lastRow="0" w:firstColumn="0" w:lastColumn="0" w:oddVBand="0" w:evenVBand="0" w:oddHBand="0" w:evenHBand="0" w:firstRowFirstColumn="0" w:firstRowLastColumn="0" w:lastRowFirstColumn="0" w:lastRowLastColumn="0"/>
            </w:pPr>
            <w:r w:rsidRPr="00BB6D79">
              <w:t xml:space="preserve">XHTML style: </w:t>
            </w:r>
            <w:r w:rsidRPr="00BB6D79">
              <w:rPr>
                <w:rStyle w:val="HTMLCode"/>
                <w:rFonts w:ascii="Times New Roman" w:eastAsiaTheme="minorHAnsi" w:hAnsi="Times New Roman" w:cstheme="minorBidi"/>
                <w:sz w:val="26"/>
                <w:szCs w:val="22"/>
              </w:rPr>
              <w:t>&lt;img src="flower.jpg" alt="Hoa"/&gt;</w:t>
            </w:r>
          </w:p>
        </w:tc>
      </w:tr>
    </w:tbl>
    <w:p w14:paraId="53FC20AB" w14:textId="77777777" w:rsidR="00BB6D79" w:rsidRPr="00BB6D79" w:rsidRDefault="00BB6D79" w:rsidP="00BB6D79"/>
    <w:p w14:paraId="5FB1A4A1" w14:textId="402C2D22" w:rsidR="009C1DDB" w:rsidRPr="008D78F3" w:rsidRDefault="00A55D7C" w:rsidP="00A55D7C">
      <w:pPr>
        <w:pStyle w:val="Heading3"/>
      </w:pPr>
      <w:bookmarkStart w:id="17" w:name="_Toc231803070"/>
      <w:r w:rsidRPr="008D78F3">
        <w:t>Một số vai trò của HTML</w:t>
      </w:r>
      <w:bookmarkEnd w:id="17"/>
    </w:p>
    <w:p w14:paraId="1669F4BF" w14:textId="48F0F02C" w:rsidR="00A55D7C" w:rsidRPr="005F5401" w:rsidRDefault="00A55D7C" w:rsidP="005F5401">
      <w:pPr>
        <w:pStyle w:val="noidung"/>
      </w:pPr>
      <w:r w:rsidRPr="005F5401">
        <w:t xml:space="preserve">Xây dựng cấu trúc trang web: </w:t>
      </w:r>
    </w:p>
    <w:p w14:paraId="79DF0E03" w14:textId="77777777" w:rsidR="00A55D7C" w:rsidRPr="005F5401" w:rsidRDefault="00A55D7C">
      <w:pPr>
        <w:pStyle w:val="noidung"/>
        <w:numPr>
          <w:ilvl w:val="0"/>
          <w:numId w:val="25"/>
        </w:numPr>
      </w:pPr>
      <w:r w:rsidRPr="005F5401">
        <w:t>HTML là “bộ khung” của website, xác định các phần tử như tiêu đề, đoạn văn, hình ảnh, bảng, biểu mẫu.</w:t>
      </w:r>
    </w:p>
    <w:p w14:paraId="7D2985FE" w14:textId="77777777" w:rsidR="00A55D7C" w:rsidRPr="005F5401" w:rsidRDefault="00A55D7C">
      <w:pPr>
        <w:pStyle w:val="noidung"/>
        <w:numPr>
          <w:ilvl w:val="0"/>
          <w:numId w:val="25"/>
        </w:numPr>
      </w:pPr>
      <w:r w:rsidRPr="005F5401">
        <w:t>Giúp nội dung được tổ chức logic, dễ đọc và dễ quản lý.</w:t>
      </w:r>
    </w:p>
    <w:p w14:paraId="3D0659AF" w14:textId="0AEAAFF2" w:rsidR="00A55D7C" w:rsidRPr="005F5401" w:rsidRDefault="00A55D7C" w:rsidP="005F5401">
      <w:pPr>
        <w:pStyle w:val="noidung"/>
      </w:pPr>
      <w:r w:rsidRPr="005F5401">
        <w:t xml:space="preserve">Tính phổ quát (Universality): </w:t>
      </w:r>
    </w:p>
    <w:p w14:paraId="37AB6485" w14:textId="77777777" w:rsidR="00A55D7C" w:rsidRPr="005F5401" w:rsidRDefault="00A55D7C">
      <w:pPr>
        <w:pStyle w:val="noidung"/>
        <w:numPr>
          <w:ilvl w:val="0"/>
          <w:numId w:val="26"/>
        </w:numPr>
      </w:pPr>
      <w:r w:rsidRPr="005F5401">
        <w:t>HTML là chuẩn chung, hầu hết mọi trình duyệt và thiết bị đều có thể đọc và hiển thị.</w:t>
      </w:r>
    </w:p>
    <w:p w14:paraId="453C02E8" w14:textId="77777777" w:rsidR="00A55D7C" w:rsidRPr="005F5401" w:rsidRDefault="00A55D7C">
      <w:pPr>
        <w:pStyle w:val="noidung"/>
        <w:numPr>
          <w:ilvl w:val="0"/>
          <w:numId w:val="26"/>
        </w:numPr>
      </w:pPr>
      <w:r w:rsidRPr="005F5401">
        <w:lastRenderedPageBreak/>
        <w:t>Giúp website dễ dàng tiếp cận người dùng trên nhiều nền tảng (PC, tablet, smartphone).</w:t>
      </w:r>
    </w:p>
    <w:p w14:paraId="2A4847CA" w14:textId="6189E666" w:rsidR="00A55D7C" w:rsidRPr="005F5401" w:rsidRDefault="00A55D7C" w:rsidP="005F5401">
      <w:pPr>
        <w:pStyle w:val="noidung"/>
      </w:pPr>
      <w:r w:rsidRPr="005F5401">
        <w:t>Hỗ trợ liên kết (Hypertext)</w:t>
      </w:r>
    </w:p>
    <w:p w14:paraId="31F6CB21" w14:textId="77777777" w:rsidR="00A55D7C" w:rsidRPr="005F5401" w:rsidRDefault="00A55D7C">
      <w:pPr>
        <w:pStyle w:val="noidung"/>
        <w:numPr>
          <w:ilvl w:val="0"/>
          <w:numId w:val="27"/>
        </w:numPr>
      </w:pPr>
      <w:r w:rsidRPr="005F5401">
        <w:t>Cho phép tạo liên kết giữa các trang web, hình thành nên World Wide Web.</w:t>
      </w:r>
    </w:p>
    <w:p w14:paraId="63DB740C" w14:textId="77777777" w:rsidR="00A55D7C" w:rsidRPr="005F5401" w:rsidRDefault="00A55D7C">
      <w:pPr>
        <w:pStyle w:val="noidung"/>
        <w:numPr>
          <w:ilvl w:val="0"/>
          <w:numId w:val="27"/>
        </w:numPr>
      </w:pPr>
      <w:r w:rsidRPr="005F5401">
        <w:t>Đây là yếu tố cốt lõi giúp Internet trở thành mạng lưới thông tin toàn cầu.</w:t>
      </w:r>
    </w:p>
    <w:p w14:paraId="74FFE000" w14:textId="30F66B7D" w:rsidR="00A55D7C" w:rsidRPr="005F5401" w:rsidRDefault="00A55D7C" w:rsidP="005F5401">
      <w:pPr>
        <w:pStyle w:val="noidung"/>
      </w:pPr>
      <w:r w:rsidRPr="005F5401">
        <w:t>Nền tảng cho các công nghệ khác</w:t>
      </w:r>
    </w:p>
    <w:p w14:paraId="17415291" w14:textId="77777777" w:rsidR="00A55D7C" w:rsidRPr="005F5401" w:rsidRDefault="00A55D7C">
      <w:pPr>
        <w:pStyle w:val="noidung"/>
        <w:numPr>
          <w:ilvl w:val="0"/>
          <w:numId w:val="28"/>
        </w:numPr>
      </w:pPr>
      <w:r w:rsidRPr="005F5401">
        <w:t>HTML kết hợp với CSS (định dạng giao diện) và JavaScript (tương tác động) để tạo nên website hoàn chỉnh.</w:t>
      </w:r>
    </w:p>
    <w:p w14:paraId="4009542D" w14:textId="77777777" w:rsidR="00A55D7C" w:rsidRPr="005F5401" w:rsidRDefault="00A55D7C">
      <w:pPr>
        <w:pStyle w:val="noidung"/>
        <w:numPr>
          <w:ilvl w:val="0"/>
          <w:numId w:val="28"/>
        </w:numPr>
      </w:pPr>
      <w:r w:rsidRPr="005F5401">
        <w:t>HTML5 bổ sung nhiều tính năng hiện đại: video/audio trực tiếp, canvas vẽ đồ họa, hỗ trợ ứng dụng web.</w:t>
      </w:r>
    </w:p>
    <w:p w14:paraId="40EF1179" w14:textId="66AF638C" w:rsidR="00A55D7C" w:rsidRPr="005F5401" w:rsidRDefault="00A55D7C" w:rsidP="005F5401">
      <w:pPr>
        <w:pStyle w:val="noidung"/>
      </w:pPr>
      <w:r w:rsidRPr="005F5401">
        <w:t>Khả năng mở rộng và tương thích</w:t>
      </w:r>
    </w:p>
    <w:p w14:paraId="2E7E219B" w14:textId="77777777" w:rsidR="00A55D7C" w:rsidRPr="005F5401" w:rsidRDefault="00A55D7C">
      <w:pPr>
        <w:pStyle w:val="noidung"/>
        <w:numPr>
          <w:ilvl w:val="0"/>
          <w:numId w:val="29"/>
        </w:numPr>
      </w:pPr>
      <w:r w:rsidRPr="005F5401">
        <w:t>HTML có thể tích hợp với nhiều framework, thư viện, và công nghệ khác như Bootstrap, React, Angular.</w:t>
      </w:r>
    </w:p>
    <w:p w14:paraId="081857E9" w14:textId="5267D5EC" w:rsidR="00A55D7C" w:rsidRPr="005F5401" w:rsidRDefault="00A55D7C">
      <w:pPr>
        <w:pStyle w:val="noidung"/>
        <w:numPr>
          <w:ilvl w:val="0"/>
          <w:numId w:val="29"/>
        </w:numPr>
      </w:pPr>
      <w:r w:rsidRPr="005F5401">
        <w:t>Là nền tảng cho các ứng dụng web từ đơn giản đến phức tạp.</w:t>
      </w:r>
    </w:p>
    <w:p w14:paraId="373C56E6" w14:textId="52B58820" w:rsidR="00007294" w:rsidRDefault="00007294" w:rsidP="00007294">
      <w:pPr>
        <w:pStyle w:val="Heading3"/>
      </w:pPr>
      <w:bookmarkStart w:id="18" w:name="_Toc231803071"/>
      <w:r w:rsidRPr="008D78F3">
        <w:t>Cấu trúc tài liệu HTML</w:t>
      </w:r>
      <w:bookmarkEnd w:id="18"/>
    </w:p>
    <w:p w14:paraId="56FFD3D4" w14:textId="7598823E" w:rsidR="00E51350" w:rsidRPr="00E51350" w:rsidRDefault="00E51350" w:rsidP="00E51350">
      <w:pPr>
        <w:pStyle w:val="Heading4"/>
      </w:pPr>
      <w:bookmarkStart w:id="19" w:name="_Toc231803072"/>
      <w:r>
        <w:t>Cấu trúc cơ bản của một tài liệu HTML</w:t>
      </w:r>
      <w:bookmarkEnd w:id="19"/>
    </w:p>
    <w:p w14:paraId="489E5D95" w14:textId="77777777" w:rsidR="00E51350" w:rsidRPr="00E51350" w:rsidRDefault="00E51350" w:rsidP="00E51350">
      <w:pPr>
        <w:pStyle w:val="noidung"/>
      </w:pPr>
      <w:r w:rsidRPr="00E51350">
        <w:t>Một tài liệu HTML luôn bắt đầu với khai báo loại tài liệu (DOCTYPE) và phần tử gốc &lt;html&gt;. Bên trong &lt;html&gt; có hai phần chính: phần đầu (head) và phần nội dung (body).</w:t>
      </w:r>
    </w:p>
    <w:p w14:paraId="7E790247" w14:textId="77777777" w:rsidR="00E51350" w:rsidRPr="00E51350" w:rsidRDefault="00E51350" w:rsidP="00E51350">
      <w:pPr>
        <w:pStyle w:val="noidung"/>
      </w:pPr>
      <w:r w:rsidRPr="00E51350">
        <w:t>&lt;!DOCTYPE html&gt;: Khai báo loại tài liệu, giúp trình duyệt hiển thị ở chế độ tiêu chuẩn.</w:t>
      </w:r>
    </w:p>
    <w:p w14:paraId="0359663E" w14:textId="77777777" w:rsidR="00E51350" w:rsidRPr="00E51350" w:rsidRDefault="00E51350" w:rsidP="00E51350">
      <w:pPr>
        <w:pStyle w:val="noidung"/>
      </w:pPr>
      <w:r w:rsidRPr="00E51350">
        <w:t>&lt;html lang="..."&gt;: Phần tử gốc, chứa toàn bộ nội dung. Thuộc tính lang xác định ngôn ngữ chính của tài liệu.</w:t>
      </w:r>
    </w:p>
    <w:p w14:paraId="17B40329" w14:textId="77777777" w:rsidR="00E51350" w:rsidRPr="00E51350" w:rsidRDefault="00E51350" w:rsidP="00E51350">
      <w:pPr>
        <w:pStyle w:val="noidung"/>
      </w:pPr>
      <w:r w:rsidRPr="00E51350">
        <w:t>&lt;head&gt;: Chứa siêu dữ liệu (metadata) như:</w:t>
      </w:r>
    </w:p>
    <w:p w14:paraId="6FE9FCEE" w14:textId="77777777" w:rsidR="00E51350" w:rsidRPr="00E51350" w:rsidRDefault="00E51350">
      <w:pPr>
        <w:pStyle w:val="noidung"/>
        <w:numPr>
          <w:ilvl w:val="0"/>
          <w:numId w:val="4"/>
        </w:numPr>
      </w:pPr>
      <w:r w:rsidRPr="00E51350">
        <w:t>&lt;meta charset="utf-8"&gt;: Khai báo bộ mã hóa ký tự.</w:t>
      </w:r>
    </w:p>
    <w:p w14:paraId="7E9929C6" w14:textId="77777777" w:rsidR="00E51350" w:rsidRPr="00E51350" w:rsidRDefault="00E51350">
      <w:pPr>
        <w:pStyle w:val="noidung"/>
        <w:numPr>
          <w:ilvl w:val="0"/>
          <w:numId w:val="4"/>
        </w:numPr>
      </w:pPr>
      <w:r w:rsidRPr="00E51350">
        <w:lastRenderedPageBreak/>
        <w:t>&lt;title&gt;: Tiêu đề trang, hiển thị trên tab trình duyệt và kết quả tìm kiếm.</w:t>
      </w:r>
    </w:p>
    <w:p w14:paraId="54E47FBF" w14:textId="77777777" w:rsidR="00E51350" w:rsidRPr="00E51350" w:rsidRDefault="00E51350">
      <w:pPr>
        <w:pStyle w:val="noidung"/>
        <w:numPr>
          <w:ilvl w:val="0"/>
          <w:numId w:val="4"/>
        </w:numPr>
      </w:pPr>
      <w:r w:rsidRPr="00E51350">
        <w:t>&lt;meta name="viewport" content="width=device-width"&gt;: Thiết lập khung nhìn, giúp trang web hiển thị tốt trên mọi thiết bị.</w:t>
      </w:r>
    </w:p>
    <w:p w14:paraId="5D05B51A" w14:textId="77777777" w:rsidR="00E51350" w:rsidRPr="00E51350" w:rsidRDefault="00E51350" w:rsidP="00E51350">
      <w:pPr>
        <w:pStyle w:val="noidung"/>
      </w:pPr>
      <w:r w:rsidRPr="00E51350">
        <w:t>&lt;body&gt;: Chứa toàn bộ nội dung hiển thị cho người dùng (văn bản, hình ảnh, video, liên kết, bảng biểu…).</w:t>
      </w:r>
    </w:p>
    <w:p w14:paraId="684052B0" w14:textId="7A628E17" w:rsidR="00E51350" w:rsidRDefault="00E51350" w:rsidP="00E51350">
      <w:pPr>
        <w:pStyle w:val="Heading4"/>
        <w:rPr>
          <w:rFonts w:eastAsia="Times New Roman"/>
        </w:rPr>
      </w:pPr>
      <w:bookmarkStart w:id="20" w:name="_Toc231803073"/>
      <w:r>
        <w:rPr>
          <w:rFonts w:eastAsia="Times New Roman"/>
          <w:lang w:val="en-US"/>
        </w:rPr>
        <w:t>Một</w:t>
      </w:r>
      <w:r>
        <w:rPr>
          <w:rFonts w:eastAsia="Times New Roman"/>
        </w:rPr>
        <w:t xml:space="preserve"> số thành phần khác</w:t>
      </w:r>
      <w:bookmarkEnd w:id="20"/>
    </w:p>
    <w:p w14:paraId="1D5CFBAD" w14:textId="1882FB74" w:rsidR="00BB6D79" w:rsidRDefault="00BB6D79" w:rsidP="00BB6D79">
      <w:pPr>
        <w:pStyle w:val="Caption"/>
        <w:keepNext/>
      </w:pPr>
      <w:bookmarkStart w:id="21" w:name="_Toc231803165"/>
      <w:r>
        <w:t xml:space="preserve">Bảng </w:t>
      </w:r>
      <w:r>
        <w:fldChar w:fldCharType="begin"/>
      </w:r>
      <w:r>
        <w:instrText xml:space="preserve"> STYLEREF 1 \s </w:instrText>
      </w:r>
      <w:r>
        <w:fldChar w:fldCharType="separate"/>
      </w:r>
      <w:r>
        <w:t>2</w:t>
      </w:r>
      <w:r>
        <w:fldChar w:fldCharType="end"/>
      </w:r>
      <w:r>
        <w:t>.</w:t>
      </w:r>
      <w:r>
        <w:fldChar w:fldCharType="begin"/>
      </w:r>
      <w:r>
        <w:instrText xml:space="preserve"> SEQ Bảng \* ARABIC \s 1 </w:instrText>
      </w:r>
      <w:r>
        <w:fldChar w:fldCharType="separate"/>
      </w:r>
      <w:r>
        <w:t>2</w:t>
      </w:r>
      <w:r>
        <w:fldChar w:fldCharType="end"/>
      </w:r>
      <w:r>
        <w:t>: Tóm tắt một số thành phần thường dùng trong cấu trúc tài liệu HTML</w:t>
      </w:r>
      <w:bookmarkEnd w:id="21"/>
    </w:p>
    <w:tbl>
      <w:tblPr>
        <w:tblStyle w:val="myTable"/>
        <w:tblW w:w="5000" w:type="pct"/>
        <w:tblLook w:val="04A0" w:firstRow="1" w:lastRow="0" w:firstColumn="1" w:lastColumn="0" w:noHBand="0" w:noVBand="1"/>
      </w:tblPr>
      <w:tblGrid>
        <w:gridCol w:w="1483"/>
        <w:gridCol w:w="2273"/>
        <w:gridCol w:w="5012"/>
      </w:tblGrid>
      <w:tr w:rsidR="00E51350" w14:paraId="0E9C4124" w14:textId="77777777" w:rsidTr="00E513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pct"/>
          </w:tcPr>
          <w:p w14:paraId="3B887316" w14:textId="4CCDF966" w:rsidR="00E51350" w:rsidRPr="00E51350" w:rsidRDefault="00E51350" w:rsidP="00E51350">
            <w:r w:rsidRPr="00E51350">
              <w:rPr>
                <w:rStyle w:val="Strong"/>
                <w:b/>
                <w:bCs w:val="0"/>
              </w:rPr>
              <w:t>Thành phần HTML</w:t>
            </w:r>
          </w:p>
        </w:tc>
        <w:tc>
          <w:tcPr>
            <w:tcW w:w="1296" w:type="pct"/>
          </w:tcPr>
          <w:p w14:paraId="7CB3E496" w14:textId="14E59C3E" w:rsidR="00E51350" w:rsidRPr="00E51350" w:rsidRDefault="00E51350" w:rsidP="00E51350">
            <w:pPr>
              <w:cnfStyle w:val="100000000000" w:firstRow="1" w:lastRow="0" w:firstColumn="0" w:lastColumn="0" w:oddVBand="0" w:evenVBand="0" w:oddHBand="0" w:evenHBand="0" w:firstRowFirstColumn="0" w:firstRowLastColumn="0" w:lastRowFirstColumn="0" w:lastRowLastColumn="0"/>
            </w:pPr>
            <w:r w:rsidRPr="00E51350">
              <w:rPr>
                <w:rStyle w:val="Strong"/>
                <w:b/>
                <w:bCs w:val="0"/>
              </w:rPr>
              <w:t>Chức năng chính</w:t>
            </w:r>
          </w:p>
        </w:tc>
        <w:tc>
          <w:tcPr>
            <w:tcW w:w="2858" w:type="pct"/>
          </w:tcPr>
          <w:p w14:paraId="1C554747" w14:textId="47A7B65D" w:rsidR="00E51350" w:rsidRPr="00E51350" w:rsidRDefault="00E51350" w:rsidP="00E51350">
            <w:pPr>
              <w:cnfStyle w:val="100000000000" w:firstRow="1" w:lastRow="0" w:firstColumn="0" w:lastColumn="0" w:oddVBand="0" w:evenVBand="0" w:oddHBand="0" w:evenHBand="0" w:firstRowFirstColumn="0" w:firstRowLastColumn="0" w:lastRowFirstColumn="0" w:lastRowLastColumn="0"/>
            </w:pPr>
            <w:r w:rsidRPr="00E51350">
              <w:rPr>
                <w:rStyle w:val="Strong"/>
                <w:b/>
                <w:bCs w:val="0"/>
              </w:rPr>
              <w:t>Ví dụ</w:t>
            </w:r>
          </w:p>
        </w:tc>
      </w:tr>
      <w:tr w:rsidR="00E51350" w14:paraId="6D90A80E" w14:textId="77777777" w:rsidTr="00E51350">
        <w:tc>
          <w:tcPr>
            <w:cnfStyle w:val="001000000000" w:firstRow="0" w:lastRow="0" w:firstColumn="1" w:lastColumn="0" w:oddVBand="0" w:evenVBand="0" w:oddHBand="0" w:evenHBand="0" w:firstRowFirstColumn="0" w:firstRowLastColumn="0" w:lastRowFirstColumn="0" w:lastRowLastColumn="0"/>
            <w:tcW w:w="846" w:type="pct"/>
          </w:tcPr>
          <w:p w14:paraId="1B7BCD75" w14:textId="080BDE56" w:rsidR="00E51350" w:rsidRPr="00E51350" w:rsidRDefault="00E51350" w:rsidP="00E51350">
            <w:r w:rsidRPr="00E51350">
              <w:rPr>
                <w:rStyle w:val="Strong"/>
                <w:b w:val="0"/>
                <w:bCs w:val="0"/>
              </w:rPr>
              <w:t xml:space="preserve">CSS trong </w:t>
            </w:r>
            <w:r w:rsidRPr="00E51350">
              <w:rPr>
                <w:rStyle w:val="HTMLCode"/>
                <w:rFonts w:ascii="Times New Roman" w:eastAsiaTheme="minorHAnsi" w:hAnsi="Times New Roman" w:cstheme="minorBidi"/>
                <w:sz w:val="26"/>
                <w:szCs w:val="22"/>
              </w:rPr>
              <w:t>&lt;head&gt;</w:t>
            </w:r>
          </w:p>
        </w:tc>
        <w:tc>
          <w:tcPr>
            <w:tcW w:w="1296" w:type="pct"/>
          </w:tcPr>
          <w:p w14:paraId="7785D100" w14:textId="4A5D46D5" w:rsidR="00E51350" w:rsidRPr="00E51350" w:rsidRDefault="00E51350" w:rsidP="00E51350">
            <w:pPr>
              <w:cnfStyle w:val="000000000000" w:firstRow="0" w:lastRow="0" w:firstColumn="0" w:lastColumn="0" w:oddVBand="0" w:evenVBand="0" w:oddHBand="0" w:evenHBand="0" w:firstRowFirstColumn="0" w:firstRowLastColumn="0" w:lastRowFirstColumn="0" w:lastRowLastColumn="0"/>
            </w:pPr>
            <w:r w:rsidRPr="00E51350">
              <w:t xml:space="preserve">Đưa biểu định kiểu vào tài liệu. Có 3 cách: liên kết ngoài bằng </w:t>
            </w:r>
            <w:r w:rsidRPr="00E51350">
              <w:rPr>
                <w:rStyle w:val="HTMLCode"/>
                <w:rFonts w:ascii="Times New Roman" w:eastAsiaTheme="minorHAnsi" w:hAnsi="Times New Roman" w:cstheme="minorBidi"/>
                <w:sz w:val="26"/>
                <w:szCs w:val="22"/>
              </w:rPr>
              <w:t>&lt;link&gt;</w:t>
            </w:r>
            <w:r w:rsidRPr="00E51350">
              <w:t xml:space="preserve">, nhúng trong </w:t>
            </w:r>
            <w:r w:rsidRPr="00E51350">
              <w:rPr>
                <w:rStyle w:val="HTMLCode"/>
                <w:rFonts w:ascii="Times New Roman" w:eastAsiaTheme="minorHAnsi" w:hAnsi="Times New Roman" w:cstheme="minorBidi"/>
                <w:sz w:val="26"/>
                <w:szCs w:val="22"/>
              </w:rPr>
              <w:t>&lt;style&gt;</w:t>
            </w:r>
            <w:r w:rsidRPr="00E51350">
              <w:t xml:space="preserve">, hoặc dùng thuộc tính </w:t>
            </w:r>
            <w:r w:rsidRPr="00E51350">
              <w:rPr>
                <w:rStyle w:val="HTMLCode"/>
                <w:rFonts w:ascii="Times New Roman" w:eastAsiaTheme="minorHAnsi" w:hAnsi="Times New Roman" w:cstheme="minorBidi"/>
                <w:sz w:val="26"/>
                <w:szCs w:val="22"/>
              </w:rPr>
              <w:t>style</w:t>
            </w:r>
            <w:r w:rsidRPr="00E51350">
              <w:t xml:space="preserve"> trực tiếp.</w:t>
            </w:r>
          </w:p>
        </w:tc>
        <w:tc>
          <w:tcPr>
            <w:tcW w:w="2858" w:type="pct"/>
          </w:tcPr>
          <w:p w14:paraId="63AFE27C" w14:textId="77733F0E" w:rsidR="00E51350" w:rsidRPr="00E51350" w:rsidRDefault="00E51350" w:rsidP="00E51350">
            <w:pPr>
              <w:cnfStyle w:val="000000000000" w:firstRow="0" w:lastRow="0" w:firstColumn="0" w:lastColumn="0" w:oddVBand="0" w:evenVBand="0" w:oddHBand="0" w:evenHBand="0" w:firstRowFirstColumn="0" w:firstRowLastColumn="0" w:lastRowFirstColumn="0" w:lastRowLastColumn="0"/>
            </w:pPr>
            <w:r w:rsidRPr="00E51350">
              <w:rPr>
                <w:rStyle w:val="HTMLCode"/>
                <w:rFonts w:ascii="Times New Roman" w:eastAsiaTheme="minorHAnsi" w:hAnsi="Times New Roman" w:cstheme="minorBidi"/>
                <w:sz w:val="26"/>
                <w:szCs w:val="22"/>
              </w:rPr>
              <w:t>&lt;link rel="stylesheet" href="styles.css"&gt;</w:t>
            </w:r>
            <w:r w:rsidRPr="00E51350">
              <w:t xml:space="preserve"> </w:t>
            </w:r>
            <w:r w:rsidRPr="00E51350">
              <w:rPr>
                <w:rStyle w:val="HTMLCode"/>
                <w:rFonts w:ascii="Times New Roman" w:eastAsiaTheme="minorHAnsi" w:hAnsi="Times New Roman" w:cstheme="minorBidi"/>
                <w:sz w:val="26"/>
                <w:szCs w:val="22"/>
              </w:rPr>
              <w:t>&lt;style&gt;body{background:#f0f0f0;}&lt;/style&gt;</w:t>
            </w:r>
          </w:p>
        </w:tc>
      </w:tr>
      <w:tr w:rsidR="00E51350" w14:paraId="3232324F" w14:textId="77777777" w:rsidTr="00E51350">
        <w:tc>
          <w:tcPr>
            <w:cnfStyle w:val="001000000000" w:firstRow="0" w:lastRow="0" w:firstColumn="1" w:lastColumn="0" w:oddVBand="0" w:evenVBand="0" w:oddHBand="0" w:evenHBand="0" w:firstRowFirstColumn="0" w:firstRowLastColumn="0" w:lastRowFirstColumn="0" w:lastRowLastColumn="0"/>
            <w:tcW w:w="846" w:type="pct"/>
          </w:tcPr>
          <w:p w14:paraId="618C0856" w14:textId="1B46E896" w:rsidR="00E51350" w:rsidRPr="00E51350" w:rsidRDefault="00E51350" w:rsidP="00E51350">
            <w:r w:rsidRPr="00E51350">
              <w:rPr>
                <w:rStyle w:val="Strong"/>
                <w:b w:val="0"/>
                <w:bCs w:val="0"/>
              </w:rPr>
              <w:t xml:space="preserve">Thẻ </w:t>
            </w:r>
            <w:r w:rsidRPr="00E51350">
              <w:rPr>
                <w:rStyle w:val="HTMLCode"/>
                <w:rFonts w:ascii="Times New Roman" w:eastAsiaTheme="minorHAnsi" w:hAnsi="Times New Roman" w:cstheme="minorBidi"/>
                <w:sz w:val="26"/>
                <w:szCs w:val="22"/>
              </w:rPr>
              <w:t>&lt;link&gt;</w:t>
            </w:r>
          </w:p>
        </w:tc>
        <w:tc>
          <w:tcPr>
            <w:tcW w:w="1296" w:type="pct"/>
          </w:tcPr>
          <w:p w14:paraId="5428B0C5" w14:textId="0A557692" w:rsidR="00E51350" w:rsidRPr="00E51350" w:rsidRDefault="00E51350" w:rsidP="00E51350">
            <w:pPr>
              <w:cnfStyle w:val="000000000000" w:firstRow="0" w:lastRow="0" w:firstColumn="0" w:lastColumn="0" w:oddVBand="0" w:evenVBand="0" w:oddHBand="0" w:evenHBand="0" w:firstRowFirstColumn="0" w:firstRowLastColumn="0" w:lastRowFirstColumn="0" w:lastRowLastColumn="0"/>
            </w:pPr>
            <w:r w:rsidRPr="00E51350">
              <w:t xml:space="preserve">Liên kết tài nguyên ngoài. Phổ biến: </w:t>
            </w:r>
            <w:r w:rsidRPr="00E51350">
              <w:rPr>
                <w:rStyle w:val="HTMLCode"/>
                <w:rFonts w:ascii="Times New Roman" w:eastAsiaTheme="minorHAnsi" w:hAnsi="Times New Roman" w:cstheme="minorBidi"/>
                <w:sz w:val="26"/>
                <w:szCs w:val="22"/>
              </w:rPr>
              <w:t>rel="stylesheet"</w:t>
            </w:r>
            <w:r w:rsidRPr="00E51350">
              <w:t xml:space="preserve"> (CSS), </w:t>
            </w:r>
            <w:r w:rsidRPr="00E51350">
              <w:rPr>
                <w:rStyle w:val="HTMLCode"/>
                <w:rFonts w:ascii="Times New Roman" w:eastAsiaTheme="minorHAnsi" w:hAnsi="Times New Roman" w:cstheme="minorBidi"/>
                <w:sz w:val="26"/>
                <w:szCs w:val="22"/>
              </w:rPr>
              <w:t>rel="icon"</w:t>
            </w:r>
            <w:r w:rsidRPr="00E51350">
              <w:t xml:space="preserve"> (favicon), </w:t>
            </w:r>
            <w:r w:rsidRPr="00E51350">
              <w:rPr>
                <w:rStyle w:val="HTMLCode"/>
                <w:rFonts w:ascii="Times New Roman" w:eastAsiaTheme="minorHAnsi" w:hAnsi="Times New Roman" w:cstheme="minorBidi"/>
                <w:sz w:val="26"/>
                <w:szCs w:val="22"/>
              </w:rPr>
              <w:t>rel="alternate"</w:t>
            </w:r>
            <w:r w:rsidRPr="00E51350">
              <w:t xml:space="preserve"> (phiên bản thay thế).</w:t>
            </w:r>
          </w:p>
        </w:tc>
        <w:tc>
          <w:tcPr>
            <w:tcW w:w="2858" w:type="pct"/>
          </w:tcPr>
          <w:p w14:paraId="38125420" w14:textId="0BB27BBC" w:rsidR="00E51350" w:rsidRPr="00E51350" w:rsidRDefault="00E51350" w:rsidP="00E51350">
            <w:pPr>
              <w:cnfStyle w:val="000000000000" w:firstRow="0" w:lastRow="0" w:firstColumn="0" w:lastColumn="0" w:oddVBand="0" w:evenVBand="0" w:oddHBand="0" w:evenHBand="0" w:firstRowFirstColumn="0" w:firstRowLastColumn="0" w:lastRowFirstColumn="0" w:lastRowLastColumn="0"/>
            </w:pPr>
            <w:r w:rsidRPr="00E51350">
              <w:rPr>
                <w:rStyle w:val="HTMLCode"/>
                <w:rFonts w:ascii="Times New Roman" w:eastAsiaTheme="minorHAnsi" w:hAnsi="Times New Roman" w:cstheme="minorBidi"/>
                <w:sz w:val="26"/>
                <w:szCs w:val="22"/>
              </w:rPr>
              <w:t>&lt;link rel="icon" href="/images/mlwicon.png" type="image/png"&gt;</w:t>
            </w:r>
          </w:p>
        </w:tc>
      </w:tr>
      <w:tr w:rsidR="00E51350" w14:paraId="6A7A4F64" w14:textId="77777777" w:rsidTr="00E51350">
        <w:tc>
          <w:tcPr>
            <w:cnfStyle w:val="001000000000" w:firstRow="0" w:lastRow="0" w:firstColumn="1" w:lastColumn="0" w:oddVBand="0" w:evenVBand="0" w:oddHBand="0" w:evenHBand="0" w:firstRowFirstColumn="0" w:firstRowLastColumn="0" w:lastRowFirstColumn="0" w:lastRowLastColumn="0"/>
            <w:tcW w:w="846" w:type="pct"/>
          </w:tcPr>
          <w:p w14:paraId="4AC0BCA4" w14:textId="594193B7" w:rsidR="00E51350" w:rsidRPr="00E51350" w:rsidRDefault="00E51350" w:rsidP="00E51350">
            <w:r w:rsidRPr="00E51350">
              <w:rPr>
                <w:rStyle w:val="Strong"/>
                <w:b w:val="0"/>
                <w:bCs w:val="0"/>
              </w:rPr>
              <w:t xml:space="preserve">Thẻ </w:t>
            </w:r>
            <w:r w:rsidRPr="00E51350">
              <w:rPr>
                <w:rStyle w:val="HTMLCode"/>
                <w:rFonts w:ascii="Times New Roman" w:eastAsiaTheme="minorHAnsi" w:hAnsi="Times New Roman" w:cstheme="minorBidi"/>
                <w:sz w:val="26"/>
                <w:szCs w:val="22"/>
              </w:rPr>
              <w:t>&lt;script&gt;</w:t>
            </w:r>
          </w:p>
        </w:tc>
        <w:tc>
          <w:tcPr>
            <w:tcW w:w="1296" w:type="pct"/>
          </w:tcPr>
          <w:p w14:paraId="5F11C567" w14:textId="43CCCB11" w:rsidR="00E51350" w:rsidRPr="00E51350" w:rsidRDefault="00E51350" w:rsidP="00E51350">
            <w:pPr>
              <w:cnfStyle w:val="000000000000" w:firstRow="0" w:lastRow="0" w:firstColumn="0" w:lastColumn="0" w:oddVBand="0" w:evenVBand="0" w:oddHBand="0" w:evenHBand="0" w:firstRowFirstColumn="0" w:firstRowLastColumn="0" w:lastRowFirstColumn="0" w:lastRowLastColumn="0"/>
            </w:pPr>
            <w:r w:rsidRPr="00E51350">
              <w:t xml:space="preserve">Nhúng hoặc liên kết tập lệnh (mặc định JavaScript). Có thể dùng </w:t>
            </w:r>
            <w:r w:rsidRPr="00E51350">
              <w:rPr>
                <w:rStyle w:val="HTMLCode"/>
                <w:rFonts w:ascii="Times New Roman" w:eastAsiaTheme="minorHAnsi" w:hAnsi="Times New Roman" w:cstheme="minorBidi"/>
                <w:sz w:val="26"/>
                <w:szCs w:val="22"/>
              </w:rPr>
              <w:t>defer</w:t>
            </w:r>
            <w:r w:rsidRPr="00E51350">
              <w:t xml:space="preserve"> hoặc </w:t>
            </w:r>
            <w:r w:rsidRPr="00E51350">
              <w:rPr>
                <w:rStyle w:val="HTMLCode"/>
                <w:rFonts w:ascii="Times New Roman" w:eastAsiaTheme="minorHAnsi" w:hAnsi="Times New Roman" w:cstheme="minorBidi"/>
                <w:sz w:val="26"/>
                <w:szCs w:val="22"/>
              </w:rPr>
              <w:t>async</w:t>
            </w:r>
            <w:r w:rsidRPr="00E51350">
              <w:t xml:space="preserve"> để tối ưu tải trang.</w:t>
            </w:r>
          </w:p>
        </w:tc>
        <w:tc>
          <w:tcPr>
            <w:tcW w:w="2858" w:type="pct"/>
          </w:tcPr>
          <w:p w14:paraId="47CEFADA" w14:textId="2297211F" w:rsidR="00E51350" w:rsidRPr="00E51350" w:rsidRDefault="00E51350" w:rsidP="00E51350">
            <w:pPr>
              <w:cnfStyle w:val="000000000000" w:firstRow="0" w:lastRow="0" w:firstColumn="0" w:lastColumn="0" w:oddVBand="0" w:evenVBand="0" w:oddHBand="0" w:evenHBand="0" w:firstRowFirstColumn="0" w:firstRowLastColumn="0" w:lastRowFirstColumn="0" w:lastRowLastColumn="0"/>
            </w:pPr>
            <w:r w:rsidRPr="00E51350">
              <w:rPr>
                <w:rStyle w:val="HTMLCode"/>
                <w:rFonts w:ascii="Times New Roman" w:eastAsiaTheme="minorHAnsi" w:hAnsi="Times New Roman" w:cstheme="minorBidi"/>
                <w:sz w:val="26"/>
                <w:szCs w:val="22"/>
              </w:rPr>
              <w:t>&lt;script src="js/switch.js" defer&gt;&lt;/script&gt;</w:t>
            </w:r>
          </w:p>
        </w:tc>
      </w:tr>
      <w:tr w:rsidR="00E51350" w14:paraId="60C70C5A" w14:textId="77777777" w:rsidTr="00E51350">
        <w:tc>
          <w:tcPr>
            <w:cnfStyle w:val="001000000000" w:firstRow="0" w:lastRow="0" w:firstColumn="1" w:lastColumn="0" w:oddVBand="0" w:evenVBand="0" w:oddHBand="0" w:evenHBand="0" w:firstRowFirstColumn="0" w:firstRowLastColumn="0" w:lastRowFirstColumn="0" w:lastRowLastColumn="0"/>
            <w:tcW w:w="846" w:type="pct"/>
          </w:tcPr>
          <w:p w14:paraId="71449321" w14:textId="1ADE62DA" w:rsidR="00E51350" w:rsidRPr="00E51350" w:rsidRDefault="00E51350" w:rsidP="00E51350">
            <w:r w:rsidRPr="00E51350">
              <w:rPr>
                <w:rStyle w:val="Strong"/>
                <w:b w:val="0"/>
                <w:bCs w:val="0"/>
              </w:rPr>
              <w:t xml:space="preserve">Thẻ </w:t>
            </w:r>
            <w:r w:rsidRPr="00E51350">
              <w:rPr>
                <w:rStyle w:val="HTMLCode"/>
                <w:rFonts w:ascii="Times New Roman" w:eastAsiaTheme="minorHAnsi" w:hAnsi="Times New Roman" w:cstheme="minorBidi"/>
                <w:sz w:val="26"/>
                <w:szCs w:val="22"/>
              </w:rPr>
              <w:t>&lt;base&gt;</w:t>
            </w:r>
          </w:p>
        </w:tc>
        <w:tc>
          <w:tcPr>
            <w:tcW w:w="1296" w:type="pct"/>
          </w:tcPr>
          <w:p w14:paraId="6ECD5717" w14:textId="60830EB3" w:rsidR="00E51350" w:rsidRPr="00E51350" w:rsidRDefault="00E51350" w:rsidP="00E51350">
            <w:pPr>
              <w:cnfStyle w:val="000000000000" w:firstRow="0" w:lastRow="0" w:firstColumn="0" w:lastColumn="0" w:oddVBand="0" w:evenVBand="0" w:oddHBand="0" w:evenHBand="0" w:firstRowFirstColumn="0" w:firstRowLastColumn="0" w:lastRowFirstColumn="0" w:lastRowLastColumn="0"/>
            </w:pPr>
            <w:r w:rsidRPr="00E51350">
              <w:t xml:space="preserve">Xác định URL cơ sở và </w:t>
            </w:r>
            <w:r w:rsidRPr="00E51350">
              <w:rPr>
                <w:rStyle w:val="HTMLCode"/>
                <w:rFonts w:ascii="Times New Roman" w:eastAsiaTheme="minorHAnsi" w:hAnsi="Times New Roman" w:cstheme="minorBidi"/>
                <w:sz w:val="26"/>
                <w:szCs w:val="22"/>
              </w:rPr>
              <w:t>target</w:t>
            </w:r>
            <w:r w:rsidRPr="00E51350">
              <w:t xml:space="preserve"> mặc định cho liên kết/biểu mẫu. Chỉ có một thẻ </w:t>
            </w:r>
            <w:r w:rsidRPr="00E51350">
              <w:rPr>
                <w:rStyle w:val="HTMLCode"/>
                <w:rFonts w:ascii="Times New Roman" w:eastAsiaTheme="minorHAnsi" w:hAnsi="Times New Roman" w:cstheme="minorBidi"/>
                <w:sz w:val="26"/>
                <w:szCs w:val="22"/>
              </w:rPr>
              <w:t>&lt;base&gt;</w:t>
            </w:r>
            <w:r w:rsidRPr="00E51350">
              <w:t xml:space="preserve"> trong tài liệu.</w:t>
            </w:r>
          </w:p>
        </w:tc>
        <w:tc>
          <w:tcPr>
            <w:tcW w:w="2858" w:type="pct"/>
          </w:tcPr>
          <w:p w14:paraId="5693022B" w14:textId="1ED7CA23" w:rsidR="00E51350" w:rsidRPr="00E51350" w:rsidRDefault="00E51350" w:rsidP="00E51350">
            <w:pPr>
              <w:cnfStyle w:val="000000000000" w:firstRow="0" w:lastRow="0" w:firstColumn="0" w:lastColumn="0" w:oddVBand="0" w:evenVBand="0" w:oddHBand="0" w:evenHBand="0" w:firstRowFirstColumn="0" w:firstRowLastColumn="0" w:lastRowFirstColumn="0" w:lastRowLastColumn="0"/>
            </w:pPr>
            <w:r w:rsidRPr="00E51350">
              <w:rPr>
                <w:rStyle w:val="HTMLCode"/>
                <w:rFonts w:ascii="Times New Roman" w:eastAsiaTheme="minorHAnsi" w:hAnsi="Times New Roman" w:cstheme="minorBidi"/>
                <w:sz w:val="26"/>
                <w:szCs w:val="22"/>
              </w:rPr>
              <w:t>&lt;base target="_top" href="https://example.com"&gt;</w:t>
            </w:r>
          </w:p>
        </w:tc>
      </w:tr>
      <w:tr w:rsidR="00E51350" w14:paraId="118FA3FC" w14:textId="77777777" w:rsidTr="00E51350">
        <w:tc>
          <w:tcPr>
            <w:cnfStyle w:val="001000000000" w:firstRow="0" w:lastRow="0" w:firstColumn="1" w:lastColumn="0" w:oddVBand="0" w:evenVBand="0" w:oddHBand="0" w:evenHBand="0" w:firstRowFirstColumn="0" w:firstRowLastColumn="0" w:lastRowFirstColumn="0" w:lastRowLastColumn="0"/>
            <w:tcW w:w="846" w:type="pct"/>
          </w:tcPr>
          <w:p w14:paraId="4F31C5A4" w14:textId="577263C6" w:rsidR="00E51350" w:rsidRPr="00E51350" w:rsidRDefault="00E51350" w:rsidP="00E51350">
            <w:r w:rsidRPr="00E51350">
              <w:rPr>
                <w:rStyle w:val="Strong"/>
                <w:b w:val="0"/>
                <w:bCs w:val="0"/>
              </w:rPr>
              <w:lastRenderedPageBreak/>
              <w:t>Nhận xét HTML</w:t>
            </w:r>
          </w:p>
        </w:tc>
        <w:tc>
          <w:tcPr>
            <w:tcW w:w="1296" w:type="pct"/>
          </w:tcPr>
          <w:p w14:paraId="43780277" w14:textId="5A6A9292" w:rsidR="00E51350" w:rsidRPr="00E51350" w:rsidRDefault="00E51350" w:rsidP="00E51350">
            <w:pPr>
              <w:cnfStyle w:val="000000000000" w:firstRow="0" w:lastRow="0" w:firstColumn="0" w:lastColumn="0" w:oddVBand="0" w:evenVBand="0" w:oddHBand="0" w:evenHBand="0" w:firstRowFirstColumn="0" w:firstRowLastColumn="0" w:lastRowFirstColumn="0" w:lastRowLastColumn="0"/>
            </w:pPr>
            <w:r w:rsidRPr="00E51350">
              <w:t>Thêm chú thích, không hiển thị trên trang.</w:t>
            </w:r>
          </w:p>
        </w:tc>
        <w:tc>
          <w:tcPr>
            <w:tcW w:w="2858" w:type="pct"/>
          </w:tcPr>
          <w:p w14:paraId="6E03598F" w14:textId="4585DD9B" w:rsidR="00E51350" w:rsidRPr="00E51350" w:rsidRDefault="00E51350" w:rsidP="00E51350">
            <w:pPr>
              <w:cnfStyle w:val="000000000000" w:firstRow="0" w:lastRow="0" w:firstColumn="0" w:lastColumn="0" w:oddVBand="0" w:evenVBand="0" w:oddHBand="0" w:evenHBand="0" w:firstRowFirstColumn="0" w:firstRowLastColumn="0" w:lastRowFirstColumn="0" w:lastRowLastColumn="0"/>
            </w:pPr>
            <w:r w:rsidRPr="00E51350">
              <w:rPr>
                <w:rStyle w:val="HTMLCode"/>
                <w:rFonts w:ascii="Times New Roman" w:eastAsiaTheme="minorHAnsi" w:hAnsi="Times New Roman" w:cstheme="minorBidi"/>
                <w:sz w:val="26"/>
                <w:szCs w:val="22"/>
              </w:rPr>
              <w:t>&lt;!-- Đây là một nhận xét --&gt;</w:t>
            </w:r>
          </w:p>
        </w:tc>
      </w:tr>
    </w:tbl>
    <w:p w14:paraId="034B47A7" w14:textId="77777777" w:rsidR="00E51350" w:rsidRPr="00E51350" w:rsidRDefault="00E51350" w:rsidP="00E51350"/>
    <w:p w14:paraId="715C804F" w14:textId="119EA48C" w:rsidR="00007294" w:rsidRDefault="00007294" w:rsidP="00007294">
      <w:pPr>
        <w:pStyle w:val="Heading3"/>
      </w:pPr>
      <w:bookmarkStart w:id="22" w:name="_Toc231803074"/>
      <w:r w:rsidRPr="008D78F3">
        <w:t>Các thẻ HTML cơ bản</w:t>
      </w:r>
      <w:bookmarkEnd w:id="22"/>
    </w:p>
    <w:p w14:paraId="6F76B33B" w14:textId="77B2BE60" w:rsidR="008D78F3" w:rsidRDefault="008D78F3" w:rsidP="008D78F3">
      <w:pPr>
        <w:pStyle w:val="Heading4"/>
      </w:pPr>
      <w:bookmarkStart w:id="23" w:name="_Toc231803075"/>
      <w:r>
        <w:t>Thẻ văn bản</w:t>
      </w:r>
      <w:bookmarkEnd w:id="23"/>
    </w:p>
    <w:p w14:paraId="54BD3E56" w14:textId="29333304" w:rsidR="00501EA5" w:rsidRDefault="00501EA5" w:rsidP="00501EA5">
      <w:pPr>
        <w:pStyle w:val="Caption"/>
        <w:keepNext/>
      </w:pPr>
      <w:bookmarkStart w:id="24" w:name="_Toc231803166"/>
      <w:r>
        <w:t xml:space="preserve">Bảng </w:t>
      </w:r>
      <w:r w:rsidR="00BB6D79">
        <w:fldChar w:fldCharType="begin"/>
      </w:r>
      <w:r w:rsidR="00BB6D79">
        <w:instrText xml:space="preserve"> STYLEREF 1 \s </w:instrText>
      </w:r>
      <w:r w:rsidR="00BB6D79">
        <w:fldChar w:fldCharType="separate"/>
      </w:r>
      <w:r w:rsidR="00BB6D79">
        <w:t>2</w:t>
      </w:r>
      <w:r w:rsidR="00BB6D79">
        <w:fldChar w:fldCharType="end"/>
      </w:r>
      <w:r w:rsidR="00BB6D79">
        <w:t>.</w:t>
      </w:r>
      <w:r w:rsidR="00BB6D79">
        <w:fldChar w:fldCharType="begin"/>
      </w:r>
      <w:r w:rsidR="00BB6D79">
        <w:instrText xml:space="preserve"> SEQ Bảng \* ARABIC \s 1 </w:instrText>
      </w:r>
      <w:r w:rsidR="00BB6D79">
        <w:fldChar w:fldCharType="separate"/>
      </w:r>
      <w:r w:rsidR="00BB6D79">
        <w:t>3</w:t>
      </w:r>
      <w:r w:rsidR="00BB6D79">
        <w:fldChar w:fldCharType="end"/>
      </w:r>
      <w:r>
        <w:t>: Các thẻ hiển thị văn bản</w:t>
      </w:r>
      <w:bookmarkEnd w:id="24"/>
    </w:p>
    <w:tbl>
      <w:tblPr>
        <w:tblStyle w:val="myTable"/>
        <w:tblW w:w="5000" w:type="pct"/>
        <w:tblLook w:val="04A0" w:firstRow="1" w:lastRow="0" w:firstColumn="1" w:lastColumn="0" w:noHBand="0" w:noVBand="1"/>
      </w:tblPr>
      <w:tblGrid>
        <w:gridCol w:w="2924"/>
        <w:gridCol w:w="2923"/>
        <w:gridCol w:w="2921"/>
      </w:tblGrid>
      <w:tr w:rsidR="003E7534" w:rsidRPr="003E7534" w14:paraId="03C9F088" w14:textId="7057AF81" w:rsidTr="003E7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1F331288" w14:textId="299B9E93" w:rsidR="003E7534" w:rsidRPr="003E7534" w:rsidRDefault="003E7534" w:rsidP="003E7534">
            <w:r w:rsidRPr="003E7534">
              <w:rPr>
                <w:rStyle w:val="Strong"/>
                <w:b/>
                <w:bCs w:val="0"/>
              </w:rPr>
              <w:t>Thẻ HTML</w:t>
            </w:r>
          </w:p>
        </w:tc>
        <w:tc>
          <w:tcPr>
            <w:tcW w:w="1667" w:type="pct"/>
          </w:tcPr>
          <w:p w14:paraId="055AB477" w14:textId="521F29B8" w:rsidR="003E7534" w:rsidRPr="003E7534" w:rsidRDefault="003E7534" w:rsidP="003E7534">
            <w:pPr>
              <w:cnfStyle w:val="100000000000" w:firstRow="1" w:lastRow="0" w:firstColumn="0" w:lastColumn="0" w:oddVBand="0" w:evenVBand="0" w:oddHBand="0" w:evenHBand="0" w:firstRowFirstColumn="0" w:firstRowLastColumn="0" w:lastRowFirstColumn="0" w:lastRowLastColumn="0"/>
            </w:pPr>
            <w:r w:rsidRPr="003E7534">
              <w:rPr>
                <w:rStyle w:val="Strong"/>
                <w:b/>
                <w:bCs w:val="0"/>
              </w:rPr>
              <w:t>Chức năng</w:t>
            </w:r>
          </w:p>
        </w:tc>
        <w:tc>
          <w:tcPr>
            <w:tcW w:w="1666" w:type="pct"/>
          </w:tcPr>
          <w:p w14:paraId="6EF4EDC2" w14:textId="10905A27" w:rsidR="003E7534" w:rsidRPr="003E7534" w:rsidRDefault="003E7534" w:rsidP="003E7534">
            <w:pPr>
              <w:cnfStyle w:val="100000000000" w:firstRow="1" w:lastRow="0" w:firstColumn="0" w:lastColumn="0" w:oddVBand="0" w:evenVBand="0" w:oddHBand="0" w:evenHBand="0" w:firstRowFirstColumn="0" w:firstRowLastColumn="0" w:lastRowFirstColumn="0" w:lastRowLastColumn="0"/>
            </w:pPr>
            <w:r w:rsidRPr="003E7534">
              <w:rPr>
                <w:rStyle w:val="Strong"/>
                <w:b/>
                <w:bCs w:val="0"/>
              </w:rPr>
              <w:t>Ví dụ</w:t>
            </w:r>
          </w:p>
        </w:tc>
      </w:tr>
      <w:tr w:rsidR="003E7534" w:rsidRPr="003E7534" w14:paraId="676F3D79" w14:textId="7A0C9EDB" w:rsidTr="003E7534">
        <w:tc>
          <w:tcPr>
            <w:cnfStyle w:val="001000000000" w:firstRow="0" w:lastRow="0" w:firstColumn="1" w:lastColumn="0" w:oddVBand="0" w:evenVBand="0" w:oddHBand="0" w:evenHBand="0" w:firstRowFirstColumn="0" w:firstRowLastColumn="0" w:lastRowFirstColumn="0" w:lastRowLastColumn="0"/>
            <w:tcW w:w="1667" w:type="pct"/>
          </w:tcPr>
          <w:p w14:paraId="751D46D4" w14:textId="0CDF49A3" w:rsidR="003E7534" w:rsidRPr="003E7534" w:rsidRDefault="003E7534" w:rsidP="003E7534">
            <w:r w:rsidRPr="003E7534">
              <w:rPr>
                <w:rStyle w:val="HTMLCode"/>
                <w:rFonts w:ascii="Times New Roman" w:eastAsiaTheme="minorHAnsi" w:hAnsi="Times New Roman" w:cstheme="minorBidi"/>
                <w:sz w:val="26"/>
                <w:szCs w:val="22"/>
              </w:rPr>
              <w:t>&lt;h1&gt;…&lt;h6&gt;</w:t>
            </w:r>
          </w:p>
        </w:tc>
        <w:tc>
          <w:tcPr>
            <w:tcW w:w="1667" w:type="pct"/>
          </w:tcPr>
          <w:p w14:paraId="7F332068" w14:textId="6D189FEB" w:rsidR="003E7534" w:rsidRPr="003E7534" w:rsidRDefault="003E7534" w:rsidP="003E7534">
            <w:pPr>
              <w:cnfStyle w:val="000000000000" w:firstRow="0" w:lastRow="0" w:firstColumn="0" w:lastColumn="0" w:oddVBand="0" w:evenVBand="0" w:oddHBand="0" w:evenHBand="0" w:firstRowFirstColumn="0" w:firstRowLastColumn="0" w:lastRowFirstColumn="0" w:lastRowLastColumn="0"/>
            </w:pPr>
            <w:r w:rsidRPr="003E7534">
              <w:t>Tiêu đề phân cấp, hỗ trợ SEO và cấu trúc nội dung.</w:t>
            </w:r>
          </w:p>
        </w:tc>
        <w:tc>
          <w:tcPr>
            <w:tcW w:w="1666" w:type="pct"/>
          </w:tcPr>
          <w:p w14:paraId="5137251A" w14:textId="64BBF2EE" w:rsidR="003E7534" w:rsidRPr="003E7534" w:rsidRDefault="003E7534" w:rsidP="003E7534">
            <w:pPr>
              <w:cnfStyle w:val="000000000000" w:firstRow="0" w:lastRow="0" w:firstColumn="0" w:lastColumn="0" w:oddVBand="0" w:evenVBand="0" w:oddHBand="0" w:evenHBand="0" w:firstRowFirstColumn="0" w:firstRowLastColumn="0" w:lastRowFirstColumn="0" w:lastRowLastColumn="0"/>
            </w:pPr>
            <w:r w:rsidRPr="003E7534">
              <w:rPr>
                <w:rStyle w:val="HTMLCode"/>
                <w:rFonts w:ascii="Times New Roman" w:eastAsiaTheme="minorHAnsi" w:hAnsi="Times New Roman" w:cstheme="minorBidi"/>
                <w:sz w:val="26"/>
                <w:szCs w:val="22"/>
              </w:rPr>
              <w:t>&lt;h1&gt;Giới thiệu về HTML&lt;/h1&gt;</w:t>
            </w:r>
          </w:p>
        </w:tc>
      </w:tr>
      <w:tr w:rsidR="003E7534" w:rsidRPr="003E7534" w14:paraId="444FE7B0" w14:textId="05600CF3" w:rsidTr="003E7534">
        <w:tc>
          <w:tcPr>
            <w:cnfStyle w:val="001000000000" w:firstRow="0" w:lastRow="0" w:firstColumn="1" w:lastColumn="0" w:oddVBand="0" w:evenVBand="0" w:oddHBand="0" w:evenHBand="0" w:firstRowFirstColumn="0" w:firstRowLastColumn="0" w:lastRowFirstColumn="0" w:lastRowLastColumn="0"/>
            <w:tcW w:w="1667" w:type="pct"/>
          </w:tcPr>
          <w:p w14:paraId="3196495D" w14:textId="19637858" w:rsidR="003E7534" w:rsidRPr="003E7534" w:rsidRDefault="003E7534" w:rsidP="003E7534">
            <w:r w:rsidRPr="003E7534">
              <w:rPr>
                <w:rStyle w:val="HTMLCode"/>
                <w:rFonts w:ascii="Times New Roman" w:eastAsiaTheme="minorHAnsi" w:hAnsi="Times New Roman" w:cstheme="minorBidi"/>
                <w:sz w:val="26"/>
                <w:szCs w:val="22"/>
              </w:rPr>
              <w:t>&lt;p&gt;</w:t>
            </w:r>
          </w:p>
        </w:tc>
        <w:tc>
          <w:tcPr>
            <w:tcW w:w="1667" w:type="pct"/>
          </w:tcPr>
          <w:p w14:paraId="6D8938AB" w14:textId="180C8051" w:rsidR="003E7534" w:rsidRPr="003E7534" w:rsidRDefault="003E7534" w:rsidP="003E7534">
            <w:pPr>
              <w:cnfStyle w:val="000000000000" w:firstRow="0" w:lastRow="0" w:firstColumn="0" w:lastColumn="0" w:oddVBand="0" w:evenVBand="0" w:oddHBand="0" w:evenHBand="0" w:firstRowFirstColumn="0" w:firstRowLastColumn="0" w:lastRowFirstColumn="0" w:lastRowLastColumn="0"/>
            </w:pPr>
            <w:r w:rsidRPr="003E7534">
              <w:t>Xác định đoạn văn, tự động xuống dòng và thêm khoảng trắng.</w:t>
            </w:r>
          </w:p>
        </w:tc>
        <w:tc>
          <w:tcPr>
            <w:tcW w:w="1666" w:type="pct"/>
          </w:tcPr>
          <w:p w14:paraId="50DD7BB3" w14:textId="32A36DAE" w:rsidR="003E7534" w:rsidRPr="003E7534" w:rsidRDefault="003E7534" w:rsidP="003E7534">
            <w:pPr>
              <w:cnfStyle w:val="000000000000" w:firstRow="0" w:lastRow="0" w:firstColumn="0" w:lastColumn="0" w:oddVBand="0" w:evenVBand="0" w:oddHBand="0" w:evenHBand="0" w:firstRowFirstColumn="0" w:firstRowLastColumn="0" w:lastRowFirstColumn="0" w:lastRowLastColumn="0"/>
            </w:pPr>
            <w:r w:rsidRPr="003E7534">
              <w:rPr>
                <w:rStyle w:val="HTMLCode"/>
                <w:rFonts w:ascii="Times New Roman" w:eastAsiaTheme="minorHAnsi" w:hAnsi="Times New Roman" w:cstheme="minorBidi"/>
                <w:sz w:val="26"/>
                <w:szCs w:val="22"/>
              </w:rPr>
              <w:t>&lt;p&gt;Đây là một đoạn văn bản&lt;/p&gt;</w:t>
            </w:r>
          </w:p>
        </w:tc>
      </w:tr>
      <w:tr w:rsidR="003E7534" w:rsidRPr="003E7534" w14:paraId="483FCA19" w14:textId="25C26391" w:rsidTr="003E7534">
        <w:tc>
          <w:tcPr>
            <w:cnfStyle w:val="001000000000" w:firstRow="0" w:lastRow="0" w:firstColumn="1" w:lastColumn="0" w:oddVBand="0" w:evenVBand="0" w:oddHBand="0" w:evenHBand="0" w:firstRowFirstColumn="0" w:firstRowLastColumn="0" w:lastRowFirstColumn="0" w:lastRowLastColumn="0"/>
            <w:tcW w:w="1667" w:type="pct"/>
          </w:tcPr>
          <w:p w14:paraId="4878369C" w14:textId="11499B9B" w:rsidR="003E7534" w:rsidRPr="003E7534" w:rsidRDefault="003E7534" w:rsidP="003E7534">
            <w:r w:rsidRPr="003E7534">
              <w:t>&lt;br&gt;</w:t>
            </w:r>
          </w:p>
        </w:tc>
        <w:tc>
          <w:tcPr>
            <w:tcW w:w="1667" w:type="pct"/>
          </w:tcPr>
          <w:p w14:paraId="46D3D92F" w14:textId="42B38646" w:rsidR="003E7534" w:rsidRPr="003E7534" w:rsidRDefault="003E7534" w:rsidP="003E7534">
            <w:pPr>
              <w:cnfStyle w:val="000000000000" w:firstRow="0" w:lastRow="0" w:firstColumn="0" w:lastColumn="0" w:oddVBand="0" w:evenVBand="0" w:oddHBand="0" w:evenHBand="0" w:firstRowFirstColumn="0" w:firstRowLastColumn="0" w:lastRowFirstColumn="0" w:lastRowLastColumn="0"/>
            </w:pPr>
            <w:r w:rsidRPr="003E7534">
              <w:t>Ngắt dòng trong văn bản.</w:t>
            </w:r>
          </w:p>
        </w:tc>
        <w:tc>
          <w:tcPr>
            <w:tcW w:w="1666" w:type="pct"/>
          </w:tcPr>
          <w:p w14:paraId="2D7289A5" w14:textId="7C331201" w:rsidR="003E7534" w:rsidRPr="003E7534" w:rsidRDefault="003E7534" w:rsidP="003E7534">
            <w:pPr>
              <w:cnfStyle w:val="000000000000" w:firstRow="0" w:lastRow="0" w:firstColumn="0" w:lastColumn="0" w:oddVBand="0" w:evenVBand="0" w:oddHBand="0" w:evenHBand="0" w:firstRowFirstColumn="0" w:firstRowLastColumn="0" w:lastRowFirstColumn="0" w:lastRowLastColumn="0"/>
            </w:pPr>
            <w:r w:rsidRPr="003E7534">
              <w:rPr>
                <w:rStyle w:val="HTMLCode"/>
                <w:rFonts w:ascii="Times New Roman" w:eastAsiaTheme="minorHAnsi" w:hAnsi="Times New Roman" w:cstheme="minorBidi"/>
                <w:sz w:val="26"/>
                <w:szCs w:val="22"/>
              </w:rPr>
              <w:t>Nội dung 1 Nội dung 2</w:t>
            </w:r>
          </w:p>
        </w:tc>
      </w:tr>
      <w:tr w:rsidR="003E7534" w:rsidRPr="003E7534" w14:paraId="04EC58F9" w14:textId="7C60343F" w:rsidTr="003E7534">
        <w:tc>
          <w:tcPr>
            <w:cnfStyle w:val="001000000000" w:firstRow="0" w:lastRow="0" w:firstColumn="1" w:lastColumn="0" w:oddVBand="0" w:evenVBand="0" w:oddHBand="0" w:evenHBand="0" w:firstRowFirstColumn="0" w:firstRowLastColumn="0" w:lastRowFirstColumn="0" w:lastRowLastColumn="0"/>
            <w:tcW w:w="1667" w:type="pct"/>
          </w:tcPr>
          <w:p w14:paraId="5238FBBF" w14:textId="4E46A3C1" w:rsidR="003E7534" w:rsidRPr="003E7534" w:rsidRDefault="003E7534" w:rsidP="003E7534">
            <w:r w:rsidRPr="003E7534">
              <w:rPr>
                <w:rStyle w:val="HTMLCode"/>
                <w:rFonts w:ascii="Times New Roman" w:eastAsiaTheme="minorHAnsi" w:hAnsi="Times New Roman" w:cstheme="minorBidi"/>
                <w:sz w:val="26"/>
                <w:szCs w:val="22"/>
              </w:rPr>
              <w:t>&lt;hr&gt;</w:t>
            </w:r>
          </w:p>
        </w:tc>
        <w:tc>
          <w:tcPr>
            <w:tcW w:w="1667" w:type="pct"/>
          </w:tcPr>
          <w:p w14:paraId="6F1E9FFB" w14:textId="0704F277" w:rsidR="003E7534" w:rsidRPr="003E7534" w:rsidRDefault="003E7534" w:rsidP="003E7534">
            <w:pPr>
              <w:cnfStyle w:val="000000000000" w:firstRow="0" w:lastRow="0" w:firstColumn="0" w:lastColumn="0" w:oddVBand="0" w:evenVBand="0" w:oddHBand="0" w:evenHBand="0" w:firstRowFirstColumn="0" w:firstRowLastColumn="0" w:lastRowFirstColumn="0" w:lastRowLastColumn="0"/>
            </w:pPr>
            <w:r w:rsidRPr="003E7534">
              <w:t>Ngắt chủ đề, hiển thị đường kẻ ngang.</w:t>
            </w:r>
          </w:p>
        </w:tc>
        <w:tc>
          <w:tcPr>
            <w:tcW w:w="1666" w:type="pct"/>
          </w:tcPr>
          <w:p w14:paraId="11C1401D" w14:textId="63D6806B" w:rsidR="003E7534" w:rsidRPr="003E7534" w:rsidRDefault="003E7534" w:rsidP="003E7534">
            <w:pPr>
              <w:cnfStyle w:val="000000000000" w:firstRow="0" w:lastRow="0" w:firstColumn="0" w:lastColumn="0" w:oddVBand="0" w:evenVBand="0" w:oddHBand="0" w:evenHBand="0" w:firstRowFirstColumn="0" w:firstRowLastColumn="0" w:lastRowFirstColumn="0" w:lastRowLastColumn="0"/>
            </w:pPr>
            <w:r w:rsidRPr="003E7534">
              <w:rPr>
                <w:rStyle w:val="HTMLCode"/>
                <w:rFonts w:ascii="Times New Roman" w:eastAsiaTheme="minorHAnsi" w:hAnsi="Times New Roman" w:cstheme="minorBidi"/>
                <w:sz w:val="26"/>
                <w:szCs w:val="22"/>
              </w:rPr>
              <w:t>&lt;p&gt;Phần 1&lt;/p&gt;&lt;hr&gt;&lt;p&gt;Phần 2&lt;/p&gt;</w:t>
            </w:r>
          </w:p>
        </w:tc>
      </w:tr>
      <w:tr w:rsidR="003E7534" w:rsidRPr="003E7534" w14:paraId="249C8CF9" w14:textId="549A656B" w:rsidTr="003E7534">
        <w:tc>
          <w:tcPr>
            <w:cnfStyle w:val="001000000000" w:firstRow="0" w:lastRow="0" w:firstColumn="1" w:lastColumn="0" w:oddVBand="0" w:evenVBand="0" w:oddHBand="0" w:evenHBand="0" w:firstRowFirstColumn="0" w:firstRowLastColumn="0" w:lastRowFirstColumn="0" w:lastRowLastColumn="0"/>
            <w:tcW w:w="1667" w:type="pct"/>
          </w:tcPr>
          <w:p w14:paraId="551EEE5C" w14:textId="370963C3" w:rsidR="003E7534" w:rsidRPr="003E7534" w:rsidRDefault="003E7534" w:rsidP="003E7534">
            <w:r w:rsidRPr="003E7534">
              <w:rPr>
                <w:rStyle w:val="HTMLCode"/>
                <w:rFonts w:ascii="Times New Roman" w:eastAsiaTheme="minorHAnsi" w:hAnsi="Times New Roman" w:cstheme="minorBidi"/>
                <w:sz w:val="26"/>
                <w:szCs w:val="22"/>
              </w:rPr>
              <w:t>&lt;strong&gt;</w:t>
            </w:r>
          </w:p>
        </w:tc>
        <w:tc>
          <w:tcPr>
            <w:tcW w:w="1667" w:type="pct"/>
          </w:tcPr>
          <w:p w14:paraId="1EAB16F6" w14:textId="7E44EFFA" w:rsidR="003E7534" w:rsidRPr="003E7534" w:rsidRDefault="003E7534" w:rsidP="003E7534">
            <w:pPr>
              <w:cnfStyle w:val="000000000000" w:firstRow="0" w:lastRow="0" w:firstColumn="0" w:lastColumn="0" w:oddVBand="0" w:evenVBand="0" w:oddHBand="0" w:evenHBand="0" w:firstRowFirstColumn="0" w:firstRowLastColumn="0" w:lastRowFirstColumn="0" w:lastRowLastColumn="0"/>
            </w:pPr>
            <w:r w:rsidRPr="003E7534">
              <w:t>Văn bản quan trọng, thường in đậm.</w:t>
            </w:r>
          </w:p>
        </w:tc>
        <w:tc>
          <w:tcPr>
            <w:tcW w:w="1666" w:type="pct"/>
          </w:tcPr>
          <w:p w14:paraId="42318E2A" w14:textId="35B7363E" w:rsidR="003E7534" w:rsidRPr="003E7534" w:rsidRDefault="003E7534" w:rsidP="003E7534">
            <w:pPr>
              <w:cnfStyle w:val="000000000000" w:firstRow="0" w:lastRow="0" w:firstColumn="0" w:lastColumn="0" w:oddVBand="0" w:evenVBand="0" w:oddHBand="0" w:evenHBand="0" w:firstRowFirstColumn="0" w:firstRowLastColumn="0" w:lastRowFirstColumn="0" w:lastRowLastColumn="0"/>
            </w:pPr>
            <w:r w:rsidRPr="003E7534">
              <w:rPr>
                <w:rStyle w:val="HTMLCode"/>
                <w:rFonts w:ascii="Times New Roman" w:eastAsiaTheme="minorHAnsi" w:hAnsi="Times New Roman" w:cstheme="minorBidi"/>
                <w:sz w:val="26"/>
                <w:szCs w:val="22"/>
              </w:rPr>
              <w:t>&lt;strong&gt;Nội dung quan trọng&lt;/strong&gt;</w:t>
            </w:r>
          </w:p>
        </w:tc>
      </w:tr>
      <w:tr w:rsidR="003E7534" w:rsidRPr="003E7534" w14:paraId="692E719C" w14:textId="4B3E48DD" w:rsidTr="003E7534">
        <w:tc>
          <w:tcPr>
            <w:cnfStyle w:val="001000000000" w:firstRow="0" w:lastRow="0" w:firstColumn="1" w:lastColumn="0" w:oddVBand="0" w:evenVBand="0" w:oddHBand="0" w:evenHBand="0" w:firstRowFirstColumn="0" w:firstRowLastColumn="0" w:lastRowFirstColumn="0" w:lastRowLastColumn="0"/>
            <w:tcW w:w="1667" w:type="pct"/>
          </w:tcPr>
          <w:p w14:paraId="7A1DF470" w14:textId="50A8BC11" w:rsidR="003E7534" w:rsidRPr="003E7534" w:rsidRDefault="003E7534" w:rsidP="003E7534">
            <w:r w:rsidRPr="003E7534">
              <w:rPr>
                <w:rStyle w:val="HTMLCode"/>
                <w:rFonts w:ascii="Times New Roman" w:eastAsiaTheme="minorHAnsi" w:hAnsi="Times New Roman" w:cstheme="minorBidi"/>
                <w:sz w:val="26"/>
                <w:szCs w:val="22"/>
              </w:rPr>
              <w:t>&lt;em&gt;</w:t>
            </w:r>
          </w:p>
        </w:tc>
        <w:tc>
          <w:tcPr>
            <w:tcW w:w="1667" w:type="pct"/>
          </w:tcPr>
          <w:p w14:paraId="6A375E6D" w14:textId="7443C651" w:rsidR="003E7534" w:rsidRPr="003E7534" w:rsidRDefault="003E7534" w:rsidP="003E7534">
            <w:pPr>
              <w:cnfStyle w:val="000000000000" w:firstRow="0" w:lastRow="0" w:firstColumn="0" w:lastColumn="0" w:oddVBand="0" w:evenVBand="0" w:oddHBand="0" w:evenHBand="0" w:firstRowFirstColumn="0" w:firstRowLastColumn="0" w:lastRowFirstColumn="0" w:lastRowLastColumn="0"/>
            </w:pPr>
            <w:r w:rsidRPr="003E7534">
              <w:t>Văn bản nhấn mạnh, thường in nghiêng.</w:t>
            </w:r>
          </w:p>
        </w:tc>
        <w:tc>
          <w:tcPr>
            <w:tcW w:w="1666" w:type="pct"/>
          </w:tcPr>
          <w:p w14:paraId="2F7E1F27" w14:textId="671C1213" w:rsidR="003E7534" w:rsidRPr="003E7534" w:rsidRDefault="003E7534" w:rsidP="003E7534">
            <w:pPr>
              <w:cnfStyle w:val="000000000000" w:firstRow="0" w:lastRow="0" w:firstColumn="0" w:lastColumn="0" w:oddVBand="0" w:evenVBand="0" w:oddHBand="0" w:evenHBand="0" w:firstRowFirstColumn="0" w:firstRowLastColumn="0" w:lastRowFirstColumn="0" w:lastRowLastColumn="0"/>
            </w:pPr>
            <w:r w:rsidRPr="003E7534">
              <w:rPr>
                <w:rStyle w:val="HTMLCode"/>
                <w:rFonts w:ascii="Times New Roman" w:eastAsiaTheme="minorHAnsi" w:hAnsi="Times New Roman" w:cstheme="minorBidi"/>
                <w:sz w:val="26"/>
                <w:szCs w:val="22"/>
              </w:rPr>
              <w:t>&lt;em&gt;Nội dung cần nhấn mạnh&lt;/em&gt;</w:t>
            </w:r>
          </w:p>
        </w:tc>
      </w:tr>
    </w:tbl>
    <w:p w14:paraId="315FE733" w14:textId="77777777" w:rsidR="003E7534" w:rsidRPr="003E7534" w:rsidRDefault="003E7534" w:rsidP="003E7534"/>
    <w:p w14:paraId="35219ABE" w14:textId="12361729" w:rsidR="008D78F3" w:rsidRDefault="008D78F3" w:rsidP="008D78F3">
      <w:pPr>
        <w:pStyle w:val="Heading4"/>
      </w:pPr>
      <w:bookmarkStart w:id="25" w:name="_Toc231803076"/>
      <w:r>
        <w:t>Thẻ liên kết và hình ảnh</w:t>
      </w:r>
      <w:bookmarkEnd w:id="25"/>
    </w:p>
    <w:p w14:paraId="51E29A55" w14:textId="0CB36C13" w:rsidR="00501EA5" w:rsidRDefault="00501EA5" w:rsidP="00501EA5">
      <w:pPr>
        <w:pStyle w:val="Caption"/>
        <w:keepNext/>
      </w:pPr>
      <w:bookmarkStart w:id="26" w:name="_Toc231803167"/>
      <w:r>
        <w:t xml:space="preserve">Bảng </w:t>
      </w:r>
      <w:r w:rsidR="00BB6D79">
        <w:fldChar w:fldCharType="begin"/>
      </w:r>
      <w:r w:rsidR="00BB6D79">
        <w:instrText xml:space="preserve"> STYLEREF 1 \s </w:instrText>
      </w:r>
      <w:r w:rsidR="00BB6D79">
        <w:fldChar w:fldCharType="separate"/>
      </w:r>
      <w:r w:rsidR="00BB6D79">
        <w:t>2</w:t>
      </w:r>
      <w:r w:rsidR="00BB6D79">
        <w:fldChar w:fldCharType="end"/>
      </w:r>
      <w:r w:rsidR="00BB6D79">
        <w:t>.</w:t>
      </w:r>
      <w:r w:rsidR="00BB6D79">
        <w:fldChar w:fldCharType="begin"/>
      </w:r>
      <w:r w:rsidR="00BB6D79">
        <w:instrText xml:space="preserve"> SEQ Bảng \* ARABIC \s 1 </w:instrText>
      </w:r>
      <w:r w:rsidR="00BB6D79">
        <w:fldChar w:fldCharType="separate"/>
      </w:r>
      <w:r w:rsidR="00BB6D79">
        <w:t>4</w:t>
      </w:r>
      <w:r w:rsidR="00BB6D79">
        <w:fldChar w:fldCharType="end"/>
      </w:r>
      <w:r>
        <w:t>: So sánh thẻ &lt;a&gt; và &lt;img&gt;</w:t>
      </w:r>
      <w:bookmarkEnd w:id="26"/>
    </w:p>
    <w:tbl>
      <w:tblPr>
        <w:tblStyle w:val="myTable"/>
        <w:tblW w:w="0" w:type="auto"/>
        <w:tblLook w:val="04A0" w:firstRow="1" w:lastRow="0" w:firstColumn="1" w:lastColumn="0" w:noHBand="0" w:noVBand="1"/>
      </w:tblPr>
      <w:tblGrid>
        <w:gridCol w:w="2255"/>
        <w:gridCol w:w="2558"/>
        <w:gridCol w:w="3955"/>
      </w:tblGrid>
      <w:tr w:rsidR="003E7534" w:rsidRPr="003E7534" w14:paraId="2BDDEB27" w14:textId="77777777" w:rsidTr="003E7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Pr>
          <w:p w14:paraId="431B87D9" w14:textId="223FBB41" w:rsidR="003E7534" w:rsidRPr="003E7534" w:rsidRDefault="003E7534" w:rsidP="003E7534">
            <w:r w:rsidRPr="003E7534">
              <w:rPr>
                <w:rStyle w:val="Strong"/>
                <w:b/>
                <w:bCs w:val="0"/>
              </w:rPr>
              <w:t>Thẻ HTML</w:t>
            </w:r>
          </w:p>
        </w:tc>
        <w:tc>
          <w:tcPr>
            <w:tcW w:w="2926" w:type="dxa"/>
          </w:tcPr>
          <w:p w14:paraId="12376E5B" w14:textId="01FF7C6B" w:rsidR="003E7534" w:rsidRPr="003E7534" w:rsidRDefault="003E7534" w:rsidP="003E7534">
            <w:pPr>
              <w:cnfStyle w:val="100000000000" w:firstRow="1" w:lastRow="0" w:firstColumn="0" w:lastColumn="0" w:oddVBand="0" w:evenVBand="0" w:oddHBand="0" w:evenHBand="0" w:firstRowFirstColumn="0" w:firstRowLastColumn="0" w:lastRowFirstColumn="0" w:lastRowLastColumn="0"/>
            </w:pPr>
            <w:r w:rsidRPr="003E7534">
              <w:rPr>
                <w:rStyle w:val="Strong"/>
                <w:b/>
                <w:bCs w:val="0"/>
              </w:rPr>
              <w:t>Chức năng</w:t>
            </w:r>
          </w:p>
        </w:tc>
        <w:tc>
          <w:tcPr>
            <w:tcW w:w="2926" w:type="dxa"/>
          </w:tcPr>
          <w:p w14:paraId="73916508" w14:textId="4154B324" w:rsidR="003E7534" w:rsidRPr="003E7534" w:rsidRDefault="003E7534" w:rsidP="003E7534">
            <w:pPr>
              <w:cnfStyle w:val="100000000000" w:firstRow="1" w:lastRow="0" w:firstColumn="0" w:lastColumn="0" w:oddVBand="0" w:evenVBand="0" w:oddHBand="0" w:evenHBand="0" w:firstRowFirstColumn="0" w:firstRowLastColumn="0" w:lastRowFirstColumn="0" w:lastRowLastColumn="0"/>
            </w:pPr>
            <w:r w:rsidRPr="003E7534">
              <w:rPr>
                <w:rStyle w:val="Strong"/>
                <w:b/>
                <w:bCs w:val="0"/>
              </w:rPr>
              <w:t>Ví dụ</w:t>
            </w:r>
          </w:p>
        </w:tc>
      </w:tr>
      <w:tr w:rsidR="003E7534" w:rsidRPr="003E7534" w14:paraId="5B1E3272" w14:textId="77777777" w:rsidTr="003E7534">
        <w:tc>
          <w:tcPr>
            <w:cnfStyle w:val="001000000000" w:firstRow="0" w:lastRow="0" w:firstColumn="1" w:lastColumn="0" w:oddVBand="0" w:evenVBand="0" w:oddHBand="0" w:evenHBand="0" w:firstRowFirstColumn="0" w:firstRowLastColumn="0" w:lastRowFirstColumn="0" w:lastRowLastColumn="0"/>
            <w:tcW w:w="2926" w:type="dxa"/>
          </w:tcPr>
          <w:p w14:paraId="7B930BC2" w14:textId="6969549A" w:rsidR="003E7534" w:rsidRPr="003E7534" w:rsidRDefault="003E7534" w:rsidP="003E7534">
            <w:r w:rsidRPr="003E7534">
              <w:rPr>
                <w:rStyle w:val="HTMLCode"/>
                <w:rFonts w:ascii="Times New Roman" w:eastAsiaTheme="minorHAnsi" w:hAnsi="Times New Roman" w:cstheme="minorBidi"/>
                <w:sz w:val="26"/>
                <w:szCs w:val="22"/>
              </w:rPr>
              <w:t>&lt;a&gt;</w:t>
            </w:r>
            <w:r w:rsidRPr="003E7534">
              <w:t xml:space="preserve"> (Liên kết)</w:t>
            </w:r>
          </w:p>
        </w:tc>
        <w:tc>
          <w:tcPr>
            <w:tcW w:w="2926" w:type="dxa"/>
          </w:tcPr>
          <w:p w14:paraId="53371473" w14:textId="08DF97B4" w:rsidR="003E7534" w:rsidRPr="003E7534" w:rsidRDefault="003E7534" w:rsidP="003E7534">
            <w:pPr>
              <w:cnfStyle w:val="000000000000" w:firstRow="0" w:lastRow="0" w:firstColumn="0" w:lastColumn="0" w:oddVBand="0" w:evenVBand="0" w:oddHBand="0" w:evenHBand="0" w:firstRowFirstColumn="0" w:firstRowLastColumn="0" w:lastRowFirstColumn="0" w:lastRowLastColumn="0"/>
            </w:pPr>
            <w:r w:rsidRPr="003E7534">
              <w:t xml:space="preserve">Tạo hyperlink, cho phép di chuyển giữa các tài liệu hoặc trang web. Có thể áp dụng cho văn bản, hình ảnh, nút bấm. Thuộc tính </w:t>
            </w:r>
            <w:r w:rsidRPr="003E7534">
              <w:rPr>
                <w:rStyle w:val="HTMLCode"/>
                <w:rFonts w:ascii="Times New Roman" w:eastAsiaTheme="minorHAnsi" w:hAnsi="Times New Roman" w:cstheme="minorBidi"/>
                <w:sz w:val="26"/>
                <w:szCs w:val="22"/>
              </w:rPr>
              <w:t>target="_blank"</w:t>
            </w:r>
            <w:r w:rsidRPr="003E7534">
              <w:t xml:space="preserve"> mở liên kết ở tab mới.</w:t>
            </w:r>
          </w:p>
        </w:tc>
        <w:tc>
          <w:tcPr>
            <w:tcW w:w="2926" w:type="dxa"/>
          </w:tcPr>
          <w:p w14:paraId="03186D1A" w14:textId="04CB7C42" w:rsidR="003E7534" w:rsidRPr="003E7534" w:rsidRDefault="003E7534" w:rsidP="003E7534">
            <w:pPr>
              <w:cnfStyle w:val="000000000000" w:firstRow="0" w:lastRow="0" w:firstColumn="0" w:lastColumn="0" w:oddVBand="0" w:evenVBand="0" w:oddHBand="0" w:evenHBand="0" w:firstRowFirstColumn="0" w:firstRowLastColumn="0" w:lastRowFirstColumn="0" w:lastRowLastColumn="0"/>
            </w:pPr>
            <w:r w:rsidRPr="003E7534">
              <w:rPr>
                <w:rStyle w:val="HTMLCode"/>
                <w:rFonts w:ascii="Times New Roman" w:eastAsiaTheme="minorHAnsi" w:hAnsi="Times New Roman" w:cstheme="minorBidi"/>
                <w:sz w:val="26"/>
                <w:szCs w:val="22"/>
              </w:rPr>
              <w:t>&lt;a href="html/Gioithieu.html"&gt;Truy cập Giới thiệu&lt;/a&gt;</w:t>
            </w:r>
            <w:r w:rsidRPr="003E7534">
              <w:t xml:space="preserve"> </w:t>
            </w:r>
            <w:r w:rsidRPr="003E7534">
              <w:rPr>
                <w:rStyle w:val="HTMLCode"/>
                <w:rFonts w:ascii="Times New Roman" w:eastAsiaTheme="minorHAnsi" w:hAnsi="Times New Roman" w:cstheme="minorBidi"/>
                <w:sz w:val="26"/>
                <w:szCs w:val="22"/>
              </w:rPr>
              <w:t>&lt;a href="https://www.w3schools.com" target="_blank"&gt;&lt;img src="logo.png" alt="Logo W3School"&gt;&lt;/a&gt;</w:t>
            </w:r>
          </w:p>
        </w:tc>
      </w:tr>
      <w:tr w:rsidR="003E7534" w:rsidRPr="003E7534" w14:paraId="6A67E462" w14:textId="77777777" w:rsidTr="003E7534">
        <w:tc>
          <w:tcPr>
            <w:cnfStyle w:val="001000000000" w:firstRow="0" w:lastRow="0" w:firstColumn="1" w:lastColumn="0" w:oddVBand="0" w:evenVBand="0" w:oddHBand="0" w:evenHBand="0" w:firstRowFirstColumn="0" w:firstRowLastColumn="0" w:lastRowFirstColumn="0" w:lastRowLastColumn="0"/>
            <w:tcW w:w="2926" w:type="dxa"/>
          </w:tcPr>
          <w:p w14:paraId="30821B81" w14:textId="0D6A955F" w:rsidR="003E7534" w:rsidRPr="003E7534" w:rsidRDefault="003E7534" w:rsidP="003E7534">
            <w:r w:rsidRPr="003E7534">
              <w:rPr>
                <w:rStyle w:val="HTMLCode"/>
                <w:rFonts w:ascii="Times New Roman" w:eastAsiaTheme="minorHAnsi" w:hAnsi="Times New Roman" w:cstheme="minorBidi"/>
                <w:sz w:val="26"/>
                <w:szCs w:val="22"/>
              </w:rPr>
              <w:lastRenderedPageBreak/>
              <w:t>&lt;img&gt;</w:t>
            </w:r>
            <w:r w:rsidRPr="003E7534">
              <w:t xml:space="preserve"> (Hình ảnh)</w:t>
            </w:r>
          </w:p>
        </w:tc>
        <w:tc>
          <w:tcPr>
            <w:tcW w:w="2926" w:type="dxa"/>
          </w:tcPr>
          <w:p w14:paraId="0A65F769" w14:textId="4CF10320" w:rsidR="003E7534" w:rsidRPr="003E7534" w:rsidRDefault="003E7534" w:rsidP="003E7534">
            <w:pPr>
              <w:cnfStyle w:val="000000000000" w:firstRow="0" w:lastRow="0" w:firstColumn="0" w:lastColumn="0" w:oddVBand="0" w:evenVBand="0" w:oddHBand="0" w:evenHBand="0" w:firstRowFirstColumn="0" w:firstRowLastColumn="0" w:lastRowFirstColumn="0" w:lastRowLastColumn="0"/>
            </w:pPr>
            <w:r w:rsidRPr="003E7534">
              <w:t xml:space="preserve">Nhúng hình ảnh vào trang web. Là thẻ trống, không có thẻ đóng. Thuộc tính bắt buộc: </w:t>
            </w:r>
            <w:r w:rsidRPr="003E7534">
              <w:rPr>
                <w:rStyle w:val="HTMLCode"/>
                <w:rFonts w:ascii="Times New Roman" w:eastAsiaTheme="minorHAnsi" w:hAnsi="Times New Roman" w:cstheme="minorBidi"/>
                <w:sz w:val="26"/>
                <w:szCs w:val="22"/>
              </w:rPr>
              <w:t>src</w:t>
            </w:r>
            <w:r w:rsidRPr="003E7534">
              <w:t xml:space="preserve"> (đường dẫn ảnh), </w:t>
            </w:r>
            <w:r w:rsidRPr="003E7534">
              <w:rPr>
                <w:rStyle w:val="HTMLCode"/>
                <w:rFonts w:ascii="Times New Roman" w:eastAsiaTheme="minorHAnsi" w:hAnsi="Times New Roman" w:cstheme="minorBidi"/>
                <w:sz w:val="26"/>
                <w:szCs w:val="22"/>
              </w:rPr>
              <w:t>alt</w:t>
            </w:r>
            <w:r w:rsidRPr="003E7534">
              <w:t xml:space="preserve"> (mô tả thay thế).</w:t>
            </w:r>
          </w:p>
        </w:tc>
        <w:tc>
          <w:tcPr>
            <w:tcW w:w="2926" w:type="dxa"/>
          </w:tcPr>
          <w:p w14:paraId="04D13EEE" w14:textId="5511C382" w:rsidR="003E7534" w:rsidRPr="003E7534" w:rsidRDefault="003E7534" w:rsidP="003E7534">
            <w:pPr>
              <w:cnfStyle w:val="000000000000" w:firstRow="0" w:lastRow="0" w:firstColumn="0" w:lastColumn="0" w:oddVBand="0" w:evenVBand="0" w:oddHBand="0" w:evenHBand="0" w:firstRowFirstColumn="0" w:firstRowLastColumn="0" w:lastRowFirstColumn="0" w:lastRowLastColumn="0"/>
            </w:pPr>
            <w:r w:rsidRPr="003E7534">
              <w:rPr>
                <w:rStyle w:val="HTMLCode"/>
                <w:rFonts w:ascii="Times New Roman" w:eastAsiaTheme="minorHAnsi" w:hAnsi="Times New Roman" w:cstheme="minorBidi"/>
                <w:sz w:val="26"/>
                <w:szCs w:val="22"/>
              </w:rPr>
              <w:t>&lt;img src="flower.jpg" alt="Hình ảnh một bông hoa"&gt;</w:t>
            </w:r>
          </w:p>
        </w:tc>
      </w:tr>
    </w:tbl>
    <w:p w14:paraId="7036A4BC" w14:textId="77777777" w:rsidR="003E7534" w:rsidRPr="003E7534" w:rsidRDefault="003E7534" w:rsidP="003E7534"/>
    <w:p w14:paraId="22008EFA" w14:textId="4608F411" w:rsidR="008D78F3" w:rsidRDefault="007E5195" w:rsidP="008D78F3">
      <w:pPr>
        <w:pStyle w:val="Heading4"/>
      </w:pPr>
      <w:bookmarkStart w:id="27" w:name="_Toc231803077"/>
      <w:r>
        <w:t>Danh sách trong HTML</w:t>
      </w:r>
      <w:bookmarkEnd w:id="27"/>
    </w:p>
    <w:p w14:paraId="3799CEC7" w14:textId="51C40819" w:rsidR="00501EA5" w:rsidRDefault="00501EA5" w:rsidP="00501EA5">
      <w:pPr>
        <w:pStyle w:val="Caption"/>
        <w:keepNext/>
      </w:pPr>
      <w:bookmarkStart w:id="28" w:name="_Toc231803168"/>
      <w:r>
        <w:t xml:space="preserve">Bảng </w:t>
      </w:r>
      <w:r w:rsidR="00BB6D79">
        <w:fldChar w:fldCharType="begin"/>
      </w:r>
      <w:r w:rsidR="00BB6D79">
        <w:instrText xml:space="preserve"> STYLEREF 1 \s </w:instrText>
      </w:r>
      <w:r w:rsidR="00BB6D79">
        <w:fldChar w:fldCharType="separate"/>
      </w:r>
      <w:r w:rsidR="00BB6D79">
        <w:t>2</w:t>
      </w:r>
      <w:r w:rsidR="00BB6D79">
        <w:fldChar w:fldCharType="end"/>
      </w:r>
      <w:r w:rsidR="00BB6D79">
        <w:t>.</w:t>
      </w:r>
      <w:r w:rsidR="00BB6D79">
        <w:fldChar w:fldCharType="begin"/>
      </w:r>
      <w:r w:rsidR="00BB6D79">
        <w:instrText xml:space="preserve"> SEQ Bảng \* ARABIC \s 1 </w:instrText>
      </w:r>
      <w:r w:rsidR="00BB6D79">
        <w:fldChar w:fldCharType="separate"/>
      </w:r>
      <w:r w:rsidR="00BB6D79">
        <w:t>5</w:t>
      </w:r>
      <w:r w:rsidR="00BB6D79">
        <w:fldChar w:fldCharType="end"/>
      </w:r>
      <w:r>
        <w:t>: So sánh các thẻ &lt;ul&gt;, &lt;ol&gt; và &lt;dl&gt;</w:t>
      </w:r>
      <w:bookmarkEnd w:id="28"/>
    </w:p>
    <w:tbl>
      <w:tblPr>
        <w:tblStyle w:val="myTable"/>
        <w:tblW w:w="0" w:type="auto"/>
        <w:tblLook w:val="04A0" w:firstRow="1" w:lastRow="0" w:firstColumn="1" w:lastColumn="0" w:noHBand="0" w:noVBand="1"/>
      </w:tblPr>
      <w:tblGrid>
        <w:gridCol w:w="1696"/>
        <w:gridCol w:w="1664"/>
        <w:gridCol w:w="1765"/>
        <w:gridCol w:w="3643"/>
      </w:tblGrid>
      <w:tr w:rsidR="003E7534" w:rsidRPr="003E7534" w14:paraId="5BF921A0" w14:textId="77777777" w:rsidTr="003E7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4" w:type="dxa"/>
          </w:tcPr>
          <w:p w14:paraId="555F0282" w14:textId="0F3AE880" w:rsidR="003E7534" w:rsidRPr="003E7534" w:rsidRDefault="003E7534" w:rsidP="003E7534">
            <w:r w:rsidRPr="003E7534">
              <w:rPr>
                <w:rStyle w:val="Strong"/>
                <w:b/>
                <w:bCs w:val="0"/>
              </w:rPr>
              <w:t>Loại danh sách</w:t>
            </w:r>
          </w:p>
        </w:tc>
        <w:tc>
          <w:tcPr>
            <w:tcW w:w="2194" w:type="dxa"/>
          </w:tcPr>
          <w:p w14:paraId="38F00A1F" w14:textId="61F62FF8" w:rsidR="003E7534" w:rsidRPr="003E7534" w:rsidRDefault="003E7534" w:rsidP="003E7534">
            <w:pPr>
              <w:cnfStyle w:val="100000000000" w:firstRow="1" w:lastRow="0" w:firstColumn="0" w:lastColumn="0" w:oddVBand="0" w:evenVBand="0" w:oddHBand="0" w:evenHBand="0" w:firstRowFirstColumn="0" w:firstRowLastColumn="0" w:lastRowFirstColumn="0" w:lastRowLastColumn="0"/>
            </w:pPr>
            <w:r w:rsidRPr="003E7534">
              <w:rPr>
                <w:rStyle w:val="Strong"/>
                <w:b/>
                <w:bCs w:val="0"/>
              </w:rPr>
              <w:t>Thẻ sử dụng</w:t>
            </w:r>
          </w:p>
        </w:tc>
        <w:tc>
          <w:tcPr>
            <w:tcW w:w="2195" w:type="dxa"/>
          </w:tcPr>
          <w:p w14:paraId="6BC11961" w14:textId="3C9B2326" w:rsidR="003E7534" w:rsidRPr="003E7534" w:rsidRDefault="003E7534" w:rsidP="003E7534">
            <w:pPr>
              <w:cnfStyle w:val="100000000000" w:firstRow="1" w:lastRow="0" w:firstColumn="0" w:lastColumn="0" w:oddVBand="0" w:evenVBand="0" w:oddHBand="0" w:evenHBand="0" w:firstRowFirstColumn="0" w:firstRowLastColumn="0" w:lastRowFirstColumn="0" w:lastRowLastColumn="0"/>
            </w:pPr>
            <w:r w:rsidRPr="003E7534">
              <w:rPr>
                <w:rStyle w:val="Strong"/>
                <w:b/>
                <w:bCs w:val="0"/>
              </w:rPr>
              <w:t>Đặc điểm</w:t>
            </w:r>
          </w:p>
        </w:tc>
        <w:tc>
          <w:tcPr>
            <w:tcW w:w="2195" w:type="dxa"/>
          </w:tcPr>
          <w:p w14:paraId="69F7A16F" w14:textId="26A02B6B" w:rsidR="003E7534" w:rsidRPr="003E7534" w:rsidRDefault="003E7534" w:rsidP="003E7534">
            <w:pPr>
              <w:cnfStyle w:val="100000000000" w:firstRow="1" w:lastRow="0" w:firstColumn="0" w:lastColumn="0" w:oddVBand="0" w:evenVBand="0" w:oddHBand="0" w:evenHBand="0" w:firstRowFirstColumn="0" w:firstRowLastColumn="0" w:lastRowFirstColumn="0" w:lastRowLastColumn="0"/>
            </w:pPr>
            <w:r w:rsidRPr="003E7534">
              <w:rPr>
                <w:rStyle w:val="Strong"/>
                <w:b/>
                <w:bCs w:val="0"/>
              </w:rPr>
              <w:t>Ví dụ</w:t>
            </w:r>
          </w:p>
        </w:tc>
      </w:tr>
      <w:tr w:rsidR="003E7534" w:rsidRPr="003E7534" w14:paraId="045D0443" w14:textId="77777777" w:rsidTr="003E7534">
        <w:tc>
          <w:tcPr>
            <w:cnfStyle w:val="001000000000" w:firstRow="0" w:lastRow="0" w:firstColumn="1" w:lastColumn="0" w:oddVBand="0" w:evenVBand="0" w:oddHBand="0" w:evenHBand="0" w:firstRowFirstColumn="0" w:firstRowLastColumn="0" w:lastRowFirstColumn="0" w:lastRowLastColumn="0"/>
            <w:tcW w:w="2194" w:type="dxa"/>
          </w:tcPr>
          <w:p w14:paraId="7F8BCC17" w14:textId="69AE6DB4" w:rsidR="003E7534" w:rsidRPr="003E7534" w:rsidRDefault="003E7534" w:rsidP="003E7534">
            <w:r w:rsidRPr="003E7534">
              <w:rPr>
                <w:rStyle w:val="Strong"/>
                <w:b w:val="0"/>
                <w:bCs w:val="0"/>
              </w:rPr>
              <w:t>Danh sách không thứ tự</w:t>
            </w:r>
          </w:p>
        </w:tc>
        <w:tc>
          <w:tcPr>
            <w:tcW w:w="2194" w:type="dxa"/>
          </w:tcPr>
          <w:p w14:paraId="31218DCF" w14:textId="63B37751" w:rsidR="003E7534" w:rsidRPr="003E7534" w:rsidRDefault="003E7534" w:rsidP="003E7534">
            <w:pPr>
              <w:cnfStyle w:val="000000000000" w:firstRow="0" w:lastRow="0" w:firstColumn="0" w:lastColumn="0" w:oddVBand="0" w:evenVBand="0" w:oddHBand="0" w:evenHBand="0" w:firstRowFirstColumn="0" w:firstRowLastColumn="0" w:lastRowFirstColumn="0" w:lastRowLastColumn="0"/>
            </w:pPr>
            <w:r w:rsidRPr="003E7534">
              <w:rPr>
                <w:rStyle w:val="HTMLCode"/>
                <w:rFonts w:ascii="Times New Roman" w:eastAsiaTheme="minorHAnsi" w:hAnsi="Times New Roman" w:cstheme="minorBidi"/>
                <w:sz w:val="26"/>
                <w:szCs w:val="22"/>
              </w:rPr>
              <w:t>&lt;ul&gt;</w:t>
            </w:r>
            <w:r w:rsidRPr="003E7534">
              <w:t xml:space="preserve"> + </w:t>
            </w:r>
            <w:r w:rsidRPr="003E7534">
              <w:rPr>
                <w:rStyle w:val="HTMLCode"/>
                <w:rFonts w:ascii="Times New Roman" w:eastAsiaTheme="minorHAnsi" w:hAnsi="Times New Roman" w:cstheme="minorBidi"/>
                <w:sz w:val="26"/>
                <w:szCs w:val="22"/>
              </w:rPr>
              <w:t>&lt;li&gt;</w:t>
            </w:r>
          </w:p>
        </w:tc>
        <w:tc>
          <w:tcPr>
            <w:tcW w:w="2195" w:type="dxa"/>
          </w:tcPr>
          <w:p w14:paraId="6F4A16FD" w14:textId="76F551F6" w:rsidR="003E7534" w:rsidRPr="003E7534" w:rsidRDefault="003E7534" w:rsidP="003E7534">
            <w:pPr>
              <w:cnfStyle w:val="000000000000" w:firstRow="0" w:lastRow="0" w:firstColumn="0" w:lastColumn="0" w:oddVBand="0" w:evenVBand="0" w:oddHBand="0" w:evenHBand="0" w:firstRowFirstColumn="0" w:firstRowLastColumn="0" w:lastRowFirstColumn="0" w:lastRowLastColumn="0"/>
            </w:pPr>
            <w:r w:rsidRPr="003E7534">
              <w:t>Hiển thị các mục với dấu đầu dòng (bullet).</w:t>
            </w:r>
          </w:p>
        </w:tc>
        <w:tc>
          <w:tcPr>
            <w:tcW w:w="2195" w:type="dxa"/>
          </w:tcPr>
          <w:p w14:paraId="0860CB1E" w14:textId="3C564E04" w:rsidR="003E7534" w:rsidRPr="003E7534" w:rsidRDefault="003E7534" w:rsidP="003E7534">
            <w:pPr>
              <w:cnfStyle w:val="000000000000" w:firstRow="0" w:lastRow="0" w:firstColumn="0" w:lastColumn="0" w:oddVBand="0" w:evenVBand="0" w:oddHBand="0" w:evenHBand="0" w:firstRowFirstColumn="0" w:firstRowLastColumn="0" w:lastRowFirstColumn="0" w:lastRowLastColumn="0"/>
            </w:pPr>
            <w:r w:rsidRPr="003E7534">
              <w:rPr>
                <w:rStyle w:val="HTMLCode"/>
                <w:rFonts w:ascii="Times New Roman" w:eastAsiaTheme="minorHAnsi" w:hAnsi="Times New Roman" w:cstheme="minorBidi"/>
                <w:sz w:val="26"/>
                <w:szCs w:val="22"/>
              </w:rPr>
              <w:t>&lt;ul&gt;&lt;li&gt;Iphone 15 Pro&lt;/li&gt;&lt;li&gt;Macbook Air M2&lt;/li&gt;&lt;/ul&gt;</w:t>
            </w:r>
          </w:p>
        </w:tc>
      </w:tr>
      <w:tr w:rsidR="003E7534" w:rsidRPr="003E7534" w14:paraId="4ADA3131" w14:textId="77777777" w:rsidTr="003E7534">
        <w:tc>
          <w:tcPr>
            <w:cnfStyle w:val="001000000000" w:firstRow="0" w:lastRow="0" w:firstColumn="1" w:lastColumn="0" w:oddVBand="0" w:evenVBand="0" w:oddHBand="0" w:evenHBand="0" w:firstRowFirstColumn="0" w:firstRowLastColumn="0" w:lastRowFirstColumn="0" w:lastRowLastColumn="0"/>
            <w:tcW w:w="2194" w:type="dxa"/>
          </w:tcPr>
          <w:p w14:paraId="7F7920F4" w14:textId="55FBCED6" w:rsidR="003E7534" w:rsidRPr="003E7534" w:rsidRDefault="003E7534" w:rsidP="003E7534">
            <w:r w:rsidRPr="003E7534">
              <w:rPr>
                <w:rStyle w:val="Strong"/>
                <w:b w:val="0"/>
                <w:bCs w:val="0"/>
              </w:rPr>
              <w:t>Danh sách có thứ tự</w:t>
            </w:r>
          </w:p>
        </w:tc>
        <w:tc>
          <w:tcPr>
            <w:tcW w:w="2194" w:type="dxa"/>
          </w:tcPr>
          <w:p w14:paraId="64F22DB2" w14:textId="383ACA59" w:rsidR="003E7534" w:rsidRPr="003E7534" w:rsidRDefault="003E7534" w:rsidP="003E7534">
            <w:pPr>
              <w:cnfStyle w:val="000000000000" w:firstRow="0" w:lastRow="0" w:firstColumn="0" w:lastColumn="0" w:oddVBand="0" w:evenVBand="0" w:oddHBand="0" w:evenHBand="0" w:firstRowFirstColumn="0" w:firstRowLastColumn="0" w:lastRowFirstColumn="0" w:lastRowLastColumn="0"/>
            </w:pPr>
            <w:r w:rsidRPr="003E7534">
              <w:rPr>
                <w:rStyle w:val="HTMLCode"/>
                <w:rFonts w:ascii="Times New Roman" w:eastAsiaTheme="minorHAnsi" w:hAnsi="Times New Roman" w:cstheme="minorBidi"/>
                <w:sz w:val="26"/>
                <w:szCs w:val="22"/>
              </w:rPr>
              <w:t>&lt;ol&gt;</w:t>
            </w:r>
            <w:r w:rsidRPr="003E7534">
              <w:t xml:space="preserve"> + </w:t>
            </w:r>
            <w:r w:rsidRPr="003E7534">
              <w:rPr>
                <w:rStyle w:val="HTMLCode"/>
                <w:rFonts w:ascii="Times New Roman" w:eastAsiaTheme="minorHAnsi" w:hAnsi="Times New Roman" w:cstheme="minorBidi"/>
                <w:sz w:val="26"/>
                <w:szCs w:val="22"/>
              </w:rPr>
              <w:t>&lt;li&gt;</w:t>
            </w:r>
          </w:p>
        </w:tc>
        <w:tc>
          <w:tcPr>
            <w:tcW w:w="2195" w:type="dxa"/>
          </w:tcPr>
          <w:p w14:paraId="39CFE5A6" w14:textId="427193AB" w:rsidR="003E7534" w:rsidRPr="003E7534" w:rsidRDefault="003E7534" w:rsidP="003E7534">
            <w:pPr>
              <w:cnfStyle w:val="000000000000" w:firstRow="0" w:lastRow="0" w:firstColumn="0" w:lastColumn="0" w:oddVBand="0" w:evenVBand="0" w:oddHBand="0" w:evenHBand="0" w:firstRowFirstColumn="0" w:firstRowLastColumn="0" w:lastRowFirstColumn="0" w:lastRowLastColumn="0"/>
            </w:pPr>
            <w:r w:rsidRPr="003E7534">
              <w:t>Các mục được đánh số theo thứ tự.</w:t>
            </w:r>
          </w:p>
        </w:tc>
        <w:tc>
          <w:tcPr>
            <w:tcW w:w="2195" w:type="dxa"/>
          </w:tcPr>
          <w:p w14:paraId="77A9DEED" w14:textId="1A3AF113" w:rsidR="003E7534" w:rsidRPr="003E7534" w:rsidRDefault="003E7534" w:rsidP="003E7534">
            <w:pPr>
              <w:cnfStyle w:val="000000000000" w:firstRow="0" w:lastRow="0" w:firstColumn="0" w:lastColumn="0" w:oddVBand="0" w:evenVBand="0" w:oddHBand="0" w:evenHBand="0" w:firstRowFirstColumn="0" w:firstRowLastColumn="0" w:lastRowFirstColumn="0" w:lastRowLastColumn="0"/>
            </w:pPr>
            <w:r w:rsidRPr="003E7534">
              <w:rPr>
                <w:rStyle w:val="HTMLCode"/>
                <w:rFonts w:ascii="Times New Roman" w:eastAsiaTheme="minorHAnsi" w:hAnsi="Times New Roman" w:cstheme="minorBidi"/>
                <w:sz w:val="26"/>
                <w:szCs w:val="22"/>
              </w:rPr>
              <w:t>&lt;ol&gt;&lt;li&gt;Galaxy S24 Ultra&lt;/li&gt;&lt;li&gt;Dell XPS 13&lt;/li&gt;&lt;/ol&gt;</w:t>
            </w:r>
          </w:p>
        </w:tc>
      </w:tr>
      <w:tr w:rsidR="003E7534" w:rsidRPr="003E7534" w14:paraId="391C8D0D" w14:textId="77777777" w:rsidTr="003E7534">
        <w:tc>
          <w:tcPr>
            <w:cnfStyle w:val="001000000000" w:firstRow="0" w:lastRow="0" w:firstColumn="1" w:lastColumn="0" w:oddVBand="0" w:evenVBand="0" w:oddHBand="0" w:evenHBand="0" w:firstRowFirstColumn="0" w:firstRowLastColumn="0" w:lastRowFirstColumn="0" w:lastRowLastColumn="0"/>
            <w:tcW w:w="2194" w:type="dxa"/>
          </w:tcPr>
          <w:p w14:paraId="2F9E11D3" w14:textId="623F133B" w:rsidR="003E7534" w:rsidRPr="003E7534" w:rsidRDefault="003E7534" w:rsidP="003E7534">
            <w:r w:rsidRPr="003E7534">
              <w:rPr>
                <w:rStyle w:val="Strong"/>
                <w:b w:val="0"/>
                <w:bCs w:val="0"/>
              </w:rPr>
              <w:t>Danh sách mô tả</w:t>
            </w:r>
          </w:p>
        </w:tc>
        <w:tc>
          <w:tcPr>
            <w:tcW w:w="2194" w:type="dxa"/>
          </w:tcPr>
          <w:p w14:paraId="5E1E8A24" w14:textId="28D1BA84" w:rsidR="003E7534" w:rsidRPr="003E7534" w:rsidRDefault="003E7534" w:rsidP="003E7534">
            <w:pPr>
              <w:cnfStyle w:val="000000000000" w:firstRow="0" w:lastRow="0" w:firstColumn="0" w:lastColumn="0" w:oddVBand="0" w:evenVBand="0" w:oddHBand="0" w:evenHBand="0" w:firstRowFirstColumn="0" w:firstRowLastColumn="0" w:lastRowFirstColumn="0" w:lastRowLastColumn="0"/>
            </w:pPr>
            <w:r w:rsidRPr="003E7534">
              <w:rPr>
                <w:rStyle w:val="HTMLCode"/>
                <w:rFonts w:ascii="Times New Roman" w:eastAsiaTheme="minorHAnsi" w:hAnsi="Times New Roman" w:cstheme="minorBidi"/>
                <w:sz w:val="26"/>
                <w:szCs w:val="22"/>
              </w:rPr>
              <w:t>&lt;dl&gt;</w:t>
            </w:r>
            <w:r w:rsidRPr="003E7534">
              <w:t xml:space="preserve">, </w:t>
            </w:r>
            <w:r w:rsidRPr="003E7534">
              <w:rPr>
                <w:rStyle w:val="HTMLCode"/>
                <w:rFonts w:ascii="Times New Roman" w:eastAsiaTheme="minorHAnsi" w:hAnsi="Times New Roman" w:cstheme="minorBidi"/>
                <w:sz w:val="26"/>
                <w:szCs w:val="22"/>
              </w:rPr>
              <w:t>&lt;dt&gt;</w:t>
            </w:r>
            <w:r w:rsidRPr="003E7534">
              <w:t xml:space="preserve">, </w:t>
            </w:r>
            <w:r w:rsidRPr="003E7534">
              <w:rPr>
                <w:rStyle w:val="HTMLCode"/>
                <w:rFonts w:ascii="Times New Roman" w:eastAsiaTheme="minorHAnsi" w:hAnsi="Times New Roman" w:cstheme="minorBidi"/>
                <w:sz w:val="26"/>
                <w:szCs w:val="22"/>
              </w:rPr>
              <w:t>&lt;dd&gt;</w:t>
            </w:r>
          </w:p>
        </w:tc>
        <w:tc>
          <w:tcPr>
            <w:tcW w:w="2195" w:type="dxa"/>
          </w:tcPr>
          <w:p w14:paraId="54A673A6" w14:textId="10ED2C01" w:rsidR="003E7534" w:rsidRPr="003E7534" w:rsidRDefault="003E7534" w:rsidP="003E7534">
            <w:pPr>
              <w:cnfStyle w:val="000000000000" w:firstRow="0" w:lastRow="0" w:firstColumn="0" w:lastColumn="0" w:oddVBand="0" w:evenVBand="0" w:oddHBand="0" w:evenHBand="0" w:firstRowFirstColumn="0" w:firstRowLastColumn="0" w:lastRowFirstColumn="0" w:lastRowLastColumn="0"/>
            </w:pPr>
            <w:r w:rsidRPr="003E7534">
              <w:t>Trình bày thuật ngữ và mô tả đi kèm.</w:t>
            </w:r>
          </w:p>
        </w:tc>
        <w:tc>
          <w:tcPr>
            <w:tcW w:w="2195" w:type="dxa"/>
          </w:tcPr>
          <w:p w14:paraId="10AF88B7" w14:textId="75BDD1DD" w:rsidR="003E7534" w:rsidRPr="003E7534" w:rsidRDefault="003E7534" w:rsidP="003E7534">
            <w:pPr>
              <w:cnfStyle w:val="000000000000" w:firstRow="0" w:lastRow="0" w:firstColumn="0" w:lastColumn="0" w:oddVBand="0" w:evenVBand="0" w:oddHBand="0" w:evenHBand="0" w:firstRowFirstColumn="0" w:firstRowLastColumn="0" w:lastRowFirstColumn="0" w:lastRowLastColumn="0"/>
            </w:pPr>
            <w:r w:rsidRPr="003E7534">
              <w:rPr>
                <w:rStyle w:val="HTMLCode"/>
                <w:rFonts w:ascii="Times New Roman" w:eastAsiaTheme="minorHAnsi" w:hAnsi="Times New Roman" w:cstheme="minorBidi"/>
                <w:sz w:val="26"/>
                <w:szCs w:val="22"/>
              </w:rPr>
              <w:t>&lt;dl&gt;&lt;dt&gt;HTML&lt;/dt&gt;&lt;dd&gt;Ngôn ngữ đánh dấu&lt;/dd&gt;&lt;/dl&gt;</w:t>
            </w:r>
          </w:p>
        </w:tc>
      </w:tr>
    </w:tbl>
    <w:p w14:paraId="70EF3445" w14:textId="77777777" w:rsidR="003E7534" w:rsidRPr="003E7534" w:rsidRDefault="003E7534" w:rsidP="003E7534"/>
    <w:p w14:paraId="6563F268" w14:textId="1A7ACFD9" w:rsidR="008D78F3" w:rsidRDefault="008D78F3" w:rsidP="008D78F3">
      <w:pPr>
        <w:pStyle w:val="Heading4"/>
      </w:pPr>
      <w:bookmarkStart w:id="29" w:name="_Toc231803078"/>
      <w:r>
        <w:t>Thẻ bố cục</w:t>
      </w:r>
      <w:bookmarkEnd w:id="29"/>
    </w:p>
    <w:p w14:paraId="4B3700E8" w14:textId="127E4161" w:rsidR="00501EA5" w:rsidRPr="00501EA5" w:rsidRDefault="00501EA5" w:rsidP="00501EA5">
      <w:pPr>
        <w:pStyle w:val="Caption"/>
      </w:pPr>
      <w:bookmarkStart w:id="30" w:name="_Toc231803169"/>
      <w:r>
        <w:t xml:space="preserve">Bảng </w:t>
      </w:r>
      <w:r w:rsidR="00BB6D79">
        <w:fldChar w:fldCharType="begin"/>
      </w:r>
      <w:r w:rsidR="00BB6D79">
        <w:instrText xml:space="preserve"> STYLEREF 1 \s </w:instrText>
      </w:r>
      <w:r w:rsidR="00BB6D79">
        <w:fldChar w:fldCharType="separate"/>
      </w:r>
      <w:r w:rsidR="00BB6D79">
        <w:t>2</w:t>
      </w:r>
      <w:r w:rsidR="00BB6D79">
        <w:fldChar w:fldCharType="end"/>
      </w:r>
      <w:r w:rsidR="00BB6D79">
        <w:t>.</w:t>
      </w:r>
      <w:r w:rsidR="00BB6D79">
        <w:fldChar w:fldCharType="begin"/>
      </w:r>
      <w:r w:rsidR="00BB6D79">
        <w:instrText xml:space="preserve"> SEQ Bảng \* ARABIC \s 1 </w:instrText>
      </w:r>
      <w:r w:rsidR="00BB6D79">
        <w:fldChar w:fldCharType="separate"/>
      </w:r>
      <w:r w:rsidR="00BB6D79">
        <w:t>6</w:t>
      </w:r>
      <w:r w:rsidR="00BB6D79">
        <w:fldChar w:fldCharType="end"/>
      </w:r>
      <w:r>
        <w:t>: So sánh thẻ &lt;div&gt; và &lt;span&gt;</w:t>
      </w:r>
      <w:bookmarkEnd w:id="30"/>
    </w:p>
    <w:tbl>
      <w:tblPr>
        <w:tblStyle w:val="myTable"/>
        <w:tblW w:w="0" w:type="auto"/>
        <w:tblLook w:val="04A0" w:firstRow="1" w:lastRow="0" w:firstColumn="1" w:lastColumn="0" w:noHBand="0" w:noVBand="1"/>
      </w:tblPr>
      <w:tblGrid>
        <w:gridCol w:w="2049"/>
        <w:gridCol w:w="2033"/>
        <w:gridCol w:w="2076"/>
        <w:gridCol w:w="2610"/>
      </w:tblGrid>
      <w:tr w:rsidR="00501EA5" w:rsidRPr="00501EA5" w14:paraId="66539241" w14:textId="77777777" w:rsidTr="00501E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4" w:type="dxa"/>
          </w:tcPr>
          <w:p w14:paraId="2E8AF8E0" w14:textId="25573B60" w:rsidR="00501EA5" w:rsidRPr="00501EA5" w:rsidRDefault="00501EA5" w:rsidP="00501EA5">
            <w:r w:rsidRPr="00501EA5">
              <w:rPr>
                <w:rStyle w:val="Strong"/>
                <w:b/>
                <w:bCs w:val="0"/>
              </w:rPr>
              <w:t>Thẻ HTML</w:t>
            </w:r>
          </w:p>
        </w:tc>
        <w:tc>
          <w:tcPr>
            <w:tcW w:w="2194" w:type="dxa"/>
          </w:tcPr>
          <w:p w14:paraId="247A82B1" w14:textId="1E8DA2CD" w:rsidR="00501EA5" w:rsidRPr="00501EA5" w:rsidRDefault="00501EA5" w:rsidP="00501EA5">
            <w:pPr>
              <w:cnfStyle w:val="100000000000" w:firstRow="1" w:lastRow="0" w:firstColumn="0" w:lastColumn="0" w:oddVBand="0" w:evenVBand="0" w:oddHBand="0" w:evenHBand="0" w:firstRowFirstColumn="0" w:firstRowLastColumn="0" w:lastRowFirstColumn="0" w:lastRowLastColumn="0"/>
            </w:pPr>
            <w:r w:rsidRPr="00501EA5">
              <w:rPr>
                <w:rStyle w:val="Strong"/>
                <w:b/>
                <w:bCs w:val="0"/>
              </w:rPr>
              <w:t>Đặc điểm</w:t>
            </w:r>
          </w:p>
        </w:tc>
        <w:tc>
          <w:tcPr>
            <w:tcW w:w="2195" w:type="dxa"/>
          </w:tcPr>
          <w:p w14:paraId="0AF48790" w14:textId="3AAB4C8B" w:rsidR="00501EA5" w:rsidRPr="00501EA5" w:rsidRDefault="00501EA5" w:rsidP="00501EA5">
            <w:pPr>
              <w:cnfStyle w:val="100000000000" w:firstRow="1" w:lastRow="0" w:firstColumn="0" w:lastColumn="0" w:oddVBand="0" w:evenVBand="0" w:oddHBand="0" w:evenHBand="0" w:firstRowFirstColumn="0" w:firstRowLastColumn="0" w:lastRowFirstColumn="0" w:lastRowLastColumn="0"/>
            </w:pPr>
            <w:r w:rsidRPr="00501EA5">
              <w:rPr>
                <w:rStyle w:val="Strong"/>
                <w:b/>
                <w:bCs w:val="0"/>
              </w:rPr>
              <w:t>Ứng dụng</w:t>
            </w:r>
          </w:p>
        </w:tc>
        <w:tc>
          <w:tcPr>
            <w:tcW w:w="2195" w:type="dxa"/>
          </w:tcPr>
          <w:p w14:paraId="620148D2" w14:textId="58A44191" w:rsidR="00501EA5" w:rsidRPr="00501EA5" w:rsidRDefault="00501EA5" w:rsidP="00501EA5">
            <w:pPr>
              <w:cnfStyle w:val="100000000000" w:firstRow="1" w:lastRow="0" w:firstColumn="0" w:lastColumn="0" w:oddVBand="0" w:evenVBand="0" w:oddHBand="0" w:evenHBand="0" w:firstRowFirstColumn="0" w:firstRowLastColumn="0" w:lastRowFirstColumn="0" w:lastRowLastColumn="0"/>
            </w:pPr>
            <w:r w:rsidRPr="00501EA5">
              <w:rPr>
                <w:rStyle w:val="Strong"/>
                <w:b/>
                <w:bCs w:val="0"/>
              </w:rPr>
              <w:t>Ví dụ</w:t>
            </w:r>
          </w:p>
        </w:tc>
      </w:tr>
      <w:tr w:rsidR="00501EA5" w:rsidRPr="00501EA5" w14:paraId="5A62696E" w14:textId="77777777" w:rsidTr="00501EA5">
        <w:tc>
          <w:tcPr>
            <w:cnfStyle w:val="001000000000" w:firstRow="0" w:lastRow="0" w:firstColumn="1" w:lastColumn="0" w:oddVBand="0" w:evenVBand="0" w:oddHBand="0" w:evenHBand="0" w:firstRowFirstColumn="0" w:firstRowLastColumn="0" w:lastRowFirstColumn="0" w:lastRowLastColumn="0"/>
            <w:tcW w:w="2194" w:type="dxa"/>
          </w:tcPr>
          <w:p w14:paraId="2F1EAC05" w14:textId="3074460C" w:rsidR="00501EA5" w:rsidRPr="00501EA5" w:rsidRDefault="00501EA5" w:rsidP="00501EA5">
            <w:r w:rsidRPr="00501EA5">
              <w:rPr>
                <w:rStyle w:val="HTMLCode"/>
                <w:rFonts w:ascii="Times New Roman" w:eastAsiaTheme="minorHAnsi" w:hAnsi="Times New Roman" w:cstheme="minorBidi"/>
                <w:sz w:val="26"/>
                <w:szCs w:val="22"/>
              </w:rPr>
              <w:t>&lt;div&gt;</w:t>
            </w:r>
          </w:p>
        </w:tc>
        <w:tc>
          <w:tcPr>
            <w:tcW w:w="2194" w:type="dxa"/>
          </w:tcPr>
          <w:p w14:paraId="46B9FE94" w14:textId="77B00330" w:rsidR="00501EA5" w:rsidRPr="00501EA5" w:rsidRDefault="00501EA5" w:rsidP="00501EA5">
            <w:pPr>
              <w:cnfStyle w:val="000000000000" w:firstRow="0" w:lastRow="0" w:firstColumn="0" w:lastColumn="0" w:oddVBand="0" w:evenVBand="0" w:oddHBand="0" w:evenHBand="0" w:firstRowFirstColumn="0" w:firstRowLastColumn="0" w:lastRowFirstColumn="0" w:lastRowLastColumn="0"/>
            </w:pPr>
            <w:r w:rsidRPr="00501EA5">
              <w:t>Phần tử block, chiếm toàn bộ chiều rộng, dùng làm vùng chứa cho các phần tử khác.</w:t>
            </w:r>
          </w:p>
        </w:tc>
        <w:tc>
          <w:tcPr>
            <w:tcW w:w="2195" w:type="dxa"/>
          </w:tcPr>
          <w:p w14:paraId="68684789" w14:textId="3677378F" w:rsidR="00501EA5" w:rsidRPr="00501EA5" w:rsidRDefault="00501EA5" w:rsidP="00501EA5">
            <w:pPr>
              <w:cnfStyle w:val="000000000000" w:firstRow="0" w:lastRow="0" w:firstColumn="0" w:lastColumn="0" w:oddVBand="0" w:evenVBand="0" w:oddHBand="0" w:evenHBand="0" w:firstRowFirstColumn="0" w:firstRowLastColumn="0" w:lastRowFirstColumn="0" w:lastRowLastColumn="0"/>
            </w:pPr>
            <w:r w:rsidRPr="00501EA5">
              <w:t>Tổ chức bố cục trang, kết hợp với CSS (Flexbox, Grid) để tạo giao diện hiện đại, linh hoạt.</w:t>
            </w:r>
          </w:p>
        </w:tc>
        <w:tc>
          <w:tcPr>
            <w:tcW w:w="2195" w:type="dxa"/>
          </w:tcPr>
          <w:p w14:paraId="038D2F76" w14:textId="169B2AD0" w:rsidR="00501EA5" w:rsidRPr="00501EA5" w:rsidRDefault="00501EA5" w:rsidP="00501EA5">
            <w:pPr>
              <w:cnfStyle w:val="000000000000" w:firstRow="0" w:lastRow="0" w:firstColumn="0" w:lastColumn="0" w:oddVBand="0" w:evenVBand="0" w:oddHBand="0" w:evenHBand="0" w:firstRowFirstColumn="0" w:firstRowLastColumn="0" w:lastRowFirstColumn="0" w:lastRowLastColumn="0"/>
            </w:pPr>
            <w:r w:rsidRPr="00501EA5">
              <w:rPr>
                <w:rStyle w:val="HTMLCode"/>
                <w:rFonts w:ascii="Times New Roman" w:eastAsiaTheme="minorHAnsi" w:hAnsi="Times New Roman" w:cstheme="minorBidi"/>
                <w:sz w:val="26"/>
                <w:szCs w:val="22"/>
              </w:rPr>
              <w:t>&lt;div class="flex-container"&gt;&lt;div&gt;Khối 1&lt;/div&gt;&lt;/div&gt;</w:t>
            </w:r>
          </w:p>
        </w:tc>
      </w:tr>
      <w:tr w:rsidR="00501EA5" w:rsidRPr="00501EA5" w14:paraId="7AFBA959" w14:textId="77777777" w:rsidTr="00501EA5">
        <w:tc>
          <w:tcPr>
            <w:cnfStyle w:val="001000000000" w:firstRow="0" w:lastRow="0" w:firstColumn="1" w:lastColumn="0" w:oddVBand="0" w:evenVBand="0" w:oddHBand="0" w:evenHBand="0" w:firstRowFirstColumn="0" w:firstRowLastColumn="0" w:lastRowFirstColumn="0" w:lastRowLastColumn="0"/>
            <w:tcW w:w="2194" w:type="dxa"/>
          </w:tcPr>
          <w:p w14:paraId="0C737735" w14:textId="59C63A70" w:rsidR="00501EA5" w:rsidRPr="00501EA5" w:rsidRDefault="00501EA5" w:rsidP="00501EA5">
            <w:r w:rsidRPr="00501EA5">
              <w:rPr>
                <w:rStyle w:val="HTMLCode"/>
                <w:rFonts w:ascii="Times New Roman" w:eastAsiaTheme="minorHAnsi" w:hAnsi="Times New Roman" w:cstheme="minorBidi"/>
                <w:sz w:val="26"/>
                <w:szCs w:val="22"/>
              </w:rPr>
              <w:t>&lt;span&gt;</w:t>
            </w:r>
          </w:p>
        </w:tc>
        <w:tc>
          <w:tcPr>
            <w:tcW w:w="2194" w:type="dxa"/>
          </w:tcPr>
          <w:p w14:paraId="44B0E25A" w14:textId="24BCC277" w:rsidR="00501EA5" w:rsidRPr="00501EA5" w:rsidRDefault="00501EA5" w:rsidP="00501EA5">
            <w:pPr>
              <w:cnfStyle w:val="000000000000" w:firstRow="0" w:lastRow="0" w:firstColumn="0" w:lastColumn="0" w:oddVBand="0" w:evenVBand="0" w:oddHBand="0" w:evenHBand="0" w:firstRowFirstColumn="0" w:firstRowLastColumn="0" w:lastRowFirstColumn="0" w:lastRowLastColumn="0"/>
            </w:pPr>
            <w:r w:rsidRPr="00501EA5">
              <w:t>Phần tử inline, không chiếm toàn bộ chiều rộng, không tạo ngắt dòng.</w:t>
            </w:r>
          </w:p>
        </w:tc>
        <w:tc>
          <w:tcPr>
            <w:tcW w:w="2195" w:type="dxa"/>
          </w:tcPr>
          <w:p w14:paraId="50E87614" w14:textId="787D18A8" w:rsidR="00501EA5" w:rsidRPr="00501EA5" w:rsidRDefault="00501EA5" w:rsidP="00501EA5">
            <w:pPr>
              <w:cnfStyle w:val="000000000000" w:firstRow="0" w:lastRow="0" w:firstColumn="0" w:lastColumn="0" w:oddVBand="0" w:evenVBand="0" w:oddHBand="0" w:evenHBand="0" w:firstRowFirstColumn="0" w:firstRowLastColumn="0" w:lastRowFirstColumn="0" w:lastRowLastColumn="0"/>
            </w:pPr>
            <w:r w:rsidRPr="00501EA5">
              <w:t>Đánh dấu và định dạng một phần nhỏ trong văn bản bằng CSS hoặc JS.</w:t>
            </w:r>
          </w:p>
        </w:tc>
        <w:tc>
          <w:tcPr>
            <w:tcW w:w="2195" w:type="dxa"/>
          </w:tcPr>
          <w:p w14:paraId="0106BFE0" w14:textId="7227E588" w:rsidR="00501EA5" w:rsidRPr="00501EA5" w:rsidRDefault="00501EA5" w:rsidP="00501EA5">
            <w:pPr>
              <w:cnfStyle w:val="000000000000" w:firstRow="0" w:lastRow="0" w:firstColumn="0" w:lastColumn="0" w:oddVBand="0" w:evenVBand="0" w:oddHBand="0" w:evenHBand="0" w:firstRowFirstColumn="0" w:firstRowLastColumn="0" w:lastRowFirstColumn="0" w:lastRowLastColumn="0"/>
            </w:pPr>
            <w:r w:rsidRPr="00501EA5">
              <w:rPr>
                <w:rStyle w:val="HTMLCode"/>
                <w:rFonts w:ascii="Times New Roman" w:eastAsiaTheme="minorHAnsi" w:hAnsi="Times New Roman" w:cstheme="minorBidi"/>
                <w:sz w:val="26"/>
                <w:szCs w:val="22"/>
              </w:rPr>
              <w:t>&lt;p&gt;Đây là &lt;span style="color:red;"&gt;chữ màu đỏ&lt;/span&gt;&lt;/p&gt;</w:t>
            </w:r>
          </w:p>
        </w:tc>
      </w:tr>
    </w:tbl>
    <w:p w14:paraId="50C90CC9" w14:textId="77777777" w:rsidR="003E7534" w:rsidRPr="003E7534" w:rsidRDefault="003E7534" w:rsidP="003E7534"/>
    <w:p w14:paraId="18601880" w14:textId="66DDF522" w:rsidR="008D78F3" w:rsidRDefault="009D3E0E" w:rsidP="008D78F3">
      <w:pPr>
        <w:pStyle w:val="Heading4"/>
      </w:pPr>
      <w:bookmarkStart w:id="31" w:name="_Toc231803079"/>
      <w:r>
        <w:lastRenderedPageBreak/>
        <w:t>Biểu mẫu trong HTML</w:t>
      </w:r>
      <w:bookmarkEnd w:id="31"/>
    </w:p>
    <w:p w14:paraId="25C715CA" w14:textId="49074D71" w:rsidR="00501EA5" w:rsidRDefault="00501EA5" w:rsidP="00501EA5">
      <w:pPr>
        <w:pStyle w:val="Caption"/>
        <w:keepNext/>
      </w:pPr>
      <w:bookmarkStart w:id="32" w:name="_Toc231803170"/>
      <w:r>
        <w:t xml:space="preserve">Bảng </w:t>
      </w:r>
      <w:r w:rsidR="00BB6D79">
        <w:fldChar w:fldCharType="begin"/>
      </w:r>
      <w:r w:rsidR="00BB6D79">
        <w:instrText xml:space="preserve"> STYLEREF 1 \s </w:instrText>
      </w:r>
      <w:r w:rsidR="00BB6D79">
        <w:fldChar w:fldCharType="separate"/>
      </w:r>
      <w:r w:rsidR="00BB6D79">
        <w:t>2</w:t>
      </w:r>
      <w:r w:rsidR="00BB6D79">
        <w:fldChar w:fldCharType="end"/>
      </w:r>
      <w:r w:rsidR="00BB6D79">
        <w:t>.</w:t>
      </w:r>
      <w:r w:rsidR="00BB6D79">
        <w:fldChar w:fldCharType="begin"/>
      </w:r>
      <w:r w:rsidR="00BB6D79">
        <w:instrText xml:space="preserve"> SEQ Bảng \* ARABIC \s 1 </w:instrText>
      </w:r>
      <w:r w:rsidR="00BB6D79">
        <w:fldChar w:fldCharType="separate"/>
      </w:r>
      <w:r w:rsidR="00BB6D79">
        <w:t>7</w:t>
      </w:r>
      <w:r w:rsidR="00BB6D79">
        <w:fldChar w:fldCharType="end"/>
      </w:r>
      <w:r>
        <w:t>: So sánh các thẻ biểu mẫu cơ bản</w:t>
      </w:r>
      <w:bookmarkEnd w:id="32"/>
    </w:p>
    <w:tbl>
      <w:tblPr>
        <w:tblStyle w:val="myTable"/>
        <w:tblW w:w="0" w:type="auto"/>
        <w:tblLook w:val="04A0" w:firstRow="1" w:lastRow="0" w:firstColumn="1" w:lastColumn="0" w:noHBand="0" w:noVBand="1"/>
      </w:tblPr>
      <w:tblGrid>
        <w:gridCol w:w="2921"/>
        <w:gridCol w:w="2922"/>
        <w:gridCol w:w="2925"/>
      </w:tblGrid>
      <w:tr w:rsidR="00501EA5" w:rsidRPr="00501EA5" w14:paraId="4840C3B4" w14:textId="77777777" w:rsidTr="00501E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Pr>
          <w:p w14:paraId="67889C5F" w14:textId="5979BB16" w:rsidR="00501EA5" w:rsidRPr="00501EA5" w:rsidRDefault="00501EA5" w:rsidP="00501EA5">
            <w:r w:rsidRPr="00501EA5">
              <w:rPr>
                <w:rStyle w:val="Strong"/>
                <w:b/>
                <w:bCs w:val="0"/>
              </w:rPr>
              <w:t>Thẻ HTML</w:t>
            </w:r>
          </w:p>
        </w:tc>
        <w:tc>
          <w:tcPr>
            <w:tcW w:w="2926" w:type="dxa"/>
          </w:tcPr>
          <w:p w14:paraId="7EE3D2AE" w14:textId="2E0B2F5B" w:rsidR="00501EA5" w:rsidRPr="00501EA5" w:rsidRDefault="00501EA5" w:rsidP="00501EA5">
            <w:pPr>
              <w:cnfStyle w:val="100000000000" w:firstRow="1" w:lastRow="0" w:firstColumn="0" w:lastColumn="0" w:oddVBand="0" w:evenVBand="0" w:oddHBand="0" w:evenHBand="0" w:firstRowFirstColumn="0" w:firstRowLastColumn="0" w:lastRowFirstColumn="0" w:lastRowLastColumn="0"/>
            </w:pPr>
            <w:r w:rsidRPr="00501EA5">
              <w:rPr>
                <w:rStyle w:val="Strong"/>
                <w:b/>
                <w:bCs w:val="0"/>
              </w:rPr>
              <w:t>Đặc điểm / Chức năng</w:t>
            </w:r>
          </w:p>
        </w:tc>
        <w:tc>
          <w:tcPr>
            <w:tcW w:w="2926" w:type="dxa"/>
          </w:tcPr>
          <w:p w14:paraId="05166C2E" w14:textId="7E249344" w:rsidR="00501EA5" w:rsidRPr="00501EA5" w:rsidRDefault="00501EA5" w:rsidP="00501EA5">
            <w:pPr>
              <w:cnfStyle w:val="100000000000" w:firstRow="1" w:lastRow="0" w:firstColumn="0" w:lastColumn="0" w:oddVBand="0" w:evenVBand="0" w:oddHBand="0" w:evenHBand="0" w:firstRowFirstColumn="0" w:firstRowLastColumn="0" w:lastRowFirstColumn="0" w:lastRowLastColumn="0"/>
            </w:pPr>
            <w:r w:rsidRPr="00501EA5">
              <w:rPr>
                <w:rStyle w:val="Strong"/>
                <w:b/>
                <w:bCs w:val="0"/>
              </w:rPr>
              <w:t>Ví dụ</w:t>
            </w:r>
          </w:p>
        </w:tc>
      </w:tr>
      <w:tr w:rsidR="00501EA5" w:rsidRPr="00501EA5" w14:paraId="1E6AA494" w14:textId="77777777" w:rsidTr="00501EA5">
        <w:tc>
          <w:tcPr>
            <w:cnfStyle w:val="001000000000" w:firstRow="0" w:lastRow="0" w:firstColumn="1" w:lastColumn="0" w:oddVBand="0" w:evenVBand="0" w:oddHBand="0" w:evenHBand="0" w:firstRowFirstColumn="0" w:firstRowLastColumn="0" w:lastRowFirstColumn="0" w:lastRowLastColumn="0"/>
            <w:tcW w:w="2926" w:type="dxa"/>
          </w:tcPr>
          <w:p w14:paraId="77A0A38F" w14:textId="5C329668" w:rsidR="00501EA5" w:rsidRPr="00501EA5" w:rsidRDefault="00501EA5" w:rsidP="00501EA5">
            <w:r w:rsidRPr="00501EA5">
              <w:rPr>
                <w:rStyle w:val="HTMLCode"/>
                <w:rFonts w:ascii="Times New Roman" w:eastAsiaTheme="minorHAnsi" w:hAnsi="Times New Roman" w:cstheme="minorBidi"/>
                <w:sz w:val="26"/>
                <w:szCs w:val="22"/>
              </w:rPr>
              <w:t>&lt;form&gt;</w:t>
            </w:r>
          </w:p>
        </w:tc>
        <w:tc>
          <w:tcPr>
            <w:tcW w:w="2926" w:type="dxa"/>
          </w:tcPr>
          <w:p w14:paraId="68AF969D" w14:textId="1BC0F39E" w:rsidR="00501EA5" w:rsidRPr="00501EA5" w:rsidRDefault="00501EA5" w:rsidP="00501EA5">
            <w:pPr>
              <w:cnfStyle w:val="000000000000" w:firstRow="0" w:lastRow="0" w:firstColumn="0" w:lastColumn="0" w:oddVBand="0" w:evenVBand="0" w:oddHBand="0" w:evenHBand="0" w:firstRowFirstColumn="0" w:firstRowLastColumn="0" w:lastRowFirstColumn="0" w:lastRowLastColumn="0"/>
            </w:pPr>
            <w:r w:rsidRPr="00501EA5">
              <w:t>Vùng chứa cho các phần tử đầu vào, dữ liệu thường được gửi đến máy chủ để xử lý.</w:t>
            </w:r>
          </w:p>
        </w:tc>
        <w:tc>
          <w:tcPr>
            <w:tcW w:w="2926" w:type="dxa"/>
          </w:tcPr>
          <w:p w14:paraId="3331F401" w14:textId="544EB416" w:rsidR="00501EA5" w:rsidRPr="00501EA5" w:rsidRDefault="00501EA5" w:rsidP="00501EA5">
            <w:pPr>
              <w:cnfStyle w:val="000000000000" w:firstRow="0" w:lastRow="0" w:firstColumn="0" w:lastColumn="0" w:oddVBand="0" w:evenVBand="0" w:oddHBand="0" w:evenHBand="0" w:firstRowFirstColumn="0" w:firstRowLastColumn="0" w:lastRowFirstColumn="0" w:lastRowLastColumn="0"/>
            </w:pPr>
            <w:r w:rsidRPr="00501EA5">
              <w:rPr>
                <w:rStyle w:val="HTMLCode"/>
                <w:rFonts w:ascii="Times New Roman" w:eastAsiaTheme="minorHAnsi" w:hAnsi="Times New Roman" w:cstheme="minorBidi"/>
                <w:sz w:val="26"/>
                <w:szCs w:val="22"/>
              </w:rPr>
              <w:t>&lt;form&gt; &lt;!-- input --&gt; &lt;/form&gt;</w:t>
            </w:r>
          </w:p>
        </w:tc>
      </w:tr>
      <w:tr w:rsidR="00501EA5" w:rsidRPr="00501EA5" w14:paraId="7F1F3DBC" w14:textId="77777777" w:rsidTr="00501EA5">
        <w:tc>
          <w:tcPr>
            <w:cnfStyle w:val="001000000000" w:firstRow="0" w:lastRow="0" w:firstColumn="1" w:lastColumn="0" w:oddVBand="0" w:evenVBand="0" w:oddHBand="0" w:evenHBand="0" w:firstRowFirstColumn="0" w:firstRowLastColumn="0" w:lastRowFirstColumn="0" w:lastRowLastColumn="0"/>
            <w:tcW w:w="2926" w:type="dxa"/>
          </w:tcPr>
          <w:p w14:paraId="7C388FEA" w14:textId="6A5F98F7" w:rsidR="00501EA5" w:rsidRPr="00501EA5" w:rsidRDefault="00501EA5" w:rsidP="00501EA5">
            <w:r w:rsidRPr="00501EA5">
              <w:rPr>
                <w:rStyle w:val="HTMLCode"/>
                <w:rFonts w:ascii="Times New Roman" w:eastAsiaTheme="minorHAnsi" w:hAnsi="Times New Roman" w:cstheme="minorBidi"/>
                <w:sz w:val="26"/>
                <w:szCs w:val="22"/>
              </w:rPr>
              <w:t>&lt;input&gt;</w:t>
            </w:r>
          </w:p>
        </w:tc>
        <w:tc>
          <w:tcPr>
            <w:tcW w:w="2926" w:type="dxa"/>
          </w:tcPr>
          <w:p w14:paraId="20F5EF28" w14:textId="707C27ED" w:rsidR="00501EA5" w:rsidRPr="00501EA5" w:rsidRDefault="00501EA5" w:rsidP="00501EA5">
            <w:pPr>
              <w:cnfStyle w:val="000000000000" w:firstRow="0" w:lastRow="0" w:firstColumn="0" w:lastColumn="0" w:oddVBand="0" w:evenVBand="0" w:oddHBand="0" w:evenHBand="0" w:firstRowFirstColumn="0" w:firstRowLastColumn="0" w:lastRowFirstColumn="0" w:lastRowLastColumn="0"/>
            </w:pPr>
            <w:r w:rsidRPr="00501EA5">
              <w:t xml:space="preserve">Phần tử nhập liệu đa dạng tùy theo </w:t>
            </w:r>
            <w:r w:rsidRPr="00501EA5">
              <w:rPr>
                <w:rStyle w:val="HTMLCode"/>
                <w:rFonts w:ascii="Times New Roman" w:eastAsiaTheme="minorHAnsi" w:hAnsi="Times New Roman" w:cstheme="minorBidi"/>
                <w:sz w:val="26"/>
                <w:szCs w:val="22"/>
              </w:rPr>
              <w:t>type</w:t>
            </w:r>
            <w:r w:rsidRPr="00501EA5">
              <w:t>: text, checkbox, radio, submit…</w:t>
            </w:r>
          </w:p>
        </w:tc>
        <w:tc>
          <w:tcPr>
            <w:tcW w:w="2926" w:type="dxa"/>
          </w:tcPr>
          <w:p w14:paraId="15E4A1C8" w14:textId="66149406" w:rsidR="00501EA5" w:rsidRPr="00501EA5" w:rsidRDefault="00501EA5" w:rsidP="00501EA5">
            <w:pPr>
              <w:cnfStyle w:val="000000000000" w:firstRow="0" w:lastRow="0" w:firstColumn="0" w:lastColumn="0" w:oddVBand="0" w:evenVBand="0" w:oddHBand="0" w:evenHBand="0" w:firstRowFirstColumn="0" w:firstRowLastColumn="0" w:lastRowFirstColumn="0" w:lastRowLastColumn="0"/>
            </w:pPr>
            <w:r w:rsidRPr="00501EA5">
              <w:rPr>
                <w:rStyle w:val="HTMLCode"/>
                <w:rFonts w:ascii="Times New Roman" w:eastAsiaTheme="minorHAnsi" w:hAnsi="Times New Roman" w:cstheme="minorBidi"/>
                <w:sz w:val="26"/>
                <w:szCs w:val="22"/>
              </w:rPr>
              <w:t>&lt;input type="text" id="username" name="username"&gt;</w:t>
            </w:r>
          </w:p>
        </w:tc>
      </w:tr>
      <w:tr w:rsidR="00501EA5" w:rsidRPr="00501EA5" w14:paraId="64A235C4" w14:textId="77777777" w:rsidTr="00501EA5">
        <w:tc>
          <w:tcPr>
            <w:cnfStyle w:val="001000000000" w:firstRow="0" w:lastRow="0" w:firstColumn="1" w:lastColumn="0" w:oddVBand="0" w:evenVBand="0" w:oddHBand="0" w:evenHBand="0" w:firstRowFirstColumn="0" w:firstRowLastColumn="0" w:lastRowFirstColumn="0" w:lastRowLastColumn="0"/>
            <w:tcW w:w="2926" w:type="dxa"/>
          </w:tcPr>
          <w:p w14:paraId="6C904B75" w14:textId="3E7F9DCB" w:rsidR="00501EA5" w:rsidRPr="00501EA5" w:rsidRDefault="00501EA5" w:rsidP="00501EA5">
            <w:r w:rsidRPr="00501EA5">
              <w:rPr>
                <w:rStyle w:val="HTMLCode"/>
                <w:rFonts w:ascii="Times New Roman" w:eastAsiaTheme="minorHAnsi" w:hAnsi="Times New Roman" w:cstheme="minorBidi"/>
                <w:sz w:val="26"/>
                <w:szCs w:val="22"/>
              </w:rPr>
              <w:t>&lt;button&gt;</w:t>
            </w:r>
          </w:p>
        </w:tc>
        <w:tc>
          <w:tcPr>
            <w:tcW w:w="2926" w:type="dxa"/>
          </w:tcPr>
          <w:p w14:paraId="76ABB293" w14:textId="40D55900" w:rsidR="00501EA5" w:rsidRPr="00501EA5" w:rsidRDefault="00501EA5" w:rsidP="00501EA5">
            <w:pPr>
              <w:cnfStyle w:val="000000000000" w:firstRow="0" w:lastRow="0" w:firstColumn="0" w:lastColumn="0" w:oddVBand="0" w:evenVBand="0" w:oddHBand="0" w:evenHBand="0" w:firstRowFirstColumn="0" w:firstRowLastColumn="0" w:lastRowFirstColumn="0" w:lastRowLastColumn="0"/>
            </w:pPr>
            <w:r w:rsidRPr="00501EA5">
              <w:t xml:space="preserve">Nút bấm có thể chứa văn bản, thẻ HTML hoặc hình ảnh. Thuộc tính </w:t>
            </w:r>
            <w:r w:rsidRPr="00501EA5">
              <w:rPr>
                <w:rStyle w:val="HTMLCode"/>
                <w:rFonts w:ascii="Times New Roman" w:eastAsiaTheme="minorHAnsi" w:hAnsi="Times New Roman" w:cstheme="minorBidi"/>
                <w:sz w:val="26"/>
                <w:szCs w:val="22"/>
              </w:rPr>
              <w:t>type</w:t>
            </w:r>
            <w:r w:rsidRPr="00501EA5">
              <w:t>: button, submit, reset.</w:t>
            </w:r>
          </w:p>
        </w:tc>
        <w:tc>
          <w:tcPr>
            <w:tcW w:w="2926" w:type="dxa"/>
          </w:tcPr>
          <w:p w14:paraId="33EEA0F9" w14:textId="53C43030" w:rsidR="00501EA5" w:rsidRPr="00501EA5" w:rsidRDefault="00501EA5" w:rsidP="00501EA5">
            <w:pPr>
              <w:cnfStyle w:val="000000000000" w:firstRow="0" w:lastRow="0" w:firstColumn="0" w:lastColumn="0" w:oddVBand="0" w:evenVBand="0" w:oddHBand="0" w:evenHBand="0" w:firstRowFirstColumn="0" w:firstRowLastColumn="0" w:lastRowFirstColumn="0" w:lastRowLastColumn="0"/>
            </w:pPr>
            <w:r w:rsidRPr="00501EA5">
              <w:rPr>
                <w:rStyle w:val="HTMLCode"/>
                <w:rFonts w:ascii="Times New Roman" w:eastAsiaTheme="minorHAnsi" w:hAnsi="Times New Roman" w:cstheme="minorBidi"/>
                <w:sz w:val="26"/>
                <w:szCs w:val="22"/>
              </w:rPr>
              <w:t>&lt;button type="button"&gt;&lt;img src="icon.png"&gt; Nhấn vào tôi&lt;/button&gt;</w:t>
            </w:r>
          </w:p>
        </w:tc>
      </w:tr>
      <w:tr w:rsidR="00501EA5" w:rsidRPr="00501EA5" w14:paraId="0C1107A5" w14:textId="77777777" w:rsidTr="00501EA5">
        <w:tc>
          <w:tcPr>
            <w:cnfStyle w:val="001000000000" w:firstRow="0" w:lastRow="0" w:firstColumn="1" w:lastColumn="0" w:oddVBand="0" w:evenVBand="0" w:oddHBand="0" w:evenHBand="0" w:firstRowFirstColumn="0" w:firstRowLastColumn="0" w:lastRowFirstColumn="0" w:lastRowLastColumn="0"/>
            <w:tcW w:w="2926" w:type="dxa"/>
          </w:tcPr>
          <w:p w14:paraId="3DF57AB8" w14:textId="28797D74" w:rsidR="00501EA5" w:rsidRPr="00501EA5" w:rsidRDefault="00501EA5" w:rsidP="00501EA5">
            <w:r w:rsidRPr="00501EA5">
              <w:rPr>
                <w:rStyle w:val="HTMLCode"/>
                <w:rFonts w:ascii="Times New Roman" w:eastAsiaTheme="minorHAnsi" w:hAnsi="Times New Roman" w:cstheme="minorBidi"/>
                <w:sz w:val="26"/>
                <w:szCs w:val="22"/>
              </w:rPr>
              <w:t>&lt;label&gt;</w:t>
            </w:r>
          </w:p>
        </w:tc>
        <w:tc>
          <w:tcPr>
            <w:tcW w:w="2926" w:type="dxa"/>
          </w:tcPr>
          <w:p w14:paraId="0D71A882" w14:textId="57CE80B7" w:rsidR="00501EA5" w:rsidRPr="00501EA5" w:rsidRDefault="00501EA5" w:rsidP="00501EA5">
            <w:pPr>
              <w:cnfStyle w:val="000000000000" w:firstRow="0" w:lastRow="0" w:firstColumn="0" w:lastColumn="0" w:oddVBand="0" w:evenVBand="0" w:oddHBand="0" w:evenHBand="0" w:firstRowFirstColumn="0" w:firstRowLastColumn="0" w:lastRowFirstColumn="0" w:lastRowLastColumn="0"/>
            </w:pPr>
            <w:r w:rsidRPr="00501EA5">
              <w:t>Xác định nhãn cho phần tử biểu mẫu, cải thiện khả năng truy cập và dễ thao tác.</w:t>
            </w:r>
          </w:p>
        </w:tc>
        <w:tc>
          <w:tcPr>
            <w:tcW w:w="2926" w:type="dxa"/>
          </w:tcPr>
          <w:p w14:paraId="5C5A3786" w14:textId="282CC173" w:rsidR="00501EA5" w:rsidRPr="00501EA5" w:rsidRDefault="00501EA5" w:rsidP="00501EA5">
            <w:pPr>
              <w:cnfStyle w:val="000000000000" w:firstRow="0" w:lastRow="0" w:firstColumn="0" w:lastColumn="0" w:oddVBand="0" w:evenVBand="0" w:oddHBand="0" w:evenHBand="0" w:firstRowFirstColumn="0" w:firstRowLastColumn="0" w:lastRowFirstColumn="0" w:lastRowLastColumn="0"/>
            </w:pPr>
            <w:r w:rsidRPr="00501EA5">
              <w:rPr>
                <w:rStyle w:val="HTMLCode"/>
                <w:rFonts w:ascii="Times New Roman" w:eastAsiaTheme="minorHAnsi" w:hAnsi="Times New Roman" w:cstheme="minorBidi"/>
                <w:sz w:val="26"/>
                <w:szCs w:val="22"/>
              </w:rPr>
              <w:t>&lt;label for="username"&gt;Tên người dùng:&lt;/label&gt;&lt;input type="text" id="username"&gt;</w:t>
            </w:r>
          </w:p>
        </w:tc>
      </w:tr>
    </w:tbl>
    <w:p w14:paraId="5CBCCFFD" w14:textId="77777777" w:rsidR="00501EA5" w:rsidRPr="00501EA5" w:rsidRDefault="00501EA5" w:rsidP="00501EA5"/>
    <w:p w14:paraId="3B828630" w14:textId="5667A41D" w:rsidR="0077133B" w:rsidRPr="008D78F3" w:rsidRDefault="00007294" w:rsidP="0077133B">
      <w:pPr>
        <w:pStyle w:val="Heading3"/>
      </w:pPr>
      <w:bookmarkStart w:id="33" w:name="_Toc231803080"/>
      <w:r w:rsidRPr="008D78F3">
        <w:t>HTML5 và các cải tiến mới</w:t>
      </w:r>
      <w:bookmarkEnd w:id="33"/>
    </w:p>
    <w:p w14:paraId="49A77E9C" w14:textId="14FD3B1E" w:rsidR="0077133B" w:rsidRPr="008D78F3" w:rsidRDefault="0077133B" w:rsidP="0077133B">
      <w:pPr>
        <w:pStyle w:val="Heading4"/>
      </w:pPr>
      <w:bookmarkStart w:id="34" w:name="_Toc231803081"/>
      <w:r w:rsidRPr="008D78F3">
        <w:t>HTML5 là gì?</w:t>
      </w:r>
      <w:bookmarkEnd w:id="34"/>
    </w:p>
    <w:p w14:paraId="67C589CF" w14:textId="53A8FCF6" w:rsidR="00FD135A" w:rsidRPr="008D78F3" w:rsidRDefault="00FD135A" w:rsidP="00FD135A">
      <w:pPr>
        <w:pStyle w:val="noidung"/>
      </w:pPr>
      <w:r w:rsidRPr="008D78F3">
        <w:t>HTML5 phiên bản thứ 5 của HTML được công bố bởi World Wide Web Consortium (W3C). HTML5 là sự kết hợp giữa HTML 4, XHTML, DOM cấp 2 và JavaScript. HTML5 hỗ trợ chạy trên mọi trình duyệt. </w:t>
      </w:r>
    </w:p>
    <w:p w14:paraId="40D37212" w14:textId="610FDF2C" w:rsidR="0077133B" w:rsidRPr="008D78F3" w:rsidRDefault="0077133B" w:rsidP="0077133B">
      <w:pPr>
        <w:pStyle w:val="Heading4"/>
      </w:pPr>
      <w:bookmarkStart w:id="35" w:name="_Toc231803082"/>
      <w:r w:rsidRPr="008D78F3">
        <w:t>Cải tiến mới của HTML5</w:t>
      </w:r>
      <w:bookmarkEnd w:id="35"/>
    </w:p>
    <w:p w14:paraId="40FC5902" w14:textId="6B99327B" w:rsidR="0077133B" w:rsidRPr="005F5401" w:rsidRDefault="0077133B" w:rsidP="005F5401">
      <w:pPr>
        <w:pStyle w:val="noidung"/>
      </w:pPr>
      <w:r w:rsidRPr="005F5401">
        <w:t>Hỗ trợ đa phương tiện: HTML5 được cải tiến so với HTML, đã được tích hợp các chức năng hỗ trợ video, âm thanh.</w:t>
      </w:r>
    </w:p>
    <w:p w14:paraId="296AE3B4" w14:textId="528F91A1" w:rsidR="0077133B" w:rsidRPr="005F5401" w:rsidRDefault="0077133B" w:rsidP="005F5401">
      <w:pPr>
        <w:pStyle w:val="noidung"/>
      </w:pPr>
      <w:r w:rsidRPr="005F5401">
        <w:t>Hỗ trợ địa lý: HTML5 hiện nay đã sử dụng Javascript Geolocation API với mục đích theo dõi vị trí của tất cả người truy cập website.</w:t>
      </w:r>
    </w:p>
    <w:p w14:paraId="650F524F" w14:textId="77F58591" w:rsidR="0077133B" w:rsidRPr="005F5401" w:rsidRDefault="0077133B" w:rsidP="005F5401">
      <w:pPr>
        <w:pStyle w:val="noidung"/>
      </w:pPr>
      <w:r w:rsidRPr="005F5401">
        <w:lastRenderedPageBreak/>
        <w:t>Lưu trữ: HTML5 có nhiều tùy chọn hơn so với HTML để lưu trữ, có thể kể đến như SQL database, Application cache, Web storage.</w:t>
      </w:r>
      <w:r w:rsidR="00E14566" w:rsidRPr="005F5401">
        <w:t xml:space="preserve"> </w:t>
      </w:r>
      <w:r w:rsidRPr="005F5401">
        <w:t xml:space="preserve">Bên cạnh đó, có thể chạy JS trên nền </w:t>
      </w:r>
      <w:r w:rsidR="00725AD4" w:rsidRPr="005F5401">
        <w:t xml:space="preserve">JavaScript API </w:t>
      </w:r>
      <w:r w:rsidRPr="005F5401">
        <w:t>sẵn có.</w:t>
      </w:r>
    </w:p>
    <w:p w14:paraId="51F847DC" w14:textId="221F083F" w:rsidR="0077133B" w:rsidRPr="005F5401" w:rsidRDefault="0077133B" w:rsidP="005F5401">
      <w:pPr>
        <w:pStyle w:val="noidung"/>
      </w:pPr>
      <w:r w:rsidRPr="005F5401">
        <w:t>Giao tiếp: Trong HTML5, có sự hỗ trợ Web Socket, do đó có thể giao tiếp song song giữa Server và Client.</w:t>
      </w:r>
    </w:p>
    <w:p w14:paraId="7E70F165" w14:textId="4E70499F" w:rsidR="0077133B" w:rsidRPr="005F5401" w:rsidRDefault="0077133B" w:rsidP="005F5401">
      <w:pPr>
        <w:pStyle w:val="noidung"/>
      </w:pPr>
      <w:r w:rsidRPr="005F5401">
        <w:t>Khả năng tương thích với trình duyệt: HTML5 là phiên bản mới, do đó có nhiều thẻ mới và một số thẻ cũng đã bỏ đi. Do đó, chỉ có một số trình duyệt hỗ trợ cho HTML5.</w:t>
      </w:r>
    </w:p>
    <w:p w14:paraId="1368A711" w14:textId="49EA0205" w:rsidR="0077133B" w:rsidRPr="005F5401" w:rsidRDefault="0077133B" w:rsidP="005F5401">
      <w:pPr>
        <w:pStyle w:val="noidung"/>
      </w:pPr>
      <w:r w:rsidRPr="005F5401">
        <w:t>Hỗ trợ đồ họa: Trong HTML5, có sự hỗ trợ của Canvas và SVG, đồ họa vector luôn được hỗ trợ.</w:t>
      </w:r>
    </w:p>
    <w:p w14:paraId="331A0446" w14:textId="36635621" w:rsidR="0077133B" w:rsidRPr="005F5401" w:rsidRDefault="00304688" w:rsidP="005F5401">
      <w:pPr>
        <w:pStyle w:val="noidung"/>
      </w:pPr>
      <w:r w:rsidRPr="005F5401">
        <w:t>Xử lý luồng</w:t>
      </w:r>
      <w:r w:rsidR="0077133B" w:rsidRPr="005F5401">
        <w:t>: Trong HTML5, với JavaScript Web Worker API, Giao diện trình duyệt và Javascript được phép chạy trên nhiều luồng khác nhau.</w:t>
      </w:r>
    </w:p>
    <w:p w14:paraId="6826D59B" w14:textId="7EE711D4" w:rsidR="0077133B" w:rsidRPr="005F5401" w:rsidRDefault="0077133B" w:rsidP="005F5401">
      <w:pPr>
        <w:pStyle w:val="noidung"/>
      </w:pPr>
      <w:r w:rsidRPr="005F5401">
        <w:t>Xử lý lỗi: HTML5 đã cập nhật chức năng chỉnh sửa lỗi sai, như cú pháp không chính xác và các lỗi khác.</w:t>
      </w:r>
    </w:p>
    <w:p w14:paraId="4CD114C1" w14:textId="51D1A7E4" w:rsidR="00FD135A" w:rsidRPr="008D78F3" w:rsidRDefault="00FD135A" w:rsidP="0077133B">
      <w:pPr>
        <w:pStyle w:val="Heading4"/>
      </w:pPr>
      <w:bookmarkStart w:id="36" w:name="_Toc231803083"/>
      <w:r w:rsidRPr="008D78F3">
        <w:t>Điểm khác biệt giữa HTML và HTML5</w:t>
      </w:r>
      <w:bookmarkEnd w:id="36"/>
    </w:p>
    <w:p w14:paraId="0C160C5A" w14:textId="68F717FE" w:rsidR="00FD135A" w:rsidRPr="008D78F3" w:rsidRDefault="00FD135A" w:rsidP="00FD135A">
      <w:pPr>
        <w:pStyle w:val="noidung"/>
      </w:pPr>
      <w:r w:rsidRPr="008D78F3">
        <w:t xml:space="preserve">HTML là phiên bản phát hành năm 1999 không hỗ trợ video, âm thanh và </w:t>
      </w:r>
      <w:r w:rsidR="002B22A3" w:rsidRPr="002B22A3">
        <w:t>không hỗ trợ các tính năng web hiện đại hoặc ứng dụng web phức tạp như HTML5</w:t>
      </w:r>
      <w:r w:rsidRPr="008D78F3">
        <w:t>. Ngoài ra, HTML có khả năng hỗ trợ theo dõi vị trí người dùng nhưng quá trình này gặp nhiều khó khăn đối với những người sử dụng thiết bị di động và dùng cache của trình duyệt để làm bộ nhớ tạm thời.</w:t>
      </w:r>
    </w:p>
    <w:p w14:paraId="44E4A32D" w14:textId="181E1DBD" w:rsidR="00FD135A" w:rsidRPr="008D78F3" w:rsidRDefault="00FD135A" w:rsidP="00FD135A">
      <w:pPr>
        <w:pStyle w:val="noidung"/>
      </w:pPr>
      <w:r w:rsidRPr="008D78F3">
        <w:t>HTML5 là phiên bản mới của HTML được phát hành vào năm 2014, được hỗ trợ tích hợp sẵn các chức năng video, âm thanh. Hơn thế, HTML5 có khả năng theo dõi vị trí người dùng trên mọi loại thiết bị di động nhờ</w:t>
      </w:r>
    </w:p>
    <w:p w14:paraId="0B6C1793" w14:textId="6092E96D" w:rsidR="00FD135A" w:rsidRPr="008D78F3" w:rsidRDefault="00FD135A" w:rsidP="008D78F3">
      <w:pPr>
        <w:pStyle w:val="noidung"/>
      </w:pPr>
      <w:r w:rsidRPr="008D78F3">
        <w:t>JavaScript Geolocation API và có nhiều tuỳ chọn để lưu trữ thông tin.</w:t>
      </w:r>
    </w:p>
    <w:p w14:paraId="79BEB431" w14:textId="2D3584DC" w:rsidR="007950DA" w:rsidRPr="008D78F3" w:rsidRDefault="00027A1F" w:rsidP="00EC5402">
      <w:pPr>
        <w:pStyle w:val="Heading2"/>
      </w:pPr>
      <w:bookmarkStart w:id="37" w:name="_Toc231803084"/>
      <w:r w:rsidRPr="008D78F3">
        <w:lastRenderedPageBreak/>
        <w:t>CSS</w:t>
      </w:r>
      <w:bookmarkEnd w:id="37"/>
    </w:p>
    <w:p w14:paraId="2413B915" w14:textId="1FB11148" w:rsidR="00B3334D" w:rsidRPr="008D78F3" w:rsidRDefault="00027A1F" w:rsidP="00D724C7">
      <w:pPr>
        <w:pStyle w:val="Heading3"/>
      </w:pPr>
      <w:bookmarkStart w:id="38" w:name="_Toc231803085"/>
      <w:r w:rsidRPr="008D78F3">
        <w:t>CSS cơ bản</w:t>
      </w:r>
      <w:bookmarkEnd w:id="38"/>
    </w:p>
    <w:p w14:paraId="634FD9D8" w14:textId="2032C385" w:rsidR="00007294" w:rsidRDefault="00007294" w:rsidP="00007294">
      <w:pPr>
        <w:pStyle w:val="Heading4"/>
      </w:pPr>
      <w:bookmarkStart w:id="39" w:name="_Toc231803086"/>
      <w:r w:rsidRPr="008D78F3">
        <w:t>Khái niệm và vai trò</w:t>
      </w:r>
      <w:bookmarkEnd w:id="39"/>
    </w:p>
    <w:p w14:paraId="05407D7E" w14:textId="6239D328" w:rsidR="005465E1" w:rsidRPr="005465E1" w:rsidRDefault="005465E1" w:rsidP="005465E1">
      <w:pPr>
        <w:pStyle w:val="noidung"/>
      </w:pPr>
      <w:r w:rsidRPr="005465E1">
        <w:t>CSS là viết tắt của Cascading Style Sheets một ngôn ngữ định dạng dùng để mô tả cách trình bày các phần tử </w:t>
      </w:r>
      <w:hyperlink r:id="rId12" w:tgtFrame="_blank" w:history="1">
        <w:r w:rsidRPr="005465E1">
          <w:rPr>
            <w:rStyle w:val="Hyperlink"/>
            <w:color w:val="auto"/>
            <w:u w:val="none"/>
          </w:rPr>
          <w:t>HTML</w:t>
        </w:r>
      </w:hyperlink>
      <w:r w:rsidRPr="005465E1">
        <w:t> trên một trang web. CSS được sử dụng để kiểm soát giao diện của trang web, bao gồm phông chữ, màu sắc, khoảnh cách, bố cục và các hiệu ứng hình ảnh. Tóm lại, CSS là ngôn ngữ giúp bạn “trang trí” cho trang web của mình, làm cho nó trở nên thẩm mỹ, hấp dẫn, dễ nhìn hơn.</w:t>
      </w:r>
    </w:p>
    <w:p w14:paraId="7CA126BA" w14:textId="6B1A9CE8" w:rsidR="005465E1" w:rsidRDefault="005465E1" w:rsidP="005465E1">
      <w:pPr>
        <w:pStyle w:val="noidung"/>
      </w:pPr>
      <w:r w:rsidRPr="005465E1">
        <w:t>Đặc điểm kỹ thuật của CSS được duy trì bởi </w:t>
      </w:r>
      <w:hyperlink r:id="rId13" w:tgtFrame="_blank" w:history="1">
        <w:r w:rsidRPr="005465E1">
          <w:rPr>
            <w:rStyle w:val="Hyperlink"/>
            <w:color w:val="auto"/>
            <w:u w:val="none"/>
          </w:rPr>
          <w:t>World Wide Web Consortium</w:t>
        </w:r>
      </w:hyperlink>
      <w:r w:rsidRPr="005465E1">
        <w:t xml:space="preserve"> (W3C). Thay vì đặt các thẻ định dạng kiểu dáng cho văn bản HTML ngay trong nội dung của nó, thì bạn nên sử dụng CSS để làm điều đó một cách chuyên biệt và dễ quản lý trong việc thêm và chỉnh sửa được </w:t>
      </w:r>
      <w:r w:rsidR="00603719">
        <w:t>dễ</w:t>
      </w:r>
      <w:r w:rsidRPr="005465E1">
        <w:t xml:space="preserve"> dàng hơn.</w:t>
      </w:r>
    </w:p>
    <w:p w14:paraId="1C29F882" w14:textId="77777777" w:rsidR="005465E1" w:rsidRPr="00304688" w:rsidRDefault="005465E1" w:rsidP="00304688">
      <w:pPr>
        <w:pStyle w:val="manguon"/>
      </w:pPr>
      <w:r w:rsidRPr="00304688">
        <w:t>.pageHeader {</w:t>
      </w:r>
    </w:p>
    <w:p w14:paraId="112F5983" w14:textId="77777777" w:rsidR="005465E1" w:rsidRPr="00304688" w:rsidRDefault="005465E1" w:rsidP="00304688">
      <w:pPr>
        <w:pStyle w:val="manguon"/>
      </w:pPr>
      <w:r w:rsidRPr="00304688">
        <w:t>    background-color: #1e293b;</w:t>
      </w:r>
    </w:p>
    <w:p w14:paraId="6089B89A" w14:textId="77777777" w:rsidR="005465E1" w:rsidRPr="00304688" w:rsidRDefault="005465E1" w:rsidP="00304688">
      <w:pPr>
        <w:pStyle w:val="manguon"/>
      </w:pPr>
      <w:r w:rsidRPr="00304688">
        <w:t>    color: white;</w:t>
      </w:r>
    </w:p>
    <w:p w14:paraId="1E7BC6C3" w14:textId="77777777" w:rsidR="005465E1" w:rsidRPr="00304688" w:rsidRDefault="005465E1" w:rsidP="00304688">
      <w:pPr>
        <w:pStyle w:val="manguon"/>
      </w:pPr>
      <w:r w:rsidRPr="00304688">
        <w:t>    padding: 20px 10%;</w:t>
      </w:r>
    </w:p>
    <w:p w14:paraId="0D84E003" w14:textId="77777777" w:rsidR="005465E1" w:rsidRPr="00304688" w:rsidRDefault="005465E1" w:rsidP="00304688">
      <w:pPr>
        <w:pStyle w:val="manguon"/>
      </w:pPr>
      <w:r w:rsidRPr="00304688">
        <w:t>    display: flex;</w:t>
      </w:r>
    </w:p>
    <w:p w14:paraId="3D929D45" w14:textId="77777777" w:rsidR="005465E1" w:rsidRPr="00304688" w:rsidRDefault="005465E1" w:rsidP="00304688">
      <w:pPr>
        <w:pStyle w:val="manguon"/>
      </w:pPr>
      <w:r w:rsidRPr="00304688">
        <w:t>    justify-content: space-between;</w:t>
      </w:r>
    </w:p>
    <w:p w14:paraId="3CA8332A" w14:textId="77777777" w:rsidR="005465E1" w:rsidRPr="00304688" w:rsidRDefault="005465E1" w:rsidP="00304688">
      <w:pPr>
        <w:pStyle w:val="manguon"/>
      </w:pPr>
      <w:r w:rsidRPr="00304688">
        <w:t>    align-items: center;</w:t>
      </w:r>
    </w:p>
    <w:p w14:paraId="1BBF9698" w14:textId="77777777" w:rsidR="005465E1" w:rsidRPr="00304688" w:rsidRDefault="005465E1" w:rsidP="00304688">
      <w:pPr>
        <w:pStyle w:val="manguon"/>
      </w:pPr>
      <w:r w:rsidRPr="00304688">
        <w:t>    box-shadow: 0 2px 5px rgba(0, 0, 0, 0.11);</w:t>
      </w:r>
    </w:p>
    <w:p w14:paraId="64176AE1" w14:textId="51A109ED" w:rsidR="005465E1" w:rsidRPr="00304688" w:rsidRDefault="005465E1" w:rsidP="00304688">
      <w:pPr>
        <w:pStyle w:val="manguon"/>
      </w:pPr>
      <w:r w:rsidRPr="00304688">
        <w:t>}</w:t>
      </w:r>
    </w:p>
    <w:p w14:paraId="716C35E4" w14:textId="77777777" w:rsidR="005465E1" w:rsidRPr="00304688" w:rsidRDefault="005465E1" w:rsidP="00304688">
      <w:pPr>
        <w:pStyle w:val="manguon"/>
      </w:pPr>
      <w:r w:rsidRPr="00304688">
        <w:t>.pageHeader h1 {</w:t>
      </w:r>
    </w:p>
    <w:p w14:paraId="5F5C6B34" w14:textId="77777777" w:rsidR="005465E1" w:rsidRPr="00304688" w:rsidRDefault="005465E1" w:rsidP="00304688">
      <w:pPr>
        <w:pStyle w:val="manguon"/>
      </w:pPr>
      <w:r w:rsidRPr="00304688">
        <w:t>    font-size: 24px;</w:t>
      </w:r>
    </w:p>
    <w:p w14:paraId="7789A1FF" w14:textId="77777777" w:rsidR="005465E1" w:rsidRPr="00304688" w:rsidRDefault="005465E1" w:rsidP="00304688">
      <w:pPr>
        <w:pStyle w:val="manguon"/>
      </w:pPr>
      <w:r w:rsidRPr="00304688">
        <w:t>    text-align: center;</w:t>
      </w:r>
    </w:p>
    <w:p w14:paraId="2DB225AD" w14:textId="54B8D3C5" w:rsidR="005465E1" w:rsidRPr="00304688" w:rsidRDefault="005465E1" w:rsidP="00304688">
      <w:pPr>
        <w:pStyle w:val="manguon"/>
      </w:pPr>
      <w:r w:rsidRPr="00304688">
        <w:t>}</w:t>
      </w:r>
    </w:p>
    <w:p w14:paraId="265C37FD" w14:textId="77777777" w:rsidR="005465E1" w:rsidRPr="00304688" w:rsidRDefault="005465E1" w:rsidP="00304688">
      <w:pPr>
        <w:pStyle w:val="manguon"/>
      </w:pPr>
      <w:r w:rsidRPr="00304688">
        <w:t>.pageHeader ul {</w:t>
      </w:r>
    </w:p>
    <w:p w14:paraId="3ADCAC18" w14:textId="77777777" w:rsidR="005465E1" w:rsidRPr="00304688" w:rsidRDefault="005465E1" w:rsidP="00304688">
      <w:pPr>
        <w:pStyle w:val="manguon"/>
      </w:pPr>
      <w:r w:rsidRPr="00304688">
        <w:t>    list-style: none;</w:t>
      </w:r>
    </w:p>
    <w:p w14:paraId="3EC2DDA0" w14:textId="77777777" w:rsidR="005465E1" w:rsidRPr="00304688" w:rsidRDefault="005465E1" w:rsidP="00304688">
      <w:pPr>
        <w:pStyle w:val="manguon"/>
      </w:pPr>
      <w:r w:rsidRPr="00304688">
        <w:t>    display: flex;</w:t>
      </w:r>
    </w:p>
    <w:p w14:paraId="54BD12D9" w14:textId="77777777" w:rsidR="005465E1" w:rsidRPr="00304688" w:rsidRDefault="005465E1" w:rsidP="00304688">
      <w:pPr>
        <w:pStyle w:val="manguon"/>
      </w:pPr>
      <w:r w:rsidRPr="00304688">
        <w:t>    gap: 20px;</w:t>
      </w:r>
    </w:p>
    <w:p w14:paraId="7488F2DC" w14:textId="77777777" w:rsidR="005465E1" w:rsidRPr="00304688" w:rsidRDefault="005465E1" w:rsidP="00304688">
      <w:pPr>
        <w:pStyle w:val="manguon"/>
      </w:pPr>
      <w:r w:rsidRPr="00304688">
        <w:t>    padding: 0;</w:t>
      </w:r>
    </w:p>
    <w:p w14:paraId="72D67933" w14:textId="6A157866" w:rsidR="005465E1" w:rsidRPr="00304688" w:rsidRDefault="005465E1" w:rsidP="00304688">
      <w:pPr>
        <w:pStyle w:val="manguon"/>
      </w:pPr>
      <w:r w:rsidRPr="00304688">
        <w:t>}</w:t>
      </w:r>
    </w:p>
    <w:p w14:paraId="28F48247" w14:textId="77777777" w:rsidR="005465E1" w:rsidRPr="00304688" w:rsidRDefault="005465E1" w:rsidP="00304688">
      <w:pPr>
        <w:pStyle w:val="manguon"/>
      </w:pPr>
      <w:r w:rsidRPr="00304688">
        <w:t>.pageHeader ul li a {</w:t>
      </w:r>
    </w:p>
    <w:p w14:paraId="4736B53C" w14:textId="77777777" w:rsidR="005465E1" w:rsidRPr="00304688" w:rsidRDefault="005465E1" w:rsidP="00304688">
      <w:pPr>
        <w:pStyle w:val="manguon"/>
      </w:pPr>
      <w:r w:rsidRPr="00304688">
        <w:t>    color: #cbd5e1;</w:t>
      </w:r>
    </w:p>
    <w:p w14:paraId="18D397AA" w14:textId="77777777" w:rsidR="005465E1" w:rsidRPr="00304688" w:rsidRDefault="005465E1" w:rsidP="00304688">
      <w:pPr>
        <w:pStyle w:val="manguon"/>
      </w:pPr>
      <w:r w:rsidRPr="00304688">
        <w:t>    text-decoration: none;</w:t>
      </w:r>
    </w:p>
    <w:p w14:paraId="086E1892" w14:textId="77777777" w:rsidR="005465E1" w:rsidRPr="00304688" w:rsidRDefault="005465E1" w:rsidP="00304688">
      <w:pPr>
        <w:pStyle w:val="manguon"/>
      </w:pPr>
      <w:r w:rsidRPr="00304688">
        <w:lastRenderedPageBreak/>
        <w:t>    font-weight: 500;</w:t>
      </w:r>
    </w:p>
    <w:p w14:paraId="02B15B48" w14:textId="77777777" w:rsidR="005465E1" w:rsidRPr="00304688" w:rsidRDefault="005465E1" w:rsidP="00304688">
      <w:pPr>
        <w:pStyle w:val="manguon"/>
      </w:pPr>
      <w:r w:rsidRPr="00304688">
        <w:t>    transition: color 0.3s;</w:t>
      </w:r>
    </w:p>
    <w:p w14:paraId="1A81E382" w14:textId="60103D88" w:rsidR="005465E1" w:rsidRPr="00304688" w:rsidRDefault="005465E1" w:rsidP="00304688">
      <w:pPr>
        <w:pStyle w:val="manguon"/>
      </w:pPr>
      <w:r w:rsidRPr="00304688">
        <w:t>}</w:t>
      </w:r>
    </w:p>
    <w:p w14:paraId="02DF5BFB" w14:textId="20B357AE" w:rsidR="00126609" w:rsidRPr="00126609" w:rsidRDefault="00126609" w:rsidP="00126609">
      <w:pPr>
        <w:pStyle w:val="noidung"/>
      </w:pPr>
      <w:r w:rsidRPr="00126609">
        <w:t xml:space="preserve">Để xây dựng giao diện web hiện đại, CSS mang lại nhiều lợi ích và quy </w:t>
      </w:r>
      <w:r w:rsidR="005F5401">
        <w:t>chuẩn:</w:t>
      </w:r>
    </w:p>
    <w:p w14:paraId="4DD84AE7" w14:textId="35E6EA16" w:rsidR="00126609" w:rsidRPr="00126609" w:rsidRDefault="00126609">
      <w:pPr>
        <w:pStyle w:val="noidung"/>
        <w:numPr>
          <w:ilvl w:val="0"/>
          <w:numId w:val="5"/>
        </w:numPr>
      </w:pPr>
      <w:r w:rsidRPr="00126609">
        <w:t xml:space="preserve">Tách biệt nội dung và hình </w:t>
      </w:r>
      <w:r w:rsidR="00E16FEA">
        <w:t>thức.</w:t>
      </w:r>
    </w:p>
    <w:p w14:paraId="1C4DD21C" w14:textId="76AF2A3A" w:rsidR="00126609" w:rsidRPr="00126609" w:rsidRDefault="00126609">
      <w:pPr>
        <w:pStyle w:val="noidung"/>
        <w:numPr>
          <w:ilvl w:val="0"/>
          <w:numId w:val="5"/>
        </w:numPr>
      </w:pPr>
      <w:r w:rsidRPr="00126609">
        <w:t>Thiết kế đa nền tảng (Responsive)</w:t>
      </w:r>
      <w:r w:rsidR="00E16FEA">
        <w:t>.</w:t>
      </w:r>
    </w:p>
    <w:p w14:paraId="3B355B86" w14:textId="19F0FE5A" w:rsidR="00126609" w:rsidRPr="00126609" w:rsidRDefault="00126609">
      <w:pPr>
        <w:pStyle w:val="noidung"/>
        <w:numPr>
          <w:ilvl w:val="0"/>
          <w:numId w:val="5"/>
        </w:numPr>
      </w:pPr>
      <w:r w:rsidRPr="00126609">
        <w:t xml:space="preserve">Quản lý và cập nhật dễ </w:t>
      </w:r>
      <w:r w:rsidR="00E16FEA">
        <w:t>dàng.</w:t>
      </w:r>
    </w:p>
    <w:p w14:paraId="5AED9241" w14:textId="44103C4D" w:rsidR="00126609" w:rsidRPr="00126609" w:rsidRDefault="00126609">
      <w:pPr>
        <w:pStyle w:val="noidung"/>
        <w:numPr>
          <w:ilvl w:val="0"/>
          <w:numId w:val="5"/>
        </w:numPr>
      </w:pPr>
      <w:r w:rsidRPr="00126609">
        <w:t xml:space="preserve">Tối ưu hiệu </w:t>
      </w:r>
      <w:r w:rsidR="00E16FEA">
        <w:t>suất.</w:t>
      </w:r>
    </w:p>
    <w:p w14:paraId="06E6BAB0" w14:textId="192C54DC" w:rsidR="00126609" w:rsidRPr="00126609" w:rsidRDefault="00126609">
      <w:pPr>
        <w:pStyle w:val="noidung"/>
        <w:numPr>
          <w:ilvl w:val="0"/>
          <w:numId w:val="5"/>
        </w:numPr>
      </w:pPr>
      <w:r w:rsidRPr="00126609">
        <w:t xml:space="preserve">Giao diện hiện đại và hấp </w:t>
      </w:r>
      <w:r w:rsidR="00E16FEA">
        <w:t>dẫn.</w:t>
      </w:r>
    </w:p>
    <w:p w14:paraId="2AFA16A7" w14:textId="77DBC3F7" w:rsidR="00126609" w:rsidRPr="00126609" w:rsidRDefault="00126609">
      <w:pPr>
        <w:pStyle w:val="noidung"/>
        <w:numPr>
          <w:ilvl w:val="0"/>
          <w:numId w:val="5"/>
        </w:numPr>
      </w:pPr>
      <w:r w:rsidRPr="00126609">
        <w:t xml:space="preserve">Tái sử dụng </w:t>
      </w:r>
      <w:r w:rsidR="00E16FEA">
        <w:t>mã.</w:t>
      </w:r>
    </w:p>
    <w:p w14:paraId="5D8EA302" w14:textId="6386CDCF" w:rsidR="00126609" w:rsidRPr="00126609" w:rsidRDefault="00126609">
      <w:pPr>
        <w:pStyle w:val="noidung"/>
        <w:numPr>
          <w:ilvl w:val="0"/>
          <w:numId w:val="5"/>
        </w:numPr>
      </w:pPr>
      <w:r w:rsidRPr="00126609">
        <w:t xml:space="preserve">Tùy chỉnh mạnh </w:t>
      </w:r>
      <w:r w:rsidR="00E16FEA">
        <w:t>mẽ.</w:t>
      </w:r>
    </w:p>
    <w:p w14:paraId="4CCA4F90" w14:textId="05B8268A" w:rsidR="00126609" w:rsidRPr="00126609" w:rsidRDefault="00126609">
      <w:pPr>
        <w:pStyle w:val="noidung"/>
        <w:numPr>
          <w:ilvl w:val="0"/>
          <w:numId w:val="5"/>
        </w:numPr>
      </w:pPr>
      <w:r w:rsidRPr="00126609">
        <w:t xml:space="preserve">Hỗ trợ </w:t>
      </w:r>
      <w:r w:rsidR="00E16FEA">
        <w:t>SEO.</w:t>
      </w:r>
    </w:p>
    <w:p w14:paraId="5356ECFD" w14:textId="3D606749" w:rsidR="00126609" w:rsidRDefault="00126609">
      <w:pPr>
        <w:pStyle w:val="noidung"/>
        <w:numPr>
          <w:ilvl w:val="0"/>
          <w:numId w:val="5"/>
        </w:numPr>
      </w:pPr>
      <w:r w:rsidRPr="00126609">
        <w:t xml:space="preserve">Kết hợp với công nghệ </w:t>
      </w:r>
      <w:r w:rsidR="00E16FEA">
        <w:t>khác.</w:t>
      </w:r>
    </w:p>
    <w:p w14:paraId="5D82CD64" w14:textId="6C855D3D" w:rsidR="005465E1" w:rsidRPr="004F1A20" w:rsidRDefault="004F1A20" w:rsidP="004F1A20">
      <w:pPr>
        <w:pStyle w:val="noidung"/>
      </w:pPr>
      <w:r w:rsidRPr="004F1A20">
        <w:t>CSS không chỉ là công cụ định kiểu mà còn là nền tảng để xây dựng giao diện web hiện đại, linh hoạt, tối ưu và thân thiện với người dùng. Việc nắm vững CSS giúp nhà phát triển tạo ra những website vừa đẹp mắt, vừa hiệu quả về hiệu suất và khả năng tiếp cận.</w:t>
      </w:r>
    </w:p>
    <w:p w14:paraId="118C1E12" w14:textId="37A3CBCD" w:rsidR="00007294" w:rsidRDefault="00007294" w:rsidP="00007294">
      <w:pPr>
        <w:pStyle w:val="Heading4"/>
      </w:pPr>
      <w:bookmarkStart w:id="40" w:name="_Toc231803087"/>
      <w:r w:rsidRPr="008D78F3">
        <w:t>Các thuộc tính định dạng văn bản</w:t>
      </w:r>
      <w:bookmarkEnd w:id="40"/>
    </w:p>
    <w:p w14:paraId="3F1E3B9F" w14:textId="77777777" w:rsidR="008B60AB" w:rsidRPr="008B60AB" w:rsidRDefault="008B60AB" w:rsidP="008B60AB">
      <w:pPr>
        <w:pStyle w:val="noidung"/>
      </w:pPr>
      <w:r w:rsidRPr="008B60AB">
        <w:t>Màu chữ (color): đặt màu văn bản bằng tên màu, mã HEX hoặc RGB.</w:t>
      </w:r>
    </w:p>
    <w:p w14:paraId="05E21EED" w14:textId="77777777" w:rsidR="008B60AB" w:rsidRPr="008B60AB" w:rsidRDefault="008B60AB" w:rsidP="008B60AB">
      <w:pPr>
        <w:pStyle w:val="noidung"/>
      </w:pPr>
      <w:r w:rsidRPr="008B60AB">
        <w:t>Màu nền (background-color): thay đổi màu nền của phần tử.</w:t>
      </w:r>
    </w:p>
    <w:p w14:paraId="4EC92D9C" w14:textId="77777777" w:rsidR="008B60AB" w:rsidRPr="008B60AB" w:rsidRDefault="008B60AB" w:rsidP="008B60AB">
      <w:pPr>
        <w:pStyle w:val="noidung"/>
      </w:pPr>
      <w:r w:rsidRPr="008B60AB">
        <w:t>Căn chỉnh ngang (text-align): trái, phải, giữa, hoặc dàn đều.</w:t>
      </w:r>
    </w:p>
    <w:p w14:paraId="16E78667" w14:textId="77777777" w:rsidR="008B60AB" w:rsidRPr="008B60AB" w:rsidRDefault="008B60AB" w:rsidP="008B60AB">
      <w:pPr>
        <w:pStyle w:val="noidung"/>
      </w:pPr>
      <w:r w:rsidRPr="008B60AB">
        <w:t>Căn chỉnh dòng cuối (text-align-last): quy định cách căn chỉnh dòng cuối cùng.</w:t>
      </w:r>
    </w:p>
    <w:p w14:paraId="4B1BD0E5" w14:textId="77777777" w:rsidR="008B60AB" w:rsidRPr="008B60AB" w:rsidRDefault="008B60AB" w:rsidP="008B60AB">
      <w:pPr>
        <w:pStyle w:val="noidung"/>
      </w:pPr>
      <w:r w:rsidRPr="008B60AB">
        <w:t>Căn chỉnh dọc (vertical-align): đặt vị trí dọc của phần tử.</w:t>
      </w:r>
    </w:p>
    <w:p w14:paraId="0529B2DE" w14:textId="77777777" w:rsidR="008B60AB" w:rsidRPr="008B60AB" w:rsidRDefault="008B60AB" w:rsidP="008B60AB">
      <w:pPr>
        <w:pStyle w:val="noidung"/>
      </w:pPr>
      <w:r w:rsidRPr="008B60AB">
        <w:t>Trang trí văn bản (text-decoration-line, text-decoration-color): thêm gạch chân, gạch ngang, gạch trên và chỉ định màu cho đường trang trí.</w:t>
      </w:r>
    </w:p>
    <w:p w14:paraId="2BBFA1AD" w14:textId="77777777" w:rsidR="008B60AB" w:rsidRPr="008B60AB" w:rsidRDefault="008B60AB" w:rsidP="008B60AB">
      <w:pPr>
        <w:pStyle w:val="noidung"/>
      </w:pPr>
      <w:r w:rsidRPr="008B60AB">
        <w:t>Chuyển đổi chữ (text-transform): viết hoa, viết thường, hoặc viết hoa chữ cái đầu.</w:t>
      </w:r>
    </w:p>
    <w:p w14:paraId="71AA3812" w14:textId="77777777" w:rsidR="008B60AB" w:rsidRPr="008B60AB" w:rsidRDefault="008B60AB" w:rsidP="008B60AB">
      <w:pPr>
        <w:pStyle w:val="noidung"/>
      </w:pPr>
      <w:r w:rsidRPr="008B60AB">
        <w:lastRenderedPageBreak/>
        <w:t>Thụt lề (text-indent): thụt dòng đầu tiên của đoạn văn.</w:t>
      </w:r>
    </w:p>
    <w:p w14:paraId="2A35FCA8" w14:textId="77777777" w:rsidR="008B60AB" w:rsidRPr="008B60AB" w:rsidRDefault="008B60AB" w:rsidP="008B60AB">
      <w:pPr>
        <w:pStyle w:val="noidung"/>
      </w:pPr>
      <w:r w:rsidRPr="008B60AB">
        <w:t>Chiều cao dòng (line-height): đặt khoảng cách giữa các dòng.</w:t>
      </w:r>
    </w:p>
    <w:p w14:paraId="742A8515" w14:textId="29F68D61" w:rsidR="008B60AB" w:rsidRPr="008B60AB" w:rsidRDefault="008B60AB" w:rsidP="008B60AB">
      <w:pPr>
        <w:pStyle w:val="noidung"/>
      </w:pPr>
      <w:r w:rsidRPr="008B60AB">
        <w:t>Đây là các thuộc tính CSS cơ bản giúp kiểm soát màu sắc, căn chỉnh, trang trí và định dạng văn bản, đảm bảo nội dung rõ ràng, dễ đọc và thân thiện với người dùng.</w:t>
      </w:r>
    </w:p>
    <w:p w14:paraId="6C45D601" w14:textId="1D6EE068" w:rsidR="006374C3" w:rsidRDefault="00B27BB6" w:rsidP="006374C3">
      <w:pPr>
        <w:pStyle w:val="noidung"/>
        <w:keepNext/>
      </w:pPr>
      <w:r>
        <w:t xml:space="preserve">Ví dụ minh họa: </w:t>
      </w:r>
    </w:p>
    <w:p w14:paraId="0F15D8F7" w14:textId="77777777" w:rsidR="00B27BB6" w:rsidRPr="00304688" w:rsidRDefault="00B27BB6" w:rsidP="00304688">
      <w:pPr>
        <w:pStyle w:val="manguon"/>
      </w:pPr>
      <w:r w:rsidRPr="00304688">
        <w:t>&lt;!DOCTYPE html&gt;</w:t>
      </w:r>
    </w:p>
    <w:p w14:paraId="54313E7E" w14:textId="77777777" w:rsidR="00B27BB6" w:rsidRPr="00304688" w:rsidRDefault="00B27BB6" w:rsidP="00304688">
      <w:pPr>
        <w:pStyle w:val="manguon"/>
      </w:pPr>
      <w:r w:rsidRPr="00304688">
        <w:t>&lt;html lang="vi"&gt;</w:t>
      </w:r>
    </w:p>
    <w:p w14:paraId="00373B8C" w14:textId="77777777" w:rsidR="00B27BB6" w:rsidRPr="00304688" w:rsidRDefault="00B27BB6" w:rsidP="00304688">
      <w:pPr>
        <w:pStyle w:val="manguon"/>
      </w:pPr>
      <w:r w:rsidRPr="00304688">
        <w:t>&lt;head&gt;</w:t>
      </w:r>
    </w:p>
    <w:p w14:paraId="61F4202E" w14:textId="77777777" w:rsidR="00B27BB6" w:rsidRPr="00304688" w:rsidRDefault="00B27BB6" w:rsidP="00304688">
      <w:pPr>
        <w:pStyle w:val="manguon"/>
      </w:pPr>
      <w:r w:rsidRPr="00304688">
        <w:t xml:space="preserve">  &lt;meta charset="UTF-8"&gt;</w:t>
      </w:r>
    </w:p>
    <w:p w14:paraId="6D837900" w14:textId="77777777" w:rsidR="00B27BB6" w:rsidRPr="00304688" w:rsidRDefault="00B27BB6" w:rsidP="00304688">
      <w:pPr>
        <w:pStyle w:val="manguon"/>
      </w:pPr>
      <w:r w:rsidRPr="00304688">
        <w:t xml:space="preserve">  &lt;title&gt;Ví dụ CSS Văn bản&lt;/title&gt;</w:t>
      </w:r>
    </w:p>
    <w:p w14:paraId="67C5D9A0" w14:textId="77777777" w:rsidR="00B27BB6" w:rsidRPr="00304688" w:rsidRDefault="00B27BB6" w:rsidP="00304688">
      <w:pPr>
        <w:pStyle w:val="manguon"/>
      </w:pPr>
      <w:r w:rsidRPr="00304688">
        <w:t xml:space="preserve">  &lt;style&gt;</w:t>
      </w:r>
    </w:p>
    <w:p w14:paraId="2C3ACD3B" w14:textId="77777777" w:rsidR="00B27BB6" w:rsidRPr="00304688" w:rsidRDefault="00B27BB6" w:rsidP="00304688">
      <w:pPr>
        <w:pStyle w:val="manguon"/>
      </w:pPr>
      <w:r w:rsidRPr="00304688">
        <w:t xml:space="preserve">    h1 {</w:t>
      </w:r>
    </w:p>
    <w:p w14:paraId="66E01ECE" w14:textId="77777777" w:rsidR="00B27BB6" w:rsidRPr="00304688" w:rsidRDefault="00B27BB6" w:rsidP="00304688">
      <w:pPr>
        <w:pStyle w:val="manguon"/>
      </w:pPr>
      <w:r w:rsidRPr="00304688">
        <w:t xml:space="preserve">      color: darkblue;</w:t>
      </w:r>
    </w:p>
    <w:p w14:paraId="3F0AC4E4" w14:textId="77777777" w:rsidR="00B27BB6" w:rsidRPr="00304688" w:rsidRDefault="00B27BB6" w:rsidP="00304688">
      <w:pPr>
        <w:pStyle w:val="manguon"/>
      </w:pPr>
      <w:r w:rsidRPr="00304688">
        <w:t xml:space="preserve">      text-align: center;</w:t>
      </w:r>
    </w:p>
    <w:p w14:paraId="1B302291" w14:textId="77777777" w:rsidR="00B27BB6" w:rsidRPr="00304688" w:rsidRDefault="00B27BB6" w:rsidP="00304688">
      <w:pPr>
        <w:pStyle w:val="manguon"/>
      </w:pPr>
      <w:r w:rsidRPr="00304688">
        <w:t xml:space="preserve">      text-transform: uppercase;</w:t>
      </w:r>
    </w:p>
    <w:p w14:paraId="20AACFF2" w14:textId="77777777" w:rsidR="00B27BB6" w:rsidRPr="00304688" w:rsidRDefault="00B27BB6" w:rsidP="00304688">
      <w:pPr>
        <w:pStyle w:val="manguon"/>
      </w:pPr>
      <w:r w:rsidRPr="00304688">
        <w:t xml:space="preserve">    }</w:t>
      </w:r>
    </w:p>
    <w:p w14:paraId="53F84464" w14:textId="77777777" w:rsidR="00B27BB6" w:rsidRPr="00304688" w:rsidRDefault="00B27BB6" w:rsidP="00304688">
      <w:pPr>
        <w:pStyle w:val="manguon"/>
      </w:pPr>
      <w:r w:rsidRPr="00304688">
        <w:t xml:space="preserve">    p {</w:t>
      </w:r>
    </w:p>
    <w:p w14:paraId="7664831F" w14:textId="77777777" w:rsidR="00B27BB6" w:rsidRPr="00304688" w:rsidRDefault="00B27BB6" w:rsidP="00304688">
      <w:pPr>
        <w:pStyle w:val="manguon"/>
      </w:pPr>
      <w:r w:rsidRPr="00304688">
        <w:t xml:space="preserve">      color: red;</w:t>
      </w:r>
    </w:p>
    <w:p w14:paraId="09073174" w14:textId="77777777" w:rsidR="00B27BB6" w:rsidRPr="00304688" w:rsidRDefault="00B27BB6" w:rsidP="00304688">
      <w:pPr>
        <w:pStyle w:val="manguon"/>
      </w:pPr>
      <w:r w:rsidRPr="00304688">
        <w:t xml:space="preserve">      background-color: #f0f0f0;</w:t>
      </w:r>
    </w:p>
    <w:p w14:paraId="7400E5E9" w14:textId="77777777" w:rsidR="00B27BB6" w:rsidRPr="00304688" w:rsidRDefault="00B27BB6" w:rsidP="00304688">
      <w:pPr>
        <w:pStyle w:val="manguon"/>
      </w:pPr>
      <w:r w:rsidRPr="00304688">
        <w:t xml:space="preserve">      text-align: justify;</w:t>
      </w:r>
    </w:p>
    <w:p w14:paraId="61811361" w14:textId="77777777" w:rsidR="00B27BB6" w:rsidRPr="00304688" w:rsidRDefault="00B27BB6" w:rsidP="00304688">
      <w:pPr>
        <w:pStyle w:val="manguon"/>
      </w:pPr>
      <w:r w:rsidRPr="00304688">
        <w:t xml:space="preserve">      text-indent: 40px;</w:t>
      </w:r>
    </w:p>
    <w:p w14:paraId="2FD15445" w14:textId="77777777" w:rsidR="00B27BB6" w:rsidRPr="00304688" w:rsidRDefault="00B27BB6" w:rsidP="00304688">
      <w:pPr>
        <w:pStyle w:val="manguon"/>
      </w:pPr>
      <w:r w:rsidRPr="00304688">
        <w:t xml:space="preserve">      line-height: 1.8;</w:t>
      </w:r>
    </w:p>
    <w:p w14:paraId="0C9AA15A" w14:textId="77777777" w:rsidR="00B27BB6" w:rsidRPr="00304688" w:rsidRDefault="00B27BB6" w:rsidP="00304688">
      <w:pPr>
        <w:pStyle w:val="manguon"/>
      </w:pPr>
      <w:r w:rsidRPr="00304688">
        <w:t xml:space="preserve">      text-decoration-line: underline;</w:t>
      </w:r>
    </w:p>
    <w:p w14:paraId="232CBBB6" w14:textId="77777777" w:rsidR="00B27BB6" w:rsidRPr="00304688" w:rsidRDefault="00B27BB6" w:rsidP="00304688">
      <w:pPr>
        <w:pStyle w:val="manguon"/>
      </w:pPr>
      <w:r w:rsidRPr="00304688">
        <w:t xml:space="preserve">      text-decoration-color: blue;</w:t>
      </w:r>
    </w:p>
    <w:p w14:paraId="0629E992" w14:textId="77777777" w:rsidR="00B27BB6" w:rsidRPr="00304688" w:rsidRDefault="00B27BB6" w:rsidP="00304688">
      <w:pPr>
        <w:pStyle w:val="manguon"/>
      </w:pPr>
      <w:r w:rsidRPr="00304688">
        <w:t xml:space="preserve">    }</w:t>
      </w:r>
    </w:p>
    <w:p w14:paraId="10F23F36" w14:textId="77777777" w:rsidR="00B27BB6" w:rsidRPr="00304688" w:rsidRDefault="00B27BB6" w:rsidP="00304688">
      <w:pPr>
        <w:pStyle w:val="manguon"/>
      </w:pPr>
      <w:r w:rsidRPr="00304688">
        <w:t xml:space="preserve">    span {</w:t>
      </w:r>
    </w:p>
    <w:p w14:paraId="386FC4CC" w14:textId="77777777" w:rsidR="00B27BB6" w:rsidRPr="00304688" w:rsidRDefault="00B27BB6" w:rsidP="00304688">
      <w:pPr>
        <w:pStyle w:val="manguon"/>
      </w:pPr>
      <w:r w:rsidRPr="00304688">
        <w:t xml:space="preserve">      color: green;</w:t>
      </w:r>
    </w:p>
    <w:p w14:paraId="32DD9935" w14:textId="77777777" w:rsidR="00B27BB6" w:rsidRPr="00304688" w:rsidRDefault="00B27BB6" w:rsidP="00304688">
      <w:pPr>
        <w:pStyle w:val="manguon"/>
      </w:pPr>
      <w:r w:rsidRPr="00304688">
        <w:t xml:space="preserve">      vertical-align: text-top;</w:t>
      </w:r>
    </w:p>
    <w:p w14:paraId="7A4B4A96" w14:textId="77777777" w:rsidR="00B27BB6" w:rsidRPr="00304688" w:rsidRDefault="00B27BB6" w:rsidP="00304688">
      <w:pPr>
        <w:pStyle w:val="manguon"/>
      </w:pPr>
      <w:r w:rsidRPr="00304688">
        <w:t xml:space="preserve">    }</w:t>
      </w:r>
    </w:p>
    <w:p w14:paraId="35794F82" w14:textId="77777777" w:rsidR="00B27BB6" w:rsidRPr="00304688" w:rsidRDefault="00B27BB6" w:rsidP="00304688">
      <w:pPr>
        <w:pStyle w:val="manguon"/>
      </w:pPr>
      <w:r w:rsidRPr="00304688">
        <w:t xml:space="preserve">  &lt;/style&gt;</w:t>
      </w:r>
    </w:p>
    <w:p w14:paraId="09EC012D" w14:textId="77777777" w:rsidR="00B27BB6" w:rsidRPr="00304688" w:rsidRDefault="00B27BB6" w:rsidP="00304688">
      <w:pPr>
        <w:pStyle w:val="manguon"/>
      </w:pPr>
      <w:r w:rsidRPr="00304688">
        <w:t>&lt;/head&gt;</w:t>
      </w:r>
    </w:p>
    <w:p w14:paraId="3DF5D1BF" w14:textId="77777777" w:rsidR="00B27BB6" w:rsidRPr="00304688" w:rsidRDefault="00B27BB6" w:rsidP="00304688">
      <w:pPr>
        <w:pStyle w:val="manguon"/>
      </w:pPr>
      <w:r w:rsidRPr="00304688">
        <w:t>&lt;body&gt;</w:t>
      </w:r>
    </w:p>
    <w:p w14:paraId="1A7C6148" w14:textId="77777777" w:rsidR="00B27BB6" w:rsidRPr="00304688" w:rsidRDefault="00B27BB6" w:rsidP="00304688">
      <w:pPr>
        <w:pStyle w:val="manguon"/>
      </w:pPr>
      <w:r w:rsidRPr="00304688">
        <w:t xml:space="preserve">  &lt;h1&gt;Tìm hiểu CSS Văn bản&lt;/h1&gt;</w:t>
      </w:r>
    </w:p>
    <w:p w14:paraId="30ACD947" w14:textId="77777777" w:rsidR="00B27BB6" w:rsidRPr="00304688" w:rsidRDefault="00B27BB6" w:rsidP="00304688">
      <w:pPr>
        <w:pStyle w:val="manguon"/>
      </w:pPr>
      <w:r w:rsidRPr="00304688">
        <w:t xml:space="preserve">  &lt;p&gt;Đây là một đoạn văn bản minh họa với &lt;span&gt;chữ màu xanh&lt;/span&gt; và căn chỉnh dàn đều.&lt;/p&gt;</w:t>
      </w:r>
    </w:p>
    <w:p w14:paraId="721855A0" w14:textId="77777777" w:rsidR="00B27BB6" w:rsidRPr="00304688" w:rsidRDefault="00B27BB6" w:rsidP="00304688">
      <w:pPr>
        <w:pStyle w:val="manguon"/>
      </w:pPr>
      <w:r w:rsidRPr="00304688">
        <w:t>&lt;/body&gt;</w:t>
      </w:r>
    </w:p>
    <w:p w14:paraId="3EEEB728" w14:textId="2A99DD5A" w:rsidR="00B27BB6" w:rsidRPr="00304688" w:rsidRDefault="00B27BB6" w:rsidP="00304688">
      <w:pPr>
        <w:pStyle w:val="manguon"/>
      </w:pPr>
      <w:r w:rsidRPr="00304688">
        <w:lastRenderedPageBreak/>
        <w:t>&lt;/html&gt;</w:t>
      </w:r>
    </w:p>
    <w:p w14:paraId="04822B2F" w14:textId="3A6D8234" w:rsidR="00007294" w:rsidRDefault="00007294" w:rsidP="00007294">
      <w:pPr>
        <w:pStyle w:val="Heading4"/>
      </w:pPr>
      <w:bookmarkStart w:id="41" w:name="_Toc231803088"/>
      <w:r w:rsidRPr="008D78F3">
        <w:t>Các thuộc tính bố cục</w:t>
      </w:r>
      <w:bookmarkEnd w:id="41"/>
    </w:p>
    <w:p w14:paraId="484C23A8" w14:textId="77777777" w:rsidR="00B27BB6" w:rsidRPr="00E16FEA" w:rsidRDefault="00B27BB6" w:rsidP="00E16FEA">
      <w:pPr>
        <w:pStyle w:val="noidung"/>
      </w:pPr>
      <w:r w:rsidRPr="00E16FEA">
        <w:t>Thuộc tính display: quyết định cách phần tử hiển thị.</w:t>
      </w:r>
    </w:p>
    <w:p w14:paraId="2C00B3D5" w14:textId="77777777" w:rsidR="00B27BB6" w:rsidRPr="00E16FEA" w:rsidRDefault="00B27BB6">
      <w:pPr>
        <w:pStyle w:val="noidung"/>
        <w:numPr>
          <w:ilvl w:val="0"/>
          <w:numId w:val="6"/>
        </w:numPr>
      </w:pPr>
      <w:r w:rsidRPr="00E16FEA">
        <w:t>block: bắt đầu dòng mới, chiếm toàn bộ chiều rộng (&lt;div&gt;, &lt;h1&gt;…).</w:t>
      </w:r>
    </w:p>
    <w:p w14:paraId="31FFB704" w14:textId="77777777" w:rsidR="00B27BB6" w:rsidRPr="00E16FEA" w:rsidRDefault="00B27BB6">
      <w:pPr>
        <w:pStyle w:val="noidung"/>
        <w:numPr>
          <w:ilvl w:val="0"/>
          <w:numId w:val="6"/>
        </w:numPr>
      </w:pPr>
      <w:r w:rsidRPr="00E16FEA">
        <w:t>inline: không xuống dòng, chỉ chiếm chiều rộng cần thiết (&lt;span&gt;, &lt;a&gt;…).</w:t>
      </w:r>
    </w:p>
    <w:p w14:paraId="3A1CD69E" w14:textId="77777777" w:rsidR="00B27BB6" w:rsidRPr="00E16FEA" w:rsidRDefault="00B27BB6">
      <w:pPr>
        <w:pStyle w:val="noidung"/>
        <w:numPr>
          <w:ilvl w:val="0"/>
          <w:numId w:val="6"/>
        </w:numPr>
      </w:pPr>
      <w:r w:rsidRPr="00E16FEA">
        <w:t>inline-block: hiển thị nội tuyến nhưng có thể chỉnh kích thước.</w:t>
      </w:r>
    </w:p>
    <w:p w14:paraId="7F622DC8" w14:textId="77777777" w:rsidR="00B27BB6" w:rsidRPr="00E16FEA" w:rsidRDefault="00B27BB6">
      <w:pPr>
        <w:pStyle w:val="noidung"/>
        <w:numPr>
          <w:ilvl w:val="0"/>
          <w:numId w:val="6"/>
        </w:numPr>
      </w:pPr>
      <w:r w:rsidRPr="00E16FEA">
        <w:t>flex: tạo container linh hoạt theo hàng/cột.</w:t>
      </w:r>
    </w:p>
    <w:p w14:paraId="74834F4F" w14:textId="77777777" w:rsidR="00B27BB6" w:rsidRPr="00E16FEA" w:rsidRDefault="00B27BB6">
      <w:pPr>
        <w:pStyle w:val="noidung"/>
        <w:numPr>
          <w:ilvl w:val="0"/>
          <w:numId w:val="6"/>
        </w:numPr>
      </w:pPr>
      <w:r w:rsidRPr="00E16FEA">
        <w:t>grid: tạo bố cục dạng lưới.</w:t>
      </w:r>
    </w:p>
    <w:p w14:paraId="6C867B10" w14:textId="77777777" w:rsidR="00B27BB6" w:rsidRPr="00E16FEA" w:rsidRDefault="00B27BB6">
      <w:pPr>
        <w:pStyle w:val="noidung"/>
        <w:numPr>
          <w:ilvl w:val="0"/>
          <w:numId w:val="6"/>
        </w:numPr>
      </w:pPr>
      <w:r w:rsidRPr="00E16FEA">
        <w:t>none: ẩn phần tử khỏi luồng tài liệu.</w:t>
      </w:r>
    </w:p>
    <w:p w14:paraId="7E2C0E45" w14:textId="77777777" w:rsidR="00B27BB6" w:rsidRPr="00E16FEA" w:rsidRDefault="00B27BB6" w:rsidP="00E16FEA">
      <w:pPr>
        <w:pStyle w:val="noidung"/>
        <w:ind w:left="680" w:firstLine="0"/>
      </w:pPr>
      <w:r w:rsidRPr="00E16FEA">
        <w:t>Thuộc tính position: kiểm soát vị trí phần tử.</w:t>
      </w:r>
    </w:p>
    <w:p w14:paraId="7B2C57D6" w14:textId="77777777" w:rsidR="00B27BB6" w:rsidRPr="00E16FEA" w:rsidRDefault="00B27BB6">
      <w:pPr>
        <w:pStyle w:val="noidung"/>
        <w:numPr>
          <w:ilvl w:val="0"/>
          <w:numId w:val="6"/>
        </w:numPr>
      </w:pPr>
      <w:r w:rsidRPr="00E16FEA">
        <w:t>static: mặc định, theo luồng tài liệu.</w:t>
      </w:r>
    </w:p>
    <w:p w14:paraId="6F32A6CC" w14:textId="77777777" w:rsidR="00B27BB6" w:rsidRPr="00E16FEA" w:rsidRDefault="00B27BB6">
      <w:pPr>
        <w:pStyle w:val="noidung"/>
        <w:numPr>
          <w:ilvl w:val="0"/>
          <w:numId w:val="6"/>
        </w:numPr>
      </w:pPr>
      <w:r w:rsidRPr="00E16FEA">
        <w:t>relative: định vị tương đối với vị trí ban đầu.</w:t>
      </w:r>
    </w:p>
    <w:p w14:paraId="0535DC45" w14:textId="77777777" w:rsidR="00B27BB6" w:rsidRPr="00E16FEA" w:rsidRDefault="00B27BB6">
      <w:pPr>
        <w:pStyle w:val="noidung"/>
        <w:numPr>
          <w:ilvl w:val="0"/>
          <w:numId w:val="6"/>
        </w:numPr>
      </w:pPr>
      <w:r w:rsidRPr="00E16FEA">
        <w:t>absolute: định vị tuyệt đối theo phần tử cha gần nhất có position khác static.</w:t>
      </w:r>
    </w:p>
    <w:p w14:paraId="7E4FF5CA" w14:textId="77777777" w:rsidR="00B27BB6" w:rsidRPr="00E16FEA" w:rsidRDefault="00B27BB6">
      <w:pPr>
        <w:pStyle w:val="noidung"/>
        <w:numPr>
          <w:ilvl w:val="0"/>
          <w:numId w:val="6"/>
        </w:numPr>
      </w:pPr>
      <w:r w:rsidRPr="00E16FEA">
        <w:t>fixed: cố định theo khung nhìn, không thay đổi khi cuộn.</w:t>
      </w:r>
    </w:p>
    <w:p w14:paraId="5C954576" w14:textId="77777777" w:rsidR="00B27BB6" w:rsidRPr="00E16FEA" w:rsidRDefault="00B27BB6">
      <w:pPr>
        <w:pStyle w:val="noidung"/>
        <w:numPr>
          <w:ilvl w:val="0"/>
          <w:numId w:val="6"/>
        </w:numPr>
      </w:pPr>
      <w:r w:rsidRPr="00E16FEA">
        <w:t>sticky: kết hợp relative và fixed, “dính” khi cuộn đến vị trí nhất định.</w:t>
      </w:r>
    </w:p>
    <w:p w14:paraId="65969C1A" w14:textId="77777777" w:rsidR="00B27BB6" w:rsidRPr="00E16FEA" w:rsidRDefault="00B27BB6" w:rsidP="00E16FEA">
      <w:pPr>
        <w:pStyle w:val="noidung"/>
        <w:ind w:left="680" w:firstLine="0"/>
      </w:pPr>
      <w:r w:rsidRPr="00E16FEA">
        <w:t>Thuộc tính float: cho phép phần tử “nổi” sang trái hoặc phải, văn bản sẽ bao quanh.</w:t>
      </w:r>
    </w:p>
    <w:p w14:paraId="5DEF8249" w14:textId="77777777" w:rsidR="00B27BB6" w:rsidRPr="00E16FEA" w:rsidRDefault="00B27BB6">
      <w:pPr>
        <w:pStyle w:val="noidung"/>
        <w:numPr>
          <w:ilvl w:val="0"/>
          <w:numId w:val="6"/>
        </w:numPr>
      </w:pPr>
      <w:r w:rsidRPr="00E16FEA">
        <w:t>left: nổi sang trái.</w:t>
      </w:r>
    </w:p>
    <w:p w14:paraId="4866197D" w14:textId="77777777" w:rsidR="00B27BB6" w:rsidRPr="00E16FEA" w:rsidRDefault="00B27BB6">
      <w:pPr>
        <w:pStyle w:val="noidung"/>
        <w:numPr>
          <w:ilvl w:val="0"/>
          <w:numId w:val="6"/>
        </w:numPr>
      </w:pPr>
      <w:r w:rsidRPr="00E16FEA">
        <w:t>right: nổi sang phải.</w:t>
      </w:r>
    </w:p>
    <w:p w14:paraId="0FECAAA1" w14:textId="77777777" w:rsidR="00B27BB6" w:rsidRPr="00E16FEA" w:rsidRDefault="00B27BB6">
      <w:pPr>
        <w:pStyle w:val="noidung"/>
        <w:numPr>
          <w:ilvl w:val="0"/>
          <w:numId w:val="6"/>
        </w:numPr>
      </w:pPr>
      <w:r w:rsidRPr="00E16FEA">
        <w:t>none: mặc định, không nổi.</w:t>
      </w:r>
    </w:p>
    <w:p w14:paraId="055A8A47" w14:textId="77777777" w:rsidR="00B27BB6" w:rsidRPr="00B27BB6" w:rsidRDefault="00B27BB6">
      <w:pPr>
        <w:pStyle w:val="noidung"/>
        <w:numPr>
          <w:ilvl w:val="0"/>
          <w:numId w:val="6"/>
        </w:numPr>
      </w:pPr>
      <w:r w:rsidRPr="00E16FEA">
        <w:t>inherit: kế thừa từ phần tử cha</w:t>
      </w:r>
      <w:r w:rsidRPr="00B27BB6">
        <w:t>.</w:t>
      </w:r>
    </w:p>
    <w:p w14:paraId="7D778A93" w14:textId="5A67E458" w:rsidR="00B27BB6" w:rsidRDefault="00B27BB6" w:rsidP="00B27BB6">
      <w:pPr>
        <w:pStyle w:val="noidung"/>
      </w:pPr>
      <w:r w:rsidRPr="00B27BB6">
        <w:t>Tóm lại: display quyết định cách phần tử hiển thị, position kiểm soát vị trí, còn float giúp bố trí phần tử sang trái/phải để văn bản bao quanh. Đây là nền tảng quan trọng trong thiết kế bố cục web.</w:t>
      </w:r>
    </w:p>
    <w:p w14:paraId="0E07BEAE" w14:textId="60B94DE9" w:rsidR="00B27BB6" w:rsidRDefault="00B27BB6" w:rsidP="00B27BB6">
      <w:pPr>
        <w:pStyle w:val="noidung"/>
      </w:pPr>
      <w:r>
        <w:lastRenderedPageBreak/>
        <w:t xml:space="preserve">Ví dụ minh họa: </w:t>
      </w:r>
    </w:p>
    <w:p w14:paraId="3E878253" w14:textId="77777777" w:rsidR="00B27BB6" w:rsidRDefault="00B27BB6" w:rsidP="00B27BB6">
      <w:pPr>
        <w:pStyle w:val="manguon"/>
      </w:pPr>
      <w:r>
        <w:t>&lt;!DOCTYPE html&gt;</w:t>
      </w:r>
    </w:p>
    <w:p w14:paraId="6F9F6EEF" w14:textId="77777777" w:rsidR="00B27BB6" w:rsidRDefault="00B27BB6" w:rsidP="00B27BB6">
      <w:pPr>
        <w:pStyle w:val="manguon"/>
      </w:pPr>
      <w:r>
        <w:t>&lt;html lang="vi"&gt;</w:t>
      </w:r>
    </w:p>
    <w:p w14:paraId="526FC8C0" w14:textId="77777777" w:rsidR="00B27BB6" w:rsidRDefault="00B27BB6" w:rsidP="00B27BB6">
      <w:pPr>
        <w:pStyle w:val="manguon"/>
      </w:pPr>
      <w:r>
        <w:t>&lt;head&gt;</w:t>
      </w:r>
    </w:p>
    <w:p w14:paraId="25754664" w14:textId="77777777" w:rsidR="00B27BB6" w:rsidRDefault="00B27BB6" w:rsidP="00B27BB6">
      <w:pPr>
        <w:pStyle w:val="manguon"/>
      </w:pPr>
      <w:r>
        <w:t xml:space="preserve">  &lt;meta charset="UTF-8"&gt;</w:t>
      </w:r>
    </w:p>
    <w:p w14:paraId="1F1A3F99" w14:textId="77777777" w:rsidR="00B27BB6" w:rsidRDefault="00B27BB6" w:rsidP="00B27BB6">
      <w:pPr>
        <w:pStyle w:val="manguon"/>
      </w:pPr>
      <w:r>
        <w:t xml:space="preserve">  &lt;title&gt;Ví dụ CSS Bố cục&lt;/title&gt;</w:t>
      </w:r>
    </w:p>
    <w:p w14:paraId="4D069F2E" w14:textId="77777777" w:rsidR="00B27BB6" w:rsidRDefault="00B27BB6" w:rsidP="00B27BB6">
      <w:pPr>
        <w:pStyle w:val="manguon"/>
      </w:pPr>
      <w:r>
        <w:t xml:space="preserve">  &lt;style&gt;</w:t>
      </w:r>
    </w:p>
    <w:p w14:paraId="1215964F" w14:textId="77777777" w:rsidR="00B27BB6" w:rsidRDefault="00B27BB6" w:rsidP="00B27BB6">
      <w:pPr>
        <w:pStyle w:val="manguon"/>
      </w:pPr>
      <w:r>
        <w:t xml:space="preserve">    .box1 {</w:t>
      </w:r>
    </w:p>
    <w:p w14:paraId="61340C12" w14:textId="77777777" w:rsidR="00B27BB6" w:rsidRDefault="00B27BB6" w:rsidP="00B27BB6">
      <w:pPr>
        <w:pStyle w:val="manguon"/>
      </w:pPr>
      <w:r>
        <w:t xml:space="preserve">      display: inline-block;</w:t>
      </w:r>
    </w:p>
    <w:p w14:paraId="24BFF14C" w14:textId="77777777" w:rsidR="00B27BB6" w:rsidRDefault="00B27BB6" w:rsidP="00B27BB6">
      <w:pPr>
        <w:pStyle w:val="manguon"/>
      </w:pPr>
      <w:r>
        <w:t xml:space="preserve">      width: 150px;</w:t>
      </w:r>
    </w:p>
    <w:p w14:paraId="7298B385" w14:textId="77777777" w:rsidR="00B27BB6" w:rsidRDefault="00B27BB6" w:rsidP="00B27BB6">
      <w:pPr>
        <w:pStyle w:val="manguon"/>
      </w:pPr>
      <w:r>
        <w:t xml:space="preserve">      height: 100px;</w:t>
      </w:r>
    </w:p>
    <w:p w14:paraId="672BD705" w14:textId="77777777" w:rsidR="00B27BB6" w:rsidRDefault="00B27BB6" w:rsidP="00B27BB6">
      <w:pPr>
        <w:pStyle w:val="manguon"/>
      </w:pPr>
      <w:r>
        <w:t xml:space="preserve">      background: lightcoral;</w:t>
      </w:r>
    </w:p>
    <w:p w14:paraId="17E4D5A0" w14:textId="77777777" w:rsidR="00B27BB6" w:rsidRDefault="00B27BB6" w:rsidP="00B27BB6">
      <w:pPr>
        <w:pStyle w:val="manguon"/>
      </w:pPr>
      <w:r>
        <w:t xml:space="preserve">    }</w:t>
      </w:r>
    </w:p>
    <w:p w14:paraId="40E429CD" w14:textId="77777777" w:rsidR="00B27BB6" w:rsidRDefault="00B27BB6" w:rsidP="00B27BB6">
      <w:pPr>
        <w:pStyle w:val="manguon"/>
      </w:pPr>
      <w:r>
        <w:t xml:space="preserve">    .box2 {</w:t>
      </w:r>
    </w:p>
    <w:p w14:paraId="0C246CAD" w14:textId="77777777" w:rsidR="00B27BB6" w:rsidRDefault="00B27BB6" w:rsidP="00B27BB6">
      <w:pPr>
        <w:pStyle w:val="manguon"/>
      </w:pPr>
      <w:r>
        <w:t xml:space="preserve">      display: inline-block;</w:t>
      </w:r>
    </w:p>
    <w:p w14:paraId="6C69DC19" w14:textId="77777777" w:rsidR="00B27BB6" w:rsidRDefault="00B27BB6" w:rsidP="00B27BB6">
      <w:pPr>
        <w:pStyle w:val="manguon"/>
      </w:pPr>
      <w:r>
        <w:t xml:space="preserve">      width: 150px;</w:t>
      </w:r>
    </w:p>
    <w:p w14:paraId="342D8E37" w14:textId="77777777" w:rsidR="00B27BB6" w:rsidRDefault="00B27BB6" w:rsidP="00B27BB6">
      <w:pPr>
        <w:pStyle w:val="manguon"/>
      </w:pPr>
      <w:r>
        <w:t xml:space="preserve">      height: 100px;</w:t>
      </w:r>
    </w:p>
    <w:p w14:paraId="52B59372" w14:textId="77777777" w:rsidR="00B27BB6" w:rsidRDefault="00B27BB6" w:rsidP="00B27BB6">
      <w:pPr>
        <w:pStyle w:val="manguon"/>
      </w:pPr>
      <w:r>
        <w:t xml:space="preserve">      background: lightseagreen;</w:t>
      </w:r>
    </w:p>
    <w:p w14:paraId="1AE6507C" w14:textId="77777777" w:rsidR="00B27BB6" w:rsidRDefault="00B27BB6" w:rsidP="00B27BB6">
      <w:pPr>
        <w:pStyle w:val="manguon"/>
      </w:pPr>
      <w:r>
        <w:t xml:space="preserve">      position: relative;</w:t>
      </w:r>
    </w:p>
    <w:p w14:paraId="10AA773F" w14:textId="77777777" w:rsidR="00B27BB6" w:rsidRDefault="00B27BB6" w:rsidP="00B27BB6">
      <w:pPr>
        <w:pStyle w:val="manguon"/>
      </w:pPr>
      <w:r>
        <w:t xml:space="preserve">      top: 20px;</w:t>
      </w:r>
    </w:p>
    <w:p w14:paraId="76AD6953" w14:textId="77777777" w:rsidR="00B27BB6" w:rsidRDefault="00B27BB6" w:rsidP="00B27BB6">
      <w:pPr>
        <w:pStyle w:val="manguon"/>
      </w:pPr>
      <w:r>
        <w:t xml:space="preserve">      left: 30px;</w:t>
      </w:r>
    </w:p>
    <w:p w14:paraId="75AE9341" w14:textId="77777777" w:rsidR="00B27BB6" w:rsidRDefault="00B27BB6" w:rsidP="00B27BB6">
      <w:pPr>
        <w:pStyle w:val="manguon"/>
      </w:pPr>
      <w:r>
        <w:t xml:space="preserve">    }</w:t>
      </w:r>
    </w:p>
    <w:p w14:paraId="4554196D" w14:textId="77777777" w:rsidR="00B27BB6" w:rsidRDefault="00B27BB6" w:rsidP="00B27BB6">
      <w:pPr>
        <w:pStyle w:val="manguon"/>
      </w:pPr>
      <w:r>
        <w:t xml:space="preserve">    .box3 {</w:t>
      </w:r>
    </w:p>
    <w:p w14:paraId="46604B54" w14:textId="77777777" w:rsidR="00B27BB6" w:rsidRDefault="00B27BB6" w:rsidP="00B27BB6">
      <w:pPr>
        <w:pStyle w:val="manguon"/>
      </w:pPr>
      <w:r>
        <w:t xml:space="preserve">      width: 150px;</w:t>
      </w:r>
    </w:p>
    <w:p w14:paraId="7736C275" w14:textId="77777777" w:rsidR="00B27BB6" w:rsidRDefault="00B27BB6" w:rsidP="00B27BB6">
      <w:pPr>
        <w:pStyle w:val="manguon"/>
      </w:pPr>
      <w:r>
        <w:t xml:space="preserve">      height: 100px;</w:t>
      </w:r>
    </w:p>
    <w:p w14:paraId="0ACF06C2" w14:textId="77777777" w:rsidR="00B27BB6" w:rsidRDefault="00B27BB6" w:rsidP="00B27BB6">
      <w:pPr>
        <w:pStyle w:val="manguon"/>
      </w:pPr>
      <w:r>
        <w:t xml:space="preserve">      background: gold;</w:t>
      </w:r>
    </w:p>
    <w:p w14:paraId="4342E484" w14:textId="77777777" w:rsidR="00B27BB6" w:rsidRDefault="00B27BB6" w:rsidP="00B27BB6">
      <w:pPr>
        <w:pStyle w:val="manguon"/>
      </w:pPr>
      <w:r>
        <w:t xml:space="preserve">      float: right;</w:t>
      </w:r>
    </w:p>
    <w:p w14:paraId="784583F3" w14:textId="77777777" w:rsidR="00B27BB6" w:rsidRDefault="00B27BB6" w:rsidP="00B27BB6">
      <w:pPr>
        <w:pStyle w:val="manguon"/>
      </w:pPr>
      <w:r>
        <w:t xml:space="preserve">    }</w:t>
      </w:r>
    </w:p>
    <w:p w14:paraId="1DE405FA" w14:textId="77777777" w:rsidR="00B27BB6" w:rsidRDefault="00B27BB6" w:rsidP="00B27BB6">
      <w:pPr>
        <w:pStyle w:val="manguon"/>
      </w:pPr>
      <w:r>
        <w:t xml:space="preserve">  &lt;/style&gt;</w:t>
      </w:r>
    </w:p>
    <w:p w14:paraId="4FC615AC" w14:textId="77777777" w:rsidR="00B27BB6" w:rsidRDefault="00B27BB6" w:rsidP="00B27BB6">
      <w:pPr>
        <w:pStyle w:val="manguon"/>
      </w:pPr>
      <w:r>
        <w:t>&lt;/head&gt;</w:t>
      </w:r>
    </w:p>
    <w:p w14:paraId="7D3A36C1" w14:textId="77777777" w:rsidR="00B27BB6" w:rsidRDefault="00B27BB6" w:rsidP="00B27BB6">
      <w:pPr>
        <w:pStyle w:val="manguon"/>
      </w:pPr>
      <w:r>
        <w:t>&lt;body&gt;</w:t>
      </w:r>
    </w:p>
    <w:p w14:paraId="3D53910F" w14:textId="77777777" w:rsidR="00B27BB6" w:rsidRDefault="00B27BB6" w:rsidP="00B27BB6">
      <w:pPr>
        <w:pStyle w:val="manguon"/>
      </w:pPr>
      <w:r>
        <w:t xml:space="preserve">  &lt;div class="box1"&gt;Khối 1 (inline-block)&lt;/div&gt;</w:t>
      </w:r>
    </w:p>
    <w:p w14:paraId="49F0CB88" w14:textId="77777777" w:rsidR="00B27BB6" w:rsidRDefault="00B27BB6" w:rsidP="00B27BB6">
      <w:pPr>
        <w:pStyle w:val="manguon"/>
      </w:pPr>
      <w:r>
        <w:t xml:space="preserve">  &lt;div class="box2"&gt;Khối 2 (relative)&lt;/div&gt;</w:t>
      </w:r>
    </w:p>
    <w:p w14:paraId="35BD0D81" w14:textId="77777777" w:rsidR="00B27BB6" w:rsidRDefault="00B27BB6" w:rsidP="00B27BB6">
      <w:pPr>
        <w:pStyle w:val="manguon"/>
      </w:pPr>
      <w:r>
        <w:t xml:space="preserve">  &lt;div class="box3"&gt;Khối 3 (float right)&lt;/div&gt;</w:t>
      </w:r>
    </w:p>
    <w:p w14:paraId="30BBD353" w14:textId="77777777" w:rsidR="00B27BB6" w:rsidRDefault="00B27BB6" w:rsidP="00B27BB6">
      <w:pPr>
        <w:pStyle w:val="manguon"/>
      </w:pPr>
      <w:r>
        <w:t>&lt;/body&gt;</w:t>
      </w:r>
    </w:p>
    <w:p w14:paraId="45246D01" w14:textId="30A6D93E" w:rsidR="00B27BB6" w:rsidRPr="00B27BB6" w:rsidRDefault="00B27BB6" w:rsidP="00B27BB6">
      <w:pPr>
        <w:pStyle w:val="manguon"/>
      </w:pPr>
      <w:r>
        <w:t>&lt;/html&gt;</w:t>
      </w:r>
    </w:p>
    <w:p w14:paraId="23B02915" w14:textId="6D510618" w:rsidR="00B3334D" w:rsidRPr="008D78F3" w:rsidRDefault="00027A1F" w:rsidP="00D724C7">
      <w:pPr>
        <w:pStyle w:val="Heading3"/>
      </w:pPr>
      <w:bookmarkStart w:id="42" w:name="_Toc231803089"/>
      <w:r w:rsidRPr="008D78F3">
        <w:lastRenderedPageBreak/>
        <w:t>CSS nâng cao</w:t>
      </w:r>
      <w:bookmarkEnd w:id="42"/>
    </w:p>
    <w:p w14:paraId="1B8A48A3" w14:textId="77777777" w:rsidR="003D0A42" w:rsidRPr="00244F1A" w:rsidRDefault="003D0A42" w:rsidP="003D0A42">
      <w:pPr>
        <w:pStyle w:val="noidung"/>
        <w:rPr>
          <w:lang w:val="en-US"/>
        </w:rPr>
      </w:pPr>
      <w:r w:rsidRPr="00244F1A">
        <w:rPr>
          <w:lang w:val="en-US"/>
        </w:rPr>
        <w:t>CSS Flexbox (Bố cục hộp linh hoạt)</w:t>
      </w:r>
    </w:p>
    <w:p w14:paraId="231152E2" w14:textId="77777777" w:rsidR="003D0A42" w:rsidRPr="003D0A42" w:rsidRDefault="003D0A42" w:rsidP="003D0A42">
      <w:pPr>
        <w:pStyle w:val="noidung"/>
        <w:rPr>
          <w:lang w:val="en-US"/>
        </w:rPr>
      </w:pPr>
      <w:r w:rsidRPr="003D0A42">
        <w:rPr>
          <w:lang w:val="en-US"/>
        </w:rPr>
        <w:t xml:space="preserve">Flexbox là mô-đun bố cục trong CSS, viết tắt của </w:t>
      </w:r>
      <w:r w:rsidRPr="003D0A42">
        <w:rPr>
          <w:i/>
          <w:iCs/>
          <w:lang w:val="en-US"/>
        </w:rPr>
        <w:t>Flexible Box Layout</w:t>
      </w:r>
      <w:r w:rsidRPr="003D0A42">
        <w:rPr>
          <w:lang w:val="en-US"/>
        </w:rPr>
        <w:t>. Đây là mô hình bố cục hiện đại cho phép sắp xếp các phần tử theo chiều ngang hoặc chiều dọc trong một vùng chứa một cách linh hoạt và đáp ứng.</w:t>
      </w:r>
    </w:p>
    <w:p w14:paraId="6AA56E62" w14:textId="77777777" w:rsidR="003D0A42" w:rsidRPr="003D0A42" w:rsidRDefault="003D0A42">
      <w:pPr>
        <w:pStyle w:val="noidung"/>
        <w:numPr>
          <w:ilvl w:val="0"/>
          <w:numId w:val="7"/>
        </w:numPr>
        <w:rPr>
          <w:lang w:val="en-US"/>
        </w:rPr>
      </w:pPr>
      <w:r w:rsidRPr="003D0A42">
        <w:rPr>
          <w:lang w:val="en-US"/>
        </w:rPr>
        <w:t>Flex Container: phần tử cha, được khai báo với display: flex hoặc display: inline-flex.</w:t>
      </w:r>
    </w:p>
    <w:p w14:paraId="67888DF9" w14:textId="77777777" w:rsidR="003D0A42" w:rsidRPr="003D0A42" w:rsidRDefault="003D0A42">
      <w:pPr>
        <w:pStyle w:val="noidung"/>
        <w:numPr>
          <w:ilvl w:val="0"/>
          <w:numId w:val="7"/>
        </w:numPr>
        <w:rPr>
          <w:lang w:val="en-US"/>
        </w:rPr>
      </w:pPr>
      <w:r w:rsidRPr="003D0A42">
        <w:rPr>
          <w:lang w:val="en-US"/>
        </w:rPr>
        <w:t>Flex Items: các phần tử con trực tiếp của container, tự động trở thành mục linh hoạt.</w:t>
      </w:r>
    </w:p>
    <w:p w14:paraId="7CBB8AA1" w14:textId="77777777" w:rsidR="003D0A42" w:rsidRPr="003D0A42" w:rsidRDefault="003D0A42" w:rsidP="003D0A42">
      <w:pPr>
        <w:pStyle w:val="noidung"/>
        <w:rPr>
          <w:lang w:val="en-US"/>
        </w:rPr>
      </w:pPr>
      <w:r w:rsidRPr="003D0A42">
        <w:rPr>
          <w:lang w:val="en-US"/>
        </w:rPr>
        <w:t>Flexbox giúp thiết kế bố cục mà không cần sử dụng float hoặc position, đặc biệt hữu ích cho giao diện responsive.</w:t>
      </w:r>
    </w:p>
    <w:p w14:paraId="300EF2F1" w14:textId="77777777" w:rsidR="003D0A42" w:rsidRPr="003D0A42" w:rsidRDefault="003D0A42" w:rsidP="003D0A42">
      <w:pPr>
        <w:pStyle w:val="noidung"/>
        <w:rPr>
          <w:lang w:val="en-US"/>
        </w:rPr>
      </w:pPr>
      <w:r w:rsidRPr="003D0A42">
        <w:rPr>
          <w:lang w:val="en-US"/>
        </w:rPr>
        <w:t>CSS Grid (Bố cục lưới)</w:t>
      </w:r>
    </w:p>
    <w:p w14:paraId="488AE4E9" w14:textId="77777777" w:rsidR="003D0A42" w:rsidRPr="003D0A42" w:rsidRDefault="003D0A42" w:rsidP="003D0A42">
      <w:pPr>
        <w:pStyle w:val="noidung"/>
        <w:rPr>
          <w:lang w:val="en-US"/>
        </w:rPr>
      </w:pPr>
      <w:r w:rsidRPr="003D0A42">
        <w:rPr>
          <w:lang w:val="en-US"/>
        </w:rPr>
        <w:t>CSS Grid Layout cung cấp hệ thống bố cục dựa trên hàng và cột, cho phép xây dựng cấu trúc web phức tạp một cách dễ dàng.</w:t>
      </w:r>
    </w:p>
    <w:p w14:paraId="137CA4ED" w14:textId="77777777" w:rsidR="003D0A42" w:rsidRPr="003D0A42" w:rsidRDefault="003D0A42">
      <w:pPr>
        <w:pStyle w:val="noidung"/>
        <w:numPr>
          <w:ilvl w:val="0"/>
          <w:numId w:val="8"/>
        </w:numPr>
        <w:rPr>
          <w:lang w:val="en-US"/>
        </w:rPr>
      </w:pPr>
      <w:r w:rsidRPr="003D0A42">
        <w:rPr>
          <w:lang w:val="en-US"/>
        </w:rPr>
        <w:t>Grid Container: phần tử cha, được khai báo với display: grid hoặc display: inline-grid.</w:t>
      </w:r>
    </w:p>
    <w:p w14:paraId="2FCFC940" w14:textId="77777777" w:rsidR="003D0A42" w:rsidRPr="003D0A42" w:rsidRDefault="003D0A42">
      <w:pPr>
        <w:pStyle w:val="noidung"/>
        <w:numPr>
          <w:ilvl w:val="0"/>
          <w:numId w:val="8"/>
        </w:numPr>
        <w:rPr>
          <w:lang w:val="en-US"/>
        </w:rPr>
      </w:pPr>
      <w:r w:rsidRPr="003D0A42">
        <w:rPr>
          <w:lang w:val="en-US"/>
        </w:rPr>
        <w:t>Grid Items: các phần tử con trực tiếp, tự động trở thành mục lưới.</w:t>
      </w:r>
    </w:p>
    <w:p w14:paraId="51687C15" w14:textId="77777777" w:rsidR="003D0A42" w:rsidRPr="003D0A42" w:rsidRDefault="003D0A42" w:rsidP="003D0A42">
      <w:pPr>
        <w:pStyle w:val="noidung"/>
        <w:rPr>
          <w:lang w:val="en-US"/>
        </w:rPr>
      </w:pPr>
      <w:r w:rsidRPr="003D0A42">
        <w:rPr>
          <w:lang w:val="en-US"/>
        </w:rPr>
        <w:t>Một số thuộc tính quan trọng của Grid:</w:t>
      </w:r>
    </w:p>
    <w:p w14:paraId="306D17AF" w14:textId="77777777" w:rsidR="003D0A42" w:rsidRPr="003D0A42" w:rsidRDefault="003D0A42">
      <w:pPr>
        <w:pStyle w:val="noidung"/>
        <w:numPr>
          <w:ilvl w:val="0"/>
          <w:numId w:val="9"/>
        </w:numPr>
        <w:rPr>
          <w:lang w:val="en-US"/>
        </w:rPr>
      </w:pPr>
      <w:r w:rsidRPr="003D0A42">
        <w:rPr>
          <w:lang w:val="en-US"/>
        </w:rPr>
        <w:t>grid-template-rows, grid-template-columns: xác định số lượng và kích thước hàng/cột.</w:t>
      </w:r>
    </w:p>
    <w:p w14:paraId="6432572F" w14:textId="77777777" w:rsidR="003D0A42" w:rsidRPr="003D0A42" w:rsidRDefault="003D0A42">
      <w:pPr>
        <w:pStyle w:val="noidung"/>
        <w:numPr>
          <w:ilvl w:val="0"/>
          <w:numId w:val="9"/>
        </w:numPr>
        <w:rPr>
          <w:lang w:val="en-US"/>
        </w:rPr>
      </w:pPr>
      <w:r w:rsidRPr="003D0A42">
        <w:rPr>
          <w:lang w:val="en-US"/>
        </w:rPr>
        <w:t>grid-area: định nghĩa vùng hiển thị của phần tử.</w:t>
      </w:r>
    </w:p>
    <w:p w14:paraId="7A479244" w14:textId="77777777" w:rsidR="003D0A42" w:rsidRPr="003D0A42" w:rsidRDefault="003D0A42">
      <w:pPr>
        <w:pStyle w:val="noidung"/>
        <w:numPr>
          <w:ilvl w:val="0"/>
          <w:numId w:val="9"/>
        </w:numPr>
        <w:rPr>
          <w:lang w:val="en-US"/>
        </w:rPr>
      </w:pPr>
      <w:r w:rsidRPr="003D0A42">
        <w:rPr>
          <w:lang w:val="en-US"/>
        </w:rPr>
        <w:t>gap, row-gap, column-gap: khoảng cách giữa các hàng và cột.</w:t>
      </w:r>
    </w:p>
    <w:p w14:paraId="26C345FF" w14:textId="77777777" w:rsidR="003D0A42" w:rsidRPr="003D0A42" w:rsidRDefault="003D0A42">
      <w:pPr>
        <w:pStyle w:val="noidung"/>
        <w:numPr>
          <w:ilvl w:val="0"/>
          <w:numId w:val="9"/>
        </w:numPr>
        <w:rPr>
          <w:lang w:val="en-US"/>
        </w:rPr>
      </w:pPr>
      <w:r w:rsidRPr="003D0A42">
        <w:rPr>
          <w:lang w:val="en-US"/>
        </w:rPr>
        <w:t>align-items, justify-content: căn chỉnh phần tử trong container.</w:t>
      </w:r>
    </w:p>
    <w:p w14:paraId="2C6114E4" w14:textId="77777777" w:rsidR="003D0A42" w:rsidRPr="003D0A42" w:rsidRDefault="003D0A42">
      <w:pPr>
        <w:pStyle w:val="noidung"/>
        <w:numPr>
          <w:ilvl w:val="0"/>
          <w:numId w:val="9"/>
        </w:numPr>
        <w:rPr>
          <w:lang w:val="en-US"/>
        </w:rPr>
      </w:pPr>
      <w:r w:rsidRPr="003D0A42">
        <w:rPr>
          <w:lang w:val="en-US"/>
        </w:rPr>
        <w:t>place-content, place-self: viết tắt cho căn chỉnh dọc và ngang.</w:t>
      </w:r>
    </w:p>
    <w:p w14:paraId="236B2CB9" w14:textId="77777777" w:rsidR="003D0A42" w:rsidRPr="003D0A42" w:rsidRDefault="003D0A42" w:rsidP="003D0A42">
      <w:pPr>
        <w:pStyle w:val="noidung"/>
        <w:rPr>
          <w:lang w:val="en-US"/>
        </w:rPr>
      </w:pPr>
      <w:r w:rsidRPr="003D0A42">
        <w:rPr>
          <w:lang w:val="en-US"/>
        </w:rPr>
        <w:t>Grid giúp thiết kế bố cục đa chiều, mạnh mẽ hơn Flexbox khi cần kiểm soát cả hàng và cột.</w:t>
      </w:r>
    </w:p>
    <w:p w14:paraId="4F012255" w14:textId="668F6107" w:rsidR="00D67762" w:rsidRDefault="00D67762" w:rsidP="00D67762">
      <w:pPr>
        <w:pStyle w:val="Caption"/>
        <w:keepNext/>
      </w:pPr>
      <w:bookmarkStart w:id="43" w:name="_Toc231803171"/>
      <w:r>
        <w:lastRenderedPageBreak/>
        <w:t xml:space="preserve">Bảng </w:t>
      </w:r>
      <w:r w:rsidR="00BB6D79">
        <w:fldChar w:fldCharType="begin"/>
      </w:r>
      <w:r w:rsidR="00BB6D79">
        <w:instrText xml:space="preserve"> STYLEREF 1 \s </w:instrText>
      </w:r>
      <w:r w:rsidR="00BB6D79">
        <w:fldChar w:fldCharType="separate"/>
      </w:r>
      <w:r w:rsidR="00304688">
        <w:t>2</w:t>
      </w:r>
      <w:r w:rsidR="00BB6D79">
        <w:fldChar w:fldCharType="end"/>
      </w:r>
      <w:r w:rsidR="00BB6D79">
        <w:t>.</w:t>
      </w:r>
      <w:r w:rsidR="00BB6D79">
        <w:fldChar w:fldCharType="begin"/>
      </w:r>
      <w:r w:rsidR="00BB6D79">
        <w:instrText xml:space="preserve"> SEQ Bảng \* ARABIC \s 1 </w:instrText>
      </w:r>
      <w:r w:rsidR="00BB6D79">
        <w:fldChar w:fldCharType="separate"/>
      </w:r>
      <w:r w:rsidR="00304688">
        <w:t>8</w:t>
      </w:r>
      <w:r w:rsidR="00BB6D79">
        <w:fldChar w:fldCharType="end"/>
      </w:r>
      <w:r>
        <w:t>: So sánh CSS Flexbox và CSS Grid</w:t>
      </w:r>
      <w:bookmarkEnd w:id="43"/>
    </w:p>
    <w:tbl>
      <w:tblPr>
        <w:tblStyle w:val="myTable"/>
        <w:tblW w:w="0" w:type="auto"/>
        <w:tblLook w:val="04A0" w:firstRow="1" w:lastRow="0" w:firstColumn="1" w:lastColumn="0" w:noHBand="0" w:noVBand="1"/>
      </w:tblPr>
      <w:tblGrid>
        <w:gridCol w:w="2923"/>
        <w:gridCol w:w="2923"/>
        <w:gridCol w:w="2922"/>
      </w:tblGrid>
      <w:tr w:rsidR="003D0319" w:rsidRPr="00D67762" w14:paraId="356F2880" w14:textId="77777777" w:rsidTr="00D677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3" w:type="dxa"/>
          </w:tcPr>
          <w:p w14:paraId="565E1F62" w14:textId="363FDAC0" w:rsidR="003D0319" w:rsidRPr="00D67762" w:rsidRDefault="00D67762" w:rsidP="00D67762">
            <w:r w:rsidRPr="00D67762">
              <w:t>Tiêu chí</w:t>
            </w:r>
          </w:p>
        </w:tc>
        <w:tc>
          <w:tcPr>
            <w:tcW w:w="2923" w:type="dxa"/>
          </w:tcPr>
          <w:p w14:paraId="73E6C864" w14:textId="3527E296" w:rsidR="003D0319" w:rsidRPr="00D67762" w:rsidRDefault="00D67762" w:rsidP="00D67762">
            <w:pPr>
              <w:cnfStyle w:val="100000000000" w:firstRow="1" w:lastRow="0" w:firstColumn="0" w:lastColumn="0" w:oddVBand="0" w:evenVBand="0" w:oddHBand="0" w:evenHBand="0" w:firstRowFirstColumn="0" w:firstRowLastColumn="0" w:lastRowFirstColumn="0" w:lastRowLastColumn="0"/>
            </w:pPr>
            <w:r w:rsidRPr="00D67762">
              <w:t>CSS Flexbox</w:t>
            </w:r>
          </w:p>
        </w:tc>
        <w:tc>
          <w:tcPr>
            <w:tcW w:w="2922" w:type="dxa"/>
          </w:tcPr>
          <w:p w14:paraId="77A2A3B4" w14:textId="50E1FC0B" w:rsidR="003D0319" w:rsidRPr="00D67762" w:rsidRDefault="00D67762" w:rsidP="00D67762">
            <w:pPr>
              <w:cnfStyle w:val="100000000000" w:firstRow="1" w:lastRow="0" w:firstColumn="0" w:lastColumn="0" w:oddVBand="0" w:evenVBand="0" w:oddHBand="0" w:evenHBand="0" w:firstRowFirstColumn="0" w:firstRowLastColumn="0" w:lastRowFirstColumn="0" w:lastRowLastColumn="0"/>
            </w:pPr>
            <w:r w:rsidRPr="00D67762">
              <w:t>CSS Grid</w:t>
            </w:r>
          </w:p>
        </w:tc>
      </w:tr>
      <w:tr w:rsidR="00D67762" w:rsidRPr="00D67762" w14:paraId="53199724" w14:textId="77777777" w:rsidTr="00D67762">
        <w:tc>
          <w:tcPr>
            <w:cnfStyle w:val="001000000000" w:firstRow="0" w:lastRow="0" w:firstColumn="1" w:lastColumn="0" w:oddVBand="0" w:evenVBand="0" w:oddHBand="0" w:evenHBand="0" w:firstRowFirstColumn="0" w:firstRowLastColumn="0" w:lastRowFirstColumn="0" w:lastRowLastColumn="0"/>
            <w:tcW w:w="2923" w:type="dxa"/>
          </w:tcPr>
          <w:p w14:paraId="047196F0" w14:textId="36A69120" w:rsidR="00D67762" w:rsidRPr="00D67762" w:rsidRDefault="00D67762" w:rsidP="00D67762">
            <w:r w:rsidRPr="00D67762">
              <w:rPr>
                <w:rStyle w:val="Strong"/>
                <w:b w:val="0"/>
                <w:bCs w:val="0"/>
              </w:rPr>
              <w:t>Mô hình bố cục</w:t>
            </w:r>
          </w:p>
        </w:tc>
        <w:tc>
          <w:tcPr>
            <w:tcW w:w="2923" w:type="dxa"/>
          </w:tcPr>
          <w:p w14:paraId="14B81FE6" w14:textId="2F1A4461"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t xml:space="preserve">Bố cục một chiều (theo hàng </w:t>
            </w:r>
            <w:r w:rsidRPr="00D67762">
              <w:rPr>
                <w:rStyle w:val="Strong"/>
                <w:b w:val="0"/>
                <w:bCs w:val="0"/>
              </w:rPr>
              <w:t>hoặc</w:t>
            </w:r>
            <w:r w:rsidRPr="00D67762">
              <w:t xml:space="preserve"> theo cột).</w:t>
            </w:r>
          </w:p>
        </w:tc>
        <w:tc>
          <w:tcPr>
            <w:tcW w:w="2922" w:type="dxa"/>
          </w:tcPr>
          <w:p w14:paraId="76AC828F" w14:textId="1DBE0938"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t xml:space="preserve">Bố cục hai chiều (theo cả hàng </w:t>
            </w:r>
            <w:r w:rsidRPr="00D67762">
              <w:rPr>
                <w:rStyle w:val="Strong"/>
                <w:b w:val="0"/>
                <w:bCs w:val="0"/>
              </w:rPr>
              <w:t>và</w:t>
            </w:r>
            <w:r w:rsidRPr="00D67762">
              <w:t xml:space="preserve"> cột).</w:t>
            </w:r>
          </w:p>
        </w:tc>
      </w:tr>
      <w:tr w:rsidR="00D67762" w:rsidRPr="00D67762" w14:paraId="256BCFBC" w14:textId="77777777" w:rsidTr="00D67762">
        <w:tc>
          <w:tcPr>
            <w:cnfStyle w:val="001000000000" w:firstRow="0" w:lastRow="0" w:firstColumn="1" w:lastColumn="0" w:oddVBand="0" w:evenVBand="0" w:oddHBand="0" w:evenHBand="0" w:firstRowFirstColumn="0" w:firstRowLastColumn="0" w:lastRowFirstColumn="0" w:lastRowLastColumn="0"/>
            <w:tcW w:w="2923" w:type="dxa"/>
          </w:tcPr>
          <w:p w14:paraId="0CBAE7E2" w14:textId="508DBE47" w:rsidR="00D67762" w:rsidRPr="00D67762" w:rsidRDefault="00D67762" w:rsidP="00D67762">
            <w:r w:rsidRPr="00D67762">
              <w:rPr>
                <w:rStyle w:val="Strong"/>
                <w:b w:val="0"/>
                <w:bCs w:val="0"/>
              </w:rPr>
              <w:t>Phần tử cha (Container)</w:t>
            </w:r>
          </w:p>
        </w:tc>
        <w:tc>
          <w:tcPr>
            <w:tcW w:w="2923" w:type="dxa"/>
          </w:tcPr>
          <w:p w14:paraId="795E8890" w14:textId="68C986B4"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t xml:space="preserve">Khai báo với </w:t>
            </w:r>
            <w:r w:rsidRPr="00D67762">
              <w:rPr>
                <w:rStyle w:val="HTMLCode"/>
                <w:rFonts w:ascii="Times New Roman" w:eastAsiaTheme="minorHAnsi" w:hAnsi="Times New Roman" w:cstheme="minorBidi"/>
                <w:sz w:val="26"/>
                <w:szCs w:val="22"/>
              </w:rPr>
              <w:t>display: flex</w:t>
            </w:r>
            <w:r w:rsidRPr="00D67762">
              <w:t xml:space="preserve"> hoặc </w:t>
            </w:r>
            <w:r w:rsidRPr="00D67762">
              <w:rPr>
                <w:rStyle w:val="HTMLCode"/>
                <w:rFonts w:ascii="Times New Roman" w:eastAsiaTheme="minorHAnsi" w:hAnsi="Times New Roman" w:cstheme="minorBidi"/>
                <w:sz w:val="26"/>
                <w:szCs w:val="22"/>
              </w:rPr>
              <w:t>display: inline-flex</w:t>
            </w:r>
            <w:r w:rsidRPr="00D67762">
              <w:t>.</w:t>
            </w:r>
          </w:p>
        </w:tc>
        <w:tc>
          <w:tcPr>
            <w:tcW w:w="2922" w:type="dxa"/>
          </w:tcPr>
          <w:p w14:paraId="3AA9F6BF" w14:textId="16418A39"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t xml:space="preserve">Khai báo với </w:t>
            </w:r>
            <w:r w:rsidRPr="00D67762">
              <w:rPr>
                <w:rStyle w:val="HTMLCode"/>
                <w:rFonts w:ascii="Times New Roman" w:eastAsiaTheme="minorHAnsi" w:hAnsi="Times New Roman" w:cstheme="minorBidi"/>
                <w:sz w:val="26"/>
                <w:szCs w:val="22"/>
              </w:rPr>
              <w:t>display: grid</w:t>
            </w:r>
            <w:r w:rsidRPr="00D67762">
              <w:t xml:space="preserve"> hoặc </w:t>
            </w:r>
            <w:r w:rsidRPr="00D67762">
              <w:rPr>
                <w:rStyle w:val="HTMLCode"/>
                <w:rFonts w:ascii="Times New Roman" w:eastAsiaTheme="minorHAnsi" w:hAnsi="Times New Roman" w:cstheme="minorBidi"/>
                <w:sz w:val="26"/>
                <w:szCs w:val="22"/>
              </w:rPr>
              <w:t>display: inline-grid</w:t>
            </w:r>
            <w:r w:rsidRPr="00D67762">
              <w:t>.</w:t>
            </w:r>
          </w:p>
        </w:tc>
      </w:tr>
      <w:tr w:rsidR="00D67762" w:rsidRPr="00D67762" w14:paraId="6E633A26" w14:textId="77777777" w:rsidTr="00D67762">
        <w:tc>
          <w:tcPr>
            <w:cnfStyle w:val="001000000000" w:firstRow="0" w:lastRow="0" w:firstColumn="1" w:lastColumn="0" w:oddVBand="0" w:evenVBand="0" w:oddHBand="0" w:evenHBand="0" w:firstRowFirstColumn="0" w:firstRowLastColumn="0" w:lastRowFirstColumn="0" w:lastRowLastColumn="0"/>
            <w:tcW w:w="2923" w:type="dxa"/>
          </w:tcPr>
          <w:p w14:paraId="340D2AAD" w14:textId="6B607696" w:rsidR="00D67762" w:rsidRPr="00D67762" w:rsidRDefault="00D67762" w:rsidP="00D67762">
            <w:r w:rsidRPr="00D67762">
              <w:rPr>
                <w:rStyle w:val="Strong"/>
                <w:b w:val="0"/>
                <w:bCs w:val="0"/>
              </w:rPr>
              <w:t>Phần tử con (Items)</w:t>
            </w:r>
          </w:p>
        </w:tc>
        <w:tc>
          <w:tcPr>
            <w:tcW w:w="2923" w:type="dxa"/>
          </w:tcPr>
          <w:p w14:paraId="782AFE58" w14:textId="6EB23613"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t xml:space="preserve">Các phần tử con trực tiếp của container trở thành </w:t>
            </w:r>
            <w:r w:rsidRPr="00D67762">
              <w:rPr>
                <w:rStyle w:val="Strong"/>
                <w:b w:val="0"/>
                <w:bCs w:val="0"/>
              </w:rPr>
              <w:t>flex items</w:t>
            </w:r>
            <w:r w:rsidRPr="00D67762">
              <w:t>.</w:t>
            </w:r>
          </w:p>
        </w:tc>
        <w:tc>
          <w:tcPr>
            <w:tcW w:w="2922" w:type="dxa"/>
          </w:tcPr>
          <w:p w14:paraId="246C6B75" w14:textId="45D17229"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t xml:space="preserve">Các phần tử con trực tiếp của container trở thành </w:t>
            </w:r>
            <w:r w:rsidRPr="00D67762">
              <w:rPr>
                <w:rStyle w:val="Strong"/>
                <w:b w:val="0"/>
                <w:bCs w:val="0"/>
              </w:rPr>
              <w:t>grid items</w:t>
            </w:r>
            <w:r w:rsidRPr="00D67762">
              <w:t>.</w:t>
            </w:r>
          </w:p>
        </w:tc>
      </w:tr>
      <w:tr w:rsidR="00D67762" w:rsidRPr="00D67762" w14:paraId="3ECB3630" w14:textId="77777777" w:rsidTr="00D67762">
        <w:tc>
          <w:tcPr>
            <w:cnfStyle w:val="001000000000" w:firstRow="0" w:lastRow="0" w:firstColumn="1" w:lastColumn="0" w:oddVBand="0" w:evenVBand="0" w:oddHBand="0" w:evenHBand="0" w:firstRowFirstColumn="0" w:firstRowLastColumn="0" w:lastRowFirstColumn="0" w:lastRowLastColumn="0"/>
            <w:tcW w:w="2923" w:type="dxa"/>
          </w:tcPr>
          <w:p w14:paraId="25E5FFC6" w14:textId="0F156118" w:rsidR="00D67762" w:rsidRPr="00D67762" w:rsidRDefault="00D67762" w:rsidP="00D67762">
            <w:r w:rsidRPr="00D67762">
              <w:rPr>
                <w:rStyle w:val="Strong"/>
                <w:b w:val="0"/>
                <w:bCs w:val="0"/>
              </w:rPr>
              <w:t>Khả năng bố trí</w:t>
            </w:r>
          </w:p>
        </w:tc>
        <w:tc>
          <w:tcPr>
            <w:tcW w:w="2923" w:type="dxa"/>
          </w:tcPr>
          <w:p w14:paraId="039206C1" w14:textId="423A9329"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t>Linh hoạt trong việc sắp xếp, co giãn, phân chia không gian theo một chiều.</w:t>
            </w:r>
          </w:p>
        </w:tc>
        <w:tc>
          <w:tcPr>
            <w:tcW w:w="2922" w:type="dxa"/>
          </w:tcPr>
          <w:p w14:paraId="1419D9F5" w14:textId="5C2C63A2"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t>Cho phép tạo bố cục phức tạp với hàng và cột, kiểm soát đa chiều.</w:t>
            </w:r>
          </w:p>
        </w:tc>
      </w:tr>
      <w:tr w:rsidR="00D67762" w:rsidRPr="00D67762" w14:paraId="29C54D5D" w14:textId="77777777" w:rsidTr="00D67762">
        <w:tc>
          <w:tcPr>
            <w:cnfStyle w:val="001000000000" w:firstRow="0" w:lastRow="0" w:firstColumn="1" w:lastColumn="0" w:oddVBand="0" w:evenVBand="0" w:oddHBand="0" w:evenHBand="0" w:firstRowFirstColumn="0" w:firstRowLastColumn="0" w:lastRowFirstColumn="0" w:lastRowLastColumn="0"/>
            <w:tcW w:w="2923" w:type="dxa"/>
          </w:tcPr>
          <w:p w14:paraId="14EAB365" w14:textId="2DF73297" w:rsidR="00D67762" w:rsidRPr="00D67762" w:rsidRDefault="00D67762" w:rsidP="00D67762">
            <w:r w:rsidRPr="00D67762">
              <w:rPr>
                <w:rStyle w:val="Strong"/>
                <w:b w:val="0"/>
                <w:bCs w:val="0"/>
              </w:rPr>
              <w:t>Thuộc tính quan trọng</w:t>
            </w:r>
          </w:p>
        </w:tc>
        <w:tc>
          <w:tcPr>
            <w:tcW w:w="2923" w:type="dxa"/>
          </w:tcPr>
          <w:p w14:paraId="0AF0E902" w14:textId="7F5CA48B"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rPr>
                <w:rStyle w:val="HTMLCode"/>
                <w:rFonts w:ascii="Times New Roman" w:eastAsiaTheme="minorHAnsi" w:hAnsi="Times New Roman" w:cstheme="minorBidi"/>
                <w:sz w:val="26"/>
                <w:szCs w:val="22"/>
              </w:rPr>
              <w:t>flex-direction</w:t>
            </w:r>
            <w:r w:rsidRPr="00D67762">
              <w:t xml:space="preserve">, </w:t>
            </w:r>
            <w:r w:rsidRPr="00D67762">
              <w:rPr>
                <w:rStyle w:val="HTMLCode"/>
                <w:rFonts w:ascii="Times New Roman" w:eastAsiaTheme="minorHAnsi" w:hAnsi="Times New Roman" w:cstheme="minorBidi"/>
                <w:sz w:val="26"/>
                <w:szCs w:val="22"/>
              </w:rPr>
              <w:t>justify-content</w:t>
            </w:r>
            <w:r w:rsidRPr="00D67762">
              <w:t xml:space="preserve">, </w:t>
            </w:r>
            <w:r w:rsidRPr="00D67762">
              <w:rPr>
                <w:rStyle w:val="HTMLCode"/>
                <w:rFonts w:ascii="Times New Roman" w:eastAsiaTheme="minorHAnsi" w:hAnsi="Times New Roman" w:cstheme="minorBidi"/>
                <w:sz w:val="26"/>
                <w:szCs w:val="22"/>
              </w:rPr>
              <w:t>align-items</w:t>
            </w:r>
            <w:r w:rsidRPr="00D67762">
              <w:t xml:space="preserve">, </w:t>
            </w:r>
            <w:r w:rsidRPr="00D67762">
              <w:rPr>
                <w:rStyle w:val="HTMLCode"/>
                <w:rFonts w:ascii="Times New Roman" w:eastAsiaTheme="minorHAnsi" w:hAnsi="Times New Roman" w:cstheme="minorBidi"/>
                <w:sz w:val="26"/>
                <w:szCs w:val="22"/>
              </w:rPr>
              <w:t>flex-wrap</w:t>
            </w:r>
            <w:r w:rsidRPr="00D67762">
              <w:t xml:space="preserve">, </w:t>
            </w:r>
            <w:r w:rsidRPr="00D67762">
              <w:rPr>
                <w:rStyle w:val="HTMLCode"/>
                <w:rFonts w:ascii="Times New Roman" w:eastAsiaTheme="minorHAnsi" w:hAnsi="Times New Roman" w:cstheme="minorBidi"/>
                <w:sz w:val="26"/>
                <w:szCs w:val="22"/>
              </w:rPr>
              <w:t>order</w:t>
            </w:r>
            <w:r w:rsidRPr="00D67762">
              <w:t>.</w:t>
            </w:r>
          </w:p>
        </w:tc>
        <w:tc>
          <w:tcPr>
            <w:tcW w:w="2922" w:type="dxa"/>
          </w:tcPr>
          <w:p w14:paraId="5727B7DC" w14:textId="20215299"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rPr>
                <w:rStyle w:val="HTMLCode"/>
                <w:rFonts w:ascii="Times New Roman" w:eastAsiaTheme="minorHAnsi" w:hAnsi="Times New Roman" w:cstheme="minorBidi"/>
                <w:sz w:val="26"/>
                <w:szCs w:val="22"/>
              </w:rPr>
              <w:t>grid-template-rows</w:t>
            </w:r>
            <w:r w:rsidRPr="00D67762">
              <w:t xml:space="preserve">, </w:t>
            </w:r>
            <w:r w:rsidRPr="00D67762">
              <w:rPr>
                <w:rStyle w:val="HTMLCode"/>
                <w:rFonts w:ascii="Times New Roman" w:eastAsiaTheme="minorHAnsi" w:hAnsi="Times New Roman" w:cstheme="minorBidi"/>
                <w:sz w:val="26"/>
                <w:szCs w:val="22"/>
              </w:rPr>
              <w:t>grid-template-columns</w:t>
            </w:r>
            <w:r w:rsidRPr="00D67762">
              <w:t xml:space="preserve">, </w:t>
            </w:r>
            <w:r w:rsidRPr="00D67762">
              <w:rPr>
                <w:rStyle w:val="HTMLCode"/>
                <w:rFonts w:ascii="Times New Roman" w:eastAsiaTheme="minorHAnsi" w:hAnsi="Times New Roman" w:cstheme="minorBidi"/>
                <w:sz w:val="26"/>
                <w:szCs w:val="22"/>
              </w:rPr>
              <w:t>grid-area</w:t>
            </w:r>
            <w:r w:rsidRPr="00D67762">
              <w:t xml:space="preserve">, </w:t>
            </w:r>
            <w:r w:rsidRPr="00D67762">
              <w:rPr>
                <w:rStyle w:val="HTMLCode"/>
                <w:rFonts w:ascii="Times New Roman" w:eastAsiaTheme="minorHAnsi" w:hAnsi="Times New Roman" w:cstheme="minorBidi"/>
                <w:sz w:val="26"/>
                <w:szCs w:val="22"/>
              </w:rPr>
              <w:t>gap</w:t>
            </w:r>
            <w:r w:rsidRPr="00D67762">
              <w:t xml:space="preserve">, </w:t>
            </w:r>
            <w:r w:rsidRPr="00D67762">
              <w:rPr>
                <w:rStyle w:val="HTMLCode"/>
                <w:rFonts w:ascii="Times New Roman" w:eastAsiaTheme="minorHAnsi" w:hAnsi="Times New Roman" w:cstheme="minorBidi"/>
                <w:sz w:val="26"/>
                <w:szCs w:val="22"/>
              </w:rPr>
              <w:t>row-gap</w:t>
            </w:r>
            <w:r w:rsidRPr="00D67762">
              <w:t xml:space="preserve">, </w:t>
            </w:r>
            <w:r w:rsidRPr="00D67762">
              <w:rPr>
                <w:rStyle w:val="HTMLCode"/>
                <w:rFonts w:ascii="Times New Roman" w:eastAsiaTheme="minorHAnsi" w:hAnsi="Times New Roman" w:cstheme="minorBidi"/>
                <w:sz w:val="26"/>
                <w:szCs w:val="22"/>
              </w:rPr>
              <w:t>column-gap</w:t>
            </w:r>
            <w:r w:rsidRPr="00D67762">
              <w:t xml:space="preserve">, </w:t>
            </w:r>
            <w:r w:rsidRPr="00D67762">
              <w:rPr>
                <w:rStyle w:val="HTMLCode"/>
                <w:rFonts w:ascii="Times New Roman" w:eastAsiaTheme="minorHAnsi" w:hAnsi="Times New Roman" w:cstheme="minorBidi"/>
                <w:sz w:val="26"/>
                <w:szCs w:val="22"/>
              </w:rPr>
              <w:t>align-items</w:t>
            </w:r>
            <w:r w:rsidRPr="00D67762">
              <w:t xml:space="preserve">, </w:t>
            </w:r>
            <w:r w:rsidRPr="00D67762">
              <w:rPr>
                <w:rStyle w:val="HTMLCode"/>
                <w:rFonts w:ascii="Times New Roman" w:eastAsiaTheme="minorHAnsi" w:hAnsi="Times New Roman" w:cstheme="minorBidi"/>
                <w:sz w:val="26"/>
                <w:szCs w:val="22"/>
              </w:rPr>
              <w:t>justify-content</w:t>
            </w:r>
            <w:r w:rsidRPr="00D67762">
              <w:t xml:space="preserve">, </w:t>
            </w:r>
            <w:r w:rsidRPr="00D67762">
              <w:rPr>
                <w:rStyle w:val="HTMLCode"/>
                <w:rFonts w:ascii="Times New Roman" w:eastAsiaTheme="minorHAnsi" w:hAnsi="Times New Roman" w:cstheme="minorBidi"/>
                <w:sz w:val="26"/>
                <w:szCs w:val="22"/>
              </w:rPr>
              <w:t>place-content</w:t>
            </w:r>
            <w:r w:rsidRPr="00D67762">
              <w:t xml:space="preserve">, </w:t>
            </w:r>
            <w:r w:rsidRPr="00D67762">
              <w:rPr>
                <w:rStyle w:val="HTMLCode"/>
                <w:rFonts w:ascii="Times New Roman" w:eastAsiaTheme="minorHAnsi" w:hAnsi="Times New Roman" w:cstheme="minorBidi"/>
                <w:sz w:val="26"/>
                <w:szCs w:val="22"/>
              </w:rPr>
              <w:t>place-self</w:t>
            </w:r>
            <w:r w:rsidRPr="00D67762">
              <w:t>.</w:t>
            </w:r>
          </w:p>
        </w:tc>
      </w:tr>
      <w:tr w:rsidR="00D67762" w:rsidRPr="00D67762" w14:paraId="133129DA" w14:textId="77777777" w:rsidTr="00D67762">
        <w:tc>
          <w:tcPr>
            <w:cnfStyle w:val="001000000000" w:firstRow="0" w:lastRow="0" w:firstColumn="1" w:lastColumn="0" w:oddVBand="0" w:evenVBand="0" w:oddHBand="0" w:evenHBand="0" w:firstRowFirstColumn="0" w:firstRowLastColumn="0" w:lastRowFirstColumn="0" w:lastRowLastColumn="0"/>
            <w:tcW w:w="2923" w:type="dxa"/>
          </w:tcPr>
          <w:p w14:paraId="1135A57B" w14:textId="396A72DA" w:rsidR="00D67762" w:rsidRPr="00D67762" w:rsidRDefault="00D67762" w:rsidP="00D67762">
            <w:r w:rsidRPr="00D67762">
              <w:rPr>
                <w:rStyle w:val="Strong"/>
                <w:b w:val="0"/>
                <w:bCs w:val="0"/>
              </w:rPr>
              <w:t>Ứng dụng chính</w:t>
            </w:r>
          </w:p>
        </w:tc>
        <w:tc>
          <w:tcPr>
            <w:tcW w:w="2923" w:type="dxa"/>
          </w:tcPr>
          <w:p w14:paraId="521A181B" w14:textId="43C4E2AC"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t>Phù hợp cho bố cục tuyến tính như thanh điều hướng, danh sách sản phẩm theo hàng hoặc cột.</w:t>
            </w:r>
          </w:p>
        </w:tc>
        <w:tc>
          <w:tcPr>
            <w:tcW w:w="2922" w:type="dxa"/>
          </w:tcPr>
          <w:p w14:paraId="4E1B9508" w14:textId="7338B347"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t>Phù hợp cho bố cục tổng thể của trang, bảng dữ liệu, hoặc giao diện phức tạp có nhiều hàng và cột.</w:t>
            </w:r>
          </w:p>
        </w:tc>
      </w:tr>
      <w:tr w:rsidR="00D67762" w:rsidRPr="00D67762" w14:paraId="3B96C172" w14:textId="77777777" w:rsidTr="00D67762">
        <w:tc>
          <w:tcPr>
            <w:cnfStyle w:val="001000000000" w:firstRow="0" w:lastRow="0" w:firstColumn="1" w:lastColumn="0" w:oddVBand="0" w:evenVBand="0" w:oddHBand="0" w:evenHBand="0" w:firstRowFirstColumn="0" w:firstRowLastColumn="0" w:lastRowFirstColumn="0" w:lastRowLastColumn="0"/>
            <w:tcW w:w="2923" w:type="dxa"/>
          </w:tcPr>
          <w:p w14:paraId="601F50C8" w14:textId="61429FFB" w:rsidR="00D67762" w:rsidRPr="00D67762" w:rsidRDefault="00D67762" w:rsidP="00D67762">
            <w:r w:rsidRPr="00D67762">
              <w:rPr>
                <w:rStyle w:val="Strong"/>
                <w:b w:val="0"/>
                <w:bCs w:val="0"/>
              </w:rPr>
              <w:t>Tính linh hoạt</w:t>
            </w:r>
          </w:p>
        </w:tc>
        <w:tc>
          <w:tcPr>
            <w:tcW w:w="2923" w:type="dxa"/>
          </w:tcPr>
          <w:p w14:paraId="2C6AF887" w14:textId="54003D52"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t>Dễ dàng điều chỉnh kích thước và khoảng cách giữa các phần tử theo một chiều.</w:t>
            </w:r>
          </w:p>
        </w:tc>
        <w:tc>
          <w:tcPr>
            <w:tcW w:w="2922" w:type="dxa"/>
          </w:tcPr>
          <w:p w14:paraId="1ECD0DCA" w14:textId="283D442A"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t xml:space="preserve">Linh hoạt hơn khi cần kiểm soát cả hai chiều, hỗ trợ thiết kế </w:t>
            </w:r>
            <w:r w:rsidRPr="00D67762">
              <w:rPr>
                <w:rStyle w:val="Strong"/>
                <w:b w:val="0"/>
                <w:bCs w:val="0"/>
              </w:rPr>
              <w:t>responsive</w:t>
            </w:r>
            <w:r w:rsidRPr="00D67762">
              <w:t xml:space="preserve"> mạnh mẽ.</w:t>
            </w:r>
          </w:p>
        </w:tc>
      </w:tr>
    </w:tbl>
    <w:p w14:paraId="5274E21A" w14:textId="07049B1B" w:rsidR="003D0319" w:rsidRPr="00244F1A" w:rsidRDefault="00D67762" w:rsidP="00244F1A">
      <w:pPr>
        <w:pStyle w:val="noidung"/>
      </w:pPr>
      <w:r w:rsidRPr="00D67762">
        <w:t>Flexbox phù hợp cho bố cục một chiều, Grid mạnh mẽ cho bố cục hai chiều. Hai công cụ này thường được kết hợp để xây dựng giao diện web hiện đại.</w:t>
      </w:r>
    </w:p>
    <w:p w14:paraId="3824C4ED" w14:textId="5C815AA2" w:rsidR="00B3334D" w:rsidRPr="008D78F3" w:rsidRDefault="00007294" w:rsidP="00D724C7">
      <w:pPr>
        <w:pStyle w:val="Heading4"/>
      </w:pPr>
      <w:bookmarkStart w:id="44" w:name="_Toc231803090"/>
      <w:r w:rsidRPr="008D78F3">
        <w:t>Responsive design</w:t>
      </w:r>
      <w:bookmarkEnd w:id="44"/>
    </w:p>
    <w:p w14:paraId="26003667" w14:textId="77777777" w:rsidR="00244F1A" w:rsidRPr="00244F1A" w:rsidRDefault="00244F1A" w:rsidP="00244F1A">
      <w:pPr>
        <w:pStyle w:val="noidung"/>
      </w:pPr>
      <w:r w:rsidRPr="00244F1A">
        <w:t>Responsive web design (hay còn gọi Thiết kế web đáp ứng) là kiểu mẫu phong cách thiết kế với giao diện, bố cục website thể hiện đẹp, mang tính mỹ thuật với độ hiển thị nội dung co giãn phù hợp trên tất cả các màn hình thiết bị như desktop, laptop, tablet, smartphone, với mọi độ phân giải màn hình, duy trì sự hiển thị nội dung nhất quán thẩm mỹ trên mọi chế độ phân giải.</w:t>
      </w:r>
    </w:p>
    <w:p w14:paraId="4C576745" w14:textId="55A51995" w:rsidR="00244F1A" w:rsidRPr="00244F1A" w:rsidRDefault="00244F1A" w:rsidP="00244F1A">
      <w:pPr>
        <w:pStyle w:val="noidung"/>
      </w:pPr>
      <w:r w:rsidRPr="00244F1A">
        <w:lastRenderedPageBreak/>
        <w:t xml:space="preserve">Media queries cho phép trang sử dụng những quy tắc kiểu </w:t>
      </w:r>
      <w:r w:rsidR="005F354C">
        <w:t xml:space="preserve">CSS </w:t>
      </w:r>
      <w:r w:rsidRPr="00244F1A">
        <w:t>khác nhau dựa trên đặc điểm của thiết bị mà trang web đang được hiển thị trên đó, phổ biến nhất là tỷ lệ </w:t>
      </w:r>
      <w:hyperlink r:id="rId14" w:tooltip="Chiều rộng" w:history="1">
        <w:r w:rsidRPr="00244F1A">
          <w:rPr>
            <w:rStyle w:val="Hyperlink"/>
            <w:color w:val="auto"/>
            <w:u w:val="none"/>
          </w:rPr>
          <w:t>chiều rộng</w:t>
        </w:r>
      </w:hyperlink>
      <w:r w:rsidRPr="00244F1A">
        <w:t> của trình duyệt.</w:t>
      </w:r>
    </w:p>
    <w:p w14:paraId="75A377B5" w14:textId="4B342216" w:rsidR="00B3334D" w:rsidRDefault="00007294" w:rsidP="00D724C7">
      <w:pPr>
        <w:pStyle w:val="Heading4"/>
      </w:pPr>
      <w:bookmarkStart w:id="45" w:name="_Toc231803091"/>
      <w:r w:rsidRPr="008D78F3">
        <w:t>Bootstrap Framework</w:t>
      </w:r>
      <w:bookmarkEnd w:id="45"/>
    </w:p>
    <w:p w14:paraId="1E5A3BC2" w14:textId="1D038F7D" w:rsidR="009E18C4" w:rsidRDefault="009E18C4" w:rsidP="009E18C4">
      <w:pPr>
        <w:pStyle w:val="noidung"/>
      </w:pPr>
      <w:r w:rsidRPr="009E18C4">
        <w:t>Bootstrap là một framework front-end miễn phí bao gồm </w:t>
      </w:r>
      <w:hyperlink r:id="rId15" w:tgtFrame="_blank" w:history="1">
        <w:r w:rsidRPr="009E18C4">
          <w:rPr>
            <w:rStyle w:val="Hyperlink"/>
          </w:rPr>
          <w:t>HTML</w:t>
        </w:r>
      </w:hyperlink>
      <w:r w:rsidRPr="009E18C4">
        <w:t>, </w:t>
      </w:r>
      <w:hyperlink r:id="rId16" w:tgtFrame="_blank" w:history="1">
        <w:r w:rsidRPr="009E18C4">
          <w:rPr>
            <w:rStyle w:val="Hyperlink"/>
          </w:rPr>
          <w:t>CSS</w:t>
        </w:r>
      </w:hyperlink>
      <w:r w:rsidRPr="009E18C4">
        <w:t>, và </w:t>
      </w:r>
      <w:hyperlink r:id="rId17" w:tgtFrame="_blank" w:history="1">
        <w:r w:rsidRPr="009E18C4">
          <w:rPr>
            <w:rStyle w:val="Hyperlink"/>
          </w:rPr>
          <w:t>JavaScript</w:t>
        </w:r>
      </w:hyperlink>
      <w:r w:rsidRPr="009E18C4">
        <w:t xml:space="preserve"> phổ biến nhất để phát triển website chuẩn </w:t>
      </w:r>
      <w:r>
        <w:t xml:space="preserve">responsive. </w:t>
      </w:r>
      <w:r w:rsidRPr="009E18C4">
        <w:t>Bootstrap giúp cho quá trình thiết kế website của bạn diễn ra nhanh chóng dựa trên những thành tố cơ bản sẵn có như typography, forms, buttons, tables, grids, navigation, image carousels,…</w:t>
      </w:r>
      <w:r w:rsidRPr="009E18C4">
        <w:rPr>
          <w:rFonts w:ascii="Roboto" w:hAnsi="Roboto"/>
          <w:color w:val="424552"/>
          <w:sz w:val="27"/>
          <w:szCs w:val="27"/>
          <w:shd w:val="clear" w:color="auto" w:fill="FFFFFF"/>
        </w:rPr>
        <w:t xml:space="preserve"> </w:t>
      </w:r>
      <w:r w:rsidRPr="009E18C4">
        <w:t xml:space="preserve">Nói một cách đơn giản, Bootstrap là một bộ sưu tập các đoạn code lớn có thể tái sử dụng, được viết bằng HTML, CSS và </w:t>
      </w:r>
      <w:r>
        <w:t>JavaScript.</w:t>
      </w:r>
    </w:p>
    <w:p w14:paraId="30E321BC" w14:textId="77777777" w:rsidR="009E18C4" w:rsidRDefault="009E18C4" w:rsidP="009E18C4">
      <w:pPr>
        <w:pStyle w:val="noidung"/>
      </w:pPr>
      <w:r w:rsidRPr="009E18C4">
        <w:t>Hệ thống lưới (Grid system) của Bootstrap là một công cụ mạnh mẽ, giúp bạn xây dựng các layout linh hoạt và responsive một cách nhanh chóng. Dựa trên Flexbox trong Bootstrap và thiết kế mobile-first, Bootstrap Grid cho phép bạn tạo bố cục mọi hình dạng và kích thước, từ đơn giản đến phức tạp, chỉ bằng cách sử dụng các class tiện ích được định nghĩa sẵn.</w:t>
      </w:r>
    </w:p>
    <w:p w14:paraId="0E2DF90A" w14:textId="3B645F15" w:rsidR="00304476" w:rsidRDefault="00304476" w:rsidP="00304476">
      <w:pPr>
        <w:pStyle w:val="Caption"/>
        <w:keepNext/>
      </w:pPr>
      <w:bookmarkStart w:id="46" w:name="_Toc231803172"/>
      <w:r>
        <w:t xml:space="preserve">Bảng </w:t>
      </w:r>
      <w:r w:rsidR="00BB6D79">
        <w:fldChar w:fldCharType="begin"/>
      </w:r>
      <w:r w:rsidR="00BB6D79">
        <w:instrText xml:space="preserve"> STYLEREF 1 \s </w:instrText>
      </w:r>
      <w:r w:rsidR="00BB6D79">
        <w:fldChar w:fldCharType="separate"/>
      </w:r>
      <w:r w:rsidR="00CE2EE7">
        <w:t>2</w:t>
      </w:r>
      <w:r w:rsidR="00BB6D79">
        <w:fldChar w:fldCharType="end"/>
      </w:r>
      <w:r w:rsidR="00BB6D79">
        <w:t>.</w:t>
      </w:r>
      <w:r w:rsidR="00BB6D79">
        <w:fldChar w:fldCharType="begin"/>
      </w:r>
      <w:r w:rsidR="00BB6D79">
        <w:instrText xml:space="preserve"> SEQ Bảng \* ARABIC \s 1 </w:instrText>
      </w:r>
      <w:r w:rsidR="00BB6D79">
        <w:fldChar w:fldCharType="separate"/>
      </w:r>
      <w:r w:rsidR="00CE2EE7">
        <w:t>9</w:t>
      </w:r>
      <w:r w:rsidR="00BB6D79">
        <w:fldChar w:fldCharType="end"/>
      </w:r>
      <w:r>
        <w:t>: So sánh ưu và nhược điểm của Bootstrap Framework</w:t>
      </w:r>
      <w:bookmarkEnd w:id="46"/>
    </w:p>
    <w:tbl>
      <w:tblPr>
        <w:tblStyle w:val="myTable"/>
        <w:tblW w:w="0" w:type="auto"/>
        <w:tblLook w:val="04A0" w:firstRow="1" w:lastRow="0" w:firstColumn="1" w:lastColumn="0" w:noHBand="0" w:noVBand="1"/>
      </w:tblPr>
      <w:tblGrid>
        <w:gridCol w:w="2922"/>
        <w:gridCol w:w="2923"/>
        <w:gridCol w:w="2923"/>
      </w:tblGrid>
      <w:tr w:rsidR="00304476" w:rsidRPr="00304476" w14:paraId="05F570BF" w14:textId="77777777" w:rsidTr="003044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2" w:type="dxa"/>
          </w:tcPr>
          <w:p w14:paraId="35D85B03" w14:textId="346D8B5B" w:rsidR="00304476" w:rsidRPr="00304476" w:rsidRDefault="00304476" w:rsidP="00304476">
            <w:r w:rsidRPr="00304476">
              <w:rPr>
                <w:rStyle w:val="Strong"/>
                <w:b/>
                <w:bCs w:val="0"/>
              </w:rPr>
              <w:t>Khía cạnh</w:t>
            </w:r>
          </w:p>
        </w:tc>
        <w:tc>
          <w:tcPr>
            <w:tcW w:w="2923" w:type="dxa"/>
          </w:tcPr>
          <w:p w14:paraId="48285BEE" w14:textId="6987EDCF" w:rsidR="00304476" w:rsidRPr="00304476" w:rsidRDefault="00304476" w:rsidP="00304476">
            <w:pPr>
              <w:cnfStyle w:val="100000000000" w:firstRow="1" w:lastRow="0" w:firstColumn="0" w:lastColumn="0" w:oddVBand="0" w:evenVBand="0" w:oddHBand="0" w:evenHBand="0" w:firstRowFirstColumn="0" w:firstRowLastColumn="0" w:lastRowFirstColumn="0" w:lastRowLastColumn="0"/>
            </w:pPr>
            <w:r w:rsidRPr="00304476">
              <w:rPr>
                <w:rStyle w:val="Strong"/>
                <w:b/>
                <w:bCs w:val="0"/>
              </w:rPr>
              <w:t>Lợi ích</w:t>
            </w:r>
          </w:p>
        </w:tc>
        <w:tc>
          <w:tcPr>
            <w:tcW w:w="2923" w:type="dxa"/>
          </w:tcPr>
          <w:p w14:paraId="4F5B8B22" w14:textId="1EBB108B" w:rsidR="00304476" w:rsidRPr="00304476" w:rsidRDefault="00304476" w:rsidP="00304476">
            <w:pPr>
              <w:cnfStyle w:val="100000000000" w:firstRow="1" w:lastRow="0" w:firstColumn="0" w:lastColumn="0" w:oddVBand="0" w:evenVBand="0" w:oddHBand="0" w:evenHBand="0" w:firstRowFirstColumn="0" w:firstRowLastColumn="0" w:lastRowFirstColumn="0" w:lastRowLastColumn="0"/>
            </w:pPr>
            <w:r w:rsidRPr="00304476">
              <w:rPr>
                <w:rStyle w:val="Strong"/>
                <w:b/>
                <w:bCs w:val="0"/>
              </w:rPr>
              <w:t>Hạn chế</w:t>
            </w:r>
          </w:p>
        </w:tc>
      </w:tr>
      <w:tr w:rsidR="00304476" w:rsidRPr="00304476" w14:paraId="6D1B627C" w14:textId="77777777" w:rsidTr="00304476">
        <w:tc>
          <w:tcPr>
            <w:cnfStyle w:val="001000000000" w:firstRow="0" w:lastRow="0" w:firstColumn="1" w:lastColumn="0" w:oddVBand="0" w:evenVBand="0" w:oddHBand="0" w:evenHBand="0" w:firstRowFirstColumn="0" w:firstRowLastColumn="0" w:lastRowFirstColumn="0" w:lastRowLastColumn="0"/>
            <w:tcW w:w="2922" w:type="dxa"/>
          </w:tcPr>
          <w:p w14:paraId="33F2F740" w14:textId="09765F05" w:rsidR="00304476" w:rsidRPr="00304476" w:rsidRDefault="00304476" w:rsidP="00304476">
            <w:r w:rsidRPr="00304476">
              <w:rPr>
                <w:rStyle w:val="Strong"/>
                <w:b w:val="0"/>
                <w:bCs w:val="0"/>
              </w:rPr>
              <w:t>Xây dựng layout</w:t>
            </w:r>
          </w:p>
        </w:tc>
        <w:tc>
          <w:tcPr>
            <w:tcW w:w="2923" w:type="dxa"/>
          </w:tcPr>
          <w:p w14:paraId="0B041E02" w14:textId="1D27F0FA" w:rsidR="00304476" w:rsidRPr="00304476" w:rsidRDefault="00304476" w:rsidP="00304476">
            <w:pPr>
              <w:cnfStyle w:val="000000000000" w:firstRow="0" w:lastRow="0" w:firstColumn="0" w:lastColumn="0" w:oddVBand="0" w:evenVBand="0" w:oddHBand="0" w:evenHBand="0" w:firstRowFirstColumn="0" w:firstRowLastColumn="0" w:lastRowFirstColumn="0" w:lastRowLastColumn="0"/>
            </w:pPr>
            <w:r w:rsidRPr="00304476">
              <w:t xml:space="preserve">Grid system với các class </w:t>
            </w:r>
            <w:r w:rsidRPr="00304476">
              <w:rPr>
                <w:rStyle w:val="HTMLCode"/>
                <w:rFonts w:ascii="Times New Roman" w:eastAsiaTheme="minorHAnsi" w:hAnsi="Times New Roman" w:cstheme="minorBidi"/>
                <w:sz w:val="26"/>
                <w:szCs w:val="22"/>
              </w:rPr>
              <w:t>.row</w:t>
            </w:r>
            <w:r w:rsidRPr="00304476">
              <w:t xml:space="preserve">, </w:t>
            </w:r>
            <w:r w:rsidRPr="00304476">
              <w:rPr>
                <w:rStyle w:val="HTMLCode"/>
                <w:rFonts w:ascii="Times New Roman" w:eastAsiaTheme="minorHAnsi" w:hAnsi="Times New Roman" w:cstheme="minorBidi"/>
                <w:sz w:val="26"/>
                <w:szCs w:val="22"/>
              </w:rPr>
              <w:t>.col-6</w:t>
            </w:r>
            <w:r w:rsidRPr="00304476">
              <w:t xml:space="preserve">, </w:t>
            </w:r>
            <w:r w:rsidRPr="00304476">
              <w:rPr>
                <w:rStyle w:val="HTMLCode"/>
                <w:rFonts w:ascii="Times New Roman" w:eastAsiaTheme="minorHAnsi" w:hAnsi="Times New Roman" w:cstheme="minorBidi"/>
                <w:sz w:val="26"/>
                <w:szCs w:val="22"/>
              </w:rPr>
              <w:t>.offset-md-2</w:t>
            </w:r>
            <w:r w:rsidRPr="00304476">
              <w:t xml:space="preserve"> giúp tạo bố cục nhanh chóng, chuyên nghiệp.</w:t>
            </w:r>
          </w:p>
        </w:tc>
        <w:tc>
          <w:tcPr>
            <w:tcW w:w="2923" w:type="dxa"/>
          </w:tcPr>
          <w:p w14:paraId="37FFD857" w14:textId="2054561A" w:rsidR="00304476" w:rsidRPr="00304476" w:rsidRDefault="00304476" w:rsidP="00304476">
            <w:pPr>
              <w:cnfStyle w:val="000000000000" w:firstRow="0" w:lastRow="0" w:firstColumn="0" w:lastColumn="0" w:oddVBand="0" w:evenVBand="0" w:oddHBand="0" w:evenHBand="0" w:firstRowFirstColumn="0" w:firstRowLastColumn="0" w:lastRowFirstColumn="0" w:lastRowLastColumn="0"/>
            </w:pPr>
            <w:r w:rsidRPr="00304476">
              <w:t>Thiết kế dễ bị trùng lặp, giảm tính độc đáo thương hiệu.</w:t>
            </w:r>
          </w:p>
        </w:tc>
      </w:tr>
      <w:tr w:rsidR="00304476" w:rsidRPr="00304476" w14:paraId="7BC3E973" w14:textId="77777777" w:rsidTr="00304476">
        <w:tc>
          <w:tcPr>
            <w:cnfStyle w:val="001000000000" w:firstRow="0" w:lastRow="0" w:firstColumn="1" w:lastColumn="0" w:oddVBand="0" w:evenVBand="0" w:oddHBand="0" w:evenHBand="0" w:firstRowFirstColumn="0" w:firstRowLastColumn="0" w:lastRowFirstColumn="0" w:lastRowLastColumn="0"/>
            <w:tcW w:w="2922" w:type="dxa"/>
          </w:tcPr>
          <w:p w14:paraId="4E9E29EE" w14:textId="5E77EE86" w:rsidR="00304476" w:rsidRPr="00304476" w:rsidRDefault="00304476" w:rsidP="00304476">
            <w:r w:rsidRPr="00304476">
              <w:rPr>
                <w:rStyle w:val="Strong"/>
                <w:b w:val="0"/>
                <w:bCs w:val="0"/>
              </w:rPr>
              <w:t>Tương thích thiết bị</w:t>
            </w:r>
          </w:p>
        </w:tc>
        <w:tc>
          <w:tcPr>
            <w:tcW w:w="2923" w:type="dxa"/>
          </w:tcPr>
          <w:p w14:paraId="24BB651B" w14:textId="3A0664AB" w:rsidR="00304476" w:rsidRPr="00304476" w:rsidRDefault="00304476" w:rsidP="00304476">
            <w:pPr>
              <w:cnfStyle w:val="000000000000" w:firstRow="0" w:lastRow="0" w:firstColumn="0" w:lastColumn="0" w:oddVBand="0" w:evenVBand="0" w:oddHBand="0" w:evenHBand="0" w:firstRowFirstColumn="0" w:firstRowLastColumn="0" w:lastRowFirstColumn="0" w:lastRowLastColumn="0"/>
            </w:pPr>
            <w:r w:rsidRPr="00304476">
              <w:t>Thiết kế mobile-first, hỗ trợ nhiều breakpoint, tự động điều chỉnh theo kích thước màn hình.</w:t>
            </w:r>
          </w:p>
        </w:tc>
        <w:tc>
          <w:tcPr>
            <w:tcW w:w="2923" w:type="dxa"/>
          </w:tcPr>
          <w:p w14:paraId="442287E3" w14:textId="2250D3BB" w:rsidR="00304476" w:rsidRPr="00304476" w:rsidRDefault="00304476" w:rsidP="00304476">
            <w:pPr>
              <w:cnfStyle w:val="000000000000" w:firstRow="0" w:lastRow="0" w:firstColumn="0" w:lastColumn="0" w:oddVBand="0" w:evenVBand="0" w:oddHBand="0" w:evenHBand="0" w:firstRowFirstColumn="0" w:firstRowLastColumn="0" w:lastRowFirstColumn="0" w:lastRowLastColumn="0"/>
            </w:pPr>
            <w:r w:rsidRPr="00304476">
              <w:t>Cần cập nhật thường xuyên để duy trì tính tương thích.</w:t>
            </w:r>
          </w:p>
        </w:tc>
      </w:tr>
      <w:tr w:rsidR="00304476" w:rsidRPr="00304476" w14:paraId="2C25D81E" w14:textId="77777777" w:rsidTr="00304476">
        <w:tc>
          <w:tcPr>
            <w:cnfStyle w:val="001000000000" w:firstRow="0" w:lastRow="0" w:firstColumn="1" w:lastColumn="0" w:oddVBand="0" w:evenVBand="0" w:oddHBand="0" w:evenHBand="0" w:firstRowFirstColumn="0" w:firstRowLastColumn="0" w:lastRowFirstColumn="0" w:lastRowLastColumn="0"/>
            <w:tcW w:w="2922" w:type="dxa"/>
          </w:tcPr>
          <w:p w14:paraId="25DFE6C0" w14:textId="11D77E16" w:rsidR="00304476" w:rsidRPr="00304476" w:rsidRDefault="00304476" w:rsidP="00304476">
            <w:r w:rsidRPr="00304476">
              <w:rPr>
                <w:rStyle w:val="Strong"/>
                <w:b w:val="0"/>
                <w:bCs w:val="0"/>
              </w:rPr>
              <w:t>Bảo trì &amp; mở rộng</w:t>
            </w:r>
          </w:p>
        </w:tc>
        <w:tc>
          <w:tcPr>
            <w:tcW w:w="2923" w:type="dxa"/>
          </w:tcPr>
          <w:p w14:paraId="19A424E6" w14:textId="130CBA9B" w:rsidR="00304476" w:rsidRPr="00304476" w:rsidRDefault="00304476" w:rsidP="00304476">
            <w:pPr>
              <w:cnfStyle w:val="000000000000" w:firstRow="0" w:lastRow="0" w:firstColumn="0" w:lastColumn="0" w:oddVBand="0" w:evenVBand="0" w:oddHBand="0" w:evenHBand="0" w:firstRowFirstColumn="0" w:firstRowLastColumn="0" w:lastRowFirstColumn="0" w:lastRowLastColumn="0"/>
            </w:pPr>
            <w:r w:rsidRPr="00304476">
              <w:t>Cấu trúc rõ ràng, dễ đọc, dễ bảo trì; hỗ trợ tùy chỉnh grid qua Sass/mixin.</w:t>
            </w:r>
          </w:p>
        </w:tc>
        <w:tc>
          <w:tcPr>
            <w:tcW w:w="2923" w:type="dxa"/>
          </w:tcPr>
          <w:p w14:paraId="49285A87" w14:textId="6A5F9104" w:rsidR="00304476" w:rsidRPr="00304476" w:rsidRDefault="00304476" w:rsidP="00304476">
            <w:pPr>
              <w:cnfStyle w:val="000000000000" w:firstRow="0" w:lastRow="0" w:firstColumn="0" w:lastColumn="0" w:oddVBand="0" w:evenVBand="0" w:oddHBand="0" w:evenHBand="0" w:firstRowFirstColumn="0" w:firstRowLastColumn="0" w:lastRowFirstColumn="0" w:lastRowLastColumn="0"/>
            </w:pPr>
            <w:r w:rsidRPr="00304476">
              <w:t>Việc tùy chỉnh sâu đòi hỏi kiến thức nâng cao về CSS/JS.</w:t>
            </w:r>
          </w:p>
        </w:tc>
      </w:tr>
      <w:tr w:rsidR="00304476" w:rsidRPr="00304476" w14:paraId="4FF21A13" w14:textId="77777777" w:rsidTr="00304476">
        <w:tc>
          <w:tcPr>
            <w:cnfStyle w:val="001000000000" w:firstRow="0" w:lastRow="0" w:firstColumn="1" w:lastColumn="0" w:oddVBand="0" w:evenVBand="0" w:oddHBand="0" w:evenHBand="0" w:firstRowFirstColumn="0" w:firstRowLastColumn="0" w:lastRowFirstColumn="0" w:lastRowLastColumn="0"/>
            <w:tcW w:w="2922" w:type="dxa"/>
          </w:tcPr>
          <w:p w14:paraId="42E0C007" w14:textId="6F4B35F2" w:rsidR="00304476" w:rsidRPr="00304476" w:rsidRDefault="00304476" w:rsidP="00304476">
            <w:r w:rsidRPr="00304476">
              <w:rPr>
                <w:rStyle w:val="Strong"/>
                <w:b w:val="0"/>
                <w:bCs w:val="0"/>
              </w:rPr>
              <w:t>Thư viện thành phần</w:t>
            </w:r>
          </w:p>
        </w:tc>
        <w:tc>
          <w:tcPr>
            <w:tcW w:w="2923" w:type="dxa"/>
          </w:tcPr>
          <w:p w14:paraId="4333B12C" w14:textId="3361698B" w:rsidR="00304476" w:rsidRPr="00304476" w:rsidRDefault="00304476" w:rsidP="00304476">
            <w:pPr>
              <w:cnfStyle w:val="000000000000" w:firstRow="0" w:lastRow="0" w:firstColumn="0" w:lastColumn="0" w:oddVBand="0" w:evenVBand="0" w:oddHBand="0" w:evenHBand="0" w:firstRowFirstColumn="0" w:firstRowLastColumn="0" w:lastRowFirstColumn="0" w:lastRowLastColumn="0"/>
            </w:pPr>
            <w:r w:rsidRPr="00304476">
              <w:t>Cung cấp nhiều thành phần UI (form, table, typography, font, glyphicons), dễ tái sử dụng.</w:t>
            </w:r>
          </w:p>
        </w:tc>
        <w:tc>
          <w:tcPr>
            <w:tcW w:w="2923" w:type="dxa"/>
          </w:tcPr>
          <w:p w14:paraId="3120BCA7" w14:textId="3B1AD13D" w:rsidR="00304476" w:rsidRPr="00304476" w:rsidRDefault="00304476" w:rsidP="00304476">
            <w:pPr>
              <w:cnfStyle w:val="000000000000" w:firstRow="0" w:lastRow="0" w:firstColumn="0" w:lastColumn="0" w:oddVBand="0" w:evenVBand="0" w:oddHBand="0" w:evenHBand="0" w:firstRowFirstColumn="0" w:firstRowLastColumn="0" w:lastRowFirstColumn="0" w:lastRowLastColumn="0"/>
            </w:pPr>
            <w:r w:rsidRPr="00304476">
              <w:t>Khối lượng lớn CSS/JS có thể làm chậm tốc độ tải trang.</w:t>
            </w:r>
          </w:p>
        </w:tc>
      </w:tr>
      <w:tr w:rsidR="00304476" w:rsidRPr="00304476" w14:paraId="77A3FE0E" w14:textId="77777777" w:rsidTr="00304476">
        <w:tc>
          <w:tcPr>
            <w:cnfStyle w:val="001000000000" w:firstRow="0" w:lastRow="0" w:firstColumn="1" w:lastColumn="0" w:oddVBand="0" w:evenVBand="0" w:oddHBand="0" w:evenHBand="0" w:firstRowFirstColumn="0" w:firstRowLastColumn="0" w:lastRowFirstColumn="0" w:lastRowLastColumn="0"/>
            <w:tcW w:w="2922" w:type="dxa"/>
          </w:tcPr>
          <w:p w14:paraId="15DF28B7" w14:textId="0ED9DF8A" w:rsidR="00304476" w:rsidRPr="00304476" w:rsidRDefault="00304476" w:rsidP="00304476">
            <w:r w:rsidRPr="00304476">
              <w:rPr>
                <w:rStyle w:val="Strong"/>
                <w:b w:val="0"/>
                <w:bCs w:val="0"/>
              </w:rPr>
              <w:lastRenderedPageBreak/>
              <w:t>Tính linh hoạt</w:t>
            </w:r>
          </w:p>
        </w:tc>
        <w:tc>
          <w:tcPr>
            <w:tcW w:w="2923" w:type="dxa"/>
          </w:tcPr>
          <w:p w14:paraId="2D29B7D8" w14:textId="57616475" w:rsidR="00304476" w:rsidRPr="00304476" w:rsidRDefault="00304476" w:rsidP="00304476">
            <w:pPr>
              <w:cnfStyle w:val="000000000000" w:firstRow="0" w:lastRow="0" w:firstColumn="0" w:lastColumn="0" w:oddVBand="0" w:evenVBand="0" w:oddHBand="0" w:evenHBand="0" w:firstRowFirstColumn="0" w:firstRowLastColumn="0" w:lastRowFirstColumn="0" w:lastRowLastColumn="0"/>
            </w:pPr>
            <w:r w:rsidRPr="00304476">
              <w:t>Cho phép tùy chỉnh framework, tạo theme riêng, kết hợp với nhiều CMS (WordPress, Joomla, Magento).</w:t>
            </w:r>
          </w:p>
        </w:tc>
        <w:tc>
          <w:tcPr>
            <w:tcW w:w="2923" w:type="dxa"/>
          </w:tcPr>
          <w:p w14:paraId="347E9842" w14:textId="4E57C69A" w:rsidR="00304476" w:rsidRPr="00304476" w:rsidRDefault="00304476" w:rsidP="00304476">
            <w:pPr>
              <w:cnfStyle w:val="000000000000" w:firstRow="0" w:lastRow="0" w:firstColumn="0" w:lastColumn="0" w:oddVBand="0" w:evenVBand="0" w:oddHBand="0" w:evenHBand="0" w:firstRowFirstColumn="0" w:firstRowLastColumn="0" w:lastRowFirstColumn="0" w:lastRowLastColumn="0"/>
            </w:pPr>
            <w:r w:rsidRPr="00304476">
              <w:t>Nếu triển khai không đúng cách, khả năng truy cập (Accessibility) có thể bị hạn chế.</w:t>
            </w:r>
          </w:p>
        </w:tc>
      </w:tr>
      <w:tr w:rsidR="00304476" w:rsidRPr="00304476" w14:paraId="625C557F" w14:textId="77777777" w:rsidTr="00304476">
        <w:tc>
          <w:tcPr>
            <w:cnfStyle w:val="001000000000" w:firstRow="0" w:lastRow="0" w:firstColumn="1" w:lastColumn="0" w:oddVBand="0" w:evenVBand="0" w:oddHBand="0" w:evenHBand="0" w:firstRowFirstColumn="0" w:firstRowLastColumn="0" w:lastRowFirstColumn="0" w:lastRowLastColumn="0"/>
            <w:tcW w:w="2922" w:type="dxa"/>
          </w:tcPr>
          <w:p w14:paraId="23741905" w14:textId="186AE394" w:rsidR="00304476" w:rsidRPr="00304476" w:rsidRDefault="00304476" w:rsidP="00304476">
            <w:r w:rsidRPr="00304476">
              <w:rPr>
                <w:rStyle w:val="Strong"/>
                <w:b w:val="0"/>
                <w:bCs w:val="0"/>
              </w:rPr>
              <w:t>Nguồn mở &amp; cộng đồng</w:t>
            </w:r>
          </w:p>
        </w:tc>
        <w:tc>
          <w:tcPr>
            <w:tcW w:w="2923" w:type="dxa"/>
          </w:tcPr>
          <w:p w14:paraId="37F0A8E4" w14:textId="57A9723E" w:rsidR="00304476" w:rsidRPr="00304476" w:rsidRDefault="00304476" w:rsidP="00304476">
            <w:pPr>
              <w:cnfStyle w:val="000000000000" w:firstRow="0" w:lastRow="0" w:firstColumn="0" w:lastColumn="0" w:oddVBand="0" w:evenVBand="0" w:oddHBand="0" w:evenHBand="0" w:firstRowFirstColumn="0" w:firstRowLastColumn="0" w:lastRowFirstColumn="0" w:lastRowLastColumn="0"/>
            </w:pPr>
            <w:r w:rsidRPr="00304476">
              <w:t>Mã nguồn mở, dễ tiếp cận cho cả người mới lẫn chuyên gia, tiết kiệm thời gian phát triển.</w:t>
            </w:r>
          </w:p>
        </w:tc>
        <w:tc>
          <w:tcPr>
            <w:tcW w:w="2923" w:type="dxa"/>
          </w:tcPr>
          <w:p w14:paraId="268BF5AB" w14:textId="1A908752" w:rsidR="00304476" w:rsidRPr="00304476" w:rsidRDefault="00304476" w:rsidP="00304476">
            <w:pPr>
              <w:cnfStyle w:val="000000000000" w:firstRow="0" w:lastRow="0" w:firstColumn="0" w:lastColumn="0" w:oddVBand="0" w:evenVBand="0" w:oddHBand="0" w:evenHBand="0" w:firstRowFirstColumn="0" w:firstRowLastColumn="0" w:lastRowFirstColumn="0" w:lastRowLastColumn="0"/>
            </w:pPr>
            <w:r w:rsidRPr="00304476">
              <w:t>Rủi ro bảo mật nếu framework gặp lỗ hổng.</w:t>
            </w:r>
          </w:p>
        </w:tc>
      </w:tr>
    </w:tbl>
    <w:p w14:paraId="76AE1DA6" w14:textId="77777777" w:rsidR="00304476" w:rsidRDefault="00304476" w:rsidP="00304476">
      <w:pPr>
        <w:pStyle w:val="noidung"/>
        <w:ind w:firstLine="0"/>
      </w:pPr>
    </w:p>
    <w:p w14:paraId="435C51E3" w14:textId="01A0307D" w:rsidR="00027A1F" w:rsidRDefault="00027A1F" w:rsidP="00126609">
      <w:pPr>
        <w:pStyle w:val="Heading2"/>
      </w:pPr>
      <w:bookmarkStart w:id="47" w:name="_Toc231803092"/>
      <w:r w:rsidRPr="009C2B1F">
        <w:t>Javascript</w:t>
      </w:r>
      <w:bookmarkEnd w:id="47"/>
    </w:p>
    <w:p w14:paraId="36330A07" w14:textId="6562812A" w:rsidR="000C76A9" w:rsidRDefault="000C76A9" w:rsidP="00B849A9">
      <w:pPr>
        <w:pStyle w:val="Heading3"/>
      </w:pPr>
      <w:bookmarkStart w:id="48" w:name="_Toc231803093"/>
      <w:r w:rsidRPr="008D78F3">
        <w:t>Khái niệm và vai trò</w:t>
      </w:r>
      <w:bookmarkEnd w:id="48"/>
    </w:p>
    <w:p w14:paraId="758F2448" w14:textId="7133413F" w:rsidR="00CE53D6" w:rsidRDefault="00D649A7" w:rsidP="00D649A7">
      <w:pPr>
        <w:pStyle w:val="Heading4"/>
      </w:pPr>
      <w:bookmarkStart w:id="49" w:name="_Toc231803094"/>
      <w:r>
        <w:t>JavaScript là gì?</w:t>
      </w:r>
      <w:bookmarkEnd w:id="49"/>
    </w:p>
    <w:p w14:paraId="173DF774" w14:textId="5DA3972D" w:rsidR="00D649A7" w:rsidRDefault="00D649A7" w:rsidP="00D649A7">
      <w:pPr>
        <w:pStyle w:val="noidung"/>
      </w:pPr>
      <w:r>
        <w:t>JavaScript viết tắt là JS là ngôn ngữ lập trình bậc cao phổ biến dùng để tạo ra các trang web tương tác, được tích</w:t>
      </w:r>
      <w:r w:rsidR="00304688">
        <w:t xml:space="preserve"> hợp</w:t>
      </w:r>
      <w:r>
        <w:t xml:space="preserve"> và nhúng vào HTML giúp website trở nên sống động hơn. JavaScript đóng vai trò như một phần của trang web, thực thi cho phép Client-Side Script từ phía người dùng cũng như phía máy chủ (Nodejs) tạo ra các trang web động. </w:t>
      </w:r>
    </w:p>
    <w:p w14:paraId="1D5D2689" w14:textId="4AD39522" w:rsidR="00D649A7" w:rsidRDefault="00D649A7" w:rsidP="00D649A7">
      <w:pPr>
        <w:pStyle w:val="Heading4"/>
      </w:pPr>
      <w:bookmarkStart w:id="50" w:name="_Toc231803095"/>
      <w:r>
        <w:t>Vai trò của JavaScript</w:t>
      </w:r>
      <w:bookmarkEnd w:id="50"/>
    </w:p>
    <w:p w14:paraId="27FFD181" w14:textId="7B7AA9E8" w:rsidR="00D649A7" w:rsidRDefault="00D649A7" w:rsidP="00D649A7">
      <w:pPr>
        <w:pStyle w:val="noidung"/>
      </w:pPr>
      <w:r w:rsidRPr="00D649A7">
        <w:t xml:space="preserve">JavaScript là một ngôn ngữ lập trình thông dịch với khả năng hướng đến đối tượng. Là một trong 3 ngôn ngữ chính trong lập trình web và có mối liên hệ lẫn nhau để xây dựng một website sống động, chuyên </w:t>
      </w:r>
      <w:r>
        <w:t>nghiệp.</w:t>
      </w:r>
    </w:p>
    <w:p w14:paraId="02CB7A25" w14:textId="0B37337D" w:rsidR="00D649A7" w:rsidRDefault="00D649A7" w:rsidP="00D649A7">
      <w:pPr>
        <w:pStyle w:val="Caption"/>
        <w:keepNext/>
      </w:pPr>
      <w:bookmarkStart w:id="51" w:name="_Toc231803173"/>
      <w:r>
        <w:t xml:space="preserve">Bảng </w:t>
      </w:r>
      <w:r w:rsidR="00BB6D79">
        <w:fldChar w:fldCharType="begin"/>
      </w:r>
      <w:r w:rsidR="00BB6D79">
        <w:instrText xml:space="preserve"> STYLEREF 1 \s </w:instrText>
      </w:r>
      <w:r w:rsidR="00BB6D79">
        <w:fldChar w:fldCharType="separate"/>
      </w:r>
      <w:r w:rsidR="00CE2EE7">
        <w:t>2</w:t>
      </w:r>
      <w:r w:rsidR="00BB6D79">
        <w:fldChar w:fldCharType="end"/>
      </w:r>
      <w:r w:rsidR="00BB6D79">
        <w:t>.</w:t>
      </w:r>
      <w:r w:rsidR="00BB6D79">
        <w:fldChar w:fldCharType="begin"/>
      </w:r>
      <w:r w:rsidR="00BB6D79">
        <w:instrText xml:space="preserve"> SEQ Bảng \* ARABIC \s 1 </w:instrText>
      </w:r>
      <w:r w:rsidR="00BB6D79">
        <w:fldChar w:fldCharType="separate"/>
      </w:r>
      <w:r w:rsidR="00CE2EE7">
        <w:t>10</w:t>
      </w:r>
      <w:r w:rsidR="00BB6D79">
        <w:fldChar w:fldCharType="end"/>
      </w:r>
      <w:r>
        <w:t xml:space="preserve">: </w:t>
      </w:r>
      <w:r w:rsidR="00B508C7">
        <w:t>So sánh vai trò của HTML, CSS và JS trong lập trình Web</w:t>
      </w:r>
      <w:bookmarkEnd w:id="51"/>
    </w:p>
    <w:tbl>
      <w:tblPr>
        <w:tblStyle w:val="myTable"/>
        <w:tblW w:w="0" w:type="auto"/>
        <w:tblLook w:val="04A0" w:firstRow="1" w:lastRow="0" w:firstColumn="1" w:lastColumn="0" w:noHBand="0" w:noVBand="1"/>
      </w:tblPr>
      <w:tblGrid>
        <w:gridCol w:w="2922"/>
        <w:gridCol w:w="2923"/>
        <w:gridCol w:w="2923"/>
      </w:tblGrid>
      <w:tr w:rsidR="00D649A7" w:rsidRPr="00D649A7" w14:paraId="0BA58D46" w14:textId="77777777" w:rsidTr="00D649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2" w:type="dxa"/>
          </w:tcPr>
          <w:p w14:paraId="31B1B4B8" w14:textId="13891416" w:rsidR="00D649A7" w:rsidRPr="00D649A7" w:rsidRDefault="00D649A7" w:rsidP="00D649A7">
            <w:r w:rsidRPr="00D649A7">
              <w:t>Ngôn ngữ</w:t>
            </w:r>
          </w:p>
        </w:tc>
        <w:tc>
          <w:tcPr>
            <w:tcW w:w="2923" w:type="dxa"/>
          </w:tcPr>
          <w:p w14:paraId="096ED389" w14:textId="0CCC0124" w:rsidR="00D649A7" w:rsidRPr="00D649A7" w:rsidRDefault="00D649A7" w:rsidP="00D649A7">
            <w:pPr>
              <w:cnfStyle w:val="100000000000" w:firstRow="1" w:lastRow="0" w:firstColumn="0" w:lastColumn="0" w:oddVBand="0" w:evenVBand="0" w:oddHBand="0" w:evenHBand="0" w:firstRowFirstColumn="0" w:firstRowLastColumn="0" w:lastRowFirstColumn="0" w:lastRowLastColumn="0"/>
            </w:pPr>
            <w:r w:rsidRPr="00D649A7">
              <w:t>Vai trò chính</w:t>
            </w:r>
          </w:p>
        </w:tc>
        <w:tc>
          <w:tcPr>
            <w:tcW w:w="2923" w:type="dxa"/>
          </w:tcPr>
          <w:p w14:paraId="7BB5E1D4" w14:textId="59D44866" w:rsidR="00D649A7" w:rsidRPr="00D649A7" w:rsidRDefault="00D649A7" w:rsidP="00D649A7">
            <w:pPr>
              <w:cnfStyle w:val="100000000000" w:firstRow="1" w:lastRow="0" w:firstColumn="0" w:lastColumn="0" w:oddVBand="0" w:evenVBand="0" w:oddHBand="0" w:evenHBand="0" w:firstRowFirstColumn="0" w:firstRowLastColumn="0" w:lastRowFirstColumn="0" w:lastRowLastColumn="0"/>
            </w:pPr>
            <w:r w:rsidRPr="00D649A7">
              <w:t>Ứng dụng cụ thể</w:t>
            </w:r>
          </w:p>
        </w:tc>
      </w:tr>
      <w:tr w:rsidR="00D649A7" w:rsidRPr="00D649A7" w14:paraId="7376B5B8" w14:textId="77777777" w:rsidTr="00D649A7">
        <w:tc>
          <w:tcPr>
            <w:cnfStyle w:val="001000000000" w:firstRow="0" w:lastRow="0" w:firstColumn="1" w:lastColumn="0" w:oddVBand="0" w:evenVBand="0" w:oddHBand="0" w:evenHBand="0" w:firstRowFirstColumn="0" w:firstRowLastColumn="0" w:lastRowFirstColumn="0" w:lastRowLastColumn="0"/>
            <w:tcW w:w="2922" w:type="dxa"/>
          </w:tcPr>
          <w:p w14:paraId="69296D0D" w14:textId="5727984C" w:rsidR="00D649A7" w:rsidRPr="00D649A7" w:rsidRDefault="00D649A7" w:rsidP="00D649A7">
            <w:r w:rsidRPr="00D649A7">
              <w:rPr>
                <w:rStyle w:val="Strong"/>
                <w:b w:val="0"/>
                <w:bCs w:val="0"/>
              </w:rPr>
              <w:t>HTML</w:t>
            </w:r>
            <w:r w:rsidRPr="00D649A7">
              <w:t xml:space="preserve"> (HyperText Markup Language)</w:t>
            </w:r>
          </w:p>
        </w:tc>
        <w:tc>
          <w:tcPr>
            <w:tcW w:w="2923" w:type="dxa"/>
          </w:tcPr>
          <w:p w14:paraId="75497585" w14:textId="250A87A8" w:rsidR="00D649A7" w:rsidRPr="00D649A7" w:rsidRDefault="00D649A7" w:rsidP="00D649A7">
            <w:pPr>
              <w:cnfStyle w:val="000000000000" w:firstRow="0" w:lastRow="0" w:firstColumn="0" w:lastColumn="0" w:oddVBand="0" w:evenVBand="0" w:oddHBand="0" w:evenHBand="0" w:firstRowFirstColumn="0" w:firstRowLastColumn="0" w:lastRowFirstColumn="0" w:lastRowLastColumn="0"/>
            </w:pPr>
            <w:r w:rsidRPr="00D649A7">
              <w:t xml:space="preserve">Cung cấp </w:t>
            </w:r>
            <w:r w:rsidRPr="00D649A7">
              <w:rPr>
                <w:rStyle w:val="Strong"/>
                <w:b w:val="0"/>
                <w:bCs w:val="0"/>
              </w:rPr>
              <w:t>cấu trúc cơ bản</w:t>
            </w:r>
            <w:r w:rsidRPr="00D649A7">
              <w:t xml:space="preserve"> cho website.</w:t>
            </w:r>
          </w:p>
        </w:tc>
        <w:tc>
          <w:tcPr>
            <w:tcW w:w="2923" w:type="dxa"/>
          </w:tcPr>
          <w:p w14:paraId="1E2E5B71" w14:textId="20030F06" w:rsidR="00D649A7" w:rsidRPr="00D649A7" w:rsidRDefault="00D649A7" w:rsidP="00D649A7">
            <w:pPr>
              <w:cnfStyle w:val="000000000000" w:firstRow="0" w:lastRow="0" w:firstColumn="0" w:lastColumn="0" w:oddVBand="0" w:evenVBand="0" w:oddHBand="0" w:evenHBand="0" w:firstRowFirstColumn="0" w:firstRowLastColumn="0" w:lastRowFirstColumn="0" w:lastRowLastColumn="0"/>
            </w:pPr>
            <w:r w:rsidRPr="00D649A7">
              <w:t>Xây dựng layout, thêm nội dung như văn bản, hình ảnh, liên kết, biểu mẫu.</w:t>
            </w:r>
          </w:p>
        </w:tc>
      </w:tr>
      <w:tr w:rsidR="00D649A7" w:rsidRPr="00D649A7" w14:paraId="11C47F5C" w14:textId="77777777" w:rsidTr="00D649A7">
        <w:tc>
          <w:tcPr>
            <w:cnfStyle w:val="001000000000" w:firstRow="0" w:lastRow="0" w:firstColumn="1" w:lastColumn="0" w:oddVBand="0" w:evenVBand="0" w:oddHBand="0" w:evenHBand="0" w:firstRowFirstColumn="0" w:firstRowLastColumn="0" w:lastRowFirstColumn="0" w:lastRowLastColumn="0"/>
            <w:tcW w:w="2922" w:type="dxa"/>
          </w:tcPr>
          <w:p w14:paraId="2C265279" w14:textId="30642E99" w:rsidR="00D649A7" w:rsidRPr="00D649A7" w:rsidRDefault="00D649A7" w:rsidP="00D649A7">
            <w:r w:rsidRPr="00D649A7">
              <w:rPr>
                <w:rStyle w:val="Strong"/>
                <w:b w:val="0"/>
                <w:bCs w:val="0"/>
              </w:rPr>
              <w:t>CSS</w:t>
            </w:r>
            <w:r w:rsidRPr="00D649A7">
              <w:t xml:space="preserve"> (Cascading Style Sheets)</w:t>
            </w:r>
          </w:p>
        </w:tc>
        <w:tc>
          <w:tcPr>
            <w:tcW w:w="2923" w:type="dxa"/>
          </w:tcPr>
          <w:p w14:paraId="5536C4E5" w14:textId="0E5C801F" w:rsidR="00D649A7" w:rsidRPr="00D649A7" w:rsidRDefault="00D649A7" w:rsidP="00D649A7">
            <w:pPr>
              <w:cnfStyle w:val="000000000000" w:firstRow="0" w:lastRow="0" w:firstColumn="0" w:lastColumn="0" w:oddVBand="0" w:evenVBand="0" w:oddHBand="0" w:evenHBand="0" w:firstRowFirstColumn="0" w:firstRowLastColumn="0" w:lastRowFirstColumn="0" w:lastRowLastColumn="0"/>
            </w:pPr>
            <w:r w:rsidRPr="00D649A7">
              <w:t xml:space="preserve">Kiểm soát </w:t>
            </w:r>
            <w:r w:rsidRPr="00D649A7">
              <w:rPr>
                <w:rStyle w:val="Strong"/>
                <w:b w:val="0"/>
                <w:bCs w:val="0"/>
              </w:rPr>
              <w:t>thiết kế và định dạng</w:t>
            </w:r>
            <w:r w:rsidRPr="00D649A7">
              <w:t>.</w:t>
            </w:r>
          </w:p>
        </w:tc>
        <w:tc>
          <w:tcPr>
            <w:tcW w:w="2923" w:type="dxa"/>
          </w:tcPr>
          <w:p w14:paraId="312C7656" w14:textId="0DABE541" w:rsidR="00D649A7" w:rsidRPr="00D649A7" w:rsidRDefault="00D649A7" w:rsidP="00D649A7">
            <w:pPr>
              <w:cnfStyle w:val="000000000000" w:firstRow="0" w:lastRow="0" w:firstColumn="0" w:lastColumn="0" w:oddVBand="0" w:evenVBand="0" w:oddHBand="0" w:evenHBand="0" w:firstRowFirstColumn="0" w:firstRowLastColumn="0" w:lastRowFirstColumn="0" w:lastRowLastColumn="0"/>
            </w:pPr>
            <w:r w:rsidRPr="00D649A7">
              <w:t>Tạo bố cục, màu sắc, font chữ, hiệu ứng hiển thị, phong cách trực quan.</w:t>
            </w:r>
          </w:p>
        </w:tc>
      </w:tr>
      <w:tr w:rsidR="00D649A7" w:rsidRPr="00D649A7" w14:paraId="0CE51751" w14:textId="77777777" w:rsidTr="00D649A7">
        <w:tc>
          <w:tcPr>
            <w:cnfStyle w:val="001000000000" w:firstRow="0" w:lastRow="0" w:firstColumn="1" w:lastColumn="0" w:oddVBand="0" w:evenVBand="0" w:oddHBand="0" w:evenHBand="0" w:firstRowFirstColumn="0" w:firstRowLastColumn="0" w:lastRowFirstColumn="0" w:lastRowLastColumn="0"/>
            <w:tcW w:w="2922" w:type="dxa"/>
          </w:tcPr>
          <w:p w14:paraId="3A56B627" w14:textId="1686A6BD" w:rsidR="00D649A7" w:rsidRPr="00D649A7" w:rsidRDefault="00D649A7" w:rsidP="00D649A7">
            <w:r w:rsidRPr="00D649A7">
              <w:rPr>
                <w:rStyle w:val="Strong"/>
                <w:b w:val="0"/>
                <w:bCs w:val="0"/>
              </w:rPr>
              <w:t>JavaScript</w:t>
            </w:r>
          </w:p>
        </w:tc>
        <w:tc>
          <w:tcPr>
            <w:tcW w:w="2923" w:type="dxa"/>
          </w:tcPr>
          <w:p w14:paraId="2B96C5D1" w14:textId="46B75602" w:rsidR="00D649A7" w:rsidRPr="00D649A7" w:rsidRDefault="00D649A7" w:rsidP="00D649A7">
            <w:pPr>
              <w:cnfStyle w:val="000000000000" w:firstRow="0" w:lastRow="0" w:firstColumn="0" w:lastColumn="0" w:oddVBand="0" w:evenVBand="0" w:oddHBand="0" w:evenHBand="0" w:firstRowFirstColumn="0" w:firstRowLastColumn="0" w:lastRowFirstColumn="0" w:lastRowLastColumn="0"/>
            </w:pPr>
            <w:r w:rsidRPr="00D649A7">
              <w:t xml:space="preserve">Tạo nên </w:t>
            </w:r>
            <w:r w:rsidRPr="00D649A7">
              <w:rPr>
                <w:rStyle w:val="Strong"/>
                <w:b w:val="0"/>
                <w:bCs w:val="0"/>
              </w:rPr>
              <w:t>nội dung động</w:t>
            </w:r>
            <w:r w:rsidRPr="00D649A7">
              <w:t xml:space="preserve"> và tương tác.</w:t>
            </w:r>
          </w:p>
        </w:tc>
        <w:tc>
          <w:tcPr>
            <w:tcW w:w="2923" w:type="dxa"/>
          </w:tcPr>
          <w:p w14:paraId="522FBFFC" w14:textId="026B7128" w:rsidR="00D649A7" w:rsidRPr="00D649A7" w:rsidRDefault="00D649A7" w:rsidP="00D649A7">
            <w:pPr>
              <w:cnfStyle w:val="000000000000" w:firstRow="0" w:lastRow="0" w:firstColumn="0" w:lastColumn="0" w:oddVBand="0" w:evenVBand="0" w:oddHBand="0" w:evenHBand="0" w:firstRowFirstColumn="0" w:firstRowLastColumn="0" w:lastRowFirstColumn="0" w:lastRowLastColumn="0"/>
            </w:pPr>
            <w:r w:rsidRPr="00D649A7">
              <w:t xml:space="preserve">Xử lý sự kiện (click, hover), xác thực form, </w:t>
            </w:r>
            <w:r w:rsidRPr="00D649A7">
              <w:lastRenderedPageBreak/>
              <w:t>hiệu ứng động, kết nối dữ liệu, xây dựng ứng dụng web.</w:t>
            </w:r>
          </w:p>
        </w:tc>
      </w:tr>
    </w:tbl>
    <w:p w14:paraId="3BD1803B" w14:textId="77777777" w:rsidR="006C4271" w:rsidRPr="00D649A7" w:rsidRDefault="006C4271" w:rsidP="006C4271">
      <w:pPr>
        <w:pStyle w:val="noidung"/>
        <w:ind w:firstLine="0"/>
      </w:pPr>
    </w:p>
    <w:p w14:paraId="12F4AB0B" w14:textId="2DBDAD50" w:rsidR="006C4271" w:rsidRDefault="000C76A9" w:rsidP="006C4271">
      <w:pPr>
        <w:pStyle w:val="Heading3"/>
      </w:pPr>
      <w:bookmarkStart w:id="52" w:name="_Toc231803096"/>
      <w:r w:rsidRPr="008D78F3">
        <w:t>Các cú pháp cơ bản</w:t>
      </w:r>
      <w:bookmarkEnd w:id="52"/>
      <w:r w:rsidRPr="008D78F3">
        <w:t xml:space="preserve"> </w:t>
      </w:r>
    </w:p>
    <w:p w14:paraId="3C0E7F70" w14:textId="41A62EB5" w:rsidR="007F0BBE" w:rsidRDefault="007F0BBE" w:rsidP="007F0BBE">
      <w:pPr>
        <w:pStyle w:val="Heading4"/>
      </w:pPr>
      <w:bookmarkStart w:id="53" w:name="_Toc231803097"/>
      <w:r>
        <w:t>Giá trị cú pháp</w:t>
      </w:r>
      <w:bookmarkEnd w:id="53"/>
    </w:p>
    <w:p w14:paraId="629D6561" w14:textId="78196DFD" w:rsidR="007F0BBE" w:rsidRDefault="007F0BBE" w:rsidP="007F0BBE">
      <w:pPr>
        <w:pStyle w:val="noidung"/>
      </w:pPr>
      <w:r>
        <w:t xml:space="preserve">Cú pháp trong JavaScript có thể xác định 2 loại giá trị: </w:t>
      </w:r>
    </w:p>
    <w:p w14:paraId="7073B901" w14:textId="694BB72A" w:rsidR="007F0BBE" w:rsidRPr="00B1172E" w:rsidRDefault="007F0BBE">
      <w:pPr>
        <w:pStyle w:val="noidung"/>
        <w:numPr>
          <w:ilvl w:val="0"/>
          <w:numId w:val="13"/>
        </w:numPr>
      </w:pPr>
      <w:r w:rsidRPr="00B1172E">
        <w:t>Giá trị cố định (</w:t>
      </w:r>
      <w:r w:rsidR="000140E2" w:rsidRPr="00B1172E">
        <w:t>Literals</w:t>
      </w:r>
      <w:r w:rsidRPr="00B1172E">
        <w:t xml:space="preserve">): </w:t>
      </w:r>
    </w:p>
    <w:p w14:paraId="6FECE704" w14:textId="73A2AEAB" w:rsidR="000140E2" w:rsidRPr="00B1172E" w:rsidRDefault="000140E2">
      <w:pPr>
        <w:pStyle w:val="noidung"/>
        <w:numPr>
          <w:ilvl w:val="0"/>
          <w:numId w:val="14"/>
        </w:numPr>
      </w:pPr>
      <w:r w:rsidRPr="00B1172E">
        <w:t>Các số được viết có hoặc không có số thập phân.</w:t>
      </w:r>
    </w:p>
    <w:p w14:paraId="7BF30A0D" w14:textId="746B467F" w:rsidR="000140E2" w:rsidRPr="00B1172E" w:rsidRDefault="000140E2">
      <w:pPr>
        <w:pStyle w:val="noidung"/>
        <w:numPr>
          <w:ilvl w:val="0"/>
          <w:numId w:val="14"/>
        </w:numPr>
      </w:pPr>
      <w:r w:rsidRPr="00B1172E">
        <w:t>Chuỗi là văn bản được viết trong dấu ngoặc đơn hoặc dấu ngoặc kép.</w:t>
      </w:r>
    </w:p>
    <w:p w14:paraId="69BBEF36" w14:textId="6B04D6D0" w:rsidR="000140E2" w:rsidRPr="00B1172E" w:rsidRDefault="000140E2">
      <w:pPr>
        <w:pStyle w:val="noidung"/>
        <w:numPr>
          <w:ilvl w:val="0"/>
          <w:numId w:val="13"/>
        </w:numPr>
      </w:pPr>
      <w:r w:rsidRPr="00B1172E">
        <w:t xml:space="preserve">Giá trị biến (Variables): </w:t>
      </w:r>
    </w:p>
    <w:p w14:paraId="4648D0AA" w14:textId="6FD0346D" w:rsidR="000140E2" w:rsidRPr="00B1172E" w:rsidRDefault="000140E2">
      <w:pPr>
        <w:pStyle w:val="noidung"/>
        <w:numPr>
          <w:ilvl w:val="0"/>
          <w:numId w:val="15"/>
        </w:numPr>
      </w:pPr>
      <w:r w:rsidRPr="00B1172E">
        <w:t>Biến là vùng để lưu trữ các giá trị dữ liệu.</w:t>
      </w:r>
    </w:p>
    <w:p w14:paraId="18910A5D" w14:textId="1FF8021C" w:rsidR="000140E2" w:rsidRPr="00B1172E" w:rsidRDefault="000140E2">
      <w:pPr>
        <w:pStyle w:val="noidung"/>
        <w:numPr>
          <w:ilvl w:val="0"/>
          <w:numId w:val="15"/>
        </w:numPr>
      </w:pPr>
      <w:r w:rsidRPr="00B1172E">
        <w:t>Các biến phải được xác định bằng tên duy nhất</w:t>
      </w:r>
      <w:r w:rsidR="00C269BC" w:rsidRPr="00B1172E">
        <w:t>.</w:t>
      </w:r>
    </w:p>
    <w:p w14:paraId="263D952A" w14:textId="5ECF5089" w:rsidR="00C269BC" w:rsidRDefault="00C269BC" w:rsidP="00C269BC">
      <w:pPr>
        <w:pStyle w:val="Heading4"/>
      </w:pPr>
      <w:bookmarkStart w:id="54" w:name="_Toc231803098"/>
      <w:r>
        <w:rPr>
          <w:lang w:val="en-US"/>
        </w:rPr>
        <w:t>Từ</w:t>
      </w:r>
      <w:r>
        <w:t xml:space="preserve"> khóa JavaScript</w:t>
      </w:r>
      <w:bookmarkEnd w:id="54"/>
    </w:p>
    <w:p w14:paraId="06DE6E11" w14:textId="49ACA5D9" w:rsidR="00C269BC" w:rsidRDefault="00C269BC" w:rsidP="00C269BC">
      <w:pPr>
        <w:pStyle w:val="noidung"/>
      </w:pPr>
      <w:r>
        <w:t>Từ khóa trong JavaScript được dùng để xác định các hành động sẽ được thực thi. Các từ khóa tạo các biến:</w:t>
      </w:r>
    </w:p>
    <w:p w14:paraId="1E030188" w14:textId="07DD226D" w:rsidR="00C269BC" w:rsidRDefault="00C269BC">
      <w:pPr>
        <w:pStyle w:val="noidung"/>
        <w:numPr>
          <w:ilvl w:val="0"/>
          <w:numId w:val="10"/>
        </w:numPr>
      </w:pPr>
      <w:r>
        <w:t>let: khai báo biến có thể thay đổi giá trị</w:t>
      </w:r>
    </w:p>
    <w:p w14:paraId="015D584A" w14:textId="1E9EF46E" w:rsidR="00C269BC" w:rsidRDefault="00C269BC">
      <w:pPr>
        <w:pStyle w:val="noidung"/>
        <w:numPr>
          <w:ilvl w:val="0"/>
          <w:numId w:val="10"/>
        </w:numPr>
      </w:pPr>
      <w:r>
        <w:t>const: khai báo hằng số, không thể gán lại giá trị</w:t>
      </w:r>
    </w:p>
    <w:p w14:paraId="3F82C93B" w14:textId="6CB986B7" w:rsidR="00C269BC" w:rsidRPr="00BE5938" w:rsidRDefault="00C269BC" w:rsidP="00BE5938">
      <w:pPr>
        <w:pStyle w:val="noidung"/>
      </w:pPr>
      <w:r w:rsidRPr="00BE5938">
        <w:t>Từ khóa trong JavaScript có phân biệt chữ hoa và chữ thường.</w:t>
      </w:r>
    </w:p>
    <w:p w14:paraId="44FE455C" w14:textId="5762CBF0" w:rsidR="00C269BC" w:rsidRDefault="00C269BC" w:rsidP="00BE5938">
      <w:pPr>
        <w:pStyle w:val="noidung"/>
      </w:pPr>
      <w:r w:rsidRPr="00BE5938">
        <w:t>Sử dụng từ khóa let để khai báo các biến giá trị cần cập nhật liên tục. Đối với khai báo đối tượng, mảng hoặc mảng các đối tượng cần sử dụng từ khóa const</w:t>
      </w:r>
      <w:r w:rsidR="00BE5938" w:rsidRPr="00BE5938">
        <w:t xml:space="preserve"> để tránh việc vô tình gán lại biến, đồng thời vẫn cho phép thêm/xóa/sửa phần tử trong mảng hoặc thuộc tính trong object, giúp mã nguồn an toàn hơn.</w:t>
      </w:r>
    </w:p>
    <w:p w14:paraId="137DEC5C" w14:textId="725F1013" w:rsidR="00BE5938" w:rsidRDefault="00BE5938" w:rsidP="00BE5938">
      <w:pPr>
        <w:pStyle w:val="Heading4"/>
      </w:pPr>
      <w:bookmarkStart w:id="55" w:name="_Toc231803099"/>
      <w:r>
        <w:t>Mã định danh JavaScript</w:t>
      </w:r>
      <w:bookmarkEnd w:id="55"/>
    </w:p>
    <w:p w14:paraId="58C71136" w14:textId="77777777" w:rsidR="00BE5938" w:rsidRPr="00BE5938" w:rsidRDefault="00BE5938" w:rsidP="00BE5938">
      <w:pPr>
        <w:pStyle w:val="noidung"/>
        <w:rPr>
          <w:lang w:val="en-US"/>
        </w:rPr>
      </w:pPr>
      <w:r w:rsidRPr="00BE5938">
        <w:rPr>
          <w:lang w:val="en-US"/>
        </w:rPr>
        <w:t>Mã </w:t>
      </w:r>
      <w:r w:rsidRPr="00BE5938">
        <w:rPr>
          <w:b/>
          <w:bCs/>
          <w:lang w:val="en-US"/>
        </w:rPr>
        <w:t>định danh</w:t>
      </w:r>
      <w:r w:rsidRPr="00BE5938">
        <w:rPr>
          <w:lang w:val="en-US"/>
        </w:rPr>
        <w:t> là </w:t>
      </w:r>
      <w:r w:rsidRPr="00BE5938">
        <w:rPr>
          <w:b/>
          <w:bCs/>
          <w:lang w:val="en-US"/>
        </w:rPr>
        <w:t>tên</w:t>
      </w:r>
      <w:r w:rsidRPr="00BE5938">
        <w:rPr>
          <w:lang w:val="en-US"/>
        </w:rPr>
        <w:t> bạn đặt cho một biến.</w:t>
      </w:r>
    </w:p>
    <w:p w14:paraId="67EC1850" w14:textId="77777777" w:rsidR="00BE5938" w:rsidRPr="00BE5938" w:rsidRDefault="00BE5938" w:rsidP="00BE5938">
      <w:pPr>
        <w:pStyle w:val="noidung"/>
        <w:rPr>
          <w:lang w:val="en-US"/>
        </w:rPr>
      </w:pPr>
      <w:r w:rsidRPr="00BE5938">
        <w:rPr>
          <w:lang w:val="en-US"/>
        </w:rPr>
        <w:t>Quy tắc cho mã định danh:</w:t>
      </w:r>
    </w:p>
    <w:p w14:paraId="676DA1C8" w14:textId="77777777" w:rsidR="00BE5938" w:rsidRPr="00BE5938" w:rsidRDefault="00BE5938">
      <w:pPr>
        <w:pStyle w:val="noidung"/>
        <w:numPr>
          <w:ilvl w:val="0"/>
          <w:numId w:val="11"/>
        </w:numPr>
        <w:rPr>
          <w:lang w:val="en-US"/>
        </w:rPr>
      </w:pPr>
      <w:r w:rsidRPr="00BE5938">
        <w:rPr>
          <w:lang w:val="en-US"/>
        </w:rPr>
        <w:t>Phải bắt đầu bằng một chữ cái, _ hoặc $</w:t>
      </w:r>
    </w:p>
    <w:p w14:paraId="73E464FF" w14:textId="77777777" w:rsidR="00BE5938" w:rsidRPr="00BE5938" w:rsidRDefault="00BE5938">
      <w:pPr>
        <w:pStyle w:val="noidung"/>
        <w:numPr>
          <w:ilvl w:val="0"/>
          <w:numId w:val="11"/>
        </w:numPr>
        <w:rPr>
          <w:lang w:val="en-US"/>
        </w:rPr>
      </w:pPr>
      <w:r w:rsidRPr="00BE5938">
        <w:rPr>
          <w:lang w:val="en-US"/>
        </w:rPr>
        <w:lastRenderedPageBreak/>
        <w:t>Có thể chứa các chữ số sau ký tự đầu tiên</w:t>
      </w:r>
    </w:p>
    <w:p w14:paraId="1C0387B2" w14:textId="77777777" w:rsidR="00BE5938" w:rsidRPr="00BE5938" w:rsidRDefault="00BE5938">
      <w:pPr>
        <w:pStyle w:val="noidung"/>
        <w:numPr>
          <w:ilvl w:val="0"/>
          <w:numId w:val="11"/>
        </w:numPr>
        <w:rPr>
          <w:lang w:val="en-US"/>
        </w:rPr>
      </w:pPr>
      <w:r w:rsidRPr="00BE5938">
        <w:rPr>
          <w:lang w:val="en-US"/>
        </w:rPr>
        <w:t>Không thể là từ khóa dành riêng (let, const, if, v.v.)</w:t>
      </w:r>
    </w:p>
    <w:p w14:paraId="73D83AFE" w14:textId="023CF8DB" w:rsidR="00BE5938" w:rsidRPr="0034191D" w:rsidRDefault="00BE5938">
      <w:pPr>
        <w:pStyle w:val="noidung"/>
        <w:numPr>
          <w:ilvl w:val="0"/>
          <w:numId w:val="11"/>
        </w:numPr>
        <w:rPr>
          <w:lang w:val="en-US"/>
        </w:rPr>
      </w:pPr>
      <w:r w:rsidRPr="00BE5938">
        <w:rPr>
          <w:lang w:val="en-US"/>
        </w:rPr>
        <w:t>Phân biệt chữ hoa chữ thường</w:t>
      </w:r>
    </w:p>
    <w:p w14:paraId="3D7978D5" w14:textId="77777777" w:rsidR="00F7025A" w:rsidRDefault="00F7025A" w:rsidP="00F7025A">
      <w:pPr>
        <w:pStyle w:val="Heading4"/>
      </w:pPr>
      <w:bookmarkStart w:id="56" w:name="_Toc231803100"/>
      <w:r w:rsidRPr="00877A6D">
        <w:t>Event Handling</w:t>
      </w:r>
      <w:bookmarkEnd w:id="56"/>
      <w:r w:rsidRPr="00877A6D">
        <w:t xml:space="preserve"> </w:t>
      </w:r>
    </w:p>
    <w:p w14:paraId="58813282" w14:textId="4ACE92DC" w:rsidR="00F7025A" w:rsidRPr="00877A6D" w:rsidRDefault="00F7025A" w:rsidP="00F7025A">
      <w:pPr>
        <w:pStyle w:val="noidung"/>
      </w:pPr>
      <w:r>
        <w:t xml:space="preserve">Event Handling </w:t>
      </w:r>
      <w:r w:rsidRPr="00877A6D">
        <w:t>là cơ chế xử lý sự kiện trong JavaScript, cho phép website phản hồi các hành động của người dùng.</w:t>
      </w:r>
    </w:p>
    <w:p w14:paraId="6F7B8CED" w14:textId="77777777" w:rsidR="00F7025A" w:rsidRPr="00877A6D" w:rsidRDefault="00F7025A" w:rsidP="00F7025A">
      <w:pPr>
        <w:pStyle w:val="noidung"/>
      </w:pPr>
      <w:r w:rsidRPr="00877A6D">
        <w:t>Một số sự kiện phổ biến:</w:t>
      </w:r>
    </w:p>
    <w:p w14:paraId="71DA5FEC" w14:textId="77777777" w:rsidR="00F7025A" w:rsidRPr="00877A6D" w:rsidRDefault="00F7025A">
      <w:pPr>
        <w:pStyle w:val="noidung"/>
        <w:numPr>
          <w:ilvl w:val="0"/>
          <w:numId w:val="12"/>
        </w:numPr>
      </w:pPr>
      <w:r w:rsidRPr="00877A6D">
        <w:t>onclick: khi người dùng nhấp chuột.</w:t>
      </w:r>
    </w:p>
    <w:p w14:paraId="619EDC70" w14:textId="77777777" w:rsidR="00F7025A" w:rsidRPr="00877A6D" w:rsidRDefault="00F7025A">
      <w:pPr>
        <w:pStyle w:val="noidung"/>
        <w:numPr>
          <w:ilvl w:val="0"/>
          <w:numId w:val="12"/>
        </w:numPr>
      </w:pPr>
      <w:r w:rsidRPr="00877A6D">
        <w:t>onmouseover: khi di chuột vào phần tử.</w:t>
      </w:r>
    </w:p>
    <w:p w14:paraId="267BB0B2" w14:textId="77777777" w:rsidR="00F7025A" w:rsidRPr="00877A6D" w:rsidRDefault="00F7025A">
      <w:pPr>
        <w:pStyle w:val="noidung"/>
        <w:numPr>
          <w:ilvl w:val="0"/>
          <w:numId w:val="12"/>
        </w:numPr>
      </w:pPr>
      <w:r w:rsidRPr="00877A6D">
        <w:t>onkeydown: khi nhấn phím.</w:t>
      </w:r>
    </w:p>
    <w:p w14:paraId="13A951CE" w14:textId="723667BD" w:rsidR="0034191D" w:rsidRPr="0034191D" w:rsidRDefault="00F7025A">
      <w:pPr>
        <w:pStyle w:val="noidung"/>
        <w:numPr>
          <w:ilvl w:val="0"/>
          <w:numId w:val="12"/>
        </w:numPr>
        <w:rPr>
          <w:lang w:val="en-US"/>
        </w:rPr>
      </w:pPr>
      <w:r w:rsidRPr="00877A6D">
        <w:t>onsubmit: khi gửi form.</w:t>
      </w:r>
    </w:p>
    <w:p w14:paraId="504F6516" w14:textId="2D54657F" w:rsidR="000C76A9" w:rsidRDefault="000C76A9" w:rsidP="00B849A9">
      <w:pPr>
        <w:pStyle w:val="Heading3"/>
      </w:pPr>
      <w:bookmarkStart w:id="57" w:name="_Toc231803101"/>
      <w:r w:rsidRPr="008D78F3">
        <w:t>DOM manipulation</w:t>
      </w:r>
      <w:bookmarkEnd w:id="57"/>
    </w:p>
    <w:p w14:paraId="29AF17FE" w14:textId="586E2C9B" w:rsidR="00877A6D" w:rsidRDefault="00877A6D" w:rsidP="00877A6D">
      <w:pPr>
        <w:pStyle w:val="noidung"/>
      </w:pPr>
      <w:r w:rsidRPr="00877A6D">
        <w:t>DOM (Document Object Model) là mô hình đối tượng tài liệu, cung cấp giao diện lập trình cho các tài liệu web. DOM biểu diễn trang web dưới dạng cây các nút (nodes) và đối tượng (objects), cho phép JavaScript thay đổi cấu trúc, kiểu dáng và nội dung của trang.</w:t>
      </w:r>
    </w:p>
    <w:p w14:paraId="4B10E481" w14:textId="77777777" w:rsidR="00877A6D" w:rsidRPr="00877A6D" w:rsidRDefault="00877A6D" w:rsidP="00877A6D">
      <w:pPr>
        <w:pStyle w:val="noidung"/>
      </w:pPr>
      <w:r w:rsidRPr="00877A6D">
        <w:t>Một số cú pháp cơ bản:</w:t>
      </w:r>
    </w:p>
    <w:p w14:paraId="621B0DCA" w14:textId="77777777" w:rsidR="00877A6D" w:rsidRPr="00877A6D" w:rsidRDefault="00877A6D">
      <w:pPr>
        <w:pStyle w:val="noidung"/>
        <w:numPr>
          <w:ilvl w:val="0"/>
          <w:numId w:val="16"/>
        </w:numPr>
      </w:pPr>
      <w:r w:rsidRPr="00877A6D">
        <w:t>document.getElementById(elementID)</w:t>
      </w:r>
    </w:p>
    <w:p w14:paraId="42ECF1EC" w14:textId="77777777" w:rsidR="00877A6D" w:rsidRPr="00877A6D" w:rsidRDefault="00877A6D">
      <w:pPr>
        <w:pStyle w:val="noidung"/>
        <w:numPr>
          <w:ilvl w:val="0"/>
          <w:numId w:val="17"/>
        </w:numPr>
      </w:pPr>
      <w:r w:rsidRPr="00877A6D">
        <w:t>Trả về phần tử có id xác định.</w:t>
      </w:r>
    </w:p>
    <w:p w14:paraId="1709C806" w14:textId="77777777" w:rsidR="00877A6D" w:rsidRPr="00877A6D" w:rsidRDefault="00877A6D">
      <w:pPr>
        <w:pStyle w:val="noidung"/>
        <w:numPr>
          <w:ilvl w:val="0"/>
          <w:numId w:val="17"/>
        </w:numPr>
      </w:pPr>
      <w:r w:rsidRPr="00877A6D">
        <w:t>Nếu không tồn tại, trả về null.</w:t>
      </w:r>
    </w:p>
    <w:p w14:paraId="6D4B471F" w14:textId="77777777" w:rsidR="00877A6D" w:rsidRPr="00877A6D" w:rsidRDefault="00877A6D">
      <w:pPr>
        <w:pStyle w:val="noidung"/>
        <w:numPr>
          <w:ilvl w:val="0"/>
          <w:numId w:val="17"/>
        </w:numPr>
      </w:pPr>
      <w:r w:rsidRPr="00877A6D">
        <w:t>Mỗi id nên là duy nhất. Nếu có nhiều phần tử cùng id, chỉ phần tử đầu tiên được trả về.</w:t>
      </w:r>
    </w:p>
    <w:p w14:paraId="7BF47242" w14:textId="77777777" w:rsidR="00877A6D" w:rsidRPr="00877A6D" w:rsidRDefault="00877A6D">
      <w:pPr>
        <w:pStyle w:val="noidung"/>
        <w:numPr>
          <w:ilvl w:val="0"/>
          <w:numId w:val="16"/>
        </w:numPr>
      </w:pPr>
      <w:r w:rsidRPr="00877A6D">
        <w:t>document.getElementsByClassName(className)</w:t>
      </w:r>
    </w:p>
    <w:p w14:paraId="6BD053DF" w14:textId="77777777" w:rsidR="00877A6D" w:rsidRPr="00877A6D" w:rsidRDefault="00877A6D">
      <w:pPr>
        <w:pStyle w:val="noidung"/>
        <w:numPr>
          <w:ilvl w:val="1"/>
          <w:numId w:val="18"/>
        </w:numPr>
      </w:pPr>
      <w:r w:rsidRPr="00877A6D">
        <w:t>Trả về tập hợp các phần tử có class xác định.</w:t>
      </w:r>
    </w:p>
    <w:p w14:paraId="322E82A1" w14:textId="77777777" w:rsidR="00877A6D" w:rsidRPr="00877A6D" w:rsidRDefault="00877A6D">
      <w:pPr>
        <w:pStyle w:val="noidung"/>
        <w:numPr>
          <w:ilvl w:val="1"/>
          <w:numId w:val="18"/>
        </w:numPr>
      </w:pPr>
      <w:r w:rsidRPr="00877A6D">
        <w:t>Là một collection dạng mảng (array-like).</w:t>
      </w:r>
    </w:p>
    <w:p w14:paraId="3D5634A1" w14:textId="77777777" w:rsidR="00877A6D" w:rsidRPr="00877A6D" w:rsidRDefault="00877A6D">
      <w:pPr>
        <w:pStyle w:val="noidung"/>
        <w:numPr>
          <w:ilvl w:val="1"/>
          <w:numId w:val="18"/>
        </w:numPr>
      </w:pPr>
      <w:r w:rsidRPr="00877A6D">
        <w:t>Các phần tử được sắp xếp theo thứ tự xuất hiện trong tài liệu.</w:t>
      </w:r>
    </w:p>
    <w:p w14:paraId="2F2DCBAC" w14:textId="77777777" w:rsidR="00877A6D" w:rsidRPr="00877A6D" w:rsidRDefault="00877A6D">
      <w:pPr>
        <w:pStyle w:val="noidung"/>
        <w:numPr>
          <w:ilvl w:val="0"/>
          <w:numId w:val="16"/>
        </w:numPr>
      </w:pPr>
      <w:r w:rsidRPr="00877A6D">
        <w:lastRenderedPageBreak/>
        <w:t>document.getElementsByTagName(tagName)</w:t>
      </w:r>
    </w:p>
    <w:p w14:paraId="0AEB4E65" w14:textId="77777777" w:rsidR="00877A6D" w:rsidRPr="00877A6D" w:rsidRDefault="00877A6D">
      <w:pPr>
        <w:pStyle w:val="noidung"/>
        <w:numPr>
          <w:ilvl w:val="1"/>
          <w:numId w:val="19"/>
        </w:numPr>
      </w:pPr>
      <w:r w:rsidRPr="00877A6D">
        <w:t>Trả về tập hợp các phần tử có tên thẻ xác định.</w:t>
      </w:r>
    </w:p>
    <w:p w14:paraId="002B220E" w14:textId="77777777" w:rsidR="00877A6D" w:rsidRPr="00877A6D" w:rsidRDefault="00877A6D">
      <w:pPr>
        <w:pStyle w:val="noidung"/>
        <w:numPr>
          <w:ilvl w:val="1"/>
          <w:numId w:val="19"/>
        </w:numPr>
      </w:pPr>
      <w:r w:rsidRPr="00877A6D">
        <w:t>Là một collection dạng mảng, có thể truy cập bằng chỉ số.</w:t>
      </w:r>
    </w:p>
    <w:p w14:paraId="11C630C1" w14:textId="77777777" w:rsidR="00877A6D" w:rsidRPr="00877A6D" w:rsidRDefault="00877A6D">
      <w:pPr>
        <w:pStyle w:val="noidung"/>
        <w:numPr>
          <w:ilvl w:val="0"/>
          <w:numId w:val="16"/>
        </w:numPr>
      </w:pPr>
      <w:r w:rsidRPr="00877A6D">
        <w:t>document.querySelector(CSS selectors)</w:t>
      </w:r>
    </w:p>
    <w:p w14:paraId="7B492265" w14:textId="77777777" w:rsidR="00877A6D" w:rsidRPr="00877A6D" w:rsidRDefault="00877A6D">
      <w:pPr>
        <w:pStyle w:val="noidung"/>
        <w:numPr>
          <w:ilvl w:val="1"/>
          <w:numId w:val="20"/>
        </w:numPr>
      </w:pPr>
      <w:r w:rsidRPr="00877A6D">
        <w:t>Trả về phần tử đầu tiên khớp với bộ chọn CSS.</w:t>
      </w:r>
    </w:p>
    <w:p w14:paraId="3FB9736F" w14:textId="77777777" w:rsidR="00877A6D" w:rsidRPr="00877A6D" w:rsidRDefault="00877A6D">
      <w:pPr>
        <w:pStyle w:val="noidung"/>
        <w:numPr>
          <w:ilvl w:val="1"/>
          <w:numId w:val="20"/>
        </w:numPr>
      </w:pPr>
      <w:r w:rsidRPr="00877A6D">
        <w:t>Nếu không tìm thấy, trả về null.</w:t>
      </w:r>
    </w:p>
    <w:p w14:paraId="488E4736" w14:textId="77777777" w:rsidR="00877A6D" w:rsidRPr="00877A6D" w:rsidRDefault="00877A6D">
      <w:pPr>
        <w:pStyle w:val="noidung"/>
        <w:numPr>
          <w:ilvl w:val="1"/>
          <w:numId w:val="20"/>
        </w:numPr>
      </w:pPr>
      <w:r w:rsidRPr="00877A6D">
        <w:t>Nếu bộ chọn không hợp lệ, sẽ báo lỗi SYNTAX_ERR.</w:t>
      </w:r>
    </w:p>
    <w:p w14:paraId="154EACF3" w14:textId="77777777" w:rsidR="00877A6D" w:rsidRPr="00877A6D" w:rsidRDefault="00877A6D">
      <w:pPr>
        <w:pStyle w:val="noidung"/>
        <w:numPr>
          <w:ilvl w:val="0"/>
          <w:numId w:val="16"/>
        </w:numPr>
      </w:pPr>
      <w:r w:rsidRPr="00877A6D">
        <w:t>document.querySelectorAll(CSS selectors)</w:t>
      </w:r>
    </w:p>
    <w:p w14:paraId="064DA0F3" w14:textId="77777777" w:rsidR="00877A6D" w:rsidRPr="00877A6D" w:rsidRDefault="00877A6D">
      <w:pPr>
        <w:pStyle w:val="noidung"/>
        <w:numPr>
          <w:ilvl w:val="1"/>
          <w:numId w:val="21"/>
        </w:numPr>
      </w:pPr>
      <w:r w:rsidRPr="00877A6D">
        <w:t>Trả về tất cả phần tử khớp với bộ chọn CSS.</w:t>
      </w:r>
    </w:p>
    <w:p w14:paraId="6B24465E" w14:textId="77777777" w:rsidR="00877A6D" w:rsidRPr="00877A6D" w:rsidRDefault="00877A6D">
      <w:pPr>
        <w:pStyle w:val="noidung"/>
        <w:numPr>
          <w:ilvl w:val="1"/>
          <w:numId w:val="21"/>
        </w:numPr>
      </w:pPr>
      <w:r w:rsidRPr="00877A6D">
        <w:t>Kết quả là một NodeList (dạng mảng).</w:t>
      </w:r>
    </w:p>
    <w:p w14:paraId="69AC77E9" w14:textId="77777777" w:rsidR="00877A6D" w:rsidRPr="00877A6D" w:rsidRDefault="00877A6D">
      <w:pPr>
        <w:pStyle w:val="noidung"/>
        <w:numPr>
          <w:ilvl w:val="1"/>
          <w:numId w:val="21"/>
        </w:numPr>
      </w:pPr>
      <w:r w:rsidRPr="00877A6D">
        <w:t>Nếu không tìm thấy, trả về NodeList rỗng.</w:t>
      </w:r>
    </w:p>
    <w:p w14:paraId="188117EA" w14:textId="77777777" w:rsidR="00877A6D" w:rsidRPr="00877A6D" w:rsidRDefault="00877A6D">
      <w:pPr>
        <w:pStyle w:val="noidung"/>
        <w:numPr>
          <w:ilvl w:val="0"/>
          <w:numId w:val="16"/>
        </w:numPr>
      </w:pPr>
      <w:r w:rsidRPr="00877A6D">
        <w:t>document.forms</w:t>
      </w:r>
    </w:p>
    <w:p w14:paraId="2B7F1F8F" w14:textId="77777777" w:rsidR="00877A6D" w:rsidRPr="00877A6D" w:rsidRDefault="00877A6D">
      <w:pPr>
        <w:pStyle w:val="noidung"/>
        <w:numPr>
          <w:ilvl w:val="1"/>
          <w:numId w:val="22"/>
        </w:numPr>
      </w:pPr>
      <w:r w:rsidRPr="00877A6D">
        <w:t>Trả về tập hợp tất cả các thẻ &lt;form&gt; trong tài liệu.</w:t>
      </w:r>
    </w:p>
    <w:p w14:paraId="46EA8997" w14:textId="77777777" w:rsidR="00877A6D" w:rsidRPr="00877A6D" w:rsidRDefault="00877A6D">
      <w:pPr>
        <w:pStyle w:val="noidung"/>
        <w:numPr>
          <w:ilvl w:val="1"/>
          <w:numId w:val="22"/>
        </w:numPr>
      </w:pPr>
      <w:r w:rsidRPr="00877A6D">
        <w:t>Có thể truy cập bằng chỉ số hoặc id.</w:t>
      </w:r>
    </w:p>
    <w:p w14:paraId="2EAD3B20" w14:textId="77777777" w:rsidR="00877A6D" w:rsidRPr="00877A6D" w:rsidRDefault="00877A6D">
      <w:pPr>
        <w:pStyle w:val="noidung"/>
        <w:numPr>
          <w:ilvl w:val="0"/>
          <w:numId w:val="16"/>
        </w:numPr>
      </w:pPr>
      <w:r w:rsidRPr="00877A6D">
        <w:t>document.forms.elements</w:t>
      </w:r>
    </w:p>
    <w:p w14:paraId="46C2093A" w14:textId="77777777" w:rsidR="00877A6D" w:rsidRPr="00877A6D" w:rsidRDefault="00877A6D">
      <w:pPr>
        <w:pStyle w:val="noidung"/>
        <w:numPr>
          <w:ilvl w:val="1"/>
          <w:numId w:val="23"/>
        </w:numPr>
      </w:pPr>
      <w:r w:rsidRPr="00877A6D">
        <w:t>Trả về tập hợp tất cả các phần tử nhập liệu (input) trong một form.</w:t>
      </w:r>
    </w:p>
    <w:p w14:paraId="1B346320" w14:textId="4AF79083" w:rsidR="00AE636C" w:rsidRPr="008D78F3" w:rsidRDefault="00877A6D">
      <w:pPr>
        <w:pStyle w:val="noidung"/>
        <w:numPr>
          <w:ilvl w:val="1"/>
          <w:numId w:val="23"/>
        </w:numPr>
      </w:pPr>
      <w:r w:rsidRPr="00877A6D">
        <w:t>Có thể truy cập bằng chỉ số hoặc id.</w:t>
      </w:r>
      <w:r w:rsidR="00AE636C" w:rsidRPr="008D78F3">
        <w:br w:type="page"/>
      </w:r>
    </w:p>
    <w:p w14:paraId="43CB8C94" w14:textId="2F1DAAB0" w:rsidR="00314527" w:rsidRPr="008D78F3" w:rsidRDefault="004A27CC" w:rsidP="00653A3A">
      <w:pPr>
        <w:pStyle w:val="Heading1"/>
      </w:pPr>
      <w:bookmarkStart w:id="58" w:name="_Toc231803102"/>
      <w:r w:rsidRPr="008D78F3">
        <w:rPr>
          <w:caps w:val="0"/>
        </w:rPr>
        <w:lastRenderedPageBreak/>
        <w:t>PHÂN TÍCH THIẾT KẾ HỆ THỐNG</w:t>
      </w:r>
      <w:bookmarkEnd w:id="58"/>
    </w:p>
    <w:p w14:paraId="72DCEE51" w14:textId="77777777" w:rsidR="00D724C7" w:rsidRDefault="00FD44BF" w:rsidP="00D724C7">
      <w:pPr>
        <w:pStyle w:val="Heading2"/>
      </w:pPr>
      <w:bookmarkStart w:id="59" w:name="_Toc231803103"/>
      <w:r w:rsidRPr="008D78F3">
        <w:t>Mô tả vấn đề</w:t>
      </w:r>
      <w:bookmarkEnd w:id="59"/>
    </w:p>
    <w:p w14:paraId="06FBFC84" w14:textId="7BCC6A27" w:rsidR="00FB04A2" w:rsidRPr="00FB04A2" w:rsidRDefault="00FB04A2" w:rsidP="00FB04A2">
      <w:pPr>
        <w:pStyle w:val="noidung"/>
      </w:pPr>
      <w:r w:rsidRPr="00FB04A2">
        <w:t>Doanh nghiệp cần một website giới thiệu và bán sản phẩm điện tử, nhưng ở mức cơ bản, không yêu cầu hệ thống quản trị phức tạp.</w:t>
      </w:r>
    </w:p>
    <w:p w14:paraId="0C1310E0" w14:textId="4529A058" w:rsidR="00FB04A2" w:rsidRPr="00FB04A2" w:rsidRDefault="00FB04A2" w:rsidP="00FB04A2">
      <w:pPr>
        <w:pStyle w:val="noidung"/>
      </w:pPr>
      <w:r w:rsidRPr="00FB04A2">
        <w:t>Website tĩnh sẽ tập trung vào việc trình bày thông tin sản phẩm, hình ảnh, giá cả, thông tin liên hệ và tạo trải nghiệm trực quan cho khách hàng.</w:t>
      </w:r>
    </w:p>
    <w:p w14:paraId="527B0856" w14:textId="7D2E8BC8" w:rsidR="00FB04A2" w:rsidRPr="00FB04A2" w:rsidRDefault="00FB04A2" w:rsidP="00FB04A2">
      <w:pPr>
        <w:pStyle w:val="noidung"/>
      </w:pPr>
      <w:r w:rsidRPr="00FB04A2">
        <w:t>Vấn đề chính: làm sao để website đẹp, dễ dùng, tải nhanh, tương thích đa thiết bị mà vẫn dễ dàng bảo trì.</w:t>
      </w:r>
    </w:p>
    <w:p w14:paraId="20AF907D" w14:textId="77777777" w:rsidR="00D724C7" w:rsidRPr="008D78F3" w:rsidRDefault="00FD44BF" w:rsidP="00D724C7">
      <w:pPr>
        <w:pStyle w:val="Heading2"/>
      </w:pPr>
      <w:bookmarkStart w:id="60" w:name="_Toc231803104"/>
      <w:r w:rsidRPr="008D78F3">
        <w:t>Đặc tả yêu cầu hệ thống</w:t>
      </w:r>
      <w:bookmarkEnd w:id="60"/>
    </w:p>
    <w:p w14:paraId="0A46D704" w14:textId="77777777" w:rsidR="00D724C7" w:rsidRDefault="00FD44BF" w:rsidP="00D724C7">
      <w:pPr>
        <w:pStyle w:val="Heading3"/>
      </w:pPr>
      <w:bookmarkStart w:id="61" w:name="_Toc231803105"/>
      <w:r w:rsidRPr="008D78F3">
        <w:t>Yêu cầu chức năng</w:t>
      </w:r>
      <w:bookmarkEnd w:id="61"/>
    </w:p>
    <w:p w14:paraId="6F5BE913" w14:textId="58D38735" w:rsidR="00FB04A2" w:rsidRPr="005F5401" w:rsidRDefault="00FB04A2" w:rsidP="005F5401">
      <w:pPr>
        <w:pStyle w:val="noidung"/>
      </w:pPr>
      <w:r w:rsidRPr="005F5401">
        <w:t>Trang chi tiết sản phẩm với hình ảnh, mô tả, giá.</w:t>
      </w:r>
    </w:p>
    <w:p w14:paraId="34097B7C" w14:textId="45F6D32C" w:rsidR="00FB04A2" w:rsidRPr="005F5401" w:rsidRDefault="00FB04A2" w:rsidP="005F5401">
      <w:pPr>
        <w:pStyle w:val="noidung"/>
      </w:pPr>
      <w:r w:rsidRPr="005F5401">
        <w:t>Trang liên hệ (form liên hệ có thể gửi qua email hoặc hiển thị thông tin liên hệ trực tiếp).</w:t>
      </w:r>
    </w:p>
    <w:p w14:paraId="6AD30801" w14:textId="29100D70" w:rsidR="00FB04A2" w:rsidRPr="005F5401" w:rsidRDefault="00FB04A2" w:rsidP="005F5401">
      <w:pPr>
        <w:pStyle w:val="noidung"/>
      </w:pPr>
      <w:r w:rsidRPr="005F5401">
        <w:t>Trang giới thiệu doanh nghiệp.</w:t>
      </w:r>
    </w:p>
    <w:p w14:paraId="05B3D32F" w14:textId="2069F22A" w:rsidR="00FB04A2" w:rsidRPr="005F5401" w:rsidRDefault="00FB04A2" w:rsidP="005F5401">
      <w:pPr>
        <w:pStyle w:val="noidung"/>
      </w:pPr>
      <w:r w:rsidRPr="005F5401">
        <w:t>Hỗ trợ tìm kiếm cơ bản (có thể dùng JavaScript filter trên dữ liệu tĩnh).</w:t>
      </w:r>
    </w:p>
    <w:p w14:paraId="5AB3727E" w14:textId="77777777" w:rsidR="00D724C7" w:rsidRDefault="00FD44BF" w:rsidP="00D724C7">
      <w:pPr>
        <w:pStyle w:val="Heading3"/>
      </w:pPr>
      <w:bookmarkStart w:id="62" w:name="_Toc231803106"/>
      <w:r w:rsidRPr="008D78F3">
        <w:t>Yêu cầu phi chức năng</w:t>
      </w:r>
      <w:bookmarkEnd w:id="62"/>
    </w:p>
    <w:p w14:paraId="703FA382" w14:textId="713F97B1" w:rsidR="00D00366" w:rsidRPr="00D00366" w:rsidRDefault="00D00366" w:rsidP="00D00366">
      <w:pPr>
        <w:pStyle w:val="noidung"/>
      </w:pPr>
      <w:r w:rsidRPr="00D00366">
        <w:t>Trong dự án website bán sản phẩm điện tử (web tĩnh), ngoài các chức năng chính, hệ thống cần đảm bảo một số yêu cầu phi chức năng để nâng cao trải nghiệm người dùng và tính ổn định của website:</w:t>
      </w:r>
    </w:p>
    <w:p w14:paraId="313C34E6" w14:textId="6DF30986" w:rsidR="00D724C7" w:rsidRDefault="00FB04A2" w:rsidP="00D724C7">
      <w:pPr>
        <w:pStyle w:val="Heading4"/>
      </w:pPr>
      <w:bookmarkStart w:id="63" w:name="_Toc231803107"/>
      <w:r>
        <w:t xml:space="preserve">Hiệu </w:t>
      </w:r>
      <w:r w:rsidR="00D00366">
        <w:t>năng và tốc độ</w:t>
      </w:r>
      <w:bookmarkEnd w:id="63"/>
    </w:p>
    <w:p w14:paraId="0D7518ED" w14:textId="5A116FBC" w:rsidR="00D00366" w:rsidRPr="005F5401" w:rsidRDefault="00D00366" w:rsidP="005F5401">
      <w:pPr>
        <w:pStyle w:val="noidung"/>
      </w:pPr>
      <w:r w:rsidRPr="005F5401">
        <w:t>Website phải tải nhanh, đặc biệt trên thiết bị di động và mạng yếu.</w:t>
      </w:r>
    </w:p>
    <w:p w14:paraId="604A0560" w14:textId="3AFF54B4" w:rsidR="00D00366" w:rsidRPr="005F5401" w:rsidRDefault="00D00366" w:rsidP="005F5401">
      <w:pPr>
        <w:pStyle w:val="noidung"/>
      </w:pPr>
      <w:r w:rsidRPr="005F5401">
        <w:t>Tối ưu hình ảnh, CSS, JavaScript để giảm dung lượng.</w:t>
      </w:r>
    </w:p>
    <w:p w14:paraId="12BD2672" w14:textId="0CC2E3E7" w:rsidR="00D00366" w:rsidRPr="005F5401" w:rsidRDefault="00D00366" w:rsidP="005F5401">
      <w:pPr>
        <w:pStyle w:val="noidung"/>
      </w:pPr>
      <w:r w:rsidRPr="005F5401">
        <w:t>Sử dụng kỹ thuật nén dữ liệu và cache trình duyệt.</w:t>
      </w:r>
    </w:p>
    <w:p w14:paraId="4C5D070E" w14:textId="77777777" w:rsidR="00D00366" w:rsidRPr="00D00366" w:rsidRDefault="00D00366" w:rsidP="00D00366">
      <w:pPr>
        <w:pStyle w:val="Heading4"/>
        <w:rPr>
          <w:lang w:val="en-US"/>
        </w:rPr>
      </w:pPr>
      <w:bookmarkStart w:id="64" w:name="_Toc231803108"/>
      <w:r w:rsidRPr="00D00366">
        <w:rPr>
          <w:lang w:val="en-US"/>
        </w:rPr>
        <w:t>Bảo mật và an toàn</w:t>
      </w:r>
      <w:bookmarkEnd w:id="64"/>
    </w:p>
    <w:p w14:paraId="27E4796E" w14:textId="77777777" w:rsidR="00D00366" w:rsidRPr="00D00366" w:rsidRDefault="00D00366" w:rsidP="00D00366">
      <w:pPr>
        <w:pStyle w:val="noidung"/>
      </w:pPr>
      <w:r w:rsidRPr="00D00366">
        <w:t>Dù là web tĩnh, vẫn cần bảo mật thông tin liên hệ và dữ liệu hiển thị.</w:t>
      </w:r>
    </w:p>
    <w:p w14:paraId="03134688" w14:textId="77777777" w:rsidR="00D00366" w:rsidRPr="00D00366" w:rsidRDefault="00D00366" w:rsidP="00D00366">
      <w:pPr>
        <w:pStyle w:val="noidung"/>
      </w:pPr>
      <w:r w:rsidRPr="00D00366">
        <w:t>Sử dụng HTTPS để mã hóa kết nối.</w:t>
      </w:r>
    </w:p>
    <w:p w14:paraId="15859385" w14:textId="77777777" w:rsidR="00D00366" w:rsidRPr="00D00366" w:rsidRDefault="00D00366" w:rsidP="00D00366">
      <w:pPr>
        <w:pStyle w:val="noidung"/>
      </w:pPr>
      <w:r w:rsidRPr="00D00366">
        <w:lastRenderedPageBreak/>
        <w:t>Hạn chế các lỗ hổng phổ biến như XSS thông qua kiểm soát input trong form liên hệ.</w:t>
      </w:r>
    </w:p>
    <w:p w14:paraId="40790D11" w14:textId="09D9293F" w:rsidR="00D00366" w:rsidRPr="00D00366" w:rsidRDefault="00D00366" w:rsidP="00D00366">
      <w:pPr>
        <w:pStyle w:val="Heading4"/>
        <w:rPr>
          <w:lang w:val="en-US"/>
        </w:rPr>
      </w:pPr>
      <w:bookmarkStart w:id="65" w:name="_Toc231803109"/>
      <w:r w:rsidRPr="00D00366">
        <w:rPr>
          <w:lang w:val="en-US"/>
        </w:rPr>
        <w:t>Khả năng mở rộng</w:t>
      </w:r>
      <w:bookmarkEnd w:id="65"/>
    </w:p>
    <w:p w14:paraId="7EF7150C" w14:textId="77777777" w:rsidR="00D00366" w:rsidRPr="00D00366" w:rsidRDefault="00D00366" w:rsidP="00D00366">
      <w:pPr>
        <w:pStyle w:val="noidung"/>
        <w:rPr>
          <w:lang w:val="en-US"/>
        </w:rPr>
      </w:pPr>
      <w:r w:rsidRPr="00D00366">
        <w:rPr>
          <w:lang w:val="en-US"/>
        </w:rPr>
        <w:t>Cấu trúc thư mục và mã nguồn rõ ràng, dễ dàng thêm sản phẩm mới hoặc mở rộng danh mục.</w:t>
      </w:r>
    </w:p>
    <w:p w14:paraId="67EF5F53" w14:textId="77777777" w:rsidR="00D00366" w:rsidRPr="00D00366" w:rsidRDefault="00D00366" w:rsidP="00D00366">
      <w:pPr>
        <w:pStyle w:val="noidung"/>
        <w:rPr>
          <w:lang w:val="en-US"/>
        </w:rPr>
      </w:pPr>
      <w:r w:rsidRPr="00D00366">
        <w:rPr>
          <w:lang w:val="en-US"/>
        </w:rPr>
        <w:t>Hỗ trợ tích hợp thêm các dịch vụ bên ngoài (ví dụ: giỏ hàng giả lập bằng localStorage, hoặc liên kết thanh toán sau này).</w:t>
      </w:r>
    </w:p>
    <w:p w14:paraId="6528D7A1" w14:textId="60F959C8" w:rsidR="00D00366" w:rsidRPr="00D00366" w:rsidRDefault="00D00366" w:rsidP="00D00366">
      <w:pPr>
        <w:pStyle w:val="Heading4"/>
        <w:rPr>
          <w:lang w:val="en-US"/>
        </w:rPr>
      </w:pPr>
      <w:bookmarkStart w:id="66" w:name="_Toc231803110"/>
      <w:r w:rsidRPr="00D00366">
        <w:rPr>
          <w:lang w:val="en-US"/>
        </w:rPr>
        <w:t>Tương thích và truy cập</w:t>
      </w:r>
      <w:bookmarkEnd w:id="66"/>
    </w:p>
    <w:p w14:paraId="6AE52B94" w14:textId="77777777" w:rsidR="00D00366" w:rsidRPr="004F6E20" w:rsidRDefault="00D00366" w:rsidP="004F6E20">
      <w:pPr>
        <w:pStyle w:val="noidung"/>
      </w:pPr>
      <w:r w:rsidRPr="004F6E20">
        <w:t>Website hiển thị tốt trên nhiều trình duyệt (Chrome, Firefox, Edge, Safari).</w:t>
      </w:r>
    </w:p>
    <w:p w14:paraId="74C5C2C6" w14:textId="77777777" w:rsidR="00D00366" w:rsidRPr="004F6E20" w:rsidRDefault="00D00366" w:rsidP="004F6E20">
      <w:pPr>
        <w:pStyle w:val="noidung"/>
      </w:pPr>
      <w:r w:rsidRPr="004F6E20">
        <w:t>Thiết kế responsive, tương thích với mọi kích thước màn hình (desktop, tablet, smartphone).</w:t>
      </w:r>
    </w:p>
    <w:p w14:paraId="61CE296D" w14:textId="7E11B845" w:rsidR="00D00366" w:rsidRPr="004F6E20" w:rsidRDefault="00D00366" w:rsidP="004F6E20">
      <w:pPr>
        <w:pStyle w:val="noidung"/>
      </w:pPr>
      <w:r w:rsidRPr="004F6E20">
        <w:t xml:space="preserve">Hỗ trợ </w:t>
      </w:r>
      <w:r w:rsidR="004F6E20">
        <w:t>truy cập</w:t>
      </w:r>
      <w:r w:rsidRPr="004F6E20">
        <w:t>: font chữ dễ đọc, màu sắc tương phản, hỗ trợ người khuyết tật.</w:t>
      </w:r>
    </w:p>
    <w:p w14:paraId="3D183269" w14:textId="433CEB81" w:rsidR="00D00366" w:rsidRPr="00D00366" w:rsidRDefault="00D00366" w:rsidP="00D00366">
      <w:pPr>
        <w:pStyle w:val="Heading4"/>
        <w:rPr>
          <w:lang w:val="en-US"/>
        </w:rPr>
      </w:pPr>
      <w:bookmarkStart w:id="67" w:name="_Toc231803111"/>
      <w:r w:rsidRPr="00D00366">
        <w:rPr>
          <w:lang w:val="en-US"/>
        </w:rPr>
        <w:t>Thân thiện SEO</w:t>
      </w:r>
      <w:bookmarkEnd w:id="67"/>
    </w:p>
    <w:p w14:paraId="6452AAA1" w14:textId="77777777" w:rsidR="00D00366" w:rsidRPr="00D00366" w:rsidRDefault="00D00366" w:rsidP="00D00366">
      <w:pPr>
        <w:pStyle w:val="noidung"/>
        <w:rPr>
          <w:lang w:val="en-US"/>
        </w:rPr>
      </w:pPr>
      <w:r w:rsidRPr="00D00366">
        <w:rPr>
          <w:lang w:val="en-US"/>
        </w:rPr>
        <w:t>Tối ưu thẻ meta, heading, URL tĩnh để nâng cao thứ hạng tìm kiếm.</w:t>
      </w:r>
    </w:p>
    <w:p w14:paraId="5268BD13" w14:textId="77777777" w:rsidR="00D00366" w:rsidRPr="00D00366" w:rsidRDefault="00D00366" w:rsidP="00D00366">
      <w:pPr>
        <w:pStyle w:val="noidung"/>
        <w:rPr>
          <w:lang w:val="en-US"/>
        </w:rPr>
      </w:pPr>
      <w:r w:rsidRPr="00D00366">
        <w:rPr>
          <w:lang w:val="en-US"/>
        </w:rPr>
        <w:t>Nội dung rõ ràng, có cấu trúc, dễ dàng được công cụ tìm kiếm index.</w:t>
      </w:r>
    </w:p>
    <w:p w14:paraId="67125FD6" w14:textId="77777777" w:rsidR="00FD44BF" w:rsidRDefault="004553D9" w:rsidP="004553D9">
      <w:pPr>
        <w:pStyle w:val="Heading2"/>
      </w:pPr>
      <w:bookmarkStart w:id="68" w:name="_Toc231803112"/>
      <w:r w:rsidRPr="008D78F3">
        <w:t>Thiết kế dữ liệu</w:t>
      </w:r>
      <w:bookmarkEnd w:id="68"/>
    </w:p>
    <w:p w14:paraId="174DE460" w14:textId="67F8C05B" w:rsidR="0035784D" w:rsidRPr="0035784D" w:rsidRDefault="0035784D" w:rsidP="0035784D">
      <w:pPr>
        <w:pStyle w:val="Heading3"/>
      </w:pPr>
      <w:bookmarkStart w:id="69" w:name="_Toc231803113"/>
      <w:r w:rsidRPr="008D78F3">
        <w:t>Cấu trúc lưu trữ</w:t>
      </w:r>
      <w:bookmarkEnd w:id="69"/>
    </w:p>
    <w:p w14:paraId="078C0472" w14:textId="2EB889C2" w:rsidR="00FB04A2" w:rsidRPr="00F51C01" w:rsidRDefault="00FB04A2" w:rsidP="00F51C01">
      <w:pPr>
        <w:pStyle w:val="noidung"/>
      </w:pPr>
      <w:r w:rsidRPr="00F51C01">
        <w:t>Vì là web tĩnh, dữ liệu sản phẩm có thể lưu dưới dạng:</w:t>
      </w:r>
    </w:p>
    <w:p w14:paraId="21934AC1" w14:textId="77777777" w:rsidR="00FB04A2" w:rsidRPr="00F51C01" w:rsidRDefault="00FB04A2">
      <w:pPr>
        <w:pStyle w:val="noidung"/>
        <w:numPr>
          <w:ilvl w:val="0"/>
          <w:numId w:val="16"/>
        </w:numPr>
      </w:pPr>
      <w:r w:rsidRPr="00F51C01">
        <w:t>File HTML (mỗi sản phẩm một trang).</w:t>
      </w:r>
    </w:p>
    <w:p w14:paraId="62FE28E8" w14:textId="3E4968A8" w:rsidR="0035784D" w:rsidRPr="00F51C01" w:rsidRDefault="00FB04A2">
      <w:pPr>
        <w:pStyle w:val="noidung"/>
        <w:numPr>
          <w:ilvl w:val="0"/>
          <w:numId w:val="16"/>
        </w:numPr>
      </w:pPr>
      <w:r w:rsidRPr="00F51C01">
        <w:t>File</w:t>
      </w:r>
      <w:r w:rsidR="0035784D" w:rsidRPr="00F51C01">
        <w:t xml:space="preserve"> </w:t>
      </w:r>
      <w:r w:rsidRPr="00F51C01">
        <w:t>JavaScript object để hiển thị danh sách sản phẩm.</w:t>
      </w:r>
    </w:p>
    <w:p w14:paraId="796235A9" w14:textId="17C5C640" w:rsidR="00FB04A2" w:rsidRPr="00F51C01" w:rsidRDefault="00FB04A2" w:rsidP="00F51C01">
      <w:pPr>
        <w:pStyle w:val="noidung"/>
      </w:pPr>
      <w:r w:rsidRPr="00F51C01">
        <w:t>Hình ảnh sản phẩm lưu trong thư mục riêng.</w:t>
      </w:r>
    </w:p>
    <w:p w14:paraId="46F3891B" w14:textId="47DE9A10" w:rsidR="00080838" w:rsidRPr="00F51C01" w:rsidRDefault="00FB04A2" w:rsidP="00F51C01">
      <w:pPr>
        <w:pStyle w:val="noidung"/>
      </w:pPr>
      <w:r w:rsidRPr="00F51C01">
        <w:t>Nội dung giới thiệu, liên hệ lưu trong file HTML tĩnh.</w:t>
      </w:r>
    </w:p>
    <w:p w14:paraId="2B23CE29" w14:textId="77777777" w:rsidR="004553D9" w:rsidRPr="008D78F3" w:rsidRDefault="004553D9" w:rsidP="008759C1">
      <w:pPr>
        <w:pStyle w:val="Heading3"/>
      </w:pPr>
      <w:bookmarkStart w:id="70" w:name="_Toc231803114"/>
      <w:r w:rsidRPr="008D78F3">
        <w:t>Đặc tả chi tiết</w:t>
      </w:r>
      <w:bookmarkEnd w:id="70"/>
    </w:p>
    <w:p w14:paraId="641808EA" w14:textId="0D9C621C" w:rsidR="0035784D" w:rsidRPr="005F5401" w:rsidRDefault="0035784D" w:rsidP="005F5401">
      <w:pPr>
        <w:pStyle w:val="noidung"/>
      </w:pPr>
      <w:r w:rsidRPr="005F5401">
        <w:t>Sử dụng HTML5 để xây dựng cấu trúc trang.</w:t>
      </w:r>
    </w:p>
    <w:p w14:paraId="091AF2C5" w14:textId="5845B0A4" w:rsidR="0035784D" w:rsidRPr="005F5401" w:rsidRDefault="0035784D" w:rsidP="005F5401">
      <w:pPr>
        <w:pStyle w:val="noidung"/>
      </w:pPr>
      <w:r w:rsidRPr="005F5401">
        <w:t>CSS3/Flexbox/Grid để bố cục và thiết kế giao diện.</w:t>
      </w:r>
    </w:p>
    <w:p w14:paraId="69E02969" w14:textId="213DED31" w:rsidR="0035784D" w:rsidRPr="005F5401" w:rsidRDefault="0035784D" w:rsidP="005F5401">
      <w:pPr>
        <w:pStyle w:val="noidung"/>
      </w:pPr>
      <w:r w:rsidRPr="005F5401">
        <w:t>JavaScript để xử lý tương tác cơ bản (menu, filter sản phẩm, hiệu ứng).</w:t>
      </w:r>
    </w:p>
    <w:p w14:paraId="17A8B44B" w14:textId="1ACA3D8F" w:rsidR="002D378E" w:rsidRPr="005F5401" w:rsidRDefault="0035784D" w:rsidP="005F5401">
      <w:pPr>
        <w:pStyle w:val="noidung"/>
      </w:pPr>
      <w:r w:rsidRPr="005F5401">
        <w:lastRenderedPageBreak/>
        <w:t>Không cần cơ sở dữ liệu phức tạp, chỉ cần file tĩnh.</w:t>
      </w:r>
    </w:p>
    <w:p w14:paraId="3E1959F8" w14:textId="6B7134DB" w:rsidR="002D378E" w:rsidRPr="008D78F3" w:rsidRDefault="002D378E" w:rsidP="002D378E">
      <w:pPr>
        <w:pStyle w:val="Caption"/>
        <w:keepNext/>
      </w:pPr>
      <w:r w:rsidRPr="008D78F3">
        <w:t xml:space="preserve">Bảng </w:t>
      </w:r>
      <w:r w:rsidRPr="008D78F3">
        <w:fldChar w:fldCharType="begin"/>
      </w:r>
      <w:r w:rsidRPr="008D78F3">
        <w:instrText xml:space="preserve"> STYLEREF 1 \s </w:instrText>
      </w:r>
      <w:r w:rsidRPr="008D78F3">
        <w:fldChar w:fldCharType="separate"/>
      </w:r>
      <w:r w:rsidR="00D47612" w:rsidRPr="008D78F3">
        <w:t>3</w:t>
      </w:r>
      <w:r w:rsidRPr="008D78F3">
        <w:fldChar w:fldCharType="end"/>
      </w:r>
      <w:r w:rsidRPr="008D78F3">
        <w:t>.</w:t>
      </w:r>
      <w:r w:rsidRPr="008D78F3">
        <w:fldChar w:fldCharType="begin"/>
      </w:r>
      <w:r w:rsidRPr="008D78F3">
        <w:instrText xml:space="preserve"> SEQ Bảng \* ARABIC \s 1 </w:instrText>
      </w:r>
      <w:r w:rsidRPr="008D78F3">
        <w:fldChar w:fldCharType="separate"/>
      </w:r>
      <w:r w:rsidR="00D47612" w:rsidRPr="008D78F3">
        <w:t>1</w:t>
      </w:r>
      <w:r w:rsidRPr="008D78F3">
        <w:fldChar w:fldCharType="end"/>
      </w:r>
      <w:r w:rsidRPr="008D78F3">
        <w:t xml:space="preserve"> </w:t>
      </w:r>
      <w:r w:rsidR="0035784D">
        <w:t>Minh họa cấu trúc dữ liệu Website</w:t>
      </w:r>
    </w:p>
    <w:tbl>
      <w:tblPr>
        <w:tblStyle w:val="myTable"/>
        <w:tblW w:w="5000" w:type="pct"/>
        <w:tblLook w:val="04A0" w:firstRow="1" w:lastRow="0" w:firstColumn="1" w:lastColumn="0" w:noHBand="0" w:noVBand="1"/>
      </w:tblPr>
      <w:tblGrid>
        <w:gridCol w:w="1399"/>
        <w:gridCol w:w="2457"/>
        <w:gridCol w:w="2457"/>
        <w:gridCol w:w="2455"/>
      </w:tblGrid>
      <w:tr w:rsidR="0035784D" w:rsidRPr="008D78F3" w14:paraId="6C387953" w14:textId="77777777" w:rsidTr="003578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8" w:type="pct"/>
          </w:tcPr>
          <w:p w14:paraId="6D9D45D3" w14:textId="2D633333" w:rsidR="0035784D" w:rsidRPr="008D78F3" w:rsidRDefault="0035784D" w:rsidP="0035784D">
            <w:r>
              <w:t>STT</w:t>
            </w:r>
          </w:p>
        </w:tc>
        <w:tc>
          <w:tcPr>
            <w:tcW w:w="1401" w:type="pct"/>
          </w:tcPr>
          <w:p w14:paraId="458C9B79" w14:textId="66D0CF94" w:rsidR="0035784D" w:rsidRPr="008D78F3" w:rsidRDefault="0035784D" w:rsidP="0035784D">
            <w:pPr>
              <w:cnfStyle w:val="100000000000" w:firstRow="1" w:lastRow="0" w:firstColumn="0" w:lastColumn="0" w:oddVBand="0" w:evenVBand="0" w:oddHBand="0" w:evenHBand="0" w:firstRowFirstColumn="0" w:firstRowLastColumn="0" w:lastRowFirstColumn="0" w:lastRowLastColumn="0"/>
            </w:pPr>
            <w:r>
              <w:t>Thành phần</w:t>
            </w:r>
          </w:p>
        </w:tc>
        <w:tc>
          <w:tcPr>
            <w:tcW w:w="1401" w:type="pct"/>
          </w:tcPr>
          <w:p w14:paraId="3E35597C" w14:textId="02D1A2C1" w:rsidR="0035784D" w:rsidRPr="008D78F3" w:rsidRDefault="0035784D" w:rsidP="0035784D">
            <w:pPr>
              <w:cnfStyle w:val="100000000000" w:firstRow="1" w:lastRow="0" w:firstColumn="0" w:lastColumn="0" w:oddVBand="0" w:evenVBand="0" w:oddHBand="0" w:evenHBand="0" w:firstRowFirstColumn="0" w:firstRowLastColumn="0" w:lastRowFirstColumn="0" w:lastRowLastColumn="0"/>
            </w:pPr>
            <w:r>
              <w:t>Mục đích</w:t>
            </w:r>
          </w:p>
        </w:tc>
        <w:tc>
          <w:tcPr>
            <w:tcW w:w="1400" w:type="pct"/>
          </w:tcPr>
          <w:p w14:paraId="1FB6AC70" w14:textId="7ED7F57E" w:rsidR="0035784D" w:rsidRPr="008D78F3" w:rsidRDefault="0035784D" w:rsidP="0035784D">
            <w:pPr>
              <w:cnfStyle w:val="100000000000" w:firstRow="1" w:lastRow="0" w:firstColumn="0" w:lastColumn="0" w:oddVBand="0" w:evenVBand="0" w:oddHBand="0" w:evenHBand="0" w:firstRowFirstColumn="0" w:firstRowLastColumn="0" w:lastRowFirstColumn="0" w:lastRowLastColumn="0"/>
            </w:pPr>
            <w:r>
              <w:t>Hình thức lưu trữ</w:t>
            </w:r>
          </w:p>
        </w:tc>
      </w:tr>
      <w:tr w:rsidR="0035784D" w:rsidRPr="008D78F3" w14:paraId="693A5ED5" w14:textId="77777777" w:rsidTr="0035784D">
        <w:tc>
          <w:tcPr>
            <w:cnfStyle w:val="001000000000" w:firstRow="0" w:lastRow="0" w:firstColumn="1" w:lastColumn="0" w:oddVBand="0" w:evenVBand="0" w:oddHBand="0" w:evenHBand="0" w:firstRowFirstColumn="0" w:firstRowLastColumn="0" w:lastRowFirstColumn="0" w:lastRowLastColumn="0"/>
            <w:tcW w:w="798" w:type="pct"/>
          </w:tcPr>
          <w:p w14:paraId="4D935791" w14:textId="3DF1EA3F" w:rsidR="0035784D" w:rsidRPr="008D78F3" w:rsidRDefault="0035784D" w:rsidP="0035784D">
            <w:r>
              <w:t>1</w:t>
            </w:r>
          </w:p>
        </w:tc>
        <w:tc>
          <w:tcPr>
            <w:tcW w:w="1401" w:type="pct"/>
          </w:tcPr>
          <w:p w14:paraId="28933D9A" w14:textId="04B435F4" w:rsidR="0035784D" w:rsidRPr="008D78F3" w:rsidRDefault="0035784D" w:rsidP="0035784D">
            <w:pPr>
              <w:cnfStyle w:val="000000000000" w:firstRow="0" w:lastRow="0" w:firstColumn="0" w:lastColumn="0" w:oddVBand="0" w:evenVBand="0" w:oddHBand="0" w:evenHBand="0" w:firstRowFirstColumn="0" w:firstRowLastColumn="0" w:lastRowFirstColumn="0" w:lastRowLastColumn="0"/>
            </w:pPr>
            <w:r>
              <w:t>Danh mục sản phẩm</w:t>
            </w:r>
          </w:p>
        </w:tc>
        <w:tc>
          <w:tcPr>
            <w:tcW w:w="1401" w:type="pct"/>
          </w:tcPr>
          <w:p w14:paraId="33AF1450" w14:textId="1086748F" w:rsidR="0035784D" w:rsidRPr="008D78F3" w:rsidRDefault="0035784D" w:rsidP="0035784D">
            <w:pPr>
              <w:cnfStyle w:val="000000000000" w:firstRow="0" w:lastRow="0" w:firstColumn="0" w:lastColumn="0" w:oddVBand="0" w:evenVBand="0" w:oddHBand="0" w:evenHBand="0" w:firstRowFirstColumn="0" w:firstRowLastColumn="0" w:lastRowFirstColumn="0" w:lastRowLastColumn="0"/>
            </w:pPr>
            <w:r>
              <w:t>Hiển thị danh sách sản phẩm</w:t>
            </w:r>
          </w:p>
        </w:tc>
        <w:tc>
          <w:tcPr>
            <w:tcW w:w="1400" w:type="pct"/>
          </w:tcPr>
          <w:p w14:paraId="5EAB12F5" w14:textId="16944BCB" w:rsidR="0035784D" w:rsidRPr="008D78F3" w:rsidRDefault="005F354C" w:rsidP="0035784D">
            <w:pPr>
              <w:cnfStyle w:val="000000000000" w:firstRow="0" w:lastRow="0" w:firstColumn="0" w:lastColumn="0" w:oddVBand="0" w:evenVBand="0" w:oddHBand="0" w:evenHBand="0" w:firstRowFirstColumn="0" w:firstRowLastColumn="0" w:lastRowFirstColumn="0" w:lastRowLastColumn="0"/>
            </w:pPr>
            <w:r>
              <w:t>Tài liệu</w:t>
            </w:r>
            <w:r w:rsidR="0035784D">
              <w:t xml:space="preserve"> HTML tĩnh</w:t>
            </w:r>
          </w:p>
        </w:tc>
      </w:tr>
      <w:tr w:rsidR="0035784D" w:rsidRPr="008D78F3" w14:paraId="04C42B3B" w14:textId="77777777" w:rsidTr="0035784D">
        <w:tc>
          <w:tcPr>
            <w:cnfStyle w:val="001000000000" w:firstRow="0" w:lastRow="0" w:firstColumn="1" w:lastColumn="0" w:oddVBand="0" w:evenVBand="0" w:oddHBand="0" w:evenHBand="0" w:firstRowFirstColumn="0" w:firstRowLastColumn="0" w:lastRowFirstColumn="0" w:lastRowLastColumn="0"/>
            <w:tcW w:w="798" w:type="pct"/>
          </w:tcPr>
          <w:p w14:paraId="7F55049D" w14:textId="5452CD97" w:rsidR="0035784D" w:rsidRPr="008D78F3" w:rsidRDefault="0035784D" w:rsidP="0035784D">
            <w:r>
              <w:t>2</w:t>
            </w:r>
          </w:p>
        </w:tc>
        <w:tc>
          <w:tcPr>
            <w:tcW w:w="1401" w:type="pct"/>
          </w:tcPr>
          <w:p w14:paraId="7B9F092C" w14:textId="07A60861" w:rsidR="0035784D" w:rsidRPr="008D78F3" w:rsidRDefault="0035784D" w:rsidP="0035784D">
            <w:pPr>
              <w:cnfStyle w:val="000000000000" w:firstRow="0" w:lastRow="0" w:firstColumn="0" w:lastColumn="0" w:oddVBand="0" w:evenVBand="0" w:oddHBand="0" w:evenHBand="0" w:firstRowFirstColumn="0" w:firstRowLastColumn="0" w:lastRowFirstColumn="0" w:lastRowLastColumn="0"/>
            </w:pPr>
            <w:r>
              <w:t>Trang chi tiết</w:t>
            </w:r>
          </w:p>
        </w:tc>
        <w:tc>
          <w:tcPr>
            <w:tcW w:w="1401" w:type="pct"/>
          </w:tcPr>
          <w:p w14:paraId="1F2FCCDB" w14:textId="079C21A5" w:rsidR="0035784D" w:rsidRPr="008D78F3" w:rsidRDefault="0035784D" w:rsidP="0035784D">
            <w:pPr>
              <w:cnfStyle w:val="000000000000" w:firstRow="0" w:lastRow="0" w:firstColumn="0" w:lastColumn="0" w:oddVBand="0" w:evenVBand="0" w:oddHBand="0" w:evenHBand="0" w:firstRowFirstColumn="0" w:firstRowLastColumn="0" w:lastRowFirstColumn="0" w:lastRowLastColumn="0"/>
            </w:pPr>
            <w:r>
              <w:t>Mô tả từng sản phẩm</w:t>
            </w:r>
          </w:p>
        </w:tc>
        <w:tc>
          <w:tcPr>
            <w:tcW w:w="1400" w:type="pct"/>
          </w:tcPr>
          <w:p w14:paraId="07D2A862" w14:textId="0BC37775" w:rsidR="0035784D" w:rsidRPr="008D78F3" w:rsidRDefault="0035784D" w:rsidP="0035784D">
            <w:pPr>
              <w:cnfStyle w:val="000000000000" w:firstRow="0" w:lastRow="0" w:firstColumn="0" w:lastColumn="0" w:oddVBand="0" w:evenVBand="0" w:oddHBand="0" w:evenHBand="0" w:firstRowFirstColumn="0" w:firstRowLastColumn="0" w:lastRowFirstColumn="0" w:lastRowLastColumn="0"/>
            </w:pPr>
            <w:r>
              <w:t>HTML tĩnh + hình ảnh</w:t>
            </w:r>
          </w:p>
        </w:tc>
      </w:tr>
      <w:tr w:rsidR="0035784D" w:rsidRPr="008D78F3" w14:paraId="1AF46250" w14:textId="77777777" w:rsidTr="0035784D">
        <w:tc>
          <w:tcPr>
            <w:cnfStyle w:val="001000000000" w:firstRow="0" w:lastRow="0" w:firstColumn="1" w:lastColumn="0" w:oddVBand="0" w:evenVBand="0" w:oddHBand="0" w:evenHBand="0" w:firstRowFirstColumn="0" w:firstRowLastColumn="0" w:lastRowFirstColumn="0" w:lastRowLastColumn="0"/>
            <w:tcW w:w="798" w:type="pct"/>
          </w:tcPr>
          <w:p w14:paraId="7D284E5E" w14:textId="64CA860A" w:rsidR="0035784D" w:rsidRPr="008D78F3" w:rsidRDefault="0035784D" w:rsidP="0035784D">
            <w:r>
              <w:t>3</w:t>
            </w:r>
          </w:p>
        </w:tc>
        <w:tc>
          <w:tcPr>
            <w:tcW w:w="1401" w:type="pct"/>
          </w:tcPr>
          <w:p w14:paraId="0E5363D0" w14:textId="488512DC" w:rsidR="0035784D" w:rsidRPr="008D78F3" w:rsidRDefault="0035784D" w:rsidP="0035784D">
            <w:pPr>
              <w:cnfStyle w:val="000000000000" w:firstRow="0" w:lastRow="0" w:firstColumn="0" w:lastColumn="0" w:oddVBand="0" w:evenVBand="0" w:oddHBand="0" w:evenHBand="0" w:firstRowFirstColumn="0" w:firstRowLastColumn="0" w:lastRowFirstColumn="0" w:lastRowLastColumn="0"/>
            </w:pPr>
            <w:r>
              <w:t>Trang liên hệ</w:t>
            </w:r>
          </w:p>
        </w:tc>
        <w:tc>
          <w:tcPr>
            <w:tcW w:w="1401" w:type="pct"/>
          </w:tcPr>
          <w:p w14:paraId="3028D930" w14:textId="34316AF9" w:rsidR="0035784D" w:rsidRPr="008D78F3" w:rsidRDefault="0035784D" w:rsidP="0035784D">
            <w:pPr>
              <w:cnfStyle w:val="000000000000" w:firstRow="0" w:lastRow="0" w:firstColumn="0" w:lastColumn="0" w:oddVBand="0" w:evenVBand="0" w:oddHBand="0" w:evenHBand="0" w:firstRowFirstColumn="0" w:firstRowLastColumn="0" w:lastRowFirstColumn="0" w:lastRowLastColumn="0"/>
            </w:pPr>
            <w:r>
              <w:t>Cung cấp thông tin liên hệ</w:t>
            </w:r>
          </w:p>
        </w:tc>
        <w:tc>
          <w:tcPr>
            <w:tcW w:w="1400" w:type="pct"/>
          </w:tcPr>
          <w:p w14:paraId="2A20C9E0" w14:textId="66E19F42" w:rsidR="0035784D" w:rsidRPr="008D78F3" w:rsidRDefault="0035784D" w:rsidP="0035784D">
            <w:pPr>
              <w:cnfStyle w:val="000000000000" w:firstRow="0" w:lastRow="0" w:firstColumn="0" w:lastColumn="0" w:oddVBand="0" w:evenVBand="0" w:oddHBand="0" w:evenHBand="0" w:firstRowFirstColumn="0" w:firstRowLastColumn="0" w:lastRowFirstColumn="0" w:lastRowLastColumn="0"/>
            </w:pPr>
            <w:r>
              <w:t>HTML tĩnh (form/email/link)</w:t>
            </w:r>
          </w:p>
        </w:tc>
      </w:tr>
      <w:tr w:rsidR="0035784D" w:rsidRPr="008D78F3" w14:paraId="47225387" w14:textId="77777777" w:rsidTr="0035784D">
        <w:tc>
          <w:tcPr>
            <w:cnfStyle w:val="001000000000" w:firstRow="0" w:lastRow="0" w:firstColumn="1" w:lastColumn="0" w:oddVBand="0" w:evenVBand="0" w:oddHBand="0" w:evenHBand="0" w:firstRowFirstColumn="0" w:firstRowLastColumn="0" w:lastRowFirstColumn="0" w:lastRowLastColumn="0"/>
            <w:tcW w:w="798" w:type="pct"/>
          </w:tcPr>
          <w:p w14:paraId="2C6C685C" w14:textId="78A787C8" w:rsidR="0035784D" w:rsidRPr="008D78F3" w:rsidRDefault="0035784D" w:rsidP="0035784D">
            <w:r>
              <w:t>4</w:t>
            </w:r>
          </w:p>
        </w:tc>
        <w:tc>
          <w:tcPr>
            <w:tcW w:w="1401" w:type="pct"/>
          </w:tcPr>
          <w:p w14:paraId="55EC6E55" w14:textId="4E10F792" w:rsidR="0035784D" w:rsidRPr="008D78F3" w:rsidRDefault="0035784D" w:rsidP="0035784D">
            <w:pPr>
              <w:cnfStyle w:val="000000000000" w:firstRow="0" w:lastRow="0" w:firstColumn="0" w:lastColumn="0" w:oddVBand="0" w:evenVBand="0" w:oddHBand="0" w:evenHBand="0" w:firstRowFirstColumn="0" w:firstRowLastColumn="0" w:lastRowFirstColumn="0" w:lastRowLastColumn="0"/>
            </w:pPr>
            <w:r>
              <w:t>Trang giới thiệu</w:t>
            </w:r>
          </w:p>
        </w:tc>
        <w:tc>
          <w:tcPr>
            <w:tcW w:w="1401" w:type="pct"/>
          </w:tcPr>
          <w:p w14:paraId="6A5195B5" w14:textId="7BF675E0" w:rsidR="0035784D" w:rsidRPr="008D78F3" w:rsidRDefault="0035784D" w:rsidP="0035784D">
            <w:pPr>
              <w:cnfStyle w:val="000000000000" w:firstRow="0" w:lastRow="0" w:firstColumn="0" w:lastColumn="0" w:oddVBand="0" w:evenVBand="0" w:oddHBand="0" w:evenHBand="0" w:firstRowFirstColumn="0" w:firstRowLastColumn="0" w:lastRowFirstColumn="0" w:lastRowLastColumn="0"/>
            </w:pPr>
            <w:r>
              <w:t>Giới thiệu doanh nghiệp</w:t>
            </w:r>
          </w:p>
        </w:tc>
        <w:tc>
          <w:tcPr>
            <w:tcW w:w="1400" w:type="pct"/>
          </w:tcPr>
          <w:p w14:paraId="56E930FF" w14:textId="39150A69" w:rsidR="0035784D" w:rsidRPr="008D78F3" w:rsidRDefault="0035784D" w:rsidP="0035784D">
            <w:pPr>
              <w:cnfStyle w:val="000000000000" w:firstRow="0" w:lastRow="0" w:firstColumn="0" w:lastColumn="0" w:oddVBand="0" w:evenVBand="0" w:oddHBand="0" w:evenHBand="0" w:firstRowFirstColumn="0" w:firstRowLastColumn="0" w:lastRowFirstColumn="0" w:lastRowLastColumn="0"/>
            </w:pPr>
            <w:r>
              <w:t>HTML tĩnh</w:t>
            </w:r>
          </w:p>
        </w:tc>
      </w:tr>
      <w:tr w:rsidR="0035784D" w:rsidRPr="008D78F3" w14:paraId="04E5E841" w14:textId="77777777" w:rsidTr="0035784D">
        <w:tc>
          <w:tcPr>
            <w:cnfStyle w:val="001000000000" w:firstRow="0" w:lastRow="0" w:firstColumn="1" w:lastColumn="0" w:oddVBand="0" w:evenVBand="0" w:oddHBand="0" w:evenHBand="0" w:firstRowFirstColumn="0" w:firstRowLastColumn="0" w:lastRowFirstColumn="0" w:lastRowLastColumn="0"/>
            <w:tcW w:w="798" w:type="pct"/>
          </w:tcPr>
          <w:p w14:paraId="4EB38D75" w14:textId="773D37AE" w:rsidR="0035784D" w:rsidRPr="008D78F3" w:rsidRDefault="0035784D" w:rsidP="0035784D">
            <w:r>
              <w:t>5</w:t>
            </w:r>
          </w:p>
        </w:tc>
        <w:tc>
          <w:tcPr>
            <w:tcW w:w="1401" w:type="pct"/>
          </w:tcPr>
          <w:p w14:paraId="5946B33E" w14:textId="028E10BD" w:rsidR="0035784D" w:rsidRPr="008D78F3" w:rsidRDefault="0035784D" w:rsidP="0035784D">
            <w:pPr>
              <w:cnfStyle w:val="000000000000" w:firstRow="0" w:lastRow="0" w:firstColumn="0" w:lastColumn="0" w:oddVBand="0" w:evenVBand="0" w:oddHBand="0" w:evenHBand="0" w:firstRowFirstColumn="0" w:firstRowLastColumn="0" w:lastRowFirstColumn="0" w:lastRowLastColumn="0"/>
            </w:pPr>
            <w:r>
              <w:t>Hình ảnh sản phẩm</w:t>
            </w:r>
          </w:p>
        </w:tc>
        <w:tc>
          <w:tcPr>
            <w:tcW w:w="1401" w:type="pct"/>
          </w:tcPr>
          <w:p w14:paraId="08574764" w14:textId="1F24E653" w:rsidR="0035784D" w:rsidRPr="008D78F3" w:rsidRDefault="0035784D" w:rsidP="0035784D">
            <w:pPr>
              <w:cnfStyle w:val="000000000000" w:firstRow="0" w:lastRow="0" w:firstColumn="0" w:lastColumn="0" w:oddVBand="0" w:evenVBand="0" w:oddHBand="0" w:evenHBand="0" w:firstRowFirstColumn="0" w:firstRowLastColumn="0" w:lastRowFirstColumn="0" w:lastRowLastColumn="0"/>
            </w:pPr>
            <w:r>
              <w:t>Minh họa trực quan</w:t>
            </w:r>
          </w:p>
        </w:tc>
        <w:tc>
          <w:tcPr>
            <w:tcW w:w="1400" w:type="pct"/>
          </w:tcPr>
          <w:p w14:paraId="175A7018" w14:textId="51E76B16" w:rsidR="0035784D" w:rsidRPr="008D78F3" w:rsidRDefault="0035784D" w:rsidP="0035784D">
            <w:pPr>
              <w:cnfStyle w:val="000000000000" w:firstRow="0" w:lastRow="0" w:firstColumn="0" w:lastColumn="0" w:oddVBand="0" w:evenVBand="0" w:oddHBand="0" w:evenHBand="0" w:firstRowFirstColumn="0" w:firstRowLastColumn="0" w:lastRowFirstColumn="0" w:lastRowLastColumn="0"/>
            </w:pPr>
            <w:r>
              <w:t>Thư mục ảnh</w:t>
            </w:r>
            <w:r w:rsidR="00CA3055">
              <w:t xml:space="preserve"> (assets)</w:t>
            </w:r>
          </w:p>
        </w:tc>
      </w:tr>
    </w:tbl>
    <w:p w14:paraId="74BB1CA5" w14:textId="77777777" w:rsidR="002D378E" w:rsidRPr="008D78F3" w:rsidRDefault="002D378E" w:rsidP="002D378E"/>
    <w:p w14:paraId="4946D835" w14:textId="77777777" w:rsidR="004553D9" w:rsidRDefault="004553D9" w:rsidP="004553D9">
      <w:pPr>
        <w:pStyle w:val="Heading2"/>
      </w:pPr>
      <w:bookmarkStart w:id="71" w:name="_Toc231803115"/>
      <w:r w:rsidRPr="008D78F3">
        <w:t>Thiết kế chức năng</w:t>
      </w:r>
      <w:bookmarkEnd w:id="71"/>
    </w:p>
    <w:p w14:paraId="7E53CC30" w14:textId="77777777" w:rsidR="0035784D" w:rsidRPr="0035784D" w:rsidRDefault="0035784D" w:rsidP="0035784D">
      <w:pPr>
        <w:pStyle w:val="noidung"/>
      </w:pPr>
      <w:r w:rsidRPr="0035784D">
        <w:t>Vì đây là web tĩnh, chức năng sẽ thiên về hiển thị và tương tác cơ bản bằng HTML/CSS/JavaScript:</w:t>
      </w:r>
    </w:p>
    <w:p w14:paraId="6FCD3D14" w14:textId="3FC7DB15" w:rsidR="0035784D" w:rsidRPr="00F51C01" w:rsidRDefault="0035784D">
      <w:pPr>
        <w:pStyle w:val="noidung"/>
        <w:numPr>
          <w:ilvl w:val="0"/>
          <w:numId w:val="30"/>
        </w:numPr>
      </w:pPr>
      <w:r w:rsidRPr="00F51C01">
        <w:t xml:space="preserve">Trang chủ: </w:t>
      </w:r>
      <w:r w:rsidR="0033044B" w:rsidRPr="00F51C01">
        <w:t>lọc tìm kiếm nội trong trang web</w:t>
      </w:r>
      <w:r w:rsidRPr="00F51C01">
        <w:t>.</w:t>
      </w:r>
    </w:p>
    <w:p w14:paraId="2FAD1AFB" w14:textId="712C8579" w:rsidR="0035784D" w:rsidRPr="00F51C01" w:rsidRDefault="0035784D">
      <w:pPr>
        <w:pStyle w:val="noidung"/>
        <w:numPr>
          <w:ilvl w:val="0"/>
          <w:numId w:val="30"/>
        </w:numPr>
      </w:pPr>
      <w:r w:rsidRPr="00F51C01">
        <w:t>Trang sản phẩm: danh sách sản phẩm điện tử.</w:t>
      </w:r>
    </w:p>
    <w:p w14:paraId="1EF0EC9F" w14:textId="540972C9" w:rsidR="0035784D" w:rsidRPr="00F51C01" w:rsidRDefault="0035784D">
      <w:pPr>
        <w:pStyle w:val="noidung"/>
        <w:numPr>
          <w:ilvl w:val="0"/>
          <w:numId w:val="30"/>
        </w:numPr>
      </w:pPr>
      <w:r w:rsidRPr="00F51C01">
        <w:t>Trang chi tiết sản phẩm: mô tả, hình ảnh, giá, nút “Thêm vào giỏ hàng” (giả lập bằng localStorage).</w:t>
      </w:r>
    </w:p>
    <w:p w14:paraId="1BB256A5" w14:textId="77777777" w:rsidR="0035784D" w:rsidRPr="00F51C01" w:rsidRDefault="0035784D">
      <w:pPr>
        <w:pStyle w:val="noidung"/>
        <w:numPr>
          <w:ilvl w:val="0"/>
          <w:numId w:val="30"/>
        </w:numPr>
      </w:pPr>
      <w:r w:rsidRPr="00F51C01">
        <w:t>Giỏ hàng: hiển thị sản phẩm đã chọn, tính tổng tiền (JavaScript).</w:t>
      </w:r>
    </w:p>
    <w:p w14:paraId="23B2CB57" w14:textId="09855E5E" w:rsidR="0035784D" w:rsidRPr="00F51C01" w:rsidRDefault="0035784D">
      <w:pPr>
        <w:pStyle w:val="noidung"/>
        <w:numPr>
          <w:ilvl w:val="0"/>
          <w:numId w:val="30"/>
        </w:numPr>
      </w:pPr>
      <w:r w:rsidRPr="00F51C01">
        <w:t>Trang liên hệ: form liên hệ gửi qua email (hiển thị thông tin liên hệ).</w:t>
      </w:r>
    </w:p>
    <w:p w14:paraId="444A3F3A" w14:textId="149A8B30" w:rsidR="0035784D" w:rsidRPr="00F51C01" w:rsidRDefault="0035784D">
      <w:pPr>
        <w:pStyle w:val="noidung"/>
        <w:numPr>
          <w:ilvl w:val="0"/>
          <w:numId w:val="30"/>
        </w:numPr>
      </w:pPr>
      <w:r w:rsidRPr="00F51C01">
        <w:t xml:space="preserve">Trang giới thiệu: thông </w:t>
      </w:r>
      <w:r w:rsidR="00F51C01">
        <w:t>tin, mục tiêu xây dựng doanh nghiệp.</w:t>
      </w:r>
    </w:p>
    <w:p w14:paraId="3DE1433E" w14:textId="77777777" w:rsidR="004553D9" w:rsidRPr="008D78F3" w:rsidRDefault="004553D9" w:rsidP="004553D9">
      <w:pPr>
        <w:pStyle w:val="Heading2"/>
      </w:pPr>
      <w:bookmarkStart w:id="72" w:name="_Toc231803116"/>
      <w:r w:rsidRPr="008D78F3">
        <w:lastRenderedPageBreak/>
        <w:t>Thiết kế giao diện</w:t>
      </w:r>
      <w:bookmarkEnd w:id="72"/>
    </w:p>
    <w:p w14:paraId="0CBD4915" w14:textId="0B1DE8C4" w:rsidR="002C7229" w:rsidRPr="002C7229" w:rsidRDefault="004553D9" w:rsidP="002C7229">
      <w:pPr>
        <w:pStyle w:val="Heading3"/>
      </w:pPr>
      <w:bookmarkStart w:id="73" w:name="_Toc231803117"/>
      <w:r w:rsidRPr="008D78F3">
        <w:t>Sơ đồ website</w:t>
      </w:r>
      <w:bookmarkEnd w:id="73"/>
    </w:p>
    <w:p w14:paraId="1DAFC680" w14:textId="77777777" w:rsidR="002D378E" w:rsidRPr="008D78F3" w:rsidRDefault="002D378E" w:rsidP="003E1573">
      <w:pPr>
        <w:pStyle w:val="noidung"/>
        <w:keepNext/>
        <w:jc w:val="center"/>
      </w:pPr>
      <w:r w:rsidRPr="008D78F3">
        <w:drawing>
          <wp:inline distT="0" distB="0" distL="0" distR="0" wp14:anchorId="28667E19" wp14:editId="70EF5687">
            <wp:extent cx="3348000" cy="2232000"/>
            <wp:effectExtent l="19050" t="19050" r="2413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8" cstate="print">
                      <a:extLst>
                        <a:ext uri="{BEBA8EAE-BF5A-486C-A8C5-ECC9F3942E4B}">
                          <a14:imgProps xmlns:a14="http://schemas.microsoft.com/office/drawing/2010/main">
                            <a14:imgLayer r:embed="rId19">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3348000" cy="2232000"/>
                    </a:xfrm>
                    <a:prstGeom prst="rect">
                      <a:avLst/>
                    </a:prstGeom>
                    <a:ln>
                      <a:solidFill>
                        <a:schemeClr val="tx1"/>
                      </a:solidFill>
                    </a:ln>
                  </pic:spPr>
                </pic:pic>
              </a:graphicData>
            </a:graphic>
          </wp:inline>
        </w:drawing>
      </w:r>
    </w:p>
    <w:p w14:paraId="7B5EEB79" w14:textId="5F78360A" w:rsidR="002D378E" w:rsidRPr="008D78F3" w:rsidRDefault="002D378E" w:rsidP="002D378E">
      <w:pPr>
        <w:pStyle w:val="Caption"/>
      </w:pPr>
      <w:r w:rsidRPr="008D78F3">
        <w:t xml:space="preserve">Hình </w:t>
      </w:r>
      <w:r w:rsidRPr="008D78F3">
        <w:fldChar w:fldCharType="begin"/>
      </w:r>
      <w:r w:rsidRPr="008D78F3">
        <w:instrText xml:space="preserve"> STYLEREF 1 \s </w:instrText>
      </w:r>
      <w:r w:rsidRPr="008D78F3">
        <w:fldChar w:fldCharType="separate"/>
      </w:r>
      <w:r w:rsidR="00D47612" w:rsidRPr="008D78F3">
        <w:t>3</w:t>
      </w:r>
      <w:r w:rsidRPr="008D78F3">
        <w:fldChar w:fldCharType="end"/>
      </w:r>
      <w:r w:rsidRPr="008D78F3">
        <w:t>.</w:t>
      </w:r>
      <w:r w:rsidRPr="008D78F3">
        <w:fldChar w:fldCharType="begin"/>
      </w:r>
      <w:r w:rsidRPr="008D78F3">
        <w:instrText xml:space="preserve"> SEQ Hình \* ARABIC \s 1 </w:instrText>
      </w:r>
      <w:r w:rsidRPr="008D78F3">
        <w:fldChar w:fldCharType="separate"/>
      </w:r>
      <w:r w:rsidR="00D47612" w:rsidRPr="008D78F3">
        <w:t>1</w:t>
      </w:r>
      <w:r w:rsidRPr="008D78F3">
        <w:fldChar w:fldCharType="end"/>
      </w:r>
      <w:r w:rsidRPr="008D78F3">
        <w:t xml:space="preserve"> </w:t>
      </w:r>
      <w:r w:rsidR="003E1573">
        <w:t>Sơ đồ website bán sản phẩm điện tử</w:t>
      </w:r>
    </w:p>
    <w:p w14:paraId="037C6C09" w14:textId="77777777" w:rsidR="004553D9" w:rsidRDefault="004553D9" w:rsidP="004553D9">
      <w:pPr>
        <w:pStyle w:val="Heading3"/>
      </w:pPr>
      <w:bookmarkStart w:id="74" w:name="_Toc231803118"/>
      <w:r w:rsidRPr="008D78F3">
        <w:t>Giao diện trang chủ</w:t>
      </w:r>
      <w:bookmarkEnd w:id="74"/>
    </w:p>
    <w:p w14:paraId="238DD1C7" w14:textId="77777777" w:rsidR="00A95E47" w:rsidRPr="00A95E47" w:rsidRDefault="00A95E47" w:rsidP="00A95E47">
      <w:pPr>
        <w:pStyle w:val="noidung"/>
      </w:pPr>
      <w:r w:rsidRPr="00A95E47">
        <w:t>Trang chủ là điểm chạm đầu tiên, đóng vai trò dẫn dắt người dùng khám phá hệ thống LinhTech Store.</w:t>
      </w:r>
    </w:p>
    <w:p w14:paraId="12B58E58" w14:textId="77777777" w:rsidR="00A95E47" w:rsidRPr="00A95E47" w:rsidRDefault="00A95E47" w:rsidP="00A95E47">
      <w:pPr>
        <w:pStyle w:val="noidung"/>
      </w:pPr>
      <w:r w:rsidRPr="00A95E47">
        <w:t>Header: Bao gồm logo và slogan ở vị trí dễ nhận diện, kết hợp cùng thanh tìm kiếm nội dung và menu điều hướng chứa các liên kết chính như Giới thiệu, Sản phẩm, Liên hệ và Quản lý.</w:t>
      </w:r>
    </w:p>
    <w:p w14:paraId="5A2291A5" w14:textId="77777777" w:rsidR="00A95E47" w:rsidRPr="00A95E47" w:rsidRDefault="00A95E47" w:rsidP="00A95E47">
      <w:pPr>
        <w:pStyle w:val="noidung"/>
      </w:pPr>
      <w:r w:rsidRPr="00A95E47">
        <w:t>Introduction: Hiển thị thông điệp chào mừng và phần giới thiệu sơ bộ về mục tiêu đồ án. Khu vực này tích hợp hai nút chức năng: “Xem giới thiệu” và “Khám phá sản phẩm” để định hướng người dùng.</w:t>
      </w:r>
    </w:p>
    <w:p w14:paraId="7B3A524F" w14:textId="77777777" w:rsidR="00A95E47" w:rsidRPr="00A95E47" w:rsidRDefault="00A95E47" w:rsidP="00A95E47">
      <w:pPr>
        <w:pStyle w:val="noidung"/>
      </w:pPr>
      <w:r w:rsidRPr="00A95E47">
        <w:t>Footer: Trình bày đồng nhất ở cuối trang với đầy đủ thông tin cá nhân (họ tên, mã số sinh viên, lớp, ngành học) và các phương thức liên hệ như email.</w:t>
      </w:r>
    </w:p>
    <w:p w14:paraId="11668B39" w14:textId="77777777" w:rsidR="00A95E47" w:rsidRPr="0035784D" w:rsidRDefault="00A95E47" w:rsidP="00A95E47">
      <w:pPr>
        <w:pStyle w:val="Heading3"/>
        <w:rPr>
          <w:lang w:val="en-US"/>
        </w:rPr>
      </w:pPr>
      <w:bookmarkStart w:id="75" w:name="_Toc231803119"/>
      <w:r w:rsidRPr="0035784D">
        <w:rPr>
          <w:lang w:val="en-US"/>
        </w:rPr>
        <w:t>Giao diện liên hệ &amp; giới thiệu</w:t>
      </w:r>
      <w:bookmarkEnd w:id="75"/>
    </w:p>
    <w:p w14:paraId="2EB3398F" w14:textId="77777777" w:rsidR="00A95E47" w:rsidRPr="00A95E47" w:rsidRDefault="00A95E47" w:rsidP="00A95E47">
      <w:pPr>
        <w:pStyle w:val="noidung"/>
      </w:pPr>
      <w:r w:rsidRPr="00A95E47">
        <w:t>Giao diện này tập trung vào tính minh bạch thông tin và khả năng tương tác với người dùng.</w:t>
      </w:r>
    </w:p>
    <w:p w14:paraId="2CB3F705" w14:textId="77777777" w:rsidR="00A95E47" w:rsidRPr="00A95E47" w:rsidRDefault="00A95E47" w:rsidP="00A95E47">
      <w:pPr>
        <w:pStyle w:val="noidung"/>
      </w:pPr>
      <w:r w:rsidRPr="00A95E47">
        <w:t>Form liên hệ đơn giản: Bao gồm các trường nhập liệu chuẩn: Họ và tên, Email liên hệ, Nội dung lời nhắn và nút “Gửi liên hệ ngay” để người dùng phản hồi trực tuyến.</w:t>
      </w:r>
    </w:p>
    <w:p w14:paraId="0F184D04" w14:textId="77777777" w:rsidR="00A95E47" w:rsidRPr="00A95E47" w:rsidRDefault="00A95E47" w:rsidP="00A95E47">
      <w:pPr>
        <w:pStyle w:val="noidung"/>
      </w:pPr>
      <w:r w:rsidRPr="00A95E47">
        <w:lastRenderedPageBreak/>
        <w:t>Thông tin doanh nghiệp: Cung cấp thông tin chi tiết về địa chỉ, hotline, email hỗ trợ và thời gian làm việc của cửa hàng.</w:t>
      </w:r>
    </w:p>
    <w:p w14:paraId="324F4FE5" w14:textId="77777777" w:rsidR="00A95E47" w:rsidRPr="00A95E47" w:rsidRDefault="00A95E47" w:rsidP="00A95E47">
      <w:pPr>
        <w:pStyle w:val="noidung"/>
      </w:pPr>
      <w:r w:rsidRPr="00A95E47">
        <w:t>Thông tin liên quan: Phần giới thiệu mô tả ngắn gọn về sự kết hợp giữa portfolio cá nhân và cửa hàng công nghệ, khẳng định việc áp dụng kiến thức CNTT vào thực tiễn.</w:t>
      </w:r>
    </w:p>
    <w:p w14:paraId="5749381C" w14:textId="5C223E24" w:rsidR="004553D9" w:rsidRDefault="004553D9" w:rsidP="004553D9">
      <w:pPr>
        <w:pStyle w:val="Heading3"/>
      </w:pPr>
      <w:bookmarkStart w:id="76" w:name="_Toc231803120"/>
      <w:r w:rsidRPr="008D78F3">
        <w:t>Giao diện trang</w:t>
      </w:r>
      <w:r w:rsidR="0035784D">
        <w:t xml:space="preserve"> sản phẩm</w:t>
      </w:r>
      <w:bookmarkEnd w:id="76"/>
    </w:p>
    <w:p w14:paraId="66A6EBCE" w14:textId="77777777" w:rsidR="00A95E47" w:rsidRPr="00A95E47" w:rsidRDefault="00A95E47" w:rsidP="00A95E47">
      <w:pPr>
        <w:pStyle w:val="noidung"/>
      </w:pPr>
      <w:r w:rsidRPr="00A95E47">
        <w:t>Được thiết kế như một catalog điện tử chuyên nghiệp giúp người dùng dễ dàng duyệt danh sách hàng hóa.</w:t>
      </w:r>
    </w:p>
    <w:p w14:paraId="2CB13C81" w14:textId="77777777" w:rsidR="00A95E47" w:rsidRPr="00A95E47" w:rsidRDefault="00A95E47" w:rsidP="00A95E47">
      <w:pPr>
        <w:pStyle w:val="noidung"/>
      </w:pPr>
      <w:r w:rsidRPr="00A95E47">
        <w:t>Danh sách sản phẩm dạng lưới: Sử dụng kỹ thuật CSS Grid hoặc Flexbox để hiển thị sản phẩm theo dạng lưới trực quan, hiện đại.</w:t>
      </w:r>
    </w:p>
    <w:p w14:paraId="266AE9FF" w14:textId="77777777" w:rsidR="00A95E47" w:rsidRPr="00A95E47" w:rsidRDefault="00A95E47" w:rsidP="00A95E47">
      <w:pPr>
        <w:pStyle w:val="noidung"/>
      </w:pPr>
      <w:r w:rsidRPr="00A95E47">
        <w:t>Thông tin hiển thị: Mỗi ô sản phẩm bao gồm hình ảnh rõ nét, tên thương mại, giá bán (VND) và nút “Xem chi tiết” để dẫn đến trang mô tả sâu hơn.</w:t>
      </w:r>
    </w:p>
    <w:p w14:paraId="2775D154" w14:textId="3B8AD050" w:rsidR="0035784D" w:rsidRPr="0035784D" w:rsidRDefault="0035784D" w:rsidP="0035784D">
      <w:pPr>
        <w:pStyle w:val="Heading3"/>
        <w:rPr>
          <w:lang w:val="en-US"/>
        </w:rPr>
      </w:pPr>
      <w:bookmarkStart w:id="77" w:name="_Toc231803121"/>
      <w:r w:rsidRPr="0035784D">
        <w:rPr>
          <w:lang w:val="en-US"/>
        </w:rPr>
        <w:t>Giao diện chi tiết sản phẩm</w:t>
      </w:r>
      <w:bookmarkEnd w:id="77"/>
    </w:p>
    <w:p w14:paraId="6B49F139" w14:textId="77777777" w:rsidR="00A95E47" w:rsidRPr="00A95E47" w:rsidRDefault="00A95E47" w:rsidP="00A95E47">
      <w:pPr>
        <w:pStyle w:val="noidung"/>
      </w:pPr>
      <w:r w:rsidRPr="00A95E47">
        <w:t>Cung cấp cái nhìn chuyên sâu và các thông số kỹ thuật cần thiết cho quyết định mua hàng.</w:t>
      </w:r>
    </w:p>
    <w:p w14:paraId="0EB80FBF" w14:textId="77777777" w:rsidR="00A95E47" w:rsidRPr="00A95E47" w:rsidRDefault="00A95E47" w:rsidP="00A95E47">
      <w:pPr>
        <w:pStyle w:val="noidung"/>
      </w:pPr>
      <w:r w:rsidRPr="00A95E47">
        <w:t>Hình ảnh và mô tả: Sử dụng hình ảnh sản phẩm kích thước lớn, đi kèm phần mô tả “Đặc điểm nổi bật” liệt kê chi tiết các thông số (như màn hình, chip, camera, pin...).</w:t>
      </w:r>
    </w:p>
    <w:p w14:paraId="4640C590" w14:textId="77777777" w:rsidR="00A95E47" w:rsidRPr="00A95E47" w:rsidRDefault="00A95E47" w:rsidP="00A95E47">
      <w:pPr>
        <w:pStyle w:val="noidung"/>
      </w:pPr>
      <w:r w:rsidRPr="00A95E47">
        <w:t>Nút chức năng: Nút “Thêm vào giỏ hàng” nổi bật, được xử lý bằng JavaScript để lưu trữ thông tin sản phẩm vào bộ nhớ tạm (localStorage).</w:t>
      </w:r>
    </w:p>
    <w:p w14:paraId="488DE60B" w14:textId="57666122" w:rsidR="0035784D" w:rsidRPr="0035784D" w:rsidRDefault="0035784D" w:rsidP="0035784D">
      <w:pPr>
        <w:pStyle w:val="Heading3"/>
        <w:rPr>
          <w:lang w:val="en-US"/>
        </w:rPr>
      </w:pPr>
      <w:bookmarkStart w:id="78" w:name="_Toc231803122"/>
      <w:r w:rsidRPr="0035784D">
        <w:rPr>
          <w:lang w:val="en-US"/>
        </w:rPr>
        <w:t>Giao diện giỏ hàng</w:t>
      </w:r>
      <w:bookmarkEnd w:id="78"/>
    </w:p>
    <w:p w14:paraId="6DB4FB4A" w14:textId="77777777" w:rsidR="00A95E47" w:rsidRPr="00A95E47" w:rsidRDefault="00A95E47" w:rsidP="00A95E47">
      <w:pPr>
        <w:pStyle w:val="noidung"/>
      </w:pPr>
      <w:r w:rsidRPr="00A95E47">
        <w:t>Quản lý các sản phẩm đã chọn và chuẩn bị cho quy trình thanh toán.</w:t>
      </w:r>
    </w:p>
    <w:p w14:paraId="53193BD2" w14:textId="77777777" w:rsidR="00A95E47" w:rsidRPr="00A95E47" w:rsidRDefault="00A95E47" w:rsidP="00A95E47">
      <w:pPr>
        <w:pStyle w:val="noidung"/>
      </w:pPr>
      <w:r w:rsidRPr="00A95E47">
        <w:t>Danh sách sản phẩm: Liệt kê các sản phẩm người dùng đã chọn kèm theo hình ảnh, tên, giá và nút Xóa để điều chỉnh danh sách.</w:t>
      </w:r>
    </w:p>
    <w:p w14:paraId="0A18BD89" w14:textId="77777777" w:rsidR="00A95E47" w:rsidRPr="00A95E47" w:rsidRDefault="00A95E47" w:rsidP="00A95E47">
      <w:pPr>
        <w:pStyle w:val="noidung"/>
      </w:pPr>
      <w:r w:rsidRPr="00A95E47">
        <w:t>Tính toán chi phí: Tự động hiển thị số lượng, giá từng món, phí giao hàng và tổng tiền thanh toán thông qua xử lý JavaScript.</w:t>
      </w:r>
    </w:p>
    <w:p w14:paraId="722BE6DD" w14:textId="77777777" w:rsidR="00A95E47" w:rsidRDefault="00A95E47" w:rsidP="00A95E47">
      <w:pPr>
        <w:pStyle w:val="noidung"/>
      </w:pPr>
      <w:r w:rsidRPr="00A95E47">
        <w:t>Thanh toán: Nút “Tiến hành thanh toán” đóng vai trò giả lập quy trình giao dịch, chuyển người dùng đến bước hoàn tất đơn hàng.</w:t>
      </w:r>
    </w:p>
    <w:p w14:paraId="095E2297" w14:textId="4F245018" w:rsidR="00A95E47" w:rsidRPr="003F224C" w:rsidRDefault="00A95E47" w:rsidP="003F224C">
      <w:pPr>
        <w:pStyle w:val="Heading3"/>
      </w:pPr>
      <w:bookmarkStart w:id="79" w:name="_Toc231803123"/>
      <w:r w:rsidRPr="003F224C">
        <w:lastRenderedPageBreak/>
        <w:t>Giao diện trang quản lý sản phẩm</w:t>
      </w:r>
      <w:bookmarkEnd w:id="79"/>
    </w:p>
    <w:p w14:paraId="45411914" w14:textId="019201A4" w:rsidR="00A95E47" w:rsidRPr="003F224C" w:rsidRDefault="00A95E47" w:rsidP="003F224C">
      <w:pPr>
        <w:pStyle w:val="noidung"/>
      </w:pPr>
      <w:r w:rsidRPr="003F224C">
        <w:t>Trang Quản lý sản phẩm (Admin) được thiết kế như một bảng điều khiển tập trung, dành riêng cho việc quản trị nội dung và dữ liệu hàng hóa trên website.</w:t>
      </w:r>
    </w:p>
    <w:p w14:paraId="6D6BF346" w14:textId="77777777" w:rsidR="00A95E47" w:rsidRPr="00A95E47" w:rsidRDefault="00A95E47" w:rsidP="00A95E47">
      <w:pPr>
        <w:pStyle w:val="noidung"/>
      </w:pPr>
      <w:r w:rsidRPr="00A95E47">
        <w:t>Biểu mẫu thêm sản phẩm mới:</w:t>
      </w:r>
    </w:p>
    <w:p w14:paraId="6160AA8E" w14:textId="77777777" w:rsidR="00A95E47" w:rsidRPr="00A95E47" w:rsidRDefault="00A95E47">
      <w:pPr>
        <w:pStyle w:val="noidung"/>
        <w:numPr>
          <w:ilvl w:val="0"/>
          <w:numId w:val="49"/>
        </w:numPr>
      </w:pPr>
      <w:r w:rsidRPr="00A95E47">
        <w:t>Cung cấp giao diện nhập liệu trực quan bao gồm các trường: Tên sản phẩm, Giá bán (VND), Đường dẫn hình ảnh (liên kết đến thư mục assets) và Trạng thái sản phẩm (ví dụ: Còn hàng/Hết hàng).</w:t>
      </w:r>
    </w:p>
    <w:p w14:paraId="547BF99A" w14:textId="77777777" w:rsidR="00A95E47" w:rsidRPr="00A95E47" w:rsidRDefault="00A95E47">
      <w:pPr>
        <w:pStyle w:val="noidung"/>
        <w:numPr>
          <w:ilvl w:val="0"/>
          <w:numId w:val="49"/>
        </w:numPr>
      </w:pPr>
      <w:r w:rsidRPr="00A95E47">
        <w:t>Tích hợp nút “Lưu sản phẩm” để xác nhận việc đẩy dữ liệu mới vào hệ thống lưu trữ tạm thời.</w:t>
      </w:r>
    </w:p>
    <w:p w14:paraId="332377FD" w14:textId="77777777" w:rsidR="00A95E47" w:rsidRPr="00A95E47" w:rsidRDefault="00A95E47" w:rsidP="00A95E47">
      <w:pPr>
        <w:pStyle w:val="noidung"/>
      </w:pPr>
      <w:r w:rsidRPr="00A95E47">
        <w:t>Bảng danh sách quản lý:</w:t>
      </w:r>
    </w:p>
    <w:p w14:paraId="72BF0617" w14:textId="77777777" w:rsidR="00A95E47" w:rsidRPr="00A95E47" w:rsidRDefault="00A95E47">
      <w:pPr>
        <w:pStyle w:val="noidung"/>
        <w:numPr>
          <w:ilvl w:val="0"/>
          <w:numId w:val="50"/>
        </w:numPr>
      </w:pPr>
      <w:r w:rsidRPr="00A95E47">
        <w:t>Dữ liệu được trình bày dưới dạng bảng (Table) khoa học với các cột thông tin: Hình ảnh đại diện, Tên sản phẩm, Giá bán, và Trạng thái.</w:t>
      </w:r>
    </w:p>
    <w:p w14:paraId="255990C0" w14:textId="77777777" w:rsidR="00A95E47" w:rsidRPr="00A95E47" w:rsidRDefault="00A95E47">
      <w:pPr>
        <w:pStyle w:val="noidung"/>
        <w:numPr>
          <w:ilvl w:val="0"/>
          <w:numId w:val="50"/>
        </w:numPr>
      </w:pPr>
      <w:r w:rsidRPr="00A95E47">
        <w:t>Cấu trúc bảng giúp người quản trị có cái nhìn tổng thể về kho hàng và dễ dàng kiểm soát số lượng sản phẩm đang kinh doanh.</w:t>
      </w:r>
    </w:p>
    <w:p w14:paraId="7812DAE8" w14:textId="77777777" w:rsidR="00A95E47" w:rsidRPr="00A95E47" w:rsidRDefault="00A95E47" w:rsidP="00A95E47">
      <w:pPr>
        <w:pStyle w:val="noidung"/>
      </w:pPr>
      <w:r w:rsidRPr="00A95E47">
        <w:t>Các chức năng điều hướng và thao tác:</w:t>
      </w:r>
    </w:p>
    <w:p w14:paraId="0664E93A" w14:textId="77777777" w:rsidR="00A95E47" w:rsidRPr="00A95E47" w:rsidRDefault="00A95E47">
      <w:pPr>
        <w:pStyle w:val="noidung"/>
        <w:numPr>
          <w:ilvl w:val="0"/>
          <w:numId w:val="51"/>
        </w:numPr>
      </w:pPr>
      <w:r w:rsidRPr="00A95E47">
        <w:t>Cột Hành động: Mỗi dòng sản phẩm tích hợp hai nút chức năng quan trọng là “Sửa” (để cập nhật thông tin) và “Xóa” (để loại bỏ sản phẩm khỏi danh sách hiển thị).</w:t>
      </w:r>
    </w:p>
    <w:p w14:paraId="201A90F0" w14:textId="59559AE9" w:rsidR="00F51C01" w:rsidRPr="00A95E47" w:rsidRDefault="00A95E47">
      <w:pPr>
        <w:pStyle w:val="noidung"/>
        <w:numPr>
          <w:ilvl w:val="0"/>
          <w:numId w:val="51"/>
        </w:numPr>
      </w:pPr>
      <w:r w:rsidRPr="00A95E47">
        <w:t>Giao diện hỗ trợ quản trị viên thực hiện các thao tác quản lý dữ liệu nhanh chóng ngay trên trình duyệt thông qua xử lý JavaScript.</w:t>
      </w:r>
    </w:p>
    <w:p w14:paraId="531446AB" w14:textId="77777777" w:rsidR="00A95E47" w:rsidRDefault="00A95E47">
      <w:pPr>
        <w:rPr>
          <w:rFonts w:eastAsiaTheme="majorEastAsia" w:cstheme="majorBidi"/>
          <w:b/>
          <w:caps/>
          <w:color w:val="000000" w:themeColor="text1"/>
          <w:sz w:val="30"/>
          <w:szCs w:val="32"/>
        </w:rPr>
      </w:pPr>
      <w:r>
        <w:br w:type="page"/>
      </w:r>
    </w:p>
    <w:p w14:paraId="58B05251" w14:textId="4424CE89" w:rsidR="0035699F" w:rsidRPr="005F354C" w:rsidRDefault="00C50650" w:rsidP="005F354C">
      <w:pPr>
        <w:pStyle w:val="Heading1"/>
      </w:pPr>
      <w:bookmarkStart w:id="80" w:name="_Toc231803124"/>
      <w:r>
        <w:lastRenderedPageBreak/>
        <w:t>KẾT QUẢ THỰC NGHIỆM</w:t>
      </w:r>
      <w:bookmarkEnd w:id="80"/>
    </w:p>
    <w:p w14:paraId="7F52C7B6" w14:textId="77777777" w:rsidR="00D724C7" w:rsidRDefault="008759C1" w:rsidP="00D724C7">
      <w:pPr>
        <w:pStyle w:val="Heading2"/>
      </w:pPr>
      <w:bookmarkStart w:id="81" w:name="_Toc231803125"/>
      <w:r w:rsidRPr="008D78F3">
        <w:t>Dữ liệu thử nghiệm</w:t>
      </w:r>
      <w:bookmarkEnd w:id="81"/>
    </w:p>
    <w:p w14:paraId="33544C0D" w14:textId="51811B32" w:rsidR="00015A90" w:rsidRDefault="00015A90" w:rsidP="0093521A">
      <w:pPr>
        <w:pStyle w:val="Heading3"/>
      </w:pPr>
      <w:bookmarkStart w:id="82" w:name="_Toc231803126"/>
      <w:r>
        <w:t>Nguồn dữ liệu</w:t>
      </w:r>
      <w:bookmarkEnd w:id="82"/>
    </w:p>
    <w:p w14:paraId="5BAE6960" w14:textId="3A0A137A" w:rsidR="00015A90" w:rsidRDefault="00015A90" w:rsidP="00015A90">
      <w:pPr>
        <w:pStyle w:val="noidung"/>
      </w:pPr>
      <w:r w:rsidRPr="00015A90">
        <w:t xml:space="preserve">Sử dụng công cụ hỗ trợ xây dựng các thuộc tính cơ bản, và thu thập hình </w:t>
      </w:r>
      <w:r w:rsidR="00304688">
        <w:t xml:space="preserve">ảnh </w:t>
      </w:r>
      <w:r w:rsidRPr="00015A90">
        <w:t xml:space="preserve">thủ công trên các </w:t>
      </w:r>
      <w:r w:rsidR="00304688">
        <w:t>sàn</w:t>
      </w:r>
      <w:r w:rsidRPr="00015A90">
        <w:t xml:space="preserve"> thương mại lớn như Amazon,</w:t>
      </w:r>
      <w:r w:rsidR="00F81328">
        <w:t>…</w:t>
      </w:r>
      <w:r w:rsidRPr="00015A90">
        <w:t xml:space="preserve"> </w:t>
      </w:r>
    </w:p>
    <w:p w14:paraId="0CB0D966" w14:textId="77777777" w:rsidR="00F81328" w:rsidRPr="00F81328" w:rsidRDefault="00F81328" w:rsidP="00F81328">
      <w:pPr>
        <w:pStyle w:val="noidung"/>
      </w:pPr>
      <w:r w:rsidRPr="00F81328">
        <w:t>Dữ liệu sử dụng trong đồ án được xây dựng dựa trên phương pháp tham chiếu thực tế kết hợp với kỹ thuật giả lập (mock data) để phục vụ mục tiêu thử nghiệm hệ thống.</w:t>
      </w:r>
    </w:p>
    <w:p w14:paraId="7790C444" w14:textId="77777777" w:rsidR="00F81328" w:rsidRPr="00F81328" w:rsidRDefault="00F81328" w:rsidP="00F81328">
      <w:pPr>
        <w:pStyle w:val="noidung"/>
      </w:pPr>
      <w:r w:rsidRPr="00F81328">
        <w:t>Quy trình xây dựng: Hình ảnh và thông số cơ bản được thu thập thủ công từ các sàn thương mại điện tử lớn (như Amazon). Dữ liệu sau đó được hệ thống hóa thông qua công cụ hỗ trợ AI để đảm bảo cấu trúc đồng nhất cho 60 sản phẩm.</w:t>
      </w:r>
    </w:p>
    <w:p w14:paraId="07C656F9" w14:textId="77777777" w:rsidR="00F81328" w:rsidRPr="00F81328" w:rsidRDefault="00F81328" w:rsidP="00F81328">
      <w:pPr>
        <w:pStyle w:val="noidung"/>
      </w:pPr>
      <w:r w:rsidRPr="00F81328">
        <w:t>Cấu trúc mảng dữ liệu: Toàn bộ thông tin được lưu trữ trong mảng đối tượng JavaScript defaultproducts. Mỗi đối tượng sản phẩm bao gồm các thuộc tính:</w:t>
      </w:r>
    </w:p>
    <w:p w14:paraId="5F034215" w14:textId="77777777" w:rsidR="00F81328" w:rsidRPr="00F81328" w:rsidRDefault="00F81328">
      <w:pPr>
        <w:pStyle w:val="noidung"/>
        <w:numPr>
          <w:ilvl w:val="0"/>
          <w:numId w:val="24"/>
        </w:numPr>
      </w:pPr>
      <w:r w:rsidRPr="00F81328">
        <w:t>id: Mã định danh duy nhất (định dạng p0**).</w:t>
      </w:r>
    </w:p>
    <w:p w14:paraId="1B0AFF3D" w14:textId="77777777" w:rsidR="00F81328" w:rsidRPr="00F81328" w:rsidRDefault="00F81328">
      <w:pPr>
        <w:pStyle w:val="noidung"/>
        <w:numPr>
          <w:ilvl w:val="0"/>
          <w:numId w:val="24"/>
        </w:numPr>
      </w:pPr>
      <w:r w:rsidRPr="00F81328">
        <w:t>name: Tên thương mại của sản phẩm.</w:t>
      </w:r>
    </w:p>
    <w:p w14:paraId="0FEE9850" w14:textId="77777777" w:rsidR="00F81328" w:rsidRPr="00F81328" w:rsidRDefault="00F81328">
      <w:pPr>
        <w:pStyle w:val="noidung"/>
        <w:numPr>
          <w:ilvl w:val="0"/>
          <w:numId w:val="24"/>
        </w:numPr>
      </w:pPr>
      <w:r w:rsidRPr="00F81328">
        <w:t>price: Giá bán (kiểu số nguyên - integer).</w:t>
      </w:r>
    </w:p>
    <w:p w14:paraId="4F55DDAC" w14:textId="77777777" w:rsidR="00F81328" w:rsidRPr="00F81328" w:rsidRDefault="00F81328">
      <w:pPr>
        <w:pStyle w:val="noidung"/>
        <w:numPr>
          <w:ilvl w:val="0"/>
          <w:numId w:val="24"/>
        </w:numPr>
      </w:pPr>
      <w:r w:rsidRPr="00F81328">
        <w:t>currency: Đơn vị tiền tệ (VND).</w:t>
      </w:r>
    </w:p>
    <w:p w14:paraId="2C25FA8F" w14:textId="77777777" w:rsidR="00F81328" w:rsidRPr="00F81328" w:rsidRDefault="00F81328">
      <w:pPr>
        <w:pStyle w:val="noidung"/>
        <w:numPr>
          <w:ilvl w:val="0"/>
          <w:numId w:val="24"/>
        </w:numPr>
      </w:pPr>
      <w:r w:rsidRPr="00F81328">
        <w:t>image: Đường dẫn tương đối đến tài nguyên hình ảnh.</w:t>
      </w:r>
    </w:p>
    <w:p w14:paraId="480A0914" w14:textId="77777777" w:rsidR="00F81328" w:rsidRPr="00F81328" w:rsidRDefault="00F81328">
      <w:pPr>
        <w:pStyle w:val="noidung"/>
        <w:numPr>
          <w:ilvl w:val="0"/>
          <w:numId w:val="24"/>
        </w:numPr>
      </w:pPr>
      <w:r w:rsidRPr="00F81328">
        <w:t>link: Liên kết nội bộ dẫn tới trang chi tiết.</w:t>
      </w:r>
    </w:p>
    <w:p w14:paraId="440B28E5" w14:textId="77777777" w:rsidR="00F81328" w:rsidRPr="00F81328" w:rsidRDefault="00F81328">
      <w:pPr>
        <w:pStyle w:val="noidung"/>
        <w:numPr>
          <w:ilvl w:val="0"/>
          <w:numId w:val="24"/>
        </w:numPr>
      </w:pPr>
      <w:r w:rsidRPr="00F81328">
        <w:t>description: Mô tả đặc tính kỹ thuật (Yêu cầu đồng bộ giữa mô tả chi tiết 200 từ trong mã nguồn và "Mô tả ngắn gọn" tại Bảng 4.1).</w:t>
      </w:r>
    </w:p>
    <w:p w14:paraId="7B2CB0DB" w14:textId="77777777" w:rsidR="00F81328" w:rsidRPr="00F81328" w:rsidRDefault="00F81328">
      <w:pPr>
        <w:pStyle w:val="noidung"/>
        <w:numPr>
          <w:ilvl w:val="0"/>
          <w:numId w:val="24"/>
        </w:numPr>
      </w:pPr>
      <w:r w:rsidRPr="00F81328">
        <w:t>status: Trạng thái hiển thị (mặc định "active").</w:t>
      </w:r>
    </w:p>
    <w:p w14:paraId="46E04EEA" w14:textId="412C02FA" w:rsidR="00015A90" w:rsidRPr="00015A90" w:rsidRDefault="00015A90" w:rsidP="00015A90">
      <w:pPr>
        <w:pStyle w:val="noidung"/>
      </w:pPr>
      <w:r w:rsidRPr="00015A90">
        <w:t>Mỗi sản phẩm gồm: mã sản phẩm, tên, giá, hình ảnh, mô tả chi tiết, trạng thái hiển thị.</w:t>
      </w:r>
    </w:p>
    <w:p w14:paraId="4D17ACAE" w14:textId="131ABCFE" w:rsidR="00015A90" w:rsidRPr="00015A90" w:rsidRDefault="00015A90" w:rsidP="00015A90">
      <w:pPr>
        <w:pStyle w:val="noidung"/>
      </w:pPr>
      <w:r w:rsidRPr="00015A90">
        <w:t>Dữ liệu được lưu dưới dạng JSON/JavaScript object để dễ dàng tích hợp vào website tĩnh.</w:t>
      </w:r>
    </w:p>
    <w:p w14:paraId="08699DCF" w14:textId="5A83A1E6" w:rsidR="00015A90" w:rsidRPr="00015A90" w:rsidRDefault="00015A90" w:rsidP="0093521A">
      <w:pPr>
        <w:pStyle w:val="Heading3"/>
      </w:pPr>
      <w:bookmarkStart w:id="83" w:name="_Toc231803127"/>
      <w:r w:rsidRPr="00015A90">
        <w:lastRenderedPageBreak/>
        <w:t>Danh mục sản phẩm</w:t>
      </w:r>
      <w:bookmarkEnd w:id="83"/>
    </w:p>
    <w:p w14:paraId="4ED649DE" w14:textId="30B545E6" w:rsidR="00015A90" w:rsidRPr="005F5401" w:rsidRDefault="00015A90" w:rsidP="005F5401">
      <w:pPr>
        <w:pStyle w:val="noidung"/>
      </w:pPr>
      <w:r w:rsidRPr="005F5401">
        <w:t>Laptop (Dell XPS 13, MacBook Air M2).</w:t>
      </w:r>
    </w:p>
    <w:p w14:paraId="0DDCACC8" w14:textId="0FA08216" w:rsidR="00015A90" w:rsidRPr="005F5401" w:rsidRDefault="00015A90" w:rsidP="005F5401">
      <w:pPr>
        <w:pStyle w:val="noidung"/>
      </w:pPr>
      <w:r w:rsidRPr="005F5401">
        <w:t>Smartphone (iPhone 15 Pro, Samsung Galaxy S24 Ultra).</w:t>
      </w:r>
    </w:p>
    <w:p w14:paraId="65DD340B" w14:textId="7658D592" w:rsidR="00015A90" w:rsidRPr="005F5401" w:rsidRDefault="00015A90" w:rsidP="005F5401">
      <w:pPr>
        <w:pStyle w:val="noidung"/>
      </w:pPr>
      <w:r w:rsidRPr="005F5401">
        <w:t>Tai nghe (Sony WH-1000XM5, Bose QC45).</w:t>
      </w:r>
    </w:p>
    <w:p w14:paraId="72227D75" w14:textId="0EB5B7CC" w:rsidR="00015A90" w:rsidRPr="005F5401" w:rsidRDefault="00015A90" w:rsidP="005F5401">
      <w:pPr>
        <w:pStyle w:val="noidung"/>
      </w:pPr>
      <w:r w:rsidRPr="005F5401">
        <w:t>Thiết bị đeo (Apple Watch Series 9).</w:t>
      </w:r>
    </w:p>
    <w:p w14:paraId="3033EE30" w14:textId="5875BF7D" w:rsidR="00015A90" w:rsidRPr="005F5401" w:rsidRDefault="00015A90" w:rsidP="005F5401">
      <w:pPr>
        <w:pStyle w:val="noidung"/>
      </w:pPr>
      <w:r w:rsidRPr="005F5401">
        <w:t>Máy tính bảng (Galaxy Tab S9, iPad Pro M2).</w:t>
      </w:r>
    </w:p>
    <w:p w14:paraId="53456481" w14:textId="7A859C4D" w:rsidR="00015A90" w:rsidRPr="005F5401" w:rsidRDefault="00015A90" w:rsidP="005F5401">
      <w:pPr>
        <w:pStyle w:val="noidung"/>
      </w:pPr>
      <w:r w:rsidRPr="005F5401">
        <w:t>Máy chơi game (PS5, Xbox Series X, Nintendo Switch OLED).</w:t>
      </w:r>
    </w:p>
    <w:p w14:paraId="282D8421" w14:textId="1913FBF7" w:rsidR="00015A90" w:rsidRPr="005F5401" w:rsidRDefault="00015A90" w:rsidP="005F5401">
      <w:pPr>
        <w:pStyle w:val="noidung"/>
      </w:pPr>
      <w:r w:rsidRPr="005F5401">
        <w:t>Camera/Drone (DJI Mini 3 Pro, GoPro Hero 12, Canon EOS R7).</w:t>
      </w:r>
    </w:p>
    <w:p w14:paraId="7532A29A" w14:textId="7A48D05A" w:rsidR="00015A90" w:rsidRPr="005F5401" w:rsidRDefault="00015A90" w:rsidP="005F5401">
      <w:pPr>
        <w:pStyle w:val="noidung"/>
      </w:pPr>
      <w:r w:rsidRPr="005F5401">
        <w:t>TV (Samsung 4K Smart TV, LG OLED C4).</w:t>
      </w:r>
    </w:p>
    <w:p w14:paraId="3294EC20" w14:textId="1BC19C92" w:rsidR="00015A90" w:rsidRPr="005F5401" w:rsidRDefault="00015A90" w:rsidP="005F5401">
      <w:pPr>
        <w:pStyle w:val="noidung"/>
      </w:pPr>
      <w:r w:rsidRPr="005F5401">
        <w:t>Phụ kiện (chuột Logitech MX Master 3S, bàn phím Razer BlackWidow V4).</w:t>
      </w:r>
    </w:p>
    <w:p w14:paraId="16335CF9" w14:textId="6A3C31BE" w:rsidR="00015A90" w:rsidRPr="005F5401" w:rsidRDefault="00015A90" w:rsidP="005F5401">
      <w:pPr>
        <w:pStyle w:val="noidung"/>
      </w:pPr>
      <w:r w:rsidRPr="005F5401">
        <w:t>Thiết bị đọc sách (Kindle Paperwhite).</w:t>
      </w:r>
    </w:p>
    <w:p w14:paraId="13054B73" w14:textId="42BF8C19" w:rsidR="00015A90" w:rsidRPr="00015A90" w:rsidRDefault="00015A90" w:rsidP="00015A90">
      <w:pPr>
        <w:pStyle w:val="Heading3"/>
      </w:pPr>
      <w:bookmarkStart w:id="84" w:name="_Toc231803128"/>
      <w:r>
        <w:t>Chi tiết sản phẩm</w:t>
      </w:r>
      <w:bookmarkEnd w:id="84"/>
    </w:p>
    <w:p w14:paraId="6012A888" w14:textId="6C78E49E" w:rsidR="002C291B" w:rsidRDefault="002C291B" w:rsidP="002C291B">
      <w:pPr>
        <w:pStyle w:val="Caption"/>
        <w:keepNext/>
      </w:pPr>
      <w:bookmarkStart w:id="85" w:name="_Toc231803174"/>
      <w:r>
        <w:t xml:space="preserve">Bảng </w:t>
      </w:r>
      <w:r w:rsidR="00BB6D79">
        <w:fldChar w:fldCharType="begin"/>
      </w:r>
      <w:r w:rsidR="00BB6D79">
        <w:instrText xml:space="preserve"> STYLEREF 1 \s </w:instrText>
      </w:r>
      <w:r w:rsidR="00BB6D79">
        <w:fldChar w:fldCharType="separate"/>
      </w:r>
      <w:r w:rsidR="00BB6D79">
        <w:t>4</w:t>
      </w:r>
      <w:r w:rsidR="00BB6D79">
        <w:fldChar w:fldCharType="end"/>
      </w:r>
      <w:r w:rsidR="00BB6D79">
        <w:t>.</w:t>
      </w:r>
      <w:r w:rsidR="00BB6D79">
        <w:fldChar w:fldCharType="begin"/>
      </w:r>
      <w:r w:rsidR="00BB6D79">
        <w:instrText xml:space="preserve"> SEQ Bảng \* ARABIC \s 1 </w:instrText>
      </w:r>
      <w:r w:rsidR="00BB6D79">
        <w:fldChar w:fldCharType="separate"/>
      </w:r>
      <w:r w:rsidR="00BB6D79">
        <w:t>1</w:t>
      </w:r>
      <w:r w:rsidR="00BB6D79">
        <w:fldChar w:fldCharType="end"/>
      </w:r>
      <w:r>
        <w:t>: Danh sách các sản phẩm thực nghiệm</w:t>
      </w:r>
      <w:bookmarkEnd w:id="85"/>
    </w:p>
    <w:tbl>
      <w:tblPr>
        <w:tblStyle w:val="myTable"/>
        <w:tblW w:w="5000" w:type="pct"/>
        <w:tblLook w:val="04A0" w:firstRow="1" w:lastRow="0" w:firstColumn="1" w:lastColumn="0" w:noHBand="0" w:noVBand="1"/>
      </w:tblPr>
      <w:tblGrid>
        <w:gridCol w:w="679"/>
        <w:gridCol w:w="1775"/>
        <w:gridCol w:w="1386"/>
        <w:gridCol w:w="2003"/>
        <w:gridCol w:w="2925"/>
      </w:tblGrid>
      <w:tr w:rsidR="002C291B" w14:paraId="7B9574D7" w14:textId="77777777" w:rsidTr="002C29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 w:type="pct"/>
          </w:tcPr>
          <w:p w14:paraId="324997AF" w14:textId="083D87AE" w:rsidR="002C291B" w:rsidRDefault="002C291B" w:rsidP="002C291B">
            <w:r>
              <w:rPr>
                <w:rStyle w:val="Strong"/>
              </w:rPr>
              <w:t>STT</w:t>
            </w:r>
          </w:p>
        </w:tc>
        <w:tc>
          <w:tcPr>
            <w:tcW w:w="1012" w:type="pct"/>
          </w:tcPr>
          <w:p w14:paraId="4C4CF1C9" w14:textId="3B8ADECD" w:rsidR="002C291B" w:rsidRDefault="002C291B" w:rsidP="002C291B">
            <w:pPr>
              <w:cnfStyle w:val="100000000000" w:firstRow="1" w:lastRow="0" w:firstColumn="0" w:lastColumn="0" w:oddVBand="0" w:evenVBand="0" w:oddHBand="0" w:evenHBand="0" w:firstRowFirstColumn="0" w:firstRowLastColumn="0" w:lastRowFirstColumn="0" w:lastRowLastColumn="0"/>
            </w:pPr>
            <w:r>
              <w:rPr>
                <w:rStyle w:val="Strong"/>
              </w:rPr>
              <w:t>Tên sản phẩm</w:t>
            </w:r>
          </w:p>
        </w:tc>
        <w:tc>
          <w:tcPr>
            <w:tcW w:w="790" w:type="pct"/>
          </w:tcPr>
          <w:p w14:paraId="3EE4845C" w14:textId="599227FA" w:rsidR="002C291B" w:rsidRDefault="002C291B" w:rsidP="002C291B">
            <w:pPr>
              <w:cnfStyle w:val="100000000000" w:firstRow="1" w:lastRow="0" w:firstColumn="0" w:lastColumn="0" w:oddVBand="0" w:evenVBand="0" w:oddHBand="0" w:evenHBand="0" w:firstRowFirstColumn="0" w:firstRowLastColumn="0" w:lastRowFirstColumn="0" w:lastRowLastColumn="0"/>
            </w:pPr>
            <w:r>
              <w:rPr>
                <w:rStyle w:val="Strong"/>
              </w:rPr>
              <w:t>Giá (VND)</w:t>
            </w:r>
          </w:p>
        </w:tc>
        <w:tc>
          <w:tcPr>
            <w:tcW w:w="1142" w:type="pct"/>
          </w:tcPr>
          <w:p w14:paraId="5FB69D2E" w14:textId="571482ED" w:rsidR="002C291B" w:rsidRDefault="002C291B" w:rsidP="002C291B">
            <w:pPr>
              <w:cnfStyle w:val="100000000000" w:firstRow="1" w:lastRow="0" w:firstColumn="0" w:lastColumn="0" w:oddVBand="0" w:evenVBand="0" w:oddHBand="0" w:evenHBand="0" w:firstRowFirstColumn="0" w:firstRowLastColumn="0" w:lastRowFirstColumn="0" w:lastRowLastColumn="0"/>
            </w:pPr>
            <w:r>
              <w:rPr>
                <w:rStyle w:val="Strong"/>
              </w:rPr>
              <w:t>Hình ảnh</w:t>
            </w:r>
          </w:p>
        </w:tc>
        <w:tc>
          <w:tcPr>
            <w:tcW w:w="1668" w:type="pct"/>
          </w:tcPr>
          <w:p w14:paraId="7BB8CCCB" w14:textId="48EFA786" w:rsidR="002C291B" w:rsidRDefault="002C291B" w:rsidP="002C291B">
            <w:pPr>
              <w:cnfStyle w:val="100000000000" w:firstRow="1" w:lastRow="0" w:firstColumn="0" w:lastColumn="0" w:oddVBand="0" w:evenVBand="0" w:oddHBand="0" w:evenHBand="0" w:firstRowFirstColumn="0" w:firstRowLastColumn="0" w:lastRowFirstColumn="0" w:lastRowLastColumn="0"/>
            </w:pPr>
            <w:r>
              <w:rPr>
                <w:rStyle w:val="Strong"/>
              </w:rPr>
              <w:t>Mô tả ngắn gọn</w:t>
            </w:r>
          </w:p>
        </w:tc>
      </w:tr>
      <w:tr w:rsidR="002C291B" w14:paraId="6E172EF5"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2FB047EE" w14:textId="2CFA88F6" w:rsidR="002C291B" w:rsidRDefault="002C291B" w:rsidP="002C291B">
            <w:r>
              <w:rPr>
                <w:b/>
                <w:bCs/>
              </w:rPr>
              <w:t>1</w:t>
            </w:r>
          </w:p>
        </w:tc>
        <w:tc>
          <w:tcPr>
            <w:tcW w:w="1012" w:type="pct"/>
          </w:tcPr>
          <w:p w14:paraId="18C437A0" w14:textId="22651192" w:rsidR="002C291B" w:rsidRDefault="002C291B" w:rsidP="002C291B">
            <w:pPr>
              <w:cnfStyle w:val="000000000000" w:firstRow="0" w:lastRow="0" w:firstColumn="0" w:lastColumn="0" w:oddVBand="0" w:evenVBand="0" w:oddHBand="0" w:evenHBand="0" w:firstRowFirstColumn="0" w:firstRowLastColumn="0" w:lastRowFirstColumn="0" w:lastRowLastColumn="0"/>
            </w:pPr>
            <w:r>
              <w:t>Laptop Dell XPS 13</w:t>
            </w:r>
          </w:p>
        </w:tc>
        <w:tc>
          <w:tcPr>
            <w:tcW w:w="790" w:type="pct"/>
          </w:tcPr>
          <w:p w14:paraId="3A96B783" w14:textId="1A5FDD77" w:rsidR="002C291B" w:rsidRDefault="002C291B" w:rsidP="002C291B">
            <w:pPr>
              <w:cnfStyle w:val="000000000000" w:firstRow="0" w:lastRow="0" w:firstColumn="0" w:lastColumn="0" w:oddVBand="0" w:evenVBand="0" w:oddHBand="0" w:evenHBand="0" w:firstRowFirstColumn="0" w:firstRowLastColumn="0" w:lastRowFirstColumn="0" w:lastRowLastColumn="0"/>
            </w:pPr>
            <w:r>
              <w:t>32.490.000</w:t>
            </w:r>
          </w:p>
        </w:tc>
        <w:tc>
          <w:tcPr>
            <w:tcW w:w="1142" w:type="pct"/>
          </w:tcPr>
          <w:p w14:paraId="430AF3E2" w14:textId="6ABFE662" w:rsidR="002C291B" w:rsidRDefault="002C291B" w:rsidP="002C291B">
            <w:pPr>
              <w:cnfStyle w:val="000000000000" w:firstRow="0" w:lastRow="0" w:firstColumn="0" w:lastColumn="0" w:oddVBand="0" w:evenVBand="0" w:oddHBand="0" w:evenHBand="0" w:firstRowFirstColumn="0" w:firstRowLastColumn="0" w:lastRowFirstColumn="0" w:lastRowLastColumn="0"/>
            </w:pPr>
            <w:r>
              <w:t>dell-xps13.jpg</w:t>
            </w:r>
          </w:p>
        </w:tc>
        <w:tc>
          <w:tcPr>
            <w:tcW w:w="1668" w:type="pct"/>
          </w:tcPr>
          <w:p w14:paraId="163AF008" w14:textId="5EF63ABB" w:rsidR="002C291B" w:rsidRDefault="002C291B" w:rsidP="002C291B">
            <w:pPr>
              <w:cnfStyle w:val="000000000000" w:firstRow="0" w:lastRow="0" w:firstColumn="0" w:lastColumn="0" w:oddVBand="0" w:evenVBand="0" w:oddHBand="0" w:evenHBand="0" w:firstRowFirstColumn="0" w:firstRowLastColumn="0" w:lastRowFirstColumn="0" w:lastRowLastColumn="0"/>
            </w:pPr>
            <w:r>
              <w:t>Laptop doanh nhân cao cấp, màn hình InfinityEdge 13.4", chip Intel Core i7, RAM 16GB, SSD 512GB, thiết kế nhôm nguyên khối sang trọng.</w:t>
            </w:r>
          </w:p>
        </w:tc>
      </w:tr>
      <w:tr w:rsidR="002C291B" w14:paraId="2705B938"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0A7154DC" w14:textId="2737FED0" w:rsidR="002C291B" w:rsidRDefault="002C291B" w:rsidP="002C291B">
            <w:r>
              <w:rPr>
                <w:b/>
                <w:bCs/>
              </w:rPr>
              <w:t>2</w:t>
            </w:r>
          </w:p>
        </w:tc>
        <w:tc>
          <w:tcPr>
            <w:tcW w:w="1012" w:type="pct"/>
          </w:tcPr>
          <w:p w14:paraId="38D1261B" w14:textId="2A37341A" w:rsidR="002C291B" w:rsidRDefault="002C291B" w:rsidP="002C291B">
            <w:pPr>
              <w:cnfStyle w:val="000000000000" w:firstRow="0" w:lastRow="0" w:firstColumn="0" w:lastColumn="0" w:oddVBand="0" w:evenVBand="0" w:oddHBand="0" w:evenHBand="0" w:firstRowFirstColumn="0" w:firstRowLastColumn="0" w:lastRowFirstColumn="0" w:lastRowLastColumn="0"/>
            </w:pPr>
            <w:r>
              <w:t>MacBook Air M2</w:t>
            </w:r>
          </w:p>
        </w:tc>
        <w:tc>
          <w:tcPr>
            <w:tcW w:w="790" w:type="pct"/>
          </w:tcPr>
          <w:p w14:paraId="4AAFBDC3" w14:textId="22D68850" w:rsidR="002C291B" w:rsidRDefault="002C291B" w:rsidP="002C291B">
            <w:pPr>
              <w:cnfStyle w:val="000000000000" w:firstRow="0" w:lastRow="0" w:firstColumn="0" w:lastColumn="0" w:oddVBand="0" w:evenVBand="0" w:oddHBand="0" w:evenHBand="0" w:firstRowFirstColumn="0" w:firstRowLastColumn="0" w:lastRowFirstColumn="0" w:lastRowLastColumn="0"/>
            </w:pPr>
            <w:r>
              <w:t>28.990.000</w:t>
            </w:r>
          </w:p>
        </w:tc>
        <w:tc>
          <w:tcPr>
            <w:tcW w:w="1142" w:type="pct"/>
          </w:tcPr>
          <w:p w14:paraId="530FC784" w14:textId="1B3827C0" w:rsidR="002C291B" w:rsidRDefault="002C291B" w:rsidP="002C291B">
            <w:pPr>
              <w:cnfStyle w:val="000000000000" w:firstRow="0" w:lastRow="0" w:firstColumn="0" w:lastColumn="0" w:oddVBand="0" w:evenVBand="0" w:oddHBand="0" w:evenHBand="0" w:firstRowFirstColumn="0" w:firstRowLastColumn="0" w:lastRowFirstColumn="0" w:lastRowLastColumn="0"/>
            </w:pPr>
            <w:r>
              <w:t>macbook-air-m2.jpg</w:t>
            </w:r>
          </w:p>
        </w:tc>
        <w:tc>
          <w:tcPr>
            <w:tcW w:w="1668" w:type="pct"/>
          </w:tcPr>
          <w:p w14:paraId="1F65FF74" w14:textId="5459BD8D" w:rsidR="002C291B" w:rsidRDefault="002C291B" w:rsidP="002C291B">
            <w:pPr>
              <w:cnfStyle w:val="000000000000" w:firstRow="0" w:lastRow="0" w:firstColumn="0" w:lastColumn="0" w:oddVBand="0" w:evenVBand="0" w:oddHBand="0" w:evenHBand="0" w:firstRowFirstColumn="0" w:firstRowLastColumn="0" w:lastRowFirstColumn="0" w:lastRowLastColumn="0"/>
            </w:pPr>
            <w:r>
              <w:t>Thiết kế vuông vắn hiện đại, chip Apple M2 mạnh mẽ, màn hình Liquid Retina 13.6", pin 18 giờ, âm thanh Spatial Audio.</w:t>
            </w:r>
          </w:p>
        </w:tc>
      </w:tr>
      <w:tr w:rsidR="002C291B" w14:paraId="4C1E70E9"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219F560A" w14:textId="11C9AB08" w:rsidR="002C291B" w:rsidRDefault="002C291B" w:rsidP="002C291B">
            <w:r>
              <w:rPr>
                <w:b/>
                <w:bCs/>
              </w:rPr>
              <w:t>3</w:t>
            </w:r>
          </w:p>
        </w:tc>
        <w:tc>
          <w:tcPr>
            <w:tcW w:w="1012" w:type="pct"/>
          </w:tcPr>
          <w:p w14:paraId="78B4760D" w14:textId="00B31F76" w:rsidR="002C291B" w:rsidRDefault="002C291B" w:rsidP="002C291B">
            <w:pPr>
              <w:cnfStyle w:val="000000000000" w:firstRow="0" w:lastRow="0" w:firstColumn="0" w:lastColumn="0" w:oddVBand="0" w:evenVBand="0" w:oddHBand="0" w:evenHBand="0" w:firstRowFirstColumn="0" w:firstRowLastColumn="0" w:lastRowFirstColumn="0" w:lastRowLastColumn="0"/>
            </w:pPr>
            <w:r>
              <w:t>iPhone 15 Pro</w:t>
            </w:r>
          </w:p>
        </w:tc>
        <w:tc>
          <w:tcPr>
            <w:tcW w:w="790" w:type="pct"/>
          </w:tcPr>
          <w:p w14:paraId="3E21C84F" w14:textId="72CAA544" w:rsidR="002C291B" w:rsidRDefault="002C291B" w:rsidP="002C291B">
            <w:pPr>
              <w:cnfStyle w:val="000000000000" w:firstRow="0" w:lastRow="0" w:firstColumn="0" w:lastColumn="0" w:oddVBand="0" w:evenVBand="0" w:oddHBand="0" w:evenHBand="0" w:firstRowFirstColumn="0" w:firstRowLastColumn="0" w:lastRowFirstColumn="0" w:lastRowLastColumn="0"/>
            </w:pPr>
            <w:r>
              <w:t>24.990.000</w:t>
            </w:r>
          </w:p>
        </w:tc>
        <w:tc>
          <w:tcPr>
            <w:tcW w:w="1142" w:type="pct"/>
          </w:tcPr>
          <w:p w14:paraId="310E54A5" w14:textId="633312C5" w:rsidR="002C291B" w:rsidRDefault="002C291B" w:rsidP="002C291B">
            <w:pPr>
              <w:cnfStyle w:val="000000000000" w:firstRow="0" w:lastRow="0" w:firstColumn="0" w:lastColumn="0" w:oddVBand="0" w:evenVBand="0" w:oddHBand="0" w:evenHBand="0" w:firstRowFirstColumn="0" w:firstRowLastColumn="0" w:lastRowFirstColumn="0" w:lastRowLastColumn="0"/>
            </w:pPr>
            <w:r>
              <w:t>iphone15pro.jpg</w:t>
            </w:r>
          </w:p>
        </w:tc>
        <w:tc>
          <w:tcPr>
            <w:tcW w:w="1668" w:type="pct"/>
          </w:tcPr>
          <w:p w14:paraId="0DD1FE88" w14:textId="3963F8B1" w:rsidR="002C291B" w:rsidRDefault="002C291B" w:rsidP="002C291B">
            <w:pPr>
              <w:cnfStyle w:val="000000000000" w:firstRow="0" w:lastRow="0" w:firstColumn="0" w:lastColumn="0" w:oddVBand="0" w:evenVBand="0" w:oddHBand="0" w:evenHBand="0" w:firstRowFirstColumn="0" w:firstRowLastColumn="0" w:lastRowFirstColumn="0" w:lastRowLastColumn="0"/>
            </w:pPr>
            <w:r>
              <w:t>Vỏ Titanium siêu nhẹ, chip A17 Pro 3nm, camera 48MP, USB-C tốc độ cao, nút Action Button tùy biến.</w:t>
            </w:r>
          </w:p>
        </w:tc>
      </w:tr>
      <w:tr w:rsidR="002C291B" w14:paraId="6DE035B9"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46DE7BC0" w14:textId="4B487212" w:rsidR="002C291B" w:rsidRDefault="002C291B" w:rsidP="002C291B">
            <w:r>
              <w:rPr>
                <w:b/>
                <w:bCs/>
              </w:rPr>
              <w:lastRenderedPageBreak/>
              <w:t>4</w:t>
            </w:r>
          </w:p>
        </w:tc>
        <w:tc>
          <w:tcPr>
            <w:tcW w:w="1012" w:type="pct"/>
          </w:tcPr>
          <w:p w14:paraId="603E5E2C" w14:textId="354CF93A" w:rsidR="002C291B" w:rsidRDefault="002C291B" w:rsidP="002C291B">
            <w:pPr>
              <w:cnfStyle w:val="000000000000" w:firstRow="0" w:lastRow="0" w:firstColumn="0" w:lastColumn="0" w:oddVBand="0" w:evenVBand="0" w:oddHBand="0" w:evenHBand="0" w:firstRowFirstColumn="0" w:firstRowLastColumn="0" w:lastRowFirstColumn="0" w:lastRowLastColumn="0"/>
            </w:pPr>
            <w:r>
              <w:t>Samsung Galaxy S24 Ultra</w:t>
            </w:r>
          </w:p>
        </w:tc>
        <w:tc>
          <w:tcPr>
            <w:tcW w:w="790" w:type="pct"/>
          </w:tcPr>
          <w:p w14:paraId="53AFADA0" w14:textId="6501F3FE" w:rsidR="002C291B" w:rsidRDefault="002C291B" w:rsidP="002C291B">
            <w:pPr>
              <w:cnfStyle w:val="000000000000" w:firstRow="0" w:lastRow="0" w:firstColumn="0" w:lastColumn="0" w:oddVBand="0" w:evenVBand="0" w:oddHBand="0" w:evenHBand="0" w:firstRowFirstColumn="0" w:firstRowLastColumn="0" w:lastRowFirstColumn="0" w:lastRowLastColumn="0"/>
            </w:pPr>
            <w:r>
              <w:t>29.990.000</w:t>
            </w:r>
          </w:p>
        </w:tc>
        <w:tc>
          <w:tcPr>
            <w:tcW w:w="1142" w:type="pct"/>
          </w:tcPr>
          <w:p w14:paraId="15A4C5B1" w14:textId="16FA53E2" w:rsidR="002C291B" w:rsidRDefault="002C291B" w:rsidP="002C291B">
            <w:pPr>
              <w:cnfStyle w:val="000000000000" w:firstRow="0" w:lastRow="0" w:firstColumn="0" w:lastColumn="0" w:oddVBand="0" w:evenVBand="0" w:oddHBand="0" w:evenHBand="0" w:firstRowFirstColumn="0" w:firstRowLastColumn="0" w:lastRowFirstColumn="0" w:lastRowLastColumn="0"/>
            </w:pPr>
            <w:r>
              <w:t>galaxy-s24-ultra.jpg</w:t>
            </w:r>
          </w:p>
        </w:tc>
        <w:tc>
          <w:tcPr>
            <w:tcW w:w="1668" w:type="pct"/>
          </w:tcPr>
          <w:p w14:paraId="6D40E6B9" w14:textId="1C70BB34" w:rsidR="002C291B" w:rsidRDefault="002C291B" w:rsidP="002C291B">
            <w:pPr>
              <w:cnfStyle w:val="000000000000" w:firstRow="0" w:lastRow="0" w:firstColumn="0" w:lastColumn="0" w:oddVBand="0" w:evenVBand="0" w:oddHBand="0" w:evenHBand="0" w:firstRowFirstColumn="0" w:firstRowLastColumn="0" w:lastRowFirstColumn="0" w:lastRowLastColumn="0"/>
            </w:pPr>
            <w:r>
              <w:t>Màn hình 6.8" QHD+, camera 200MP, chip Snapdragon 8 Gen 3, bút S Pen, hệ sinh thái Galaxy AI.</w:t>
            </w:r>
          </w:p>
        </w:tc>
      </w:tr>
      <w:tr w:rsidR="002C291B" w14:paraId="3E324753"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4D79F769" w14:textId="2BCA72EA" w:rsidR="002C291B" w:rsidRDefault="002C291B" w:rsidP="002C291B">
            <w:r>
              <w:rPr>
                <w:b/>
                <w:bCs/>
              </w:rPr>
              <w:t>5</w:t>
            </w:r>
          </w:p>
        </w:tc>
        <w:tc>
          <w:tcPr>
            <w:tcW w:w="1012" w:type="pct"/>
          </w:tcPr>
          <w:p w14:paraId="5B156510" w14:textId="10A73741" w:rsidR="002C291B" w:rsidRDefault="002C291B" w:rsidP="002C291B">
            <w:pPr>
              <w:cnfStyle w:val="000000000000" w:firstRow="0" w:lastRow="0" w:firstColumn="0" w:lastColumn="0" w:oddVBand="0" w:evenVBand="0" w:oddHBand="0" w:evenHBand="0" w:firstRowFirstColumn="0" w:firstRowLastColumn="0" w:lastRowFirstColumn="0" w:lastRowLastColumn="0"/>
            </w:pPr>
            <w:r>
              <w:t>Sony WH-1000XM5</w:t>
            </w:r>
          </w:p>
        </w:tc>
        <w:tc>
          <w:tcPr>
            <w:tcW w:w="790" w:type="pct"/>
          </w:tcPr>
          <w:p w14:paraId="5ED3028F" w14:textId="79FF6D96" w:rsidR="002C291B" w:rsidRDefault="002C291B" w:rsidP="002C291B">
            <w:pPr>
              <w:cnfStyle w:val="000000000000" w:firstRow="0" w:lastRow="0" w:firstColumn="0" w:lastColumn="0" w:oddVBand="0" w:evenVBand="0" w:oddHBand="0" w:evenHBand="0" w:firstRowFirstColumn="0" w:firstRowLastColumn="0" w:lastRowFirstColumn="0" w:lastRowLastColumn="0"/>
            </w:pPr>
            <w:r>
              <w:t>8.490.000</w:t>
            </w:r>
          </w:p>
        </w:tc>
        <w:tc>
          <w:tcPr>
            <w:tcW w:w="1142" w:type="pct"/>
          </w:tcPr>
          <w:p w14:paraId="6016096E" w14:textId="571BFD71" w:rsidR="002C291B" w:rsidRDefault="002C291B" w:rsidP="002C291B">
            <w:pPr>
              <w:cnfStyle w:val="000000000000" w:firstRow="0" w:lastRow="0" w:firstColumn="0" w:lastColumn="0" w:oddVBand="0" w:evenVBand="0" w:oddHBand="0" w:evenHBand="0" w:firstRowFirstColumn="0" w:firstRowLastColumn="0" w:lastRowFirstColumn="0" w:lastRowLastColumn="0"/>
            </w:pPr>
            <w:r>
              <w:t>sony-wh1000xm5.jpg</w:t>
            </w:r>
          </w:p>
        </w:tc>
        <w:tc>
          <w:tcPr>
            <w:tcW w:w="1668" w:type="pct"/>
          </w:tcPr>
          <w:p w14:paraId="4874A6DD" w14:textId="67D6ABE5" w:rsidR="002C291B" w:rsidRDefault="002C291B" w:rsidP="002C291B">
            <w:pPr>
              <w:cnfStyle w:val="000000000000" w:firstRow="0" w:lastRow="0" w:firstColumn="0" w:lastColumn="0" w:oddVBand="0" w:evenVBand="0" w:oddHBand="0" w:evenHBand="0" w:firstRowFirstColumn="0" w:firstRowLastColumn="0" w:lastRowFirstColumn="0" w:lastRowLastColumn="0"/>
            </w:pPr>
            <w:r>
              <w:t>Tai nghe chống ồn chủ động, 8 micro, chip QN1 &amp; V1, âm thanh Hi-Res Audio, pin 30 giờ.</w:t>
            </w:r>
          </w:p>
        </w:tc>
      </w:tr>
      <w:tr w:rsidR="002C291B" w14:paraId="37A1E3D8"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29E7093B" w14:textId="318D53D9" w:rsidR="002C291B" w:rsidRDefault="002C291B" w:rsidP="002C291B">
            <w:r>
              <w:rPr>
                <w:b/>
                <w:bCs/>
              </w:rPr>
              <w:t>6</w:t>
            </w:r>
          </w:p>
        </w:tc>
        <w:tc>
          <w:tcPr>
            <w:tcW w:w="1012" w:type="pct"/>
          </w:tcPr>
          <w:p w14:paraId="1F59DA40" w14:textId="15D675A4" w:rsidR="002C291B" w:rsidRDefault="002C291B" w:rsidP="002C291B">
            <w:pPr>
              <w:cnfStyle w:val="000000000000" w:firstRow="0" w:lastRow="0" w:firstColumn="0" w:lastColumn="0" w:oddVBand="0" w:evenVBand="0" w:oddHBand="0" w:evenHBand="0" w:firstRowFirstColumn="0" w:firstRowLastColumn="0" w:lastRowFirstColumn="0" w:lastRowLastColumn="0"/>
            </w:pPr>
            <w:r>
              <w:t>Bose QuietComfort 45</w:t>
            </w:r>
          </w:p>
        </w:tc>
        <w:tc>
          <w:tcPr>
            <w:tcW w:w="790" w:type="pct"/>
          </w:tcPr>
          <w:p w14:paraId="55169D78" w14:textId="5F6BC4D5" w:rsidR="002C291B" w:rsidRDefault="002C291B" w:rsidP="002C291B">
            <w:pPr>
              <w:cnfStyle w:val="000000000000" w:firstRow="0" w:lastRow="0" w:firstColumn="0" w:lastColumn="0" w:oddVBand="0" w:evenVBand="0" w:oddHBand="0" w:evenHBand="0" w:firstRowFirstColumn="0" w:firstRowLastColumn="0" w:lastRowFirstColumn="0" w:lastRowLastColumn="0"/>
            </w:pPr>
            <w:r>
              <w:t>6.990.000</w:t>
            </w:r>
          </w:p>
        </w:tc>
        <w:tc>
          <w:tcPr>
            <w:tcW w:w="1142" w:type="pct"/>
          </w:tcPr>
          <w:p w14:paraId="5FA3E4BA" w14:textId="446AF852" w:rsidR="002C291B" w:rsidRDefault="002C291B" w:rsidP="002C291B">
            <w:pPr>
              <w:cnfStyle w:val="000000000000" w:firstRow="0" w:lastRow="0" w:firstColumn="0" w:lastColumn="0" w:oddVBand="0" w:evenVBand="0" w:oddHBand="0" w:evenHBand="0" w:firstRowFirstColumn="0" w:firstRowLastColumn="0" w:lastRowFirstColumn="0" w:lastRowLastColumn="0"/>
            </w:pPr>
            <w:r>
              <w:t>bose-qc45.jpg</w:t>
            </w:r>
          </w:p>
        </w:tc>
        <w:tc>
          <w:tcPr>
            <w:tcW w:w="1668" w:type="pct"/>
          </w:tcPr>
          <w:p w14:paraId="2D8A8F22" w14:textId="56C52C91" w:rsidR="002C291B" w:rsidRDefault="002C291B" w:rsidP="002C291B">
            <w:pPr>
              <w:cnfStyle w:val="000000000000" w:firstRow="0" w:lastRow="0" w:firstColumn="0" w:lastColumn="0" w:oddVBand="0" w:evenVBand="0" w:oddHBand="0" w:evenHBand="0" w:firstRowFirstColumn="0" w:firstRowLastColumn="0" w:lastRowFirstColumn="0" w:lastRowLastColumn="0"/>
            </w:pPr>
            <w:r>
              <w:t>Tai nghe chống ồn linh hoạt, chế độ Quiet/Aware, âm thanh TriPort, pin 24 giờ, sạc USB-C.</w:t>
            </w:r>
          </w:p>
        </w:tc>
      </w:tr>
      <w:tr w:rsidR="002C291B" w14:paraId="1BD9B741"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58AE9CCD" w14:textId="654B9B27" w:rsidR="002C291B" w:rsidRDefault="002C291B" w:rsidP="002C291B">
            <w:r>
              <w:rPr>
                <w:b/>
                <w:bCs/>
              </w:rPr>
              <w:t>7</w:t>
            </w:r>
          </w:p>
        </w:tc>
        <w:tc>
          <w:tcPr>
            <w:tcW w:w="1012" w:type="pct"/>
          </w:tcPr>
          <w:p w14:paraId="3DC23B51" w14:textId="208C1743" w:rsidR="002C291B" w:rsidRDefault="002C291B" w:rsidP="002C291B">
            <w:pPr>
              <w:cnfStyle w:val="000000000000" w:firstRow="0" w:lastRow="0" w:firstColumn="0" w:lastColumn="0" w:oddVBand="0" w:evenVBand="0" w:oddHBand="0" w:evenHBand="0" w:firstRowFirstColumn="0" w:firstRowLastColumn="0" w:lastRowFirstColumn="0" w:lastRowLastColumn="0"/>
            </w:pPr>
            <w:r>
              <w:t>Apple Watch Series 9</w:t>
            </w:r>
          </w:p>
        </w:tc>
        <w:tc>
          <w:tcPr>
            <w:tcW w:w="790" w:type="pct"/>
          </w:tcPr>
          <w:p w14:paraId="5F6A59E8" w14:textId="396534FD" w:rsidR="002C291B" w:rsidRDefault="002C291B" w:rsidP="002C291B">
            <w:pPr>
              <w:cnfStyle w:val="000000000000" w:firstRow="0" w:lastRow="0" w:firstColumn="0" w:lastColumn="0" w:oddVBand="0" w:evenVBand="0" w:oddHBand="0" w:evenHBand="0" w:firstRowFirstColumn="0" w:firstRowLastColumn="0" w:lastRowFirstColumn="0" w:lastRowLastColumn="0"/>
            </w:pPr>
            <w:r>
              <w:t>10.490.000</w:t>
            </w:r>
          </w:p>
        </w:tc>
        <w:tc>
          <w:tcPr>
            <w:tcW w:w="1142" w:type="pct"/>
          </w:tcPr>
          <w:p w14:paraId="0E07FE10" w14:textId="7AAEAAF8" w:rsidR="002C291B" w:rsidRDefault="002C291B" w:rsidP="002C291B">
            <w:pPr>
              <w:cnfStyle w:val="000000000000" w:firstRow="0" w:lastRow="0" w:firstColumn="0" w:lastColumn="0" w:oddVBand="0" w:evenVBand="0" w:oddHBand="0" w:evenHBand="0" w:firstRowFirstColumn="0" w:firstRowLastColumn="0" w:lastRowFirstColumn="0" w:lastRowLastColumn="0"/>
            </w:pPr>
            <w:r>
              <w:t>apple-watch-series9.jpg</w:t>
            </w:r>
          </w:p>
        </w:tc>
        <w:tc>
          <w:tcPr>
            <w:tcW w:w="1668" w:type="pct"/>
          </w:tcPr>
          <w:p w14:paraId="63AA6B0D" w14:textId="19E1DCDD" w:rsidR="002C291B" w:rsidRDefault="002C291B" w:rsidP="002C291B">
            <w:pPr>
              <w:cnfStyle w:val="000000000000" w:firstRow="0" w:lastRow="0" w:firstColumn="0" w:lastColumn="0" w:oddVBand="0" w:evenVBand="0" w:oddHBand="0" w:evenHBand="0" w:firstRowFirstColumn="0" w:firstRowLastColumn="0" w:lastRowFirstColumn="0" w:lastRowLastColumn="0"/>
            </w:pPr>
            <w:r>
              <w:t>Chip S9 mạnh mẽ, tính năng Double Tap, màn hình 2000 nits, cảm biến sức khỏe, thiết kế trung hòa carbon.</w:t>
            </w:r>
          </w:p>
        </w:tc>
      </w:tr>
      <w:tr w:rsidR="002C291B" w14:paraId="21EEE168"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0A57F0D0" w14:textId="08E2CC00" w:rsidR="002C291B" w:rsidRDefault="002C291B" w:rsidP="002C291B">
            <w:r>
              <w:rPr>
                <w:b/>
                <w:bCs/>
              </w:rPr>
              <w:t>8</w:t>
            </w:r>
          </w:p>
        </w:tc>
        <w:tc>
          <w:tcPr>
            <w:tcW w:w="1012" w:type="pct"/>
          </w:tcPr>
          <w:p w14:paraId="6ABE17E1" w14:textId="7FB8DAF0" w:rsidR="002C291B" w:rsidRDefault="002C291B" w:rsidP="002C291B">
            <w:pPr>
              <w:cnfStyle w:val="000000000000" w:firstRow="0" w:lastRow="0" w:firstColumn="0" w:lastColumn="0" w:oddVBand="0" w:evenVBand="0" w:oddHBand="0" w:evenHBand="0" w:firstRowFirstColumn="0" w:firstRowLastColumn="0" w:lastRowFirstColumn="0" w:lastRowLastColumn="0"/>
            </w:pPr>
            <w:r>
              <w:t>Samsung Galaxy Tab S9</w:t>
            </w:r>
          </w:p>
        </w:tc>
        <w:tc>
          <w:tcPr>
            <w:tcW w:w="790" w:type="pct"/>
          </w:tcPr>
          <w:p w14:paraId="19A6F50C" w14:textId="71B41934" w:rsidR="002C291B" w:rsidRDefault="002C291B" w:rsidP="002C291B">
            <w:pPr>
              <w:cnfStyle w:val="000000000000" w:firstRow="0" w:lastRow="0" w:firstColumn="0" w:lastColumn="0" w:oddVBand="0" w:evenVBand="0" w:oddHBand="0" w:evenHBand="0" w:firstRowFirstColumn="0" w:firstRowLastColumn="0" w:lastRowFirstColumn="0" w:lastRowLastColumn="0"/>
            </w:pPr>
            <w:r>
              <w:t>19.990.000</w:t>
            </w:r>
          </w:p>
        </w:tc>
        <w:tc>
          <w:tcPr>
            <w:tcW w:w="1142" w:type="pct"/>
          </w:tcPr>
          <w:p w14:paraId="35138CD3" w14:textId="2537CF03" w:rsidR="002C291B" w:rsidRDefault="002C291B" w:rsidP="002C291B">
            <w:pPr>
              <w:cnfStyle w:val="000000000000" w:firstRow="0" w:lastRow="0" w:firstColumn="0" w:lastColumn="0" w:oddVBand="0" w:evenVBand="0" w:oddHBand="0" w:evenHBand="0" w:firstRowFirstColumn="0" w:firstRowLastColumn="0" w:lastRowFirstColumn="0" w:lastRowLastColumn="0"/>
            </w:pPr>
            <w:r>
              <w:t>galaxy-tab-s9.jpg</w:t>
            </w:r>
          </w:p>
        </w:tc>
        <w:tc>
          <w:tcPr>
            <w:tcW w:w="1668" w:type="pct"/>
          </w:tcPr>
          <w:p w14:paraId="4A0E4EB9" w14:textId="690D67F3" w:rsidR="002C291B" w:rsidRDefault="002C291B" w:rsidP="002C291B">
            <w:pPr>
              <w:cnfStyle w:val="000000000000" w:firstRow="0" w:lastRow="0" w:firstColumn="0" w:lastColumn="0" w:oddVBand="0" w:evenVBand="0" w:oddHBand="0" w:evenHBand="0" w:firstRowFirstColumn="0" w:firstRowLastColumn="0" w:lastRowFirstColumn="0" w:lastRowLastColumn="0"/>
            </w:pPr>
            <w:r>
              <w:t>Máy tính bảng nhôm Armor Aluminum, màn hình AMOLED 11", chip Snapdragon 8 Gen 2, bút S Pen IP68.</w:t>
            </w:r>
          </w:p>
        </w:tc>
      </w:tr>
      <w:tr w:rsidR="002C291B" w14:paraId="327BDA89"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644A1038" w14:textId="4259C884" w:rsidR="002C291B" w:rsidRDefault="002C291B" w:rsidP="002C291B">
            <w:r>
              <w:rPr>
                <w:b/>
                <w:bCs/>
              </w:rPr>
              <w:t>9</w:t>
            </w:r>
          </w:p>
        </w:tc>
        <w:tc>
          <w:tcPr>
            <w:tcW w:w="1012" w:type="pct"/>
          </w:tcPr>
          <w:p w14:paraId="085D3274" w14:textId="096E57BC" w:rsidR="002C291B" w:rsidRDefault="002C291B" w:rsidP="002C291B">
            <w:pPr>
              <w:cnfStyle w:val="000000000000" w:firstRow="0" w:lastRow="0" w:firstColumn="0" w:lastColumn="0" w:oddVBand="0" w:evenVBand="0" w:oddHBand="0" w:evenHBand="0" w:firstRowFirstColumn="0" w:firstRowLastColumn="0" w:lastRowFirstColumn="0" w:lastRowLastColumn="0"/>
            </w:pPr>
            <w:r>
              <w:t>iPad Pro M2</w:t>
            </w:r>
          </w:p>
        </w:tc>
        <w:tc>
          <w:tcPr>
            <w:tcW w:w="790" w:type="pct"/>
          </w:tcPr>
          <w:p w14:paraId="7A653426" w14:textId="69286A5C" w:rsidR="002C291B" w:rsidRDefault="002C291B" w:rsidP="002C291B">
            <w:pPr>
              <w:cnfStyle w:val="000000000000" w:firstRow="0" w:lastRow="0" w:firstColumn="0" w:lastColumn="0" w:oddVBand="0" w:evenVBand="0" w:oddHBand="0" w:evenHBand="0" w:firstRowFirstColumn="0" w:firstRowLastColumn="0" w:lastRowFirstColumn="0" w:lastRowLastColumn="0"/>
            </w:pPr>
            <w:r>
              <w:t>26.990.000</w:t>
            </w:r>
          </w:p>
        </w:tc>
        <w:tc>
          <w:tcPr>
            <w:tcW w:w="1142" w:type="pct"/>
          </w:tcPr>
          <w:p w14:paraId="178E95DC" w14:textId="4E854BEC" w:rsidR="002C291B" w:rsidRDefault="002C291B" w:rsidP="002C291B">
            <w:pPr>
              <w:cnfStyle w:val="000000000000" w:firstRow="0" w:lastRow="0" w:firstColumn="0" w:lastColumn="0" w:oddVBand="0" w:evenVBand="0" w:oddHBand="0" w:evenHBand="0" w:firstRowFirstColumn="0" w:firstRowLastColumn="0" w:lastRowFirstColumn="0" w:lastRowLastColumn="0"/>
            </w:pPr>
            <w:r>
              <w:t>ipad-pro-m2.jpg</w:t>
            </w:r>
          </w:p>
        </w:tc>
        <w:tc>
          <w:tcPr>
            <w:tcW w:w="1668" w:type="pct"/>
          </w:tcPr>
          <w:p w14:paraId="5417DCBB" w14:textId="6ABE8A47" w:rsidR="002C291B" w:rsidRDefault="002C291B" w:rsidP="002C291B">
            <w:pPr>
              <w:cnfStyle w:val="000000000000" w:firstRow="0" w:lastRow="0" w:firstColumn="0" w:lastColumn="0" w:oddVBand="0" w:evenVBand="0" w:oddHBand="0" w:evenHBand="0" w:firstRowFirstColumn="0" w:firstRowLastColumn="0" w:lastRowFirstColumn="0" w:lastRowLastColumn="0"/>
            </w:pPr>
            <w:r>
              <w:t>Chip M2 mạnh mẽ, màn hình Liquid Retina XDR 12.9", hỗ trợ Apple Pencil Hover, camera LiDAR.</w:t>
            </w:r>
          </w:p>
        </w:tc>
      </w:tr>
      <w:tr w:rsidR="002C291B" w14:paraId="0C50AD03"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547B8320" w14:textId="2ACBB510" w:rsidR="002C291B" w:rsidRDefault="002C291B" w:rsidP="002C291B">
            <w:r>
              <w:rPr>
                <w:b/>
                <w:bCs/>
              </w:rPr>
              <w:t>10</w:t>
            </w:r>
          </w:p>
        </w:tc>
        <w:tc>
          <w:tcPr>
            <w:tcW w:w="1012" w:type="pct"/>
          </w:tcPr>
          <w:p w14:paraId="216235CC" w14:textId="63EDF689" w:rsidR="002C291B" w:rsidRDefault="002C291B" w:rsidP="002C291B">
            <w:pPr>
              <w:cnfStyle w:val="000000000000" w:firstRow="0" w:lastRow="0" w:firstColumn="0" w:lastColumn="0" w:oddVBand="0" w:evenVBand="0" w:oddHBand="0" w:evenHBand="0" w:firstRowFirstColumn="0" w:firstRowLastColumn="0" w:lastRowFirstColumn="0" w:lastRowLastColumn="0"/>
            </w:pPr>
            <w:r>
              <w:t>Kindle Paperwhite</w:t>
            </w:r>
          </w:p>
        </w:tc>
        <w:tc>
          <w:tcPr>
            <w:tcW w:w="790" w:type="pct"/>
          </w:tcPr>
          <w:p w14:paraId="4FB69E69" w14:textId="3B17C9CD" w:rsidR="002C291B" w:rsidRDefault="002C291B" w:rsidP="002C291B">
            <w:pPr>
              <w:cnfStyle w:val="000000000000" w:firstRow="0" w:lastRow="0" w:firstColumn="0" w:lastColumn="0" w:oddVBand="0" w:evenVBand="0" w:oddHBand="0" w:evenHBand="0" w:firstRowFirstColumn="0" w:firstRowLastColumn="0" w:lastRowFirstColumn="0" w:lastRowLastColumn="0"/>
            </w:pPr>
            <w:r>
              <w:t>3.690.000</w:t>
            </w:r>
          </w:p>
        </w:tc>
        <w:tc>
          <w:tcPr>
            <w:tcW w:w="1142" w:type="pct"/>
          </w:tcPr>
          <w:p w14:paraId="2BE8110A" w14:textId="1AA583C2" w:rsidR="002C291B" w:rsidRDefault="002C291B" w:rsidP="002C291B">
            <w:pPr>
              <w:cnfStyle w:val="000000000000" w:firstRow="0" w:lastRow="0" w:firstColumn="0" w:lastColumn="0" w:oddVBand="0" w:evenVBand="0" w:oddHBand="0" w:evenHBand="0" w:firstRowFirstColumn="0" w:firstRowLastColumn="0" w:lastRowFirstColumn="0" w:lastRowLastColumn="0"/>
            </w:pPr>
            <w:r>
              <w:t>kindle-paperwhite.jpg</w:t>
            </w:r>
          </w:p>
        </w:tc>
        <w:tc>
          <w:tcPr>
            <w:tcW w:w="1668" w:type="pct"/>
          </w:tcPr>
          <w:p w14:paraId="00E27FE2" w14:textId="5ABC6B7D" w:rsidR="002C291B" w:rsidRDefault="002C291B" w:rsidP="002C291B">
            <w:pPr>
              <w:cnfStyle w:val="000000000000" w:firstRow="0" w:lastRow="0" w:firstColumn="0" w:lastColumn="0" w:oddVBand="0" w:evenVBand="0" w:oddHBand="0" w:evenHBand="0" w:firstRowFirstColumn="0" w:firstRowLastColumn="0" w:lastRowFirstColumn="0" w:lastRowLastColumn="0"/>
            </w:pPr>
            <w:r>
              <w:t>Màn hình E-ink 6.8", chống nước IPX8, pin nhiều tuần, ánh sáng điều chỉnh nhiệt độ màu.</w:t>
            </w:r>
          </w:p>
        </w:tc>
      </w:tr>
      <w:tr w:rsidR="002C291B" w14:paraId="1D923E47"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0E0A1081" w14:textId="0974753A" w:rsidR="002C291B" w:rsidRDefault="002C291B" w:rsidP="002C291B">
            <w:r>
              <w:rPr>
                <w:b/>
                <w:bCs/>
              </w:rPr>
              <w:t>11</w:t>
            </w:r>
          </w:p>
        </w:tc>
        <w:tc>
          <w:tcPr>
            <w:tcW w:w="1012" w:type="pct"/>
          </w:tcPr>
          <w:p w14:paraId="3327DD9F" w14:textId="53C1EB3D" w:rsidR="002C291B" w:rsidRDefault="002C291B" w:rsidP="002C291B">
            <w:pPr>
              <w:cnfStyle w:val="000000000000" w:firstRow="0" w:lastRow="0" w:firstColumn="0" w:lastColumn="0" w:oddVBand="0" w:evenVBand="0" w:oddHBand="0" w:evenHBand="0" w:firstRowFirstColumn="0" w:firstRowLastColumn="0" w:lastRowFirstColumn="0" w:lastRowLastColumn="0"/>
            </w:pPr>
            <w:r>
              <w:t>Logitech MX Master 3S</w:t>
            </w:r>
          </w:p>
        </w:tc>
        <w:tc>
          <w:tcPr>
            <w:tcW w:w="790" w:type="pct"/>
          </w:tcPr>
          <w:p w14:paraId="1B6DFA2A" w14:textId="516A73B4" w:rsidR="002C291B" w:rsidRDefault="002C291B" w:rsidP="002C291B">
            <w:pPr>
              <w:cnfStyle w:val="000000000000" w:firstRow="0" w:lastRow="0" w:firstColumn="0" w:lastColumn="0" w:oddVBand="0" w:evenVBand="0" w:oddHBand="0" w:evenHBand="0" w:firstRowFirstColumn="0" w:firstRowLastColumn="0" w:lastRowFirstColumn="0" w:lastRowLastColumn="0"/>
            </w:pPr>
            <w:r>
              <w:t>2.490.000</w:t>
            </w:r>
          </w:p>
        </w:tc>
        <w:tc>
          <w:tcPr>
            <w:tcW w:w="1142" w:type="pct"/>
          </w:tcPr>
          <w:p w14:paraId="6522CD79" w14:textId="7BE5937C" w:rsidR="002C291B" w:rsidRDefault="002C291B" w:rsidP="002C291B">
            <w:pPr>
              <w:cnfStyle w:val="000000000000" w:firstRow="0" w:lastRow="0" w:firstColumn="0" w:lastColumn="0" w:oddVBand="0" w:evenVBand="0" w:oddHBand="0" w:evenHBand="0" w:firstRowFirstColumn="0" w:firstRowLastColumn="0" w:lastRowFirstColumn="0" w:lastRowLastColumn="0"/>
            </w:pPr>
            <w:r>
              <w:t>logitech-mx-master-3s.jpg</w:t>
            </w:r>
          </w:p>
        </w:tc>
        <w:tc>
          <w:tcPr>
            <w:tcW w:w="1668" w:type="pct"/>
          </w:tcPr>
          <w:p w14:paraId="03318399" w14:textId="3157E6BF" w:rsidR="002C291B" w:rsidRDefault="002C291B" w:rsidP="002C291B">
            <w:pPr>
              <w:cnfStyle w:val="000000000000" w:firstRow="0" w:lastRow="0" w:firstColumn="0" w:lastColumn="0" w:oddVBand="0" w:evenVBand="0" w:oddHBand="0" w:evenHBand="0" w:firstRowFirstColumn="0" w:firstRowLastColumn="0" w:lastRowFirstColumn="0" w:lastRowLastColumn="0"/>
            </w:pPr>
            <w:r>
              <w:t>Chuột không dây công thái học, click yên tĩnh, cảm biến 8000 DPI, con lăn MagSpeed, kết nối 3 thiết bị.</w:t>
            </w:r>
          </w:p>
        </w:tc>
      </w:tr>
      <w:tr w:rsidR="002C291B" w14:paraId="4B0E44D0"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0E6BFE65" w14:textId="143BFA0B" w:rsidR="002C291B" w:rsidRDefault="002C291B" w:rsidP="002C291B">
            <w:r>
              <w:rPr>
                <w:b/>
                <w:bCs/>
              </w:rPr>
              <w:t>12</w:t>
            </w:r>
          </w:p>
        </w:tc>
        <w:tc>
          <w:tcPr>
            <w:tcW w:w="1012" w:type="pct"/>
          </w:tcPr>
          <w:p w14:paraId="600B0F94" w14:textId="5BF42481" w:rsidR="002C291B" w:rsidRDefault="002C291B" w:rsidP="002C291B">
            <w:pPr>
              <w:cnfStyle w:val="000000000000" w:firstRow="0" w:lastRow="0" w:firstColumn="0" w:lastColumn="0" w:oddVBand="0" w:evenVBand="0" w:oddHBand="0" w:evenHBand="0" w:firstRowFirstColumn="0" w:firstRowLastColumn="0" w:lastRowFirstColumn="0" w:lastRowLastColumn="0"/>
            </w:pPr>
            <w:r>
              <w:t>Razer BlackWidow V4</w:t>
            </w:r>
          </w:p>
        </w:tc>
        <w:tc>
          <w:tcPr>
            <w:tcW w:w="790" w:type="pct"/>
          </w:tcPr>
          <w:p w14:paraId="23618506" w14:textId="40293EA8" w:rsidR="002C291B" w:rsidRDefault="002C291B" w:rsidP="002C291B">
            <w:pPr>
              <w:cnfStyle w:val="000000000000" w:firstRow="0" w:lastRow="0" w:firstColumn="0" w:lastColumn="0" w:oddVBand="0" w:evenVBand="0" w:oddHBand="0" w:evenHBand="0" w:firstRowFirstColumn="0" w:firstRowLastColumn="0" w:lastRowFirstColumn="0" w:lastRowLastColumn="0"/>
            </w:pPr>
            <w:r>
              <w:t>4.390.000</w:t>
            </w:r>
          </w:p>
        </w:tc>
        <w:tc>
          <w:tcPr>
            <w:tcW w:w="1142" w:type="pct"/>
          </w:tcPr>
          <w:p w14:paraId="6F38EC00" w14:textId="09558C0D" w:rsidR="002C291B" w:rsidRDefault="002C291B" w:rsidP="002C291B">
            <w:pPr>
              <w:cnfStyle w:val="000000000000" w:firstRow="0" w:lastRow="0" w:firstColumn="0" w:lastColumn="0" w:oddVBand="0" w:evenVBand="0" w:oddHBand="0" w:evenHBand="0" w:firstRowFirstColumn="0" w:firstRowLastColumn="0" w:lastRowFirstColumn="0" w:lastRowLastColumn="0"/>
            </w:pPr>
            <w:r>
              <w:t>razer-blackwidow-v4.jpg</w:t>
            </w:r>
          </w:p>
        </w:tc>
        <w:tc>
          <w:tcPr>
            <w:tcW w:w="1668" w:type="pct"/>
          </w:tcPr>
          <w:p w14:paraId="75C2BE5F" w14:textId="31EA7A1B" w:rsidR="002C291B" w:rsidRDefault="002C291B" w:rsidP="002C291B">
            <w:pPr>
              <w:cnfStyle w:val="000000000000" w:firstRow="0" w:lastRow="0" w:firstColumn="0" w:lastColumn="0" w:oddVBand="0" w:evenVBand="0" w:oddHBand="0" w:evenHBand="0" w:firstRowFirstColumn="0" w:firstRowLastColumn="0" w:lastRowFirstColumn="0" w:lastRowLastColumn="0"/>
            </w:pPr>
            <w:r>
              <w:t>Bàn phím cơ Razer Green Switch, khung nhôm, đèn RGB Chroma, phím macro, kê tay da cao cấp.</w:t>
            </w:r>
          </w:p>
        </w:tc>
      </w:tr>
      <w:tr w:rsidR="002C291B" w14:paraId="58C323C1"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7D72B49A" w14:textId="0B5B3E2B" w:rsidR="002C291B" w:rsidRDefault="002C291B" w:rsidP="002C291B">
            <w:r>
              <w:rPr>
                <w:b/>
                <w:bCs/>
              </w:rPr>
              <w:lastRenderedPageBreak/>
              <w:t>13</w:t>
            </w:r>
          </w:p>
        </w:tc>
        <w:tc>
          <w:tcPr>
            <w:tcW w:w="1012" w:type="pct"/>
          </w:tcPr>
          <w:p w14:paraId="34877E5E" w14:textId="466CC1BA" w:rsidR="002C291B" w:rsidRDefault="002C291B" w:rsidP="002C291B">
            <w:pPr>
              <w:cnfStyle w:val="000000000000" w:firstRow="0" w:lastRow="0" w:firstColumn="0" w:lastColumn="0" w:oddVBand="0" w:evenVBand="0" w:oddHBand="0" w:evenHBand="0" w:firstRowFirstColumn="0" w:firstRowLastColumn="0" w:lastRowFirstColumn="0" w:lastRowLastColumn="0"/>
            </w:pPr>
            <w:r>
              <w:t>Sony PlayStation 5</w:t>
            </w:r>
          </w:p>
        </w:tc>
        <w:tc>
          <w:tcPr>
            <w:tcW w:w="790" w:type="pct"/>
          </w:tcPr>
          <w:p w14:paraId="4D07B0E4" w14:textId="5550C8B2" w:rsidR="002C291B" w:rsidRDefault="002C291B" w:rsidP="002C291B">
            <w:pPr>
              <w:cnfStyle w:val="000000000000" w:firstRow="0" w:lastRow="0" w:firstColumn="0" w:lastColumn="0" w:oddVBand="0" w:evenVBand="0" w:oddHBand="0" w:evenHBand="0" w:firstRowFirstColumn="0" w:firstRowLastColumn="0" w:lastRowFirstColumn="0" w:lastRowLastColumn="0"/>
            </w:pPr>
            <w:r>
              <w:t>12.490.000</w:t>
            </w:r>
          </w:p>
        </w:tc>
        <w:tc>
          <w:tcPr>
            <w:tcW w:w="1142" w:type="pct"/>
          </w:tcPr>
          <w:p w14:paraId="3B1A0560" w14:textId="1730437C" w:rsidR="002C291B" w:rsidRDefault="002C291B" w:rsidP="002C291B">
            <w:pPr>
              <w:cnfStyle w:val="000000000000" w:firstRow="0" w:lastRow="0" w:firstColumn="0" w:lastColumn="0" w:oddVBand="0" w:evenVBand="0" w:oddHBand="0" w:evenHBand="0" w:firstRowFirstColumn="0" w:firstRowLastColumn="0" w:lastRowFirstColumn="0" w:lastRowLastColumn="0"/>
            </w:pPr>
            <w:r>
              <w:t>ps5.jpg</w:t>
            </w:r>
          </w:p>
        </w:tc>
        <w:tc>
          <w:tcPr>
            <w:tcW w:w="1668" w:type="pct"/>
          </w:tcPr>
          <w:p w14:paraId="704D18F3" w14:textId="3199B853" w:rsidR="002C291B" w:rsidRDefault="002C291B" w:rsidP="002C291B">
            <w:pPr>
              <w:cnfStyle w:val="000000000000" w:firstRow="0" w:lastRow="0" w:firstColumn="0" w:lastColumn="0" w:oddVBand="0" w:evenVBand="0" w:oddHBand="0" w:evenHBand="0" w:firstRowFirstColumn="0" w:firstRowLastColumn="0" w:lastRowFirstColumn="0" w:lastRowLastColumn="0"/>
            </w:pPr>
            <w:r>
              <w:t>Máy chơi game thế hệ mới, CPU/GPU AMD Zen 2 &amp; RDNA 2, SSD NVMe siêu tốc, hỗ trợ Ray Tracing.</w:t>
            </w:r>
          </w:p>
        </w:tc>
      </w:tr>
      <w:tr w:rsidR="002C291B" w14:paraId="7D2D18E1"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513F7828" w14:textId="423C50F9" w:rsidR="002C291B" w:rsidRDefault="002C291B" w:rsidP="002C291B">
            <w:r>
              <w:t>14</w:t>
            </w:r>
          </w:p>
        </w:tc>
        <w:tc>
          <w:tcPr>
            <w:tcW w:w="1012" w:type="pct"/>
          </w:tcPr>
          <w:p w14:paraId="0AF17698" w14:textId="1EFB3DE5" w:rsidR="002C291B" w:rsidRDefault="002C291B" w:rsidP="002C291B">
            <w:pPr>
              <w:cnfStyle w:val="000000000000" w:firstRow="0" w:lastRow="0" w:firstColumn="0" w:lastColumn="0" w:oddVBand="0" w:evenVBand="0" w:oddHBand="0" w:evenHBand="0" w:firstRowFirstColumn="0" w:firstRowLastColumn="0" w:lastRowFirstColumn="0" w:lastRowLastColumn="0"/>
            </w:pPr>
            <w:r>
              <w:t>Xbox Series X</w:t>
            </w:r>
          </w:p>
        </w:tc>
        <w:tc>
          <w:tcPr>
            <w:tcW w:w="790" w:type="pct"/>
          </w:tcPr>
          <w:p w14:paraId="6C5F5372" w14:textId="27824113" w:rsidR="002C291B" w:rsidRDefault="002C291B" w:rsidP="002C291B">
            <w:pPr>
              <w:cnfStyle w:val="000000000000" w:firstRow="0" w:lastRow="0" w:firstColumn="0" w:lastColumn="0" w:oddVBand="0" w:evenVBand="0" w:oddHBand="0" w:evenHBand="0" w:firstRowFirstColumn="0" w:firstRowLastColumn="0" w:lastRowFirstColumn="0" w:lastRowLastColumn="0"/>
            </w:pPr>
            <w:r>
              <w:t>12.990.000</w:t>
            </w:r>
          </w:p>
        </w:tc>
        <w:tc>
          <w:tcPr>
            <w:tcW w:w="1142" w:type="pct"/>
          </w:tcPr>
          <w:p w14:paraId="20113F64" w14:textId="4B07494C" w:rsidR="002C291B" w:rsidRDefault="002C291B" w:rsidP="002C291B">
            <w:pPr>
              <w:cnfStyle w:val="000000000000" w:firstRow="0" w:lastRow="0" w:firstColumn="0" w:lastColumn="0" w:oddVBand="0" w:evenVBand="0" w:oddHBand="0" w:evenHBand="0" w:firstRowFirstColumn="0" w:firstRowLastColumn="0" w:lastRowFirstColumn="0" w:lastRowLastColumn="0"/>
            </w:pPr>
            <w:r>
              <w:t>xbox-series-x.jpg</w:t>
            </w:r>
          </w:p>
        </w:tc>
        <w:tc>
          <w:tcPr>
            <w:tcW w:w="1668" w:type="pct"/>
          </w:tcPr>
          <w:p w14:paraId="50B9A649" w14:textId="7193C8D1" w:rsidR="002C291B" w:rsidRDefault="002C291B" w:rsidP="002C291B">
            <w:pPr>
              <w:cnfStyle w:val="000000000000" w:firstRow="0" w:lastRow="0" w:firstColumn="0" w:lastColumn="0" w:oddVBand="0" w:evenVBand="0" w:oddHBand="0" w:evenHBand="0" w:firstRowFirstColumn="0" w:firstRowLastColumn="0" w:lastRowFirstColumn="0" w:lastRowLastColumn="0"/>
            </w:pPr>
            <w:r>
              <w:t>Máy chơi game mạnh mẽ của Microsoft, thiết kế tối giản, chip AMD RDNA2 &amp; Zen2, hỗ trợ 4K 60fps/120fps, SSD NVMe 1TB, Quick Resume, Dolby Vision/Atmos.</w:t>
            </w:r>
          </w:p>
        </w:tc>
      </w:tr>
      <w:tr w:rsidR="002C291B" w14:paraId="650621A0"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46207230" w14:textId="4D8BDC75" w:rsidR="002C291B" w:rsidRDefault="002C291B" w:rsidP="002C291B">
            <w:r>
              <w:t>15</w:t>
            </w:r>
          </w:p>
        </w:tc>
        <w:tc>
          <w:tcPr>
            <w:tcW w:w="1012" w:type="pct"/>
          </w:tcPr>
          <w:p w14:paraId="65C97E6A" w14:textId="099548F4" w:rsidR="002C291B" w:rsidRDefault="002C291B" w:rsidP="002C291B">
            <w:pPr>
              <w:cnfStyle w:val="000000000000" w:firstRow="0" w:lastRow="0" w:firstColumn="0" w:lastColumn="0" w:oddVBand="0" w:evenVBand="0" w:oddHBand="0" w:evenHBand="0" w:firstRowFirstColumn="0" w:firstRowLastColumn="0" w:lastRowFirstColumn="0" w:lastRowLastColumn="0"/>
            </w:pPr>
            <w:r>
              <w:t>Nintendo Switch OLED</w:t>
            </w:r>
          </w:p>
        </w:tc>
        <w:tc>
          <w:tcPr>
            <w:tcW w:w="790" w:type="pct"/>
          </w:tcPr>
          <w:p w14:paraId="7E03A6AF" w14:textId="3F1C60F4" w:rsidR="002C291B" w:rsidRDefault="002C291B" w:rsidP="002C291B">
            <w:pPr>
              <w:cnfStyle w:val="000000000000" w:firstRow="0" w:lastRow="0" w:firstColumn="0" w:lastColumn="0" w:oddVBand="0" w:evenVBand="0" w:oddHBand="0" w:evenHBand="0" w:firstRowFirstColumn="0" w:firstRowLastColumn="0" w:lastRowFirstColumn="0" w:lastRowLastColumn="0"/>
            </w:pPr>
            <w:r>
              <w:t>8.190.000</w:t>
            </w:r>
          </w:p>
        </w:tc>
        <w:tc>
          <w:tcPr>
            <w:tcW w:w="1142" w:type="pct"/>
          </w:tcPr>
          <w:p w14:paraId="6D1E8347" w14:textId="3EC03FD7" w:rsidR="002C291B" w:rsidRDefault="002C291B" w:rsidP="002C291B">
            <w:pPr>
              <w:cnfStyle w:val="000000000000" w:firstRow="0" w:lastRow="0" w:firstColumn="0" w:lastColumn="0" w:oddVBand="0" w:evenVBand="0" w:oddHBand="0" w:evenHBand="0" w:firstRowFirstColumn="0" w:firstRowLastColumn="0" w:lastRowFirstColumn="0" w:lastRowLastColumn="0"/>
            </w:pPr>
            <w:r>
              <w:t>switch-oled.jpg</w:t>
            </w:r>
          </w:p>
        </w:tc>
        <w:tc>
          <w:tcPr>
            <w:tcW w:w="1668" w:type="pct"/>
          </w:tcPr>
          <w:p w14:paraId="469F36CD" w14:textId="705DF4B8" w:rsidR="002C291B" w:rsidRDefault="002C291B" w:rsidP="002C291B">
            <w:pPr>
              <w:cnfStyle w:val="000000000000" w:firstRow="0" w:lastRow="0" w:firstColumn="0" w:lastColumn="0" w:oddVBand="0" w:evenVBand="0" w:oddHBand="0" w:evenHBand="0" w:firstRowFirstColumn="0" w:firstRowLastColumn="0" w:lastRowFirstColumn="0" w:lastRowLastColumn="0"/>
            </w:pPr>
            <w:r>
              <w:t>Máy chơi game lai, màn hình OLED 7", ba chế độ chơi (Cầm tay, Để bàn, TV), dock có cổng LAN, loa cải tiến, bộ nhớ 64GB.</w:t>
            </w:r>
          </w:p>
        </w:tc>
      </w:tr>
      <w:tr w:rsidR="002C291B" w14:paraId="2E5BA1C9"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3744D815" w14:textId="5F8219F9" w:rsidR="002C291B" w:rsidRDefault="002C291B" w:rsidP="002C291B">
            <w:r>
              <w:t>16</w:t>
            </w:r>
          </w:p>
        </w:tc>
        <w:tc>
          <w:tcPr>
            <w:tcW w:w="1012" w:type="pct"/>
          </w:tcPr>
          <w:p w14:paraId="6722791D" w14:textId="1D2B4B49" w:rsidR="002C291B" w:rsidRDefault="002C291B" w:rsidP="002C291B">
            <w:pPr>
              <w:cnfStyle w:val="000000000000" w:firstRow="0" w:lastRow="0" w:firstColumn="0" w:lastColumn="0" w:oddVBand="0" w:evenVBand="0" w:oddHBand="0" w:evenHBand="0" w:firstRowFirstColumn="0" w:firstRowLastColumn="0" w:lastRowFirstColumn="0" w:lastRowLastColumn="0"/>
            </w:pPr>
            <w:r>
              <w:t>DJI Mini 3 Pro</w:t>
            </w:r>
          </w:p>
        </w:tc>
        <w:tc>
          <w:tcPr>
            <w:tcW w:w="790" w:type="pct"/>
          </w:tcPr>
          <w:p w14:paraId="308D456C" w14:textId="20F40397" w:rsidR="002C291B" w:rsidRDefault="002C291B" w:rsidP="002C291B">
            <w:pPr>
              <w:cnfStyle w:val="000000000000" w:firstRow="0" w:lastRow="0" w:firstColumn="0" w:lastColumn="0" w:oddVBand="0" w:evenVBand="0" w:oddHBand="0" w:evenHBand="0" w:firstRowFirstColumn="0" w:firstRowLastColumn="0" w:lastRowFirstColumn="0" w:lastRowLastColumn="0"/>
            </w:pPr>
            <w:r>
              <w:t>18.490.000</w:t>
            </w:r>
          </w:p>
        </w:tc>
        <w:tc>
          <w:tcPr>
            <w:tcW w:w="1142" w:type="pct"/>
          </w:tcPr>
          <w:p w14:paraId="36AD0BB0" w14:textId="4C3A8A0D" w:rsidR="002C291B" w:rsidRDefault="002C291B" w:rsidP="002C291B">
            <w:pPr>
              <w:cnfStyle w:val="000000000000" w:firstRow="0" w:lastRow="0" w:firstColumn="0" w:lastColumn="0" w:oddVBand="0" w:evenVBand="0" w:oddHBand="0" w:evenHBand="0" w:firstRowFirstColumn="0" w:firstRowLastColumn="0" w:lastRowFirstColumn="0" w:lastRowLastColumn="0"/>
            </w:pPr>
            <w:r>
              <w:t>dji-mini-3-pro.jpg</w:t>
            </w:r>
          </w:p>
        </w:tc>
        <w:tc>
          <w:tcPr>
            <w:tcW w:w="1668" w:type="pct"/>
          </w:tcPr>
          <w:p w14:paraId="27A63568" w14:textId="7CCEF886" w:rsidR="002C291B" w:rsidRDefault="002C291B" w:rsidP="002C291B">
            <w:pPr>
              <w:cnfStyle w:val="000000000000" w:firstRow="0" w:lastRow="0" w:firstColumn="0" w:lastColumn="0" w:oddVBand="0" w:evenVBand="0" w:oddHBand="0" w:evenHBand="0" w:firstRowFirstColumn="0" w:firstRowLastColumn="0" w:lastRowFirstColumn="0" w:lastRowLastColumn="0"/>
            </w:pPr>
            <w:r>
              <w:t>Flycam siêu nhẹ &lt;250g, camera CMOS 1/1.3", quay 4K HDR 60fps, chụp 48MP, gimbal chống rung 3 trục, cảm biến tránh vật cản, thời lượng bay 34 phút.</w:t>
            </w:r>
          </w:p>
        </w:tc>
      </w:tr>
      <w:tr w:rsidR="002C291B" w14:paraId="76D6D930"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0C5A6F0B" w14:textId="2B212AC9" w:rsidR="002C291B" w:rsidRDefault="002C291B" w:rsidP="002C291B">
            <w:r>
              <w:t>17</w:t>
            </w:r>
          </w:p>
        </w:tc>
        <w:tc>
          <w:tcPr>
            <w:tcW w:w="1012" w:type="pct"/>
          </w:tcPr>
          <w:p w14:paraId="0462B65E" w14:textId="32732F78" w:rsidR="002C291B" w:rsidRDefault="002C291B" w:rsidP="002C291B">
            <w:pPr>
              <w:cnfStyle w:val="000000000000" w:firstRow="0" w:lastRow="0" w:firstColumn="0" w:lastColumn="0" w:oddVBand="0" w:evenVBand="0" w:oddHBand="0" w:evenHBand="0" w:firstRowFirstColumn="0" w:firstRowLastColumn="0" w:lastRowFirstColumn="0" w:lastRowLastColumn="0"/>
            </w:pPr>
            <w:r>
              <w:t>GoPro Hero 12</w:t>
            </w:r>
          </w:p>
        </w:tc>
        <w:tc>
          <w:tcPr>
            <w:tcW w:w="790" w:type="pct"/>
          </w:tcPr>
          <w:p w14:paraId="59FADE8E" w14:textId="07F0EF41" w:rsidR="002C291B" w:rsidRDefault="002C291B" w:rsidP="002C291B">
            <w:pPr>
              <w:cnfStyle w:val="000000000000" w:firstRow="0" w:lastRow="0" w:firstColumn="0" w:lastColumn="0" w:oddVBand="0" w:evenVBand="0" w:oddHBand="0" w:evenHBand="0" w:firstRowFirstColumn="0" w:firstRowLastColumn="0" w:lastRowFirstColumn="0" w:lastRowLastColumn="0"/>
            </w:pPr>
            <w:r>
              <w:t>9.990.000</w:t>
            </w:r>
          </w:p>
        </w:tc>
        <w:tc>
          <w:tcPr>
            <w:tcW w:w="1142" w:type="pct"/>
          </w:tcPr>
          <w:p w14:paraId="0838E673" w14:textId="4117503A" w:rsidR="002C291B" w:rsidRDefault="002C291B" w:rsidP="002C291B">
            <w:pPr>
              <w:cnfStyle w:val="000000000000" w:firstRow="0" w:lastRow="0" w:firstColumn="0" w:lastColumn="0" w:oddVBand="0" w:evenVBand="0" w:oddHBand="0" w:evenHBand="0" w:firstRowFirstColumn="0" w:firstRowLastColumn="0" w:lastRowFirstColumn="0" w:lastRowLastColumn="0"/>
            </w:pPr>
            <w:r>
              <w:t>gopro-hero12.jpg</w:t>
            </w:r>
          </w:p>
        </w:tc>
        <w:tc>
          <w:tcPr>
            <w:tcW w:w="1668" w:type="pct"/>
          </w:tcPr>
          <w:p w14:paraId="09ED7CBB" w14:textId="366DA314" w:rsidR="002C291B" w:rsidRDefault="002C291B" w:rsidP="002C291B">
            <w:pPr>
              <w:cnfStyle w:val="000000000000" w:firstRow="0" w:lastRow="0" w:firstColumn="0" w:lastColumn="0" w:oddVBand="0" w:evenVBand="0" w:oddHBand="0" w:evenHBand="0" w:firstRowFirstColumn="0" w:firstRowLastColumn="0" w:lastRowFirstColumn="0" w:lastRowLastColumn="0"/>
            </w:pPr>
            <w:r>
              <w:t>Camera hành trình quay 5.3K 60fps, 4K 120fps, chống rung HyperSmooth 6.0, Horizon Lock, pin Enduro, chống nước 10m, thân máy siêu bền.</w:t>
            </w:r>
          </w:p>
        </w:tc>
      </w:tr>
      <w:tr w:rsidR="002C291B" w14:paraId="7D6956F5"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2B56FCAD" w14:textId="27160039" w:rsidR="002C291B" w:rsidRDefault="002C291B" w:rsidP="002C291B">
            <w:r>
              <w:t>18</w:t>
            </w:r>
          </w:p>
        </w:tc>
        <w:tc>
          <w:tcPr>
            <w:tcW w:w="1012" w:type="pct"/>
          </w:tcPr>
          <w:p w14:paraId="4328449A" w14:textId="121348E7" w:rsidR="002C291B" w:rsidRDefault="002C291B" w:rsidP="002C291B">
            <w:pPr>
              <w:cnfStyle w:val="000000000000" w:firstRow="0" w:lastRow="0" w:firstColumn="0" w:lastColumn="0" w:oddVBand="0" w:evenVBand="0" w:oddHBand="0" w:evenHBand="0" w:firstRowFirstColumn="0" w:firstRowLastColumn="0" w:lastRowFirstColumn="0" w:lastRowLastColumn="0"/>
            </w:pPr>
            <w:r>
              <w:t>Canon EOS R7</w:t>
            </w:r>
          </w:p>
        </w:tc>
        <w:tc>
          <w:tcPr>
            <w:tcW w:w="790" w:type="pct"/>
          </w:tcPr>
          <w:p w14:paraId="7ADC93EB" w14:textId="08E07042" w:rsidR="002C291B" w:rsidRDefault="002C291B" w:rsidP="002C291B">
            <w:pPr>
              <w:cnfStyle w:val="000000000000" w:firstRow="0" w:lastRow="0" w:firstColumn="0" w:lastColumn="0" w:oddVBand="0" w:evenVBand="0" w:oddHBand="0" w:evenHBand="0" w:firstRowFirstColumn="0" w:firstRowLastColumn="0" w:lastRowFirstColumn="0" w:lastRowLastColumn="0"/>
            </w:pPr>
            <w:r>
              <w:t>36.990.000</w:t>
            </w:r>
          </w:p>
        </w:tc>
        <w:tc>
          <w:tcPr>
            <w:tcW w:w="1142" w:type="pct"/>
          </w:tcPr>
          <w:p w14:paraId="7B23A59D" w14:textId="253F3925" w:rsidR="002C291B" w:rsidRDefault="002C291B" w:rsidP="002C291B">
            <w:pPr>
              <w:cnfStyle w:val="000000000000" w:firstRow="0" w:lastRow="0" w:firstColumn="0" w:lastColumn="0" w:oddVBand="0" w:evenVBand="0" w:oddHBand="0" w:evenHBand="0" w:firstRowFirstColumn="0" w:firstRowLastColumn="0" w:lastRowFirstColumn="0" w:lastRowLastColumn="0"/>
            </w:pPr>
            <w:r>
              <w:t>canon-eos-r7.jpg</w:t>
            </w:r>
          </w:p>
        </w:tc>
        <w:tc>
          <w:tcPr>
            <w:tcW w:w="1668" w:type="pct"/>
          </w:tcPr>
          <w:p w14:paraId="219572FF" w14:textId="057FF785" w:rsidR="002C291B" w:rsidRDefault="002C291B" w:rsidP="002C291B">
            <w:pPr>
              <w:cnfStyle w:val="000000000000" w:firstRow="0" w:lastRow="0" w:firstColumn="0" w:lastColumn="0" w:oddVBand="0" w:evenVBand="0" w:oddHBand="0" w:evenHBand="0" w:firstRowFirstColumn="0" w:firstRowLastColumn="0" w:lastRowFirstColumn="0" w:lastRowLastColumn="0"/>
            </w:pPr>
            <w:r>
              <w:t>Máy ảnh mirrorless APS-C 32.5MP, chip DIGIC X, Dual Pixel AF II AI, chụp liên tiếp 15–30fps, chống rung IBIS 5 trục, quay video 4K UHD.</w:t>
            </w:r>
          </w:p>
        </w:tc>
      </w:tr>
      <w:tr w:rsidR="002C291B" w14:paraId="139954F3"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4D39E94B" w14:textId="194749D7" w:rsidR="002C291B" w:rsidRDefault="002C291B" w:rsidP="002C291B">
            <w:r>
              <w:t>19</w:t>
            </w:r>
          </w:p>
        </w:tc>
        <w:tc>
          <w:tcPr>
            <w:tcW w:w="1012" w:type="pct"/>
          </w:tcPr>
          <w:p w14:paraId="41B7B87D" w14:textId="5EE86A23" w:rsidR="002C291B" w:rsidRDefault="002C291B" w:rsidP="002C291B">
            <w:pPr>
              <w:cnfStyle w:val="000000000000" w:firstRow="0" w:lastRow="0" w:firstColumn="0" w:lastColumn="0" w:oddVBand="0" w:evenVBand="0" w:oddHBand="0" w:evenHBand="0" w:firstRowFirstColumn="0" w:firstRowLastColumn="0" w:lastRowFirstColumn="0" w:lastRowLastColumn="0"/>
            </w:pPr>
            <w:r>
              <w:t>Samsung 4K Smart TV 55"</w:t>
            </w:r>
          </w:p>
        </w:tc>
        <w:tc>
          <w:tcPr>
            <w:tcW w:w="790" w:type="pct"/>
          </w:tcPr>
          <w:p w14:paraId="402D6FDF" w14:textId="153CA0ED" w:rsidR="002C291B" w:rsidRDefault="002C291B" w:rsidP="002C291B">
            <w:pPr>
              <w:cnfStyle w:val="000000000000" w:firstRow="0" w:lastRow="0" w:firstColumn="0" w:lastColumn="0" w:oddVBand="0" w:evenVBand="0" w:oddHBand="0" w:evenHBand="0" w:firstRowFirstColumn="0" w:firstRowLastColumn="0" w:lastRowFirstColumn="0" w:lastRowLastColumn="0"/>
            </w:pPr>
            <w:r>
              <w:t>11.490.000</w:t>
            </w:r>
          </w:p>
        </w:tc>
        <w:tc>
          <w:tcPr>
            <w:tcW w:w="1142" w:type="pct"/>
          </w:tcPr>
          <w:p w14:paraId="2A299D66" w14:textId="51F66044" w:rsidR="002C291B" w:rsidRDefault="002C291B" w:rsidP="002C291B">
            <w:pPr>
              <w:cnfStyle w:val="000000000000" w:firstRow="0" w:lastRow="0" w:firstColumn="0" w:lastColumn="0" w:oddVBand="0" w:evenVBand="0" w:oddHBand="0" w:evenHBand="0" w:firstRowFirstColumn="0" w:firstRowLastColumn="0" w:lastRowFirstColumn="0" w:lastRowLastColumn="0"/>
            </w:pPr>
            <w:r>
              <w:t>samsung-4k-tv.jpg</w:t>
            </w:r>
          </w:p>
        </w:tc>
        <w:tc>
          <w:tcPr>
            <w:tcW w:w="1668" w:type="pct"/>
          </w:tcPr>
          <w:p w14:paraId="19880E4D" w14:textId="73D7E512" w:rsidR="002C291B" w:rsidRDefault="002C291B" w:rsidP="002C291B">
            <w:pPr>
              <w:cnfStyle w:val="000000000000" w:firstRow="0" w:lastRow="0" w:firstColumn="0" w:lastColumn="0" w:oddVBand="0" w:evenVBand="0" w:oddHBand="0" w:evenHBand="0" w:firstRowFirstColumn="0" w:firstRowLastColumn="0" w:lastRowFirstColumn="0" w:lastRowLastColumn="0"/>
            </w:pPr>
            <w:r>
              <w:t xml:space="preserve">TV 4K 55", thiết kế không viền, công nghệ PurColor, HDR10+, âm thanh OTS Lite, hệ điều </w:t>
            </w:r>
            <w:r>
              <w:lastRenderedPageBreak/>
              <w:t>hành Tizen OS, kho ứng dụng phong phú.</w:t>
            </w:r>
          </w:p>
        </w:tc>
      </w:tr>
      <w:tr w:rsidR="002C291B" w14:paraId="4943F1C5"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7C5CB1DC" w14:textId="3C7BD19C" w:rsidR="002C291B" w:rsidRDefault="002C291B" w:rsidP="002C291B">
            <w:r>
              <w:lastRenderedPageBreak/>
              <w:t>20</w:t>
            </w:r>
          </w:p>
        </w:tc>
        <w:tc>
          <w:tcPr>
            <w:tcW w:w="1012" w:type="pct"/>
          </w:tcPr>
          <w:p w14:paraId="0B203EFC" w14:textId="75252110" w:rsidR="002C291B" w:rsidRDefault="002C291B" w:rsidP="002C291B">
            <w:pPr>
              <w:cnfStyle w:val="000000000000" w:firstRow="0" w:lastRow="0" w:firstColumn="0" w:lastColumn="0" w:oddVBand="0" w:evenVBand="0" w:oddHBand="0" w:evenHBand="0" w:firstRowFirstColumn="0" w:firstRowLastColumn="0" w:lastRowFirstColumn="0" w:lastRowLastColumn="0"/>
            </w:pPr>
            <w:r>
              <w:t>LG OLED C4 65"</w:t>
            </w:r>
          </w:p>
        </w:tc>
        <w:tc>
          <w:tcPr>
            <w:tcW w:w="790" w:type="pct"/>
          </w:tcPr>
          <w:p w14:paraId="6F1CF8F9" w14:textId="2C726963" w:rsidR="002C291B" w:rsidRDefault="002C291B" w:rsidP="002C291B">
            <w:pPr>
              <w:cnfStyle w:val="000000000000" w:firstRow="0" w:lastRow="0" w:firstColumn="0" w:lastColumn="0" w:oddVBand="0" w:evenVBand="0" w:oddHBand="0" w:evenHBand="0" w:firstRowFirstColumn="0" w:firstRowLastColumn="0" w:lastRowFirstColumn="0" w:lastRowLastColumn="0"/>
            </w:pPr>
            <w:r>
              <w:t>48.990.000</w:t>
            </w:r>
          </w:p>
        </w:tc>
        <w:tc>
          <w:tcPr>
            <w:tcW w:w="1142" w:type="pct"/>
          </w:tcPr>
          <w:p w14:paraId="458867D6" w14:textId="3C41B722" w:rsidR="002C291B" w:rsidRDefault="002C291B" w:rsidP="002C291B">
            <w:pPr>
              <w:cnfStyle w:val="000000000000" w:firstRow="0" w:lastRow="0" w:firstColumn="0" w:lastColumn="0" w:oddVBand="0" w:evenVBand="0" w:oddHBand="0" w:evenHBand="0" w:firstRowFirstColumn="0" w:firstRowLastColumn="0" w:lastRowFirstColumn="0" w:lastRowLastColumn="0"/>
            </w:pPr>
            <w:r>
              <w:t>lg-oled-c4.jpg</w:t>
            </w:r>
          </w:p>
        </w:tc>
        <w:tc>
          <w:tcPr>
            <w:tcW w:w="1668" w:type="pct"/>
          </w:tcPr>
          <w:p w14:paraId="1D044E7E" w14:textId="401B67B9" w:rsidR="002C291B" w:rsidRDefault="002C291B" w:rsidP="002C291B">
            <w:pPr>
              <w:cnfStyle w:val="000000000000" w:firstRow="0" w:lastRow="0" w:firstColumn="0" w:lastColumn="0" w:oddVBand="0" w:evenVBand="0" w:oddHBand="0" w:evenHBand="0" w:firstRowFirstColumn="0" w:firstRowLastColumn="0" w:lastRowFirstColumn="0" w:lastRowLastColumn="0"/>
            </w:pPr>
            <w:r>
              <w:t>TV OLED evo 65", Brightness Booster, chip AI α9 Gen7, Dolby Vision/Atmos, tần số quét 144Hz, phản hồi 0.1ms, hỗ trợ G-Sync/FreeSync Premium.</w:t>
            </w:r>
          </w:p>
        </w:tc>
      </w:tr>
    </w:tbl>
    <w:p w14:paraId="59CC46C3" w14:textId="77777777" w:rsidR="002C291B" w:rsidRDefault="002C291B" w:rsidP="002C291B"/>
    <w:p w14:paraId="2D845B75" w14:textId="48BEE08E" w:rsidR="002C291B" w:rsidRPr="00015A90" w:rsidRDefault="00015A90" w:rsidP="0093521A">
      <w:pPr>
        <w:pStyle w:val="Heading3"/>
      </w:pPr>
      <w:bookmarkStart w:id="86" w:name="_Toc231803129"/>
      <w:r w:rsidRPr="00015A90">
        <w:t>Môi trường thử nghiệm</w:t>
      </w:r>
      <w:bookmarkEnd w:id="86"/>
    </w:p>
    <w:p w14:paraId="6F993F2D" w14:textId="2E1F59C9" w:rsidR="00015A90" w:rsidRPr="00F51C01" w:rsidRDefault="00015A90" w:rsidP="00F51C01">
      <w:pPr>
        <w:pStyle w:val="noidung"/>
      </w:pPr>
      <w:r w:rsidRPr="00F51C01">
        <w:t>Trình duyệt: Chrome, Edge, Firefox.</w:t>
      </w:r>
    </w:p>
    <w:p w14:paraId="65199F73" w14:textId="368F2F89" w:rsidR="00015A90" w:rsidRPr="00F51C01" w:rsidRDefault="00015A90" w:rsidP="00F51C01">
      <w:pPr>
        <w:pStyle w:val="noidung"/>
      </w:pPr>
      <w:r w:rsidRPr="00F51C01">
        <w:t>Thiết bị: PC, laptop, smartphone (Android/iOS).</w:t>
      </w:r>
    </w:p>
    <w:p w14:paraId="2306F398" w14:textId="2B5D54E9" w:rsidR="00015A90" w:rsidRPr="00F51C01" w:rsidRDefault="00015A90" w:rsidP="00F51C01">
      <w:pPr>
        <w:pStyle w:val="noidung"/>
      </w:pPr>
      <w:r w:rsidRPr="00F51C01">
        <w:t>Độ phân giải: 1920x1080 (desktop), 720x1280 (mobile).</w:t>
      </w:r>
    </w:p>
    <w:p w14:paraId="5CBBC883" w14:textId="5363811F" w:rsidR="00015A90" w:rsidRPr="00F51C01" w:rsidRDefault="00015A90" w:rsidP="00F51C01">
      <w:pPr>
        <w:pStyle w:val="noidung"/>
      </w:pPr>
      <w:r w:rsidRPr="00F51C01">
        <w:t>Hosting: triển khai thử nghiệm trên GitHub Pages/Netlify.</w:t>
      </w:r>
    </w:p>
    <w:p w14:paraId="5D525922" w14:textId="75620FA2" w:rsidR="00015A90" w:rsidRPr="00015A90" w:rsidRDefault="00015A90" w:rsidP="0093521A">
      <w:pPr>
        <w:pStyle w:val="Heading3"/>
      </w:pPr>
      <w:bookmarkStart w:id="87" w:name="_Toc231803130"/>
      <w:r w:rsidRPr="00015A90">
        <w:t>Tiêu chí kiểm thử</w:t>
      </w:r>
      <w:bookmarkEnd w:id="87"/>
    </w:p>
    <w:p w14:paraId="043BA361" w14:textId="5F4DD432" w:rsidR="00015A90" w:rsidRPr="00F51C01" w:rsidRDefault="00015A90" w:rsidP="00F51C01">
      <w:pPr>
        <w:pStyle w:val="noidung"/>
      </w:pPr>
      <w:r w:rsidRPr="00F51C01">
        <w:t>Hiển thị đúng thông tin sản phẩm (tên, giá, hình ảnh).</w:t>
      </w:r>
    </w:p>
    <w:p w14:paraId="7EF78398" w14:textId="47D27B9F" w:rsidR="00015A90" w:rsidRPr="00F51C01" w:rsidRDefault="00015A90" w:rsidP="00F51C01">
      <w:pPr>
        <w:pStyle w:val="noidung"/>
      </w:pPr>
      <w:r w:rsidRPr="00F51C01">
        <w:t>Tương thích đa trình duyệt.</w:t>
      </w:r>
    </w:p>
    <w:p w14:paraId="788069BB" w14:textId="70DD6D75" w:rsidR="00015A90" w:rsidRPr="00F51C01" w:rsidRDefault="00015A90" w:rsidP="00F51C01">
      <w:pPr>
        <w:pStyle w:val="noidung"/>
      </w:pPr>
      <w:r w:rsidRPr="00F51C01">
        <w:t>Tốc độ tải trang nhanh, hình ảnh tối ưu.</w:t>
      </w:r>
    </w:p>
    <w:p w14:paraId="71653386" w14:textId="79BD1484" w:rsidR="00015A90" w:rsidRPr="00F51C01" w:rsidRDefault="00015A90" w:rsidP="00F51C01">
      <w:pPr>
        <w:pStyle w:val="noidung"/>
      </w:pPr>
      <w:r w:rsidRPr="00F51C01">
        <w:t>Tương tác cơ bản bằng JavaScript (lọc sản phẩm, giỏ hàng giả lập).</w:t>
      </w:r>
    </w:p>
    <w:p w14:paraId="7D11B8EA" w14:textId="7E2FEFE0" w:rsidR="00015A90" w:rsidRPr="002C291B" w:rsidRDefault="00015A90" w:rsidP="00F51C01">
      <w:pPr>
        <w:pStyle w:val="noidung"/>
      </w:pPr>
      <w:r w:rsidRPr="00F51C01">
        <w:t>Bố cục responsive, hiển thị tốt trên nhiều kích thước màn hình.</w:t>
      </w:r>
    </w:p>
    <w:p w14:paraId="7F228076" w14:textId="390CAB67" w:rsidR="0049510A" w:rsidRDefault="003D4A92" w:rsidP="0049510A">
      <w:pPr>
        <w:pStyle w:val="Heading2"/>
      </w:pPr>
      <w:bookmarkStart w:id="88" w:name="_Toc231803131"/>
      <w:r w:rsidRPr="008D78F3">
        <w:t>Kết quả thực nghiệm</w:t>
      </w:r>
      <w:bookmarkEnd w:id="88"/>
    </w:p>
    <w:p w14:paraId="671042CE" w14:textId="408AC825" w:rsidR="009A48C9" w:rsidRDefault="009A48C9" w:rsidP="009A48C9">
      <w:pPr>
        <w:pStyle w:val="Heading3"/>
      </w:pPr>
      <w:bookmarkStart w:id="89" w:name="_Toc231803132"/>
      <w:r>
        <w:t>Quy chuẩn giao diện chung</w:t>
      </w:r>
      <w:bookmarkEnd w:id="89"/>
    </w:p>
    <w:p w14:paraId="5F441C85" w14:textId="77777777" w:rsidR="0000356E" w:rsidRPr="0000356E" w:rsidRDefault="0000356E" w:rsidP="0000356E">
      <w:pPr>
        <w:pStyle w:val="noidung"/>
      </w:pPr>
      <w:r w:rsidRPr="0000356E">
        <w:t>Để đảm bảo tính nhất quán, dễ sử dụng và chuyên nghiệp, giao diện website nên tuân theo các nguyên tắc sau:</w:t>
      </w:r>
    </w:p>
    <w:p w14:paraId="5306FB59" w14:textId="6FFB256C" w:rsidR="0000356E" w:rsidRPr="0000356E" w:rsidRDefault="00F51C01">
      <w:pPr>
        <w:pStyle w:val="noidung"/>
        <w:numPr>
          <w:ilvl w:val="0"/>
          <w:numId w:val="31"/>
        </w:numPr>
      </w:pPr>
      <w:r>
        <w:t xml:space="preserve">Header: </w:t>
      </w:r>
    </w:p>
    <w:p w14:paraId="4DE567CA" w14:textId="77777777" w:rsidR="0000356E" w:rsidRPr="0000356E" w:rsidRDefault="0000356E">
      <w:pPr>
        <w:pStyle w:val="noidung"/>
        <w:numPr>
          <w:ilvl w:val="1"/>
          <w:numId w:val="32"/>
        </w:numPr>
      </w:pPr>
      <w:r w:rsidRPr="0000356E">
        <w:t>Hiển thị logo và slogan rõ ràng, đặt ở vị trí dễ nhận diện (thường góc trên bên trái).</w:t>
      </w:r>
    </w:p>
    <w:p w14:paraId="74CB7DC8" w14:textId="77777777" w:rsidR="0000356E" w:rsidRPr="0000356E" w:rsidRDefault="0000356E">
      <w:pPr>
        <w:pStyle w:val="noidung"/>
        <w:numPr>
          <w:ilvl w:val="1"/>
          <w:numId w:val="32"/>
        </w:numPr>
      </w:pPr>
      <w:r w:rsidRPr="0000356E">
        <w:t>Có thanh tìm kiếm nội dung và menu điều hướng với các mục chính: Giới thiệu, Liên hệ, Sản phẩm, Quản lý sản phẩm.</w:t>
      </w:r>
    </w:p>
    <w:p w14:paraId="3DA553D9" w14:textId="77777777" w:rsidR="0000356E" w:rsidRPr="0000356E" w:rsidRDefault="0000356E">
      <w:pPr>
        <w:pStyle w:val="noidung"/>
        <w:numPr>
          <w:ilvl w:val="1"/>
          <w:numId w:val="32"/>
        </w:numPr>
      </w:pPr>
      <w:r w:rsidRPr="0000356E">
        <w:lastRenderedPageBreak/>
        <w:t>Với các trang đặc thù (ví dụ: Chi tiết sản phẩm), bổ sung thêm mục Giỏ hàng để thuận tiện cho người dùng.</w:t>
      </w:r>
    </w:p>
    <w:p w14:paraId="0A8E7EC8" w14:textId="77777777" w:rsidR="0000356E" w:rsidRPr="0000356E" w:rsidRDefault="0000356E">
      <w:pPr>
        <w:pStyle w:val="noidung"/>
        <w:numPr>
          <w:ilvl w:val="0"/>
          <w:numId w:val="31"/>
        </w:numPr>
      </w:pPr>
      <w:r w:rsidRPr="0000356E">
        <w:t>Nội dung (Main)</w:t>
      </w:r>
    </w:p>
    <w:p w14:paraId="17A2750F" w14:textId="77777777" w:rsidR="0000356E" w:rsidRPr="0000356E" w:rsidRDefault="0000356E">
      <w:pPr>
        <w:pStyle w:val="noidung"/>
        <w:numPr>
          <w:ilvl w:val="1"/>
          <w:numId w:val="33"/>
        </w:numPr>
      </w:pPr>
      <w:r w:rsidRPr="0000356E">
        <w:t>Nội dung thay đổi tùy theo từng loại trang (trang chủ, sản phẩm, chi tiết sản phẩm, quản lý…).</w:t>
      </w:r>
    </w:p>
    <w:p w14:paraId="4E716EFB" w14:textId="77777777" w:rsidR="0000356E" w:rsidRPr="0000356E" w:rsidRDefault="0000356E">
      <w:pPr>
        <w:pStyle w:val="noidung"/>
        <w:numPr>
          <w:ilvl w:val="1"/>
          <w:numId w:val="33"/>
        </w:numPr>
      </w:pPr>
      <w:r w:rsidRPr="0000356E">
        <w:t>Bố cục rõ ràng, sử dụng tiêu đề, đoạn văn, hình ảnh minh họa và các thành phần tương tác (nút, biểu mẫu).</w:t>
      </w:r>
    </w:p>
    <w:p w14:paraId="70BB654D" w14:textId="77777777" w:rsidR="0000356E" w:rsidRPr="0000356E" w:rsidRDefault="0000356E">
      <w:pPr>
        <w:pStyle w:val="noidung"/>
        <w:numPr>
          <w:ilvl w:val="1"/>
          <w:numId w:val="33"/>
        </w:numPr>
      </w:pPr>
      <w:r w:rsidRPr="0000356E">
        <w:t>Đảm bảo tính trực quan, dễ đọc và hỗ trợ tốt trên nhiều thiết bị (responsive).</w:t>
      </w:r>
    </w:p>
    <w:p w14:paraId="602A3E2C" w14:textId="77777777" w:rsidR="0000356E" w:rsidRPr="0000356E" w:rsidRDefault="0000356E">
      <w:pPr>
        <w:pStyle w:val="noidung"/>
        <w:numPr>
          <w:ilvl w:val="0"/>
          <w:numId w:val="31"/>
        </w:numPr>
      </w:pPr>
      <w:r w:rsidRPr="0000356E">
        <w:t>Footer</w:t>
      </w:r>
    </w:p>
    <w:p w14:paraId="4F9FF9EC" w14:textId="77777777" w:rsidR="0000356E" w:rsidRPr="0000356E" w:rsidRDefault="0000356E">
      <w:pPr>
        <w:pStyle w:val="noidung"/>
        <w:numPr>
          <w:ilvl w:val="1"/>
          <w:numId w:val="34"/>
        </w:numPr>
      </w:pPr>
      <w:r w:rsidRPr="0000356E">
        <w:t>Hiển thị thông tin cá nhân của sinh viên thực hiện dự án: họ tên, mã số sinh viên, mã lớp, ngành học, email.</w:t>
      </w:r>
    </w:p>
    <w:p w14:paraId="4743A7B4" w14:textId="77777777" w:rsidR="0000356E" w:rsidRPr="0000356E" w:rsidRDefault="0000356E">
      <w:pPr>
        <w:pStyle w:val="noidung"/>
        <w:numPr>
          <w:ilvl w:val="1"/>
          <w:numId w:val="34"/>
        </w:numPr>
      </w:pPr>
      <w:r w:rsidRPr="0000356E">
        <w:t>Giữ phong cách tối giản, màu sắc hài hòa với toàn bộ website.</w:t>
      </w:r>
    </w:p>
    <w:p w14:paraId="09857D7C" w14:textId="77777777" w:rsidR="0000356E" w:rsidRPr="0000356E" w:rsidRDefault="0000356E">
      <w:pPr>
        <w:pStyle w:val="noidung"/>
        <w:numPr>
          <w:ilvl w:val="1"/>
          <w:numId w:val="34"/>
        </w:numPr>
      </w:pPr>
      <w:r w:rsidRPr="0000356E">
        <w:t>Đặt ở cuối trang, xuất hiện đồng nhất trên tất cả các trang.</w:t>
      </w:r>
    </w:p>
    <w:p w14:paraId="612BB066" w14:textId="3D3F10E1" w:rsidR="0000356E" w:rsidRPr="0000356E" w:rsidRDefault="0000356E" w:rsidP="0000356E">
      <w:pPr>
        <w:pStyle w:val="noidung"/>
      </w:pPr>
      <w:r w:rsidRPr="0000356E">
        <w:t>Với quy chuẩn này, website sẽ có cấu trúc Header – Nội dung – Footer rõ ràng, giúp người dùng dễ định hướng, đồng thời thể hiện tính chuyên nghiệp và minh bạch.</w:t>
      </w:r>
    </w:p>
    <w:p w14:paraId="295679CB" w14:textId="344BD036" w:rsidR="002C7229" w:rsidRPr="002C7229" w:rsidRDefault="003D4A92" w:rsidP="002C7229">
      <w:pPr>
        <w:pStyle w:val="Heading3"/>
      </w:pPr>
      <w:bookmarkStart w:id="90" w:name="_Toc231803133"/>
      <w:r w:rsidRPr="008D78F3">
        <w:t>Giao diện trang chủ</w:t>
      </w:r>
      <w:bookmarkEnd w:id="90"/>
    </w:p>
    <w:p w14:paraId="24EAEDBE" w14:textId="378DBF9D" w:rsidR="00F16402" w:rsidRDefault="00C26C8E" w:rsidP="00C26C8E">
      <w:pPr>
        <w:pStyle w:val="noidung"/>
        <w:keepNext/>
      </w:pPr>
      <w:r w:rsidRPr="00C26C8E">
        <w:drawing>
          <wp:inline distT="0" distB="0" distL="0" distR="0" wp14:anchorId="53FCBD9E" wp14:editId="554B572E">
            <wp:extent cx="5148000" cy="2602114"/>
            <wp:effectExtent l="19050" t="19050" r="14605" b="27305"/>
            <wp:docPr id="254099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99094" name=""/>
                    <pic:cNvPicPr/>
                  </pic:nvPicPr>
                  <pic:blipFill>
                    <a:blip r:embed="rId20"/>
                    <a:stretch>
                      <a:fillRect/>
                    </a:stretch>
                  </pic:blipFill>
                  <pic:spPr>
                    <a:xfrm>
                      <a:off x="0" y="0"/>
                      <a:ext cx="5148000" cy="2602114"/>
                    </a:xfrm>
                    <a:prstGeom prst="rect">
                      <a:avLst/>
                    </a:prstGeom>
                    <a:ln>
                      <a:solidFill>
                        <a:schemeClr val="tx1"/>
                      </a:solidFill>
                    </a:ln>
                  </pic:spPr>
                </pic:pic>
              </a:graphicData>
            </a:graphic>
          </wp:inline>
        </w:drawing>
      </w:r>
    </w:p>
    <w:p w14:paraId="7F4E2124" w14:textId="07D873C5" w:rsidR="008759C1" w:rsidRPr="00F16402" w:rsidRDefault="00F16402" w:rsidP="00F16402">
      <w:pPr>
        <w:pStyle w:val="Caption"/>
      </w:pPr>
      <w:bookmarkStart w:id="91" w:name="_Toc231803154"/>
      <w:r w:rsidRPr="00F16402">
        <w:t xml:space="preserve">Hình </w:t>
      </w:r>
      <w:r w:rsidR="00B16ED1">
        <w:fldChar w:fldCharType="begin"/>
      </w:r>
      <w:r w:rsidR="00B16ED1">
        <w:instrText xml:space="preserve"> STYLEREF 1 \s </w:instrText>
      </w:r>
      <w:r w:rsidR="00B16ED1">
        <w:fldChar w:fldCharType="separate"/>
      </w:r>
      <w:r w:rsidR="00B16ED1">
        <w:t>4</w:t>
      </w:r>
      <w:r w:rsidR="00B16ED1">
        <w:fldChar w:fldCharType="end"/>
      </w:r>
      <w:r w:rsidR="00B16ED1">
        <w:t>.</w:t>
      </w:r>
      <w:r w:rsidR="00B16ED1">
        <w:fldChar w:fldCharType="begin"/>
      </w:r>
      <w:r w:rsidR="00B16ED1">
        <w:instrText xml:space="preserve"> SEQ Hình \* ARABIC \s 1 </w:instrText>
      </w:r>
      <w:r w:rsidR="00B16ED1">
        <w:fldChar w:fldCharType="separate"/>
      </w:r>
      <w:r w:rsidR="00B16ED1">
        <w:t>1</w:t>
      </w:r>
      <w:r w:rsidR="00B16ED1">
        <w:fldChar w:fldCharType="end"/>
      </w:r>
      <w:r w:rsidRPr="00F16402">
        <w:t xml:space="preserve">: Giao diện </w:t>
      </w:r>
      <w:r w:rsidR="000267AF">
        <w:t>Trang chủ</w:t>
      </w:r>
      <w:bookmarkEnd w:id="91"/>
    </w:p>
    <w:p w14:paraId="61E793CA" w14:textId="0560CF17" w:rsidR="000267AF" w:rsidRPr="009C62EA" w:rsidRDefault="000267AF" w:rsidP="009C62EA">
      <w:pPr>
        <w:pStyle w:val="noidung"/>
      </w:pPr>
      <w:r w:rsidRPr="009C62EA">
        <w:lastRenderedPageBreak/>
        <w:t xml:space="preserve">Trang chủ của hệ thống LinhTech Store được thiết kế với </w:t>
      </w:r>
      <w:r w:rsidR="009C62EA" w:rsidRPr="009C62EA">
        <w:t>nội dung hiển</w:t>
      </w:r>
      <w:r w:rsidR="009C62EA">
        <w:t xml:space="preserve"> </w:t>
      </w:r>
      <w:r w:rsidRPr="009C62EA">
        <w:t>thị thông điệp chào mừng và phần giới thiệu sơ bộ về đồ án. Trong phần giới thiệu có hai nút chức năng:</w:t>
      </w:r>
    </w:p>
    <w:p w14:paraId="0C1D8507" w14:textId="77777777" w:rsidR="000267AF" w:rsidRPr="009C62EA" w:rsidRDefault="000267AF">
      <w:pPr>
        <w:pStyle w:val="noidung"/>
        <w:numPr>
          <w:ilvl w:val="0"/>
          <w:numId w:val="35"/>
        </w:numPr>
      </w:pPr>
      <w:r w:rsidRPr="009C62EA">
        <w:t>“Xem giới thiệu”: chuyển hướng đến trang Giới thiệu.</w:t>
      </w:r>
    </w:p>
    <w:p w14:paraId="63850C72" w14:textId="77777777" w:rsidR="000267AF" w:rsidRPr="009C62EA" w:rsidRDefault="000267AF">
      <w:pPr>
        <w:pStyle w:val="noidung"/>
        <w:numPr>
          <w:ilvl w:val="0"/>
          <w:numId w:val="35"/>
        </w:numPr>
      </w:pPr>
      <w:r w:rsidRPr="009C62EA">
        <w:t>“Khám phá sản phẩm”: chuyển hướng đến trang Sản phẩm. Đây là khu vực trung tâm, đóng vai trò giới thiệu mục tiêu dự án và dẫn dắt người dùng đến các nội dung quan trọng.</w:t>
      </w:r>
    </w:p>
    <w:p w14:paraId="7922805C" w14:textId="5A4776F1" w:rsidR="002C7229" w:rsidRPr="002C7229" w:rsidRDefault="003D4A92" w:rsidP="002C7229">
      <w:pPr>
        <w:pStyle w:val="Heading3"/>
      </w:pPr>
      <w:bookmarkStart w:id="92" w:name="_Toc231803134"/>
      <w:r w:rsidRPr="008D78F3">
        <w:t>Giao diện trang</w:t>
      </w:r>
      <w:r w:rsidR="003D4B00">
        <w:t xml:space="preserve"> giới thiệu</w:t>
      </w:r>
      <w:bookmarkEnd w:id="92"/>
    </w:p>
    <w:p w14:paraId="3ED17F1C" w14:textId="57F639E5" w:rsidR="003D4B00" w:rsidRDefault="00C26C8E" w:rsidP="00C26C8E">
      <w:pPr>
        <w:pStyle w:val="noidung"/>
      </w:pPr>
      <w:r w:rsidRPr="00C26C8E">
        <w:drawing>
          <wp:inline distT="0" distB="0" distL="0" distR="0" wp14:anchorId="1C17E13B" wp14:editId="11CD579B">
            <wp:extent cx="5148000" cy="2610319"/>
            <wp:effectExtent l="19050" t="19050" r="14605" b="19050"/>
            <wp:docPr id="96385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58998" name=""/>
                    <pic:cNvPicPr/>
                  </pic:nvPicPr>
                  <pic:blipFill>
                    <a:blip r:embed="rId21"/>
                    <a:stretch>
                      <a:fillRect/>
                    </a:stretch>
                  </pic:blipFill>
                  <pic:spPr>
                    <a:xfrm>
                      <a:off x="0" y="0"/>
                      <a:ext cx="5148000" cy="2610319"/>
                    </a:xfrm>
                    <a:prstGeom prst="rect">
                      <a:avLst/>
                    </a:prstGeom>
                    <a:ln>
                      <a:solidFill>
                        <a:schemeClr val="tx1"/>
                      </a:solidFill>
                    </a:ln>
                  </pic:spPr>
                </pic:pic>
              </a:graphicData>
            </a:graphic>
          </wp:inline>
        </w:drawing>
      </w:r>
    </w:p>
    <w:p w14:paraId="269B5BE7" w14:textId="01B36233" w:rsidR="003D4B00" w:rsidRDefault="003D4B00" w:rsidP="003D4B00">
      <w:pPr>
        <w:pStyle w:val="Caption"/>
      </w:pPr>
      <w:bookmarkStart w:id="93" w:name="_Toc231803155"/>
      <w:r>
        <w:t xml:space="preserve">Hình </w:t>
      </w:r>
      <w:r w:rsidR="00B16ED1">
        <w:fldChar w:fldCharType="begin"/>
      </w:r>
      <w:r w:rsidR="00B16ED1">
        <w:instrText xml:space="preserve"> STYLEREF 1 \s </w:instrText>
      </w:r>
      <w:r w:rsidR="00B16ED1">
        <w:fldChar w:fldCharType="separate"/>
      </w:r>
      <w:r w:rsidR="00B16ED1">
        <w:t>4</w:t>
      </w:r>
      <w:r w:rsidR="00B16ED1">
        <w:fldChar w:fldCharType="end"/>
      </w:r>
      <w:r w:rsidR="00B16ED1">
        <w:t>.</w:t>
      </w:r>
      <w:r w:rsidR="00B16ED1">
        <w:fldChar w:fldCharType="begin"/>
      </w:r>
      <w:r w:rsidR="00B16ED1">
        <w:instrText xml:space="preserve"> SEQ Hình \* ARABIC \s 1 </w:instrText>
      </w:r>
      <w:r w:rsidR="00B16ED1">
        <w:fldChar w:fldCharType="separate"/>
      </w:r>
      <w:r w:rsidR="00B16ED1">
        <w:t>2</w:t>
      </w:r>
      <w:r w:rsidR="00B16ED1">
        <w:fldChar w:fldCharType="end"/>
      </w:r>
      <w:r>
        <w:t xml:space="preserve">: Giao diện </w:t>
      </w:r>
      <w:r w:rsidR="000267AF">
        <w:t>T</w:t>
      </w:r>
      <w:r>
        <w:t>rang giới thiệu</w:t>
      </w:r>
      <w:bookmarkEnd w:id="93"/>
    </w:p>
    <w:p w14:paraId="7946D5C0" w14:textId="52B95332" w:rsidR="000267AF" w:rsidRPr="000267AF" w:rsidRDefault="000267AF" w:rsidP="000267AF">
      <w:pPr>
        <w:pStyle w:val="noidung"/>
      </w:pPr>
      <w:r w:rsidRPr="000267AF">
        <w:t xml:space="preserve">Trang Giới thiệu của hệ thống LinhTech Store được thiết kế nhằm cung cấp thông tin cá nhân của sinh viên thực hiện dự án và trình bày mục tiêu của đồ </w:t>
      </w:r>
      <w:r w:rsidR="009C62EA">
        <w:t>án, với nội dung cụ thể</w:t>
      </w:r>
      <w:r w:rsidRPr="000267AF">
        <w:t>:</w:t>
      </w:r>
    </w:p>
    <w:p w14:paraId="5B0F313D" w14:textId="77777777" w:rsidR="000267AF" w:rsidRPr="000267AF" w:rsidRDefault="000267AF">
      <w:pPr>
        <w:pStyle w:val="noidung"/>
        <w:numPr>
          <w:ilvl w:val="0"/>
          <w:numId w:val="36"/>
        </w:numPr>
      </w:pPr>
      <w:r w:rsidRPr="000267AF">
        <w:t>Thông tin cá nhân: hiển thị tên sinh viên, mã số sinh viên, mã lớp, ngành học và email liên hệ.</w:t>
      </w:r>
    </w:p>
    <w:p w14:paraId="70E0E79E" w14:textId="77777777" w:rsidR="000267AF" w:rsidRPr="000267AF" w:rsidRDefault="000267AF">
      <w:pPr>
        <w:pStyle w:val="noidung"/>
        <w:numPr>
          <w:ilvl w:val="0"/>
          <w:numId w:val="36"/>
        </w:numPr>
      </w:pPr>
      <w:r w:rsidRPr="000267AF">
        <w:t>Mục tiêu dự án: mô tả ngắn gọn mục đích xây dựng website, nhấn mạnh việc kết hợp giữa portfolio cá nhân và cửa hàng công nghệ trực tuyến. Nội dung cho thấy sinh viên áp dụng kiến thức công nghệ thông tin vào thực tiễn, tối ưu trải nghiệm người dùng, đồng thời tích hợp chức năng quản trị dữ liệu.</w:t>
      </w:r>
    </w:p>
    <w:p w14:paraId="5968C2EF" w14:textId="440A8387" w:rsidR="00275CCB" w:rsidRPr="00275CCB" w:rsidRDefault="003D4B00" w:rsidP="00275CCB">
      <w:pPr>
        <w:pStyle w:val="Heading3"/>
      </w:pPr>
      <w:bookmarkStart w:id="94" w:name="_Toc231803135"/>
      <w:r>
        <w:lastRenderedPageBreak/>
        <w:t>Giao diện trang liên hệ</w:t>
      </w:r>
      <w:bookmarkEnd w:id="94"/>
    </w:p>
    <w:p w14:paraId="7C8A9BC7" w14:textId="77777777" w:rsidR="00AA5990" w:rsidRDefault="00AA5990" w:rsidP="00AA5990">
      <w:pPr>
        <w:pStyle w:val="noidung"/>
        <w:keepNext/>
      </w:pPr>
      <w:r w:rsidRPr="00AA5990">
        <w:drawing>
          <wp:inline distT="0" distB="0" distL="0" distR="0" wp14:anchorId="07B9DA7E" wp14:editId="52AE3D71">
            <wp:extent cx="5148000" cy="2598604"/>
            <wp:effectExtent l="19050" t="19050" r="14605" b="11430"/>
            <wp:docPr id="204059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93885" name=""/>
                    <pic:cNvPicPr/>
                  </pic:nvPicPr>
                  <pic:blipFill>
                    <a:blip r:embed="rId22"/>
                    <a:stretch>
                      <a:fillRect/>
                    </a:stretch>
                  </pic:blipFill>
                  <pic:spPr>
                    <a:xfrm>
                      <a:off x="0" y="0"/>
                      <a:ext cx="5148000" cy="2598604"/>
                    </a:xfrm>
                    <a:prstGeom prst="rect">
                      <a:avLst/>
                    </a:prstGeom>
                    <a:ln>
                      <a:solidFill>
                        <a:schemeClr val="tx1"/>
                      </a:solidFill>
                    </a:ln>
                  </pic:spPr>
                </pic:pic>
              </a:graphicData>
            </a:graphic>
          </wp:inline>
        </w:drawing>
      </w:r>
    </w:p>
    <w:p w14:paraId="57DB4D77" w14:textId="644EF1CF" w:rsidR="00AA5990" w:rsidRPr="00AA5990" w:rsidRDefault="00AA5990" w:rsidP="00AA5990">
      <w:pPr>
        <w:pStyle w:val="noidung"/>
      </w:pPr>
      <w:bookmarkStart w:id="95" w:name="_Toc231803156"/>
      <w:r w:rsidRPr="00AA5990">
        <w:t xml:space="preserve">Hình </w:t>
      </w:r>
      <w:r w:rsidR="00B16ED1">
        <w:fldChar w:fldCharType="begin"/>
      </w:r>
      <w:r w:rsidR="00B16ED1">
        <w:instrText xml:space="preserve"> STYLEREF 1 \s </w:instrText>
      </w:r>
      <w:r w:rsidR="00B16ED1">
        <w:fldChar w:fldCharType="separate"/>
      </w:r>
      <w:r w:rsidR="00B16ED1">
        <w:t>4</w:t>
      </w:r>
      <w:r w:rsidR="00B16ED1">
        <w:fldChar w:fldCharType="end"/>
      </w:r>
      <w:r w:rsidR="00B16ED1">
        <w:t>.</w:t>
      </w:r>
      <w:r w:rsidR="00B16ED1">
        <w:fldChar w:fldCharType="begin"/>
      </w:r>
      <w:r w:rsidR="00B16ED1">
        <w:instrText xml:space="preserve"> SEQ Hình \* ARABIC \s 1 </w:instrText>
      </w:r>
      <w:r w:rsidR="00B16ED1">
        <w:fldChar w:fldCharType="separate"/>
      </w:r>
      <w:r w:rsidR="00B16ED1">
        <w:t>3</w:t>
      </w:r>
      <w:r w:rsidR="00B16ED1">
        <w:fldChar w:fldCharType="end"/>
      </w:r>
      <w:r w:rsidRPr="00AA5990">
        <w:t>: Giao diện Trang liên hệ</w:t>
      </w:r>
      <w:bookmarkEnd w:id="95"/>
    </w:p>
    <w:p w14:paraId="7F842992" w14:textId="6A85716F" w:rsidR="00AA5990" w:rsidRPr="00AA5990" w:rsidRDefault="00AA5990" w:rsidP="00AA5990">
      <w:pPr>
        <w:pStyle w:val="noidung"/>
      </w:pPr>
      <w:r w:rsidRPr="00AA5990">
        <w:t xml:space="preserve">Trang Liên hệ của hệ thống LinhTech Store được thiết kế nhằm hỗ trợ người dùng dễ dàng gửi thắc mắc, góp ý hoặc yêu cầu hỗ </w:t>
      </w:r>
      <w:r w:rsidR="00123F81">
        <w:t>trợ. N</w:t>
      </w:r>
      <w:r w:rsidR="009C62EA">
        <w:t xml:space="preserve">ội dung cụ thể như sau: </w:t>
      </w:r>
      <w:r w:rsidRPr="00AA5990">
        <w:t xml:space="preserve"> </w:t>
      </w:r>
    </w:p>
    <w:p w14:paraId="4FCB034D" w14:textId="77777777" w:rsidR="00AA5990" w:rsidRPr="00AA5990" w:rsidRDefault="00AA5990">
      <w:pPr>
        <w:pStyle w:val="noidung"/>
        <w:numPr>
          <w:ilvl w:val="0"/>
          <w:numId w:val="37"/>
        </w:numPr>
      </w:pPr>
      <w:r w:rsidRPr="00AA5990">
        <w:t>Thông tin liên hệ: cung cấp địa chỉ, hotline, email hỗ trợ và thời gian làm việc. Nội dung được trình bày rõ ràng, giúp người dùng biết cách liên hệ trực tiếp với cửa hàng.</w:t>
      </w:r>
    </w:p>
    <w:p w14:paraId="3A4A8035" w14:textId="77777777" w:rsidR="00AA5990" w:rsidRPr="00AA5990" w:rsidRDefault="00AA5990">
      <w:pPr>
        <w:pStyle w:val="noidung"/>
        <w:numPr>
          <w:ilvl w:val="0"/>
          <w:numId w:val="37"/>
        </w:numPr>
      </w:pPr>
      <w:r w:rsidRPr="00AA5990">
        <w:t>Form liên hệ: gồm các trường nhập liệu như Họ và tên, Email liên hệ, Nội dung lời nhắn, cùng nút Gửi liên hệ ngay. Đây là công cụ để người dùng gửi phản hồi hoặc yêu cầu hỗ trợ trực tuyến.</w:t>
      </w:r>
    </w:p>
    <w:p w14:paraId="605D24EF" w14:textId="07584E98" w:rsidR="003D4B00" w:rsidRDefault="003D4B00" w:rsidP="003D4B00">
      <w:pPr>
        <w:pStyle w:val="Heading3"/>
      </w:pPr>
      <w:bookmarkStart w:id="96" w:name="_Toc231803136"/>
      <w:r>
        <w:t>Giao diện trang sản phẩm</w:t>
      </w:r>
      <w:bookmarkEnd w:id="96"/>
    </w:p>
    <w:p w14:paraId="3D1B6F97" w14:textId="62B067EB" w:rsidR="00EA6C4C" w:rsidRDefault="00EA6C4C" w:rsidP="00816626">
      <w:pPr>
        <w:pStyle w:val="noidung"/>
        <w:ind w:firstLine="0"/>
      </w:pPr>
      <w:r>
        <mc:AlternateContent>
          <mc:Choice Requires="wps">
            <w:drawing>
              <wp:inline distT="0" distB="0" distL="0" distR="0" wp14:anchorId="70C2E995" wp14:editId="519C5655">
                <wp:extent cx="304800" cy="304800"/>
                <wp:effectExtent l="0" t="0" r="0" b="0"/>
                <wp:docPr id="198278157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8325B6"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C5297" w:rsidRPr="000C5297">
        <w:drawing>
          <wp:inline distT="0" distB="0" distL="0" distR="0" wp14:anchorId="629E6A28" wp14:editId="74A369AF">
            <wp:extent cx="5148000" cy="2603875"/>
            <wp:effectExtent l="19050" t="19050" r="14605" b="25400"/>
            <wp:docPr id="19168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3979" name=""/>
                    <pic:cNvPicPr/>
                  </pic:nvPicPr>
                  <pic:blipFill>
                    <a:blip r:embed="rId23"/>
                    <a:stretch>
                      <a:fillRect/>
                    </a:stretch>
                  </pic:blipFill>
                  <pic:spPr>
                    <a:xfrm>
                      <a:off x="0" y="0"/>
                      <a:ext cx="5148000" cy="2603875"/>
                    </a:xfrm>
                    <a:prstGeom prst="rect">
                      <a:avLst/>
                    </a:prstGeom>
                    <a:ln>
                      <a:solidFill>
                        <a:schemeClr val="tx1"/>
                      </a:solidFill>
                    </a:ln>
                  </pic:spPr>
                </pic:pic>
              </a:graphicData>
            </a:graphic>
          </wp:inline>
        </w:drawing>
      </w:r>
    </w:p>
    <w:p w14:paraId="37EAA327" w14:textId="481FC1CE" w:rsidR="00EA6C4C" w:rsidRPr="00EA6C4C" w:rsidRDefault="00EA6C4C" w:rsidP="00EA6C4C">
      <w:pPr>
        <w:pStyle w:val="Caption"/>
      </w:pPr>
      <w:bookmarkStart w:id="97" w:name="_Toc231803157"/>
      <w:r w:rsidRPr="00EA6C4C">
        <w:lastRenderedPageBreak/>
        <w:t xml:space="preserve">Hình </w:t>
      </w:r>
      <w:r w:rsidR="00B16ED1">
        <w:fldChar w:fldCharType="begin"/>
      </w:r>
      <w:r w:rsidR="00B16ED1">
        <w:instrText xml:space="preserve"> STYLEREF 1 \s </w:instrText>
      </w:r>
      <w:r w:rsidR="00B16ED1">
        <w:fldChar w:fldCharType="separate"/>
      </w:r>
      <w:r w:rsidR="00B16ED1">
        <w:t>4</w:t>
      </w:r>
      <w:r w:rsidR="00B16ED1">
        <w:fldChar w:fldCharType="end"/>
      </w:r>
      <w:r w:rsidR="00B16ED1">
        <w:t>.</w:t>
      </w:r>
      <w:r w:rsidR="00B16ED1">
        <w:fldChar w:fldCharType="begin"/>
      </w:r>
      <w:r w:rsidR="00B16ED1">
        <w:instrText xml:space="preserve"> SEQ Hình \* ARABIC \s 1 </w:instrText>
      </w:r>
      <w:r w:rsidR="00B16ED1">
        <w:fldChar w:fldCharType="separate"/>
      </w:r>
      <w:r w:rsidR="00B16ED1">
        <w:t>4</w:t>
      </w:r>
      <w:r w:rsidR="00B16ED1">
        <w:fldChar w:fldCharType="end"/>
      </w:r>
      <w:r w:rsidRPr="00EA6C4C">
        <w:t>: Giao diện Trang sản phẩm</w:t>
      </w:r>
      <w:bookmarkEnd w:id="97"/>
    </w:p>
    <w:p w14:paraId="79E4028F" w14:textId="62EBB35E" w:rsidR="00AA5990" w:rsidRPr="00AA5990" w:rsidRDefault="00AA5990" w:rsidP="009C62EA">
      <w:pPr>
        <w:pStyle w:val="noidung"/>
      </w:pPr>
      <w:r w:rsidRPr="00AA5990">
        <w:t xml:space="preserve">Trang Sản phẩm của hệ thống LinhTech Store được thiết kế như một catalog điện tử hiển thị danh sách các thiết bị công nghệ cao cấp. </w:t>
      </w:r>
      <w:r w:rsidR="00123F81">
        <w:t>Với nội dung cụ thể:</w:t>
      </w:r>
    </w:p>
    <w:p w14:paraId="3B431665" w14:textId="77777777" w:rsidR="00AA5990" w:rsidRPr="00AA5990" w:rsidRDefault="00AA5990">
      <w:pPr>
        <w:pStyle w:val="noidung"/>
        <w:numPr>
          <w:ilvl w:val="0"/>
          <w:numId w:val="38"/>
        </w:numPr>
      </w:pPr>
      <w:r w:rsidRPr="00AA5990">
        <w:t>Hiển thị danh sách sản phẩm theo dạng lưới (grid).</w:t>
      </w:r>
    </w:p>
    <w:p w14:paraId="17BEF0A5" w14:textId="77777777" w:rsidR="00AA5990" w:rsidRPr="00AA5990" w:rsidRDefault="00AA5990">
      <w:pPr>
        <w:pStyle w:val="noidung"/>
        <w:numPr>
          <w:ilvl w:val="0"/>
          <w:numId w:val="38"/>
        </w:numPr>
      </w:pPr>
      <w:r w:rsidRPr="00AA5990">
        <w:t>Mỗi sản phẩm gồm: hình ảnh minh họa, tên sản phẩm, giá bán, và nút “Xem chi tiết” để chuyển đến trang mô tả chi tiết.</w:t>
      </w:r>
    </w:p>
    <w:p w14:paraId="13229627" w14:textId="77777777" w:rsidR="00AA5990" w:rsidRPr="00AA5990" w:rsidRDefault="00AA5990">
      <w:pPr>
        <w:pStyle w:val="noidung"/>
        <w:numPr>
          <w:ilvl w:val="0"/>
          <w:numId w:val="38"/>
        </w:numPr>
      </w:pPr>
      <w:r w:rsidRPr="00AA5990">
        <w:t>Ví dụ:</w:t>
      </w:r>
    </w:p>
    <w:p w14:paraId="30E71017" w14:textId="062D6BD9" w:rsidR="00AA5990" w:rsidRPr="00AA5990" w:rsidRDefault="00AA5990">
      <w:pPr>
        <w:pStyle w:val="noidung"/>
        <w:numPr>
          <w:ilvl w:val="1"/>
          <w:numId w:val="39"/>
        </w:numPr>
      </w:pPr>
      <w:r w:rsidRPr="00AA5990">
        <w:t xml:space="preserve">Laptop </w:t>
      </w:r>
      <w:r w:rsidR="000C5297">
        <w:rPr>
          <w:lang w:val="en-US"/>
        </w:rPr>
        <w:t>Gaming Acer Nitro 5</w:t>
      </w:r>
      <w:r w:rsidRPr="00AA5990">
        <w:t xml:space="preserve"> – </w:t>
      </w:r>
      <w:r w:rsidR="000C5297">
        <w:rPr>
          <w:lang w:val="en-US"/>
        </w:rPr>
        <w:t>2</w:t>
      </w:r>
      <w:r w:rsidRPr="00AA5990">
        <w:t>2.</w:t>
      </w:r>
      <w:r w:rsidR="000C5297">
        <w:rPr>
          <w:lang w:val="en-US"/>
        </w:rPr>
        <w:t>9</w:t>
      </w:r>
      <w:r w:rsidRPr="00AA5990">
        <w:t>90.000 VND</w:t>
      </w:r>
      <w:r w:rsidR="000C5297">
        <w:rPr>
          <w:lang w:val="en-US"/>
        </w:rPr>
        <w:t>.</w:t>
      </w:r>
    </w:p>
    <w:p w14:paraId="441C8306" w14:textId="662512E3" w:rsidR="00AA5990" w:rsidRPr="00AA5990" w:rsidRDefault="00AA5990">
      <w:pPr>
        <w:pStyle w:val="noidung"/>
        <w:numPr>
          <w:ilvl w:val="1"/>
          <w:numId w:val="39"/>
        </w:numPr>
      </w:pPr>
      <w:r w:rsidRPr="00AA5990">
        <w:t>Samsung Galaxy S2</w:t>
      </w:r>
      <w:r w:rsidR="000C5297">
        <w:rPr>
          <w:lang w:val="en-US"/>
        </w:rPr>
        <w:t>3</w:t>
      </w:r>
      <w:r w:rsidRPr="00AA5990">
        <w:t xml:space="preserve"> Ultra – 29.990.000 VND.</w:t>
      </w:r>
    </w:p>
    <w:p w14:paraId="7485CFCF" w14:textId="271E21B5" w:rsidR="000C5297" w:rsidRDefault="00AA5990">
      <w:pPr>
        <w:pStyle w:val="noidung"/>
        <w:numPr>
          <w:ilvl w:val="1"/>
          <w:numId w:val="39"/>
        </w:numPr>
      </w:pPr>
      <w:r w:rsidRPr="00AA5990">
        <w:t>Sony WH-1000XM5 – 8.</w:t>
      </w:r>
      <w:r w:rsidR="000C5297">
        <w:rPr>
          <w:lang w:val="en-US"/>
        </w:rPr>
        <w:t>9</w:t>
      </w:r>
      <w:r w:rsidRPr="00AA5990">
        <w:t>90.000 VND</w:t>
      </w:r>
    </w:p>
    <w:p w14:paraId="78E97650" w14:textId="5DA6F4A6" w:rsidR="000C5297" w:rsidRPr="00AA5990" w:rsidRDefault="000C5297">
      <w:pPr>
        <w:pStyle w:val="noidung"/>
        <w:numPr>
          <w:ilvl w:val="1"/>
          <w:numId w:val="39"/>
        </w:numPr>
      </w:pPr>
      <w:r>
        <w:t>Máy ảnh Canon EOS R6 Mark II</w:t>
      </w:r>
    </w:p>
    <w:p w14:paraId="3AFCEB24" w14:textId="77777777" w:rsidR="00AA5990" w:rsidRPr="00AA5990" w:rsidRDefault="00AA5990">
      <w:pPr>
        <w:pStyle w:val="noidung"/>
        <w:numPr>
          <w:ilvl w:val="0"/>
          <w:numId w:val="38"/>
        </w:numPr>
      </w:pPr>
      <w:r w:rsidRPr="00AA5990">
        <w:t>Thiết kế hiện đại, dễ nhìn, giúp người dùng nhanh chóng nắm bắt thông tin cơ bản của sản phẩm.</w:t>
      </w:r>
    </w:p>
    <w:p w14:paraId="2424D6D1" w14:textId="29182FAB" w:rsidR="00EA6C4C" w:rsidRDefault="00EA6C4C" w:rsidP="00EA6C4C">
      <w:pPr>
        <w:pStyle w:val="Heading3"/>
      </w:pPr>
      <w:bookmarkStart w:id="98" w:name="_Toc231803137"/>
      <w:r>
        <w:t>Giao diện trang chi tiết sản phẩm</w:t>
      </w:r>
      <w:bookmarkEnd w:id="98"/>
    </w:p>
    <w:p w14:paraId="55EFCFBB" w14:textId="1FCADA73" w:rsidR="003F2095" w:rsidRDefault="000C5297" w:rsidP="000C5297">
      <w:pPr>
        <w:pStyle w:val="noidung"/>
      </w:pPr>
      <w:r w:rsidRPr="000C5297">
        <w:drawing>
          <wp:inline distT="0" distB="0" distL="0" distR="0" wp14:anchorId="442B3316" wp14:editId="1A1B0A1F">
            <wp:extent cx="5148000" cy="2603875"/>
            <wp:effectExtent l="0" t="0" r="0" b="6350"/>
            <wp:docPr id="1091918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18386" name=""/>
                    <pic:cNvPicPr/>
                  </pic:nvPicPr>
                  <pic:blipFill>
                    <a:blip r:embed="rId24"/>
                    <a:stretch>
                      <a:fillRect/>
                    </a:stretch>
                  </pic:blipFill>
                  <pic:spPr>
                    <a:xfrm>
                      <a:off x="0" y="0"/>
                      <a:ext cx="5148000" cy="2603875"/>
                    </a:xfrm>
                    <a:prstGeom prst="rect">
                      <a:avLst/>
                    </a:prstGeom>
                  </pic:spPr>
                </pic:pic>
              </a:graphicData>
            </a:graphic>
          </wp:inline>
        </w:drawing>
      </w:r>
    </w:p>
    <w:p w14:paraId="6DABD692" w14:textId="5916AE24" w:rsidR="00EA6C4C" w:rsidRDefault="003F2095" w:rsidP="003F2095">
      <w:pPr>
        <w:pStyle w:val="Caption"/>
      </w:pPr>
      <w:bookmarkStart w:id="99" w:name="_Toc231803158"/>
      <w:r>
        <w:t xml:space="preserve">Hình </w:t>
      </w:r>
      <w:r w:rsidR="00B16ED1">
        <w:fldChar w:fldCharType="begin"/>
      </w:r>
      <w:r w:rsidR="00B16ED1">
        <w:instrText xml:space="preserve"> STYLEREF 1 \s </w:instrText>
      </w:r>
      <w:r w:rsidR="00B16ED1">
        <w:fldChar w:fldCharType="separate"/>
      </w:r>
      <w:r w:rsidR="00B16ED1">
        <w:t>4</w:t>
      </w:r>
      <w:r w:rsidR="00B16ED1">
        <w:fldChar w:fldCharType="end"/>
      </w:r>
      <w:r w:rsidR="00B16ED1">
        <w:t>.</w:t>
      </w:r>
      <w:r w:rsidR="00B16ED1">
        <w:fldChar w:fldCharType="begin"/>
      </w:r>
      <w:r w:rsidR="00B16ED1">
        <w:instrText xml:space="preserve"> SEQ Hình \* ARABIC \s 1 </w:instrText>
      </w:r>
      <w:r w:rsidR="00B16ED1">
        <w:fldChar w:fldCharType="separate"/>
      </w:r>
      <w:r w:rsidR="00B16ED1">
        <w:t>5</w:t>
      </w:r>
      <w:r w:rsidR="00B16ED1">
        <w:fldChar w:fldCharType="end"/>
      </w:r>
      <w:r>
        <w:t>: Giao diện Trang Chi tiết sản phẩm</w:t>
      </w:r>
      <w:bookmarkEnd w:id="99"/>
    </w:p>
    <w:p w14:paraId="6288A441" w14:textId="77777777" w:rsidR="003F2095" w:rsidRDefault="003F2095" w:rsidP="003F2095">
      <w:pPr>
        <w:pStyle w:val="noidung"/>
        <w:keepNext/>
      </w:pPr>
      <w:r>
        <w:lastRenderedPageBreak/>
        <w:drawing>
          <wp:inline distT="0" distB="0" distL="0" distR="0" wp14:anchorId="2BBEE878" wp14:editId="1AA571D5">
            <wp:extent cx="5115882" cy="2604888"/>
            <wp:effectExtent l="0" t="0" r="8890" b="5080"/>
            <wp:docPr id="17075641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64107"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5115882" cy="2604888"/>
                    </a:xfrm>
                    <a:prstGeom prst="rect">
                      <a:avLst/>
                    </a:prstGeom>
                    <a:noFill/>
                  </pic:spPr>
                </pic:pic>
              </a:graphicData>
            </a:graphic>
          </wp:inline>
        </w:drawing>
      </w:r>
    </w:p>
    <w:p w14:paraId="4FABFCDF" w14:textId="32A34201" w:rsidR="003F2095" w:rsidRPr="00AE2E80" w:rsidRDefault="003F2095" w:rsidP="00AE2E80">
      <w:pPr>
        <w:pStyle w:val="Caption"/>
      </w:pPr>
      <w:bookmarkStart w:id="100" w:name="_Toc231803159"/>
      <w:r w:rsidRPr="00AE2E80">
        <w:t xml:space="preserve">Hình </w:t>
      </w:r>
      <w:r w:rsidR="00B16ED1">
        <w:fldChar w:fldCharType="begin"/>
      </w:r>
      <w:r w:rsidR="00B16ED1">
        <w:instrText xml:space="preserve"> STYLEREF 1 \s </w:instrText>
      </w:r>
      <w:r w:rsidR="00B16ED1">
        <w:fldChar w:fldCharType="separate"/>
      </w:r>
      <w:r w:rsidR="00B16ED1">
        <w:t>4</w:t>
      </w:r>
      <w:r w:rsidR="00B16ED1">
        <w:fldChar w:fldCharType="end"/>
      </w:r>
      <w:r w:rsidR="00B16ED1">
        <w:t>.</w:t>
      </w:r>
      <w:r w:rsidR="00B16ED1">
        <w:fldChar w:fldCharType="begin"/>
      </w:r>
      <w:r w:rsidR="00B16ED1">
        <w:instrText xml:space="preserve"> SEQ Hình \* ARABIC \s 1 </w:instrText>
      </w:r>
      <w:r w:rsidR="00B16ED1">
        <w:fldChar w:fldCharType="separate"/>
      </w:r>
      <w:r w:rsidR="00B16ED1">
        <w:t>6</w:t>
      </w:r>
      <w:r w:rsidR="00B16ED1">
        <w:fldChar w:fldCharType="end"/>
      </w:r>
      <w:r w:rsidRPr="00AE2E80">
        <w:t xml:space="preserve">: Giao diện Trang </w:t>
      </w:r>
      <w:r w:rsidR="00E14566">
        <w:t>C</w:t>
      </w:r>
      <w:r w:rsidRPr="00AE2E80">
        <w:t>hi tiết sản phẩm (tt)</w:t>
      </w:r>
      <w:bookmarkEnd w:id="100"/>
    </w:p>
    <w:p w14:paraId="0C831094" w14:textId="182523A2" w:rsidR="00EA6C4C" w:rsidRDefault="00EA6C4C" w:rsidP="00EA6C4C">
      <w:pPr>
        <w:pStyle w:val="noidung"/>
      </w:pPr>
      <w:r>
        <w:t>Trên trang “Sản phẩm” bấm vào nút “Xem chi tiết” của bất kỳ sản phẩm nào, giao diện hiện hành sẽ được chuyển đến trang “Chi tiết sản phẩm”</w:t>
      </w:r>
    </w:p>
    <w:p w14:paraId="6DEBE4D0" w14:textId="33BFE79B" w:rsidR="00EA6C4C" w:rsidRPr="00EA6C4C" w:rsidRDefault="00EA6C4C" w:rsidP="00EA6C4C">
      <w:pPr>
        <w:pStyle w:val="noidung"/>
      </w:pPr>
      <w:r w:rsidRPr="00EA6C4C">
        <w:t>Trang Chi tiết sản phẩm trong hệ thống LinhTech Store được thiết kế để cung cấp thông tin đầy đủ về từng sản phẩm công nghệ, giúp người dùng dễ dàng tham khảo trước khi mua.</w:t>
      </w:r>
      <w:r w:rsidR="00123F81">
        <w:t xml:space="preserve"> Nội dung cụ thể như</w:t>
      </w:r>
      <w:r w:rsidRPr="00EA6C4C">
        <w:t>:</w:t>
      </w:r>
    </w:p>
    <w:p w14:paraId="36D6C579" w14:textId="72998A6D" w:rsidR="00EA6C4C" w:rsidRPr="00EA6C4C" w:rsidRDefault="00EA6C4C">
      <w:pPr>
        <w:pStyle w:val="noidung"/>
        <w:numPr>
          <w:ilvl w:val="0"/>
          <w:numId w:val="40"/>
        </w:numPr>
      </w:pPr>
      <w:r w:rsidRPr="00EA6C4C">
        <w:t xml:space="preserve">Hiển thị hình ảnh sản phẩm lớn và rõ nét (ví dụ: Samsung Galaxy </w:t>
      </w:r>
      <w:r w:rsidR="000C5297">
        <w:t>S23</w:t>
      </w:r>
      <w:r w:rsidRPr="00EA6C4C">
        <w:t xml:space="preserve"> Ultra).</w:t>
      </w:r>
    </w:p>
    <w:p w14:paraId="6862781D" w14:textId="77777777" w:rsidR="00EA6C4C" w:rsidRPr="00EA6C4C" w:rsidRDefault="00EA6C4C">
      <w:pPr>
        <w:pStyle w:val="noidung"/>
        <w:numPr>
          <w:ilvl w:val="0"/>
          <w:numId w:val="40"/>
        </w:numPr>
      </w:pPr>
      <w:r w:rsidRPr="00EA6C4C">
        <w:t>Tên sản phẩm và giá bán được trình bày nổi bật.</w:t>
      </w:r>
    </w:p>
    <w:p w14:paraId="24A6E37A" w14:textId="77777777" w:rsidR="00EA6C4C" w:rsidRPr="00EA6C4C" w:rsidRDefault="00EA6C4C">
      <w:pPr>
        <w:pStyle w:val="noidung"/>
        <w:numPr>
          <w:ilvl w:val="0"/>
          <w:numId w:val="40"/>
        </w:numPr>
      </w:pPr>
      <w:r w:rsidRPr="00EA6C4C">
        <w:t>Nút chức năng “Thêm vào giỏ hàng” cho phép người dùng thêm sản phẩm vào giỏ.</w:t>
      </w:r>
    </w:p>
    <w:p w14:paraId="31718B39" w14:textId="77777777" w:rsidR="00EA6C4C" w:rsidRPr="00EA6C4C" w:rsidRDefault="00EA6C4C">
      <w:pPr>
        <w:pStyle w:val="noidung"/>
        <w:numPr>
          <w:ilvl w:val="0"/>
          <w:numId w:val="40"/>
        </w:numPr>
      </w:pPr>
      <w:r w:rsidRPr="00EA6C4C">
        <w:t>Phần mô tả chi tiết với tiêu đề “Đặc điểm nổi bật”, liệt kê các thông số kỹ thuật và tính năng chính: màn hình Dynamic AMOLED 2X 6.8 inch, camera 200MP, chip Snapdragon 8 Gen 3, bút S Pen, hệ sinh thái Galaxy AI, pin 5000mAh hỗ trợ sạc nhanh 45W.</w:t>
      </w:r>
    </w:p>
    <w:p w14:paraId="6BF6E39E" w14:textId="77777777" w:rsidR="00EA6C4C" w:rsidRPr="00EA6C4C" w:rsidRDefault="00EA6C4C">
      <w:pPr>
        <w:pStyle w:val="noidung"/>
        <w:numPr>
          <w:ilvl w:val="0"/>
          <w:numId w:val="40"/>
        </w:numPr>
      </w:pPr>
      <w:r w:rsidRPr="00EA6C4C">
        <w:t>Nội dung được trình bày theo dạng đoạn văn hoặc danh sách, giúp người dùng dễ dàng nắm bắt thông tin quan trọng.</w:t>
      </w:r>
    </w:p>
    <w:p w14:paraId="013E1D08" w14:textId="61C369CB" w:rsidR="002C7229" w:rsidRPr="002C7229" w:rsidRDefault="003D4B00" w:rsidP="002C7229">
      <w:pPr>
        <w:pStyle w:val="Heading3"/>
      </w:pPr>
      <w:bookmarkStart w:id="101" w:name="_Toc231803138"/>
      <w:r>
        <w:lastRenderedPageBreak/>
        <w:t>Giao diện trang giỏ hàng</w:t>
      </w:r>
      <w:bookmarkEnd w:id="101"/>
    </w:p>
    <w:p w14:paraId="13D1CF8F" w14:textId="77777777" w:rsidR="00AE2E80" w:rsidRDefault="00AE2E80" w:rsidP="00AE2E80">
      <w:pPr>
        <w:pStyle w:val="noidung"/>
        <w:keepNext/>
      </w:pPr>
      <w:r w:rsidRPr="00AE2E80">
        <w:drawing>
          <wp:inline distT="0" distB="0" distL="0" distR="0" wp14:anchorId="1EA04574" wp14:editId="26A03E88">
            <wp:extent cx="5148000" cy="2596843"/>
            <wp:effectExtent l="0" t="0" r="0" b="0"/>
            <wp:docPr id="163207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72419" name=""/>
                    <pic:cNvPicPr/>
                  </pic:nvPicPr>
                  <pic:blipFill>
                    <a:blip r:embed="rId26"/>
                    <a:stretch>
                      <a:fillRect/>
                    </a:stretch>
                  </pic:blipFill>
                  <pic:spPr>
                    <a:xfrm>
                      <a:off x="0" y="0"/>
                      <a:ext cx="5148000" cy="2596843"/>
                    </a:xfrm>
                    <a:prstGeom prst="rect">
                      <a:avLst/>
                    </a:prstGeom>
                  </pic:spPr>
                </pic:pic>
              </a:graphicData>
            </a:graphic>
          </wp:inline>
        </w:drawing>
      </w:r>
    </w:p>
    <w:p w14:paraId="6D879091" w14:textId="6B1684D7" w:rsidR="00AE2E80" w:rsidRPr="00AE2E80" w:rsidRDefault="00AE2E80" w:rsidP="00AE2E80">
      <w:pPr>
        <w:pStyle w:val="Caption"/>
      </w:pPr>
      <w:bookmarkStart w:id="102" w:name="_Toc231803160"/>
      <w:r w:rsidRPr="00AE2E80">
        <w:t xml:space="preserve">Hình </w:t>
      </w:r>
      <w:r w:rsidR="00B16ED1">
        <w:fldChar w:fldCharType="begin"/>
      </w:r>
      <w:r w:rsidR="00B16ED1">
        <w:instrText xml:space="preserve"> STYLEREF 1 \s </w:instrText>
      </w:r>
      <w:r w:rsidR="00B16ED1">
        <w:fldChar w:fldCharType="separate"/>
      </w:r>
      <w:r w:rsidR="00B16ED1">
        <w:t>4</w:t>
      </w:r>
      <w:r w:rsidR="00B16ED1">
        <w:fldChar w:fldCharType="end"/>
      </w:r>
      <w:r w:rsidR="00B16ED1">
        <w:t>.</w:t>
      </w:r>
      <w:r w:rsidR="00B16ED1">
        <w:fldChar w:fldCharType="begin"/>
      </w:r>
      <w:r w:rsidR="00B16ED1">
        <w:instrText xml:space="preserve"> SEQ Hình \* ARABIC \s 1 </w:instrText>
      </w:r>
      <w:r w:rsidR="00B16ED1">
        <w:fldChar w:fldCharType="separate"/>
      </w:r>
      <w:r w:rsidR="00B16ED1">
        <w:t>7</w:t>
      </w:r>
      <w:r w:rsidR="00B16ED1">
        <w:fldChar w:fldCharType="end"/>
      </w:r>
      <w:r w:rsidRPr="00AE2E80">
        <w:t>: Giao diện Trang Giỏ hàng khi có sản phẩm</w:t>
      </w:r>
      <w:bookmarkEnd w:id="102"/>
    </w:p>
    <w:p w14:paraId="77056517" w14:textId="77777777" w:rsidR="00AE2E80" w:rsidRDefault="00AE2E80" w:rsidP="00AE2E80">
      <w:pPr>
        <w:pStyle w:val="noidung"/>
        <w:keepNext/>
      </w:pPr>
      <w:r w:rsidRPr="00AE2E80">
        <w:drawing>
          <wp:inline distT="0" distB="0" distL="0" distR="0" wp14:anchorId="3640FD49" wp14:editId="47D64D77">
            <wp:extent cx="5148000" cy="2627892"/>
            <wp:effectExtent l="0" t="0" r="0" b="1270"/>
            <wp:docPr id="19044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3479" name=""/>
                    <pic:cNvPicPr/>
                  </pic:nvPicPr>
                  <pic:blipFill>
                    <a:blip r:embed="rId27"/>
                    <a:stretch>
                      <a:fillRect/>
                    </a:stretch>
                  </pic:blipFill>
                  <pic:spPr>
                    <a:xfrm>
                      <a:off x="0" y="0"/>
                      <a:ext cx="5148000" cy="2627892"/>
                    </a:xfrm>
                    <a:prstGeom prst="rect">
                      <a:avLst/>
                    </a:prstGeom>
                  </pic:spPr>
                </pic:pic>
              </a:graphicData>
            </a:graphic>
          </wp:inline>
        </w:drawing>
      </w:r>
    </w:p>
    <w:p w14:paraId="44BB8B03" w14:textId="6DDDA52C" w:rsidR="00AE2E80" w:rsidRPr="00AE2E80" w:rsidRDefault="00AE2E80" w:rsidP="00AE2E80">
      <w:pPr>
        <w:pStyle w:val="Caption"/>
      </w:pPr>
      <w:bookmarkStart w:id="103" w:name="_Toc231803161"/>
      <w:r w:rsidRPr="00AE2E80">
        <w:t xml:space="preserve">Hình </w:t>
      </w:r>
      <w:r w:rsidR="00B16ED1">
        <w:fldChar w:fldCharType="begin"/>
      </w:r>
      <w:r w:rsidR="00B16ED1">
        <w:instrText xml:space="preserve"> STYLEREF 1 \s </w:instrText>
      </w:r>
      <w:r w:rsidR="00B16ED1">
        <w:fldChar w:fldCharType="separate"/>
      </w:r>
      <w:r w:rsidR="00B16ED1">
        <w:t>4</w:t>
      </w:r>
      <w:r w:rsidR="00B16ED1">
        <w:fldChar w:fldCharType="end"/>
      </w:r>
      <w:r w:rsidR="00B16ED1">
        <w:t>.</w:t>
      </w:r>
      <w:r w:rsidR="00B16ED1">
        <w:fldChar w:fldCharType="begin"/>
      </w:r>
      <w:r w:rsidR="00B16ED1">
        <w:instrText xml:space="preserve"> SEQ Hình \* ARABIC \s 1 </w:instrText>
      </w:r>
      <w:r w:rsidR="00B16ED1">
        <w:fldChar w:fldCharType="separate"/>
      </w:r>
      <w:r w:rsidR="00B16ED1">
        <w:t>8</w:t>
      </w:r>
      <w:r w:rsidR="00B16ED1">
        <w:fldChar w:fldCharType="end"/>
      </w:r>
      <w:r w:rsidRPr="00AE2E80">
        <w:t>: Giao diện Trang Giỏ hàng khi trống</w:t>
      </w:r>
      <w:bookmarkEnd w:id="103"/>
    </w:p>
    <w:p w14:paraId="239855DA" w14:textId="111DEDE1" w:rsidR="00AE2E80" w:rsidRPr="00AE2E80" w:rsidRDefault="00AE2E80" w:rsidP="00AE2E80">
      <w:pPr>
        <w:pStyle w:val="noidung"/>
      </w:pPr>
      <w:r w:rsidRPr="00AE2E80">
        <w:t xml:space="preserve">Trang Giỏ hàng trong hệ thống LinhTech Store được thiết kế để hiển thị trạng thái giỏ hàng của người dùng, bao gồm cả trường hợp có sản phẩm và khi giỏ hàng </w:t>
      </w:r>
      <w:r>
        <w:t>trống.</w:t>
      </w:r>
    </w:p>
    <w:p w14:paraId="26282E7C" w14:textId="77777777" w:rsidR="00AE2E80" w:rsidRPr="00AE2E80" w:rsidRDefault="00AE2E80">
      <w:pPr>
        <w:pStyle w:val="noidung"/>
        <w:numPr>
          <w:ilvl w:val="0"/>
          <w:numId w:val="41"/>
        </w:numPr>
      </w:pPr>
      <w:r w:rsidRPr="00AE2E80">
        <w:t>Trường hợp có sản phẩm:</w:t>
      </w:r>
    </w:p>
    <w:p w14:paraId="6E8C1AC5" w14:textId="77777777" w:rsidR="00AE2E80" w:rsidRPr="00AE2E80" w:rsidRDefault="00AE2E80">
      <w:pPr>
        <w:pStyle w:val="noidung"/>
        <w:numPr>
          <w:ilvl w:val="1"/>
          <w:numId w:val="42"/>
        </w:numPr>
      </w:pPr>
      <w:r w:rsidRPr="00AE2E80">
        <w:t>Khu vực “Sản phẩm đã chọn” hiển thị danh sách sản phẩm mà người dùng thêm vào giỏ hàng, gồm tên, giá, số lượng và nút Xóa để loại bỏ sản phẩm.</w:t>
      </w:r>
    </w:p>
    <w:p w14:paraId="0FEBDB99" w14:textId="77777777" w:rsidR="00AE2E80" w:rsidRPr="00AE2E80" w:rsidRDefault="00AE2E80">
      <w:pPr>
        <w:pStyle w:val="noidung"/>
        <w:numPr>
          <w:ilvl w:val="1"/>
          <w:numId w:val="42"/>
        </w:numPr>
      </w:pPr>
      <w:r w:rsidRPr="00AE2E80">
        <w:lastRenderedPageBreak/>
        <w:t>Khu vực “Chi tiết đơn hàng” hiển thị tổng hợp giá trị đơn hàng: tạm tính, phí giao hàng (miễn phí), tổng tiền thanh toán, cùng nút “Tiến hành thanh toán” để chuyển sang bước thanh toán.</w:t>
      </w:r>
    </w:p>
    <w:p w14:paraId="665442F0" w14:textId="77777777" w:rsidR="00AE2E80" w:rsidRPr="00AE2E80" w:rsidRDefault="00AE2E80">
      <w:pPr>
        <w:pStyle w:val="noidung"/>
        <w:numPr>
          <w:ilvl w:val="0"/>
          <w:numId w:val="41"/>
        </w:numPr>
      </w:pPr>
      <w:r w:rsidRPr="00AE2E80">
        <w:t>Trường hợp giỏ hàng trống:</w:t>
      </w:r>
    </w:p>
    <w:p w14:paraId="4998E088" w14:textId="77777777" w:rsidR="00AE2E80" w:rsidRPr="00AE2E80" w:rsidRDefault="00AE2E80">
      <w:pPr>
        <w:pStyle w:val="noidung"/>
        <w:numPr>
          <w:ilvl w:val="1"/>
          <w:numId w:val="43"/>
        </w:numPr>
      </w:pPr>
      <w:r w:rsidRPr="00AE2E80">
        <w:t>Hiển thị thông báo “Không có sản phẩm nào trong giỏ hàng của bạn”.</w:t>
      </w:r>
    </w:p>
    <w:p w14:paraId="08EA981A" w14:textId="77777777" w:rsidR="00AE2E80" w:rsidRPr="00AE2E80" w:rsidRDefault="00AE2E80">
      <w:pPr>
        <w:pStyle w:val="noidung"/>
        <w:numPr>
          <w:ilvl w:val="1"/>
          <w:numId w:val="43"/>
        </w:numPr>
      </w:pPr>
      <w:r w:rsidRPr="00AE2E80">
        <w:t>Có nút “Quay lại mua sắm” để người dùng trở về trang sản phẩm và tiếp tục lựa chọn.</w:t>
      </w:r>
    </w:p>
    <w:p w14:paraId="1B6C612C" w14:textId="3047AA31" w:rsidR="003D4B00" w:rsidRPr="003D4B00" w:rsidRDefault="003D4B00" w:rsidP="003D4B00">
      <w:pPr>
        <w:pStyle w:val="Heading3"/>
      </w:pPr>
      <w:bookmarkStart w:id="104" w:name="_Toc231803139"/>
      <w:r>
        <w:t>Giao diện trang quản lý sản phẩm</w:t>
      </w:r>
      <w:bookmarkEnd w:id="104"/>
    </w:p>
    <w:p w14:paraId="4A3BD249" w14:textId="77777777" w:rsidR="00B16ED1" w:rsidRDefault="00AE2E80" w:rsidP="00B16ED1">
      <w:pPr>
        <w:pStyle w:val="noidung"/>
        <w:keepNext/>
      </w:pPr>
      <w:r w:rsidRPr="00AE2E80">
        <w:drawing>
          <wp:inline distT="0" distB="0" distL="0" distR="0" wp14:anchorId="0D2502C6" wp14:editId="2CC94D03">
            <wp:extent cx="5148000" cy="2641955"/>
            <wp:effectExtent l="0" t="0" r="0" b="6350"/>
            <wp:docPr id="16168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5714" name=""/>
                    <pic:cNvPicPr/>
                  </pic:nvPicPr>
                  <pic:blipFill>
                    <a:blip r:embed="rId28"/>
                    <a:stretch>
                      <a:fillRect/>
                    </a:stretch>
                  </pic:blipFill>
                  <pic:spPr>
                    <a:xfrm>
                      <a:off x="0" y="0"/>
                      <a:ext cx="5148000" cy="2641955"/>
                    </a:xfrm>
                    <a:prstGeom prst="rect">
                      <a:avLst/>
                    </a:prstGeom>
                  </pic:spPr>
                </pic:pic>
              </a:graphicData>
            </a:graphic>
          </wp:inline>
        </w:drawing>
      </w:r>
    </w:p>
    <w:p w14:paraId="58DE99F2" w14:textId="78B41265" w:rsidR="00D724C7" w:rsidRPr="00B16ED1" w:rsidRDefault="00B16ED1" w:rsidP="00B16ED1">
      <w:pPr>
        <w:pStyle w:val="Caption"/>
      </w:pPr>
      <w:bookmarkStart w:id="105" w:name="_Toc231803162"/>
      <w:r w:rsidRPr="00B16ED1">
        <w:t xml:space="preserve">Hình </w:t>
      </w:r>
      <w:r w:rsidRPr="00B16ED1">
        <w:fldChar w:fldCharType="begin"/>
      </w:r>
      <w:r w:rsidRPr="00B16ED1">
        <w:instrText xml:space="preserve"> STYLEREF 1 \s </w:instrText>
      </w:r>
      <w:r w:rsidRPr="00B16ED1">
        <w:fldChar w:fldCharType="separate"/>
      </w:r>
      <w:r w:rsidRPr="00B16ED1">
        <w:t>4</w:t>
      </w:r>
      <w:r w:rsidRPr="00B16ED1">
        <w:fldChar w:fldCharType="end"/>
      </w:r>
      <w:r w:rsidRPr="00B16ED1">
        <w:t>.</w:t>
      </w:r>
      <w:r w:rsidRPr="00B16ED1">
        <w:fldChar w:fldCharType="begin"/>
      </w:r>
      <w:r w:rsidRPr="00B16ED1">
        <w:instrText xml:space="preserve"> SEQ Hình \* ARABIC \s 1 </w:instrText>
      </w:r>
      <w:r w:rsidRPr="00B16ED1">
        <w:fldChar w:fldCharType="separate"/>
      </w:r>
      <w:r w:rsidRPr="00B16ED1">
        <w:t>9</w:t>
      </w:r>
      <w:r w:rsidRPr="00B16ED1">
        <w:fldChar w:fldCharType="end"/>
      </w:r>
      <w:r w:rsidRPr="00B16ED1">
        <w:t>: Giao diện Trang Quản lý sản phẩm</w:t>
      </w:r>
      <w:bookmarkEnd w:id="105"/>
    </w:p>
    <w:p w14:paraId="233B2FD0" w14:textId="77777777" w:rsidR="00B16ED1" w:rsidRDefault="00AE2E80" w:rsidP="00B16ED1">
      <w:pPr>
        <w:pStyle w:val="noidung"/>
        <w:keepNext/>
      </w:pPr>
      <w:r w:rsidRPr="00AE2E80">
        <w:drawing>
          <wp:inline distT="0" distB="0" distL="0" distR="0" wp14:anchorId="0565E918" wp14:editId="5B7F8653">
            <wp:extent cx="5148000" cy="2603617"/>
            <wp:effectExtent l="0" t="0" r="0" b="6350"/>
            <wp:docPr id="8707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9256" name="Picture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148000" cy="2603617"/>
                    </a:xfrm>
                    <a:prstGeom prst="rect">
                      <a:avLst/>
                    </a:prstGeom>
                  </pic:spPr>
                </pic:pic>
              </a:graphicData>
            </a:graphic>
          </wp:inline>
        </w:drawing>
      </w:r>
    </w:p>
    <w:p w14:paraId="448476BD" w14:textId="47FC810E" w:rsidR="00AE2E80" w:rsidRPr="00B16ED1" w:rsidRDefault="00B16ED1" w:rsidP="00B16ED1">
      <w:pPr>
        <w:pStyle w:val="Caption"/>
      </w:pPr>
      <w:bookmarkStart w:id="106" w:name="_Toc231803163"/>
      <w:r w:rsidRPr="00B16ED1">
        <w:t xml:space="preserve">Hình </w:t>
      </w:r>
      <w:r w:rsidRPr="00B16ED1">
        <w:fldChar w:fldCharType="begin"/>
      </w:r>
      <w:r w:rsidRPr="00B16ED1">
        <w:instrText xml:space="preserve"> STYLEREF 1 \s </w:instrText>
      </w:r>
      <w:r w:rsidRPr="00B16ED1">
        <w:fldChar w:fldCharType="separate"/>
      </w:r>
      <w:r w:rsidRPr="00B16ED1">
        <w:t>4</w:t>
      </w:r>
      <w:r w:rsidRPr="00B16ED1">
        <w:fldChar w:fldCharType="end"/>
      </w:r>
      <w:r w:rsidRPr="00B16ED1">
        <w:t>.</w:t>
      </w:r>
      <w:r w:rsidRPr="00B16ED1">
        <w:fldChar w:fldCharType="begin"/>
      </w:r>
      <w:r w:rsidRPr="00B16ED1">
        <w:instrText xml:space="preserve"> SEQ Hình \* ARABIC \s 1 </w:instrText>
      </w:r>
      <w:r w:rsidRPr="00B16ED1">
        <w:fldChar w:fldCharType="separate"/>
      </w:r>
      <w:r w:rsidRPr="00B16ED1">
        <w:t>10</w:t>
      </w:r>
      <w:r w:rsidRPr="00B16ED1">
        <w:fldChar w:fldCharType="end"/>
      </w:r>
      <w:r w:rsidRPr="00B16ED1">
        <w:t>: Giao diện Trang Quản lý sản phẩm (tt)</w:t>
      </w:r>
      <w:bookmarkEnd w:id="106"/>
    </w:p>
    <w:p w14:paraId="4492C22F" w14:textId="61EA02E7" w:rsidR="00B16ED1" w:rsidRPr="00B16ED1" w:rsidRDefault="00B16ED1" w:rsidP="00B16ED1">
      <w:pPr>
        <w:pStyle w:val="noidung"/>
      </w:pPr>
      <w:r w:rsidRPr="00B16ED1">
        <w:lastRenderedPageBreak/>
        <w:t xml:space="preserve">Trang Quản lý sản phẩm (Admin) trong hệ thống LinhTech Store được thiết kế như một bảng điều khiển quản trị, cho phép thêm mới, chỉnh sửa và xóa sản phẩm. </w:t>
      </w:r>
      <w:r w:rsidR="00123F81">
        <w:t>Phần nội dung của trang gồm</w:t>
      </w:r>
      <w:r w:rsidRPr="00B16ED1">
        <w:t>:</w:t>
      </w:r>
    </w:p>
    <w:p w14:paraId="18ED2F54" w14:textId="77777777" w:rsidR="00B16ED1" w:rsidRPr="00B16ED1" w:rsidRDefault="00B16ED1">
      <w:pPr>
        <w:pStyle w:val="noidung"/>
        <w:numPr>
          <w:ilvl w:val="0"/>
          <w:numId w:val="44"/>
        </w:numPr>
      </w:pPr>
      <w:r w:rsidRPr="00B16ED1">
        <w:t>Form thêm sản phẩm mới: gồm các trường nhập liệu như Tên sản phẩm, Giá bán (VND), Đường dẫn hình ảnh, Trạng thái sản phẩm (ví dụ: Còn hàng), cùng nút “Lưu sản phẩm” để thêm dữ liệu vào hệ thống.</w:t>
      </w:r>
    </w:p>
    <w:p w14:paraId="5E3D6635" w14:textId="77777777" w:rsidR="00B16ED1" w:rsidRPr="00B16ED1" w:rsidRDefault="00B16ED1">
      <w:pPr>
        <w:pStyle w:val="noidung"/>
        <w:numPr>
          <w:ilvl w:val="0"/>
          <w:numId w:val="44"/>
        </w:numPr>
      </w:pPr>
      <w:r w:rsidRPr="00B16ED1">
        <w:t>Danh sách tất cả sản phẩm: hiển thị dưới dạng bảng với các cột Hình ảnh, Tên sản phẩm, Giá bán, Trạng thái, Hành động.</w:t>
      </w:r>
    </w:p>
    <w:p w14:paraId="7486DE09" w14:textId="73480D5A" w:rsidR="00B16ED1" w:rsidRPr="00B16ED1" w:rsidRDefault="00B16ED1">
      <w:pPr>
        <w:pStyle w:val="noidung"/>
        <w:numPr>
          <w:ilvl w:val="0"/>
          <w:numId w:val="44"/>
        </w:numPr>
      </w:pPr>
      <w:r w:rsidRPr="00B16ED1">
        <w:t xml:space="preserve">Mỗi dòng thể hiện một sản phẩm cụ thể, ví dụ: Laptop </w:t>
      </w:r>
      <w:r w:rsidR="00D104D8">
        <w:t>Gaming Acer Nitro 5</w:t>
      </w:r>
      <w:r w:rsidRPr="00B16ED1">
        <w:t xml:space="preserve">– </w:t>
      </w:r>
      <w:r w:rsidR="00D104D8">
        <w:t>2</w:t>
      </w:r>
      <w:r w:rsidRPr="00B16ED1">
        <w:t>2.</w:t>
      </w:r>
      <w:r w:rsidR="00D104D8">
        <w:t>9</w:t>
      </w:r>
      <w:r w:rsidRPr="00B16ED1">
        <w:t>90.000 – Còn hàng.</w:t>
      </w:r>
    </w:p>
    <w:p w14:paraId="7500F6DA" w14:textId="77777777" w:rsidR="00B16ED1" w:rsidRPr="00B16ED1" w:rsidRDefault="00B16ED1">
      <w:pPr>
        <w:pStyle w:val="noidung"/>
        <w:numPr>
          <w:ilvl w:val="0"/>
          <w:numId w:val="44"/>
        </w:numPr>
      </w:pPr>
      <w:r w:rsidRPr="00B16ED1">
        <w:t>Các nút “Sửa” và “Xóa” cho phép quản trị viên chỉnh sửa thông tin hoặc loại bỏ sản phẩm khỏi hệ thống.</w:t>
      </w:r>
    </w:p>
    <w:p w14:paraId="56F24EE1" w14:textId="2E9188F6" w:rsidR="00B16ED1" w:rsidRPr="00B16ED1" w:rsidRDefault="00B16ED1">
      <w:pPr>
        <w:pStyle w:val="noidung"/>
        <w:numPr>
          <w:ilvl w:val="0"/>
          <w:numId w:val="44"/>
        </w:numPr>
      </w:pPr>
      <w:r w:rsidRPr="00B16ED1">
        <w:t>Thiết kế bảng rõ ràng, trực quan, giúp quản lý kho sản phẩm dễ dàng và hiệu quả.</w:t>
      </w:r>
    </w:p>
    <w:p w14:paraId="539BACB9" w14:textId="77777777" w:rsidR="009A48C9" w:rsidRDefault="009A48C9">
      <w:pPr>
        <w:rPr>
          <w:rFonts w:eastAsiaTheme="majorEastAsia" w:cstheme="majorBidi"/>
          <w:b/>
          <w:caps/>
          <w:color w:val="000000" w:themeColor="text1"/>
          <w:sz w:val="30"/>
          <w:szCs w:val="32"/>
        </w:rPr>
      </w:pPr>
      <w:r>
        <w:br w:type="page"/>
      </w:r>
    </w:p>
    <w:p w14:paraId="0D9CAA2C" w14:textId="118BAE6B" w:rsidR="00DF06F5" w:rsidRPr="008D78F3" w:rsidRDefault="004A27CC" w:rsidP="00EC5402">
      <w:pPr>
        <w:pStyle w:val="Heading1"/>
      </w:pPr>
      <w:bookmarkStart w:id="107" w:name="_Toc231803140"/>
      <w:r w:rsidRPr="008D78F3">
        <w:rPr>
          <w:caps w:val="0"/>
        </w:rPr>
        <w:lastRenderedPageBreak/>
        <w:t>KẾT LUẬN VÀ HƯỚNG PHÁT TRIỂN</w:t>
      </w:r>
      <w:bookmarkEnd w:id="107"/>
    </w:p>
    <w:p w14:paraId="4E391C72" w14:textId="77777777" w:rsidR="003D4A92" w:rsidRPr="008D78F3" w:rsidRDefault="008F3D04" w:rsidP="007378A0">
      <w:pPr>
        <w:pStyle w:val="Heading2"/>
      </w:pPr>
      <w:bookmarkStart w:id="108" w:name="_Toc231803141"/>
      <w:r w:rsidRPr="008D78F3">
        <w:t>Kết luận</w:t>
      </w:r>
      <w:bookmarkEnd w:id="108"/>
    </w:p>
    <w:p w14:paraId="00051FAE" w14:textId="00603042" w:rsidR="007378A0" w:rsidRDefault="00B16ED1" w:rsidP="00C34B50">
      <w:pPr>
        <w:pStyle w:val="noidung"/>
      </w:pPr>
      <w:r w:rsidRPr="00C34B50">
        <w:t>Qua quá trình xây dựng và triển khai hệ thống LinhTech Store, cá nhân em đã hoàn thành một website có đầy đủ các chức năng cơ bản của một cửa hàng trực tuyến kết hợp portfolio cá nhân. Các trang giao diện (Trang chủ, Giới thiệu, Liên hệ, Sản phẩm, Chi tiết sản phẩm, Giỏ hàng, Quản lý sản phẩm) đều được thiết kế đồng bộ, trực quan và thân thiện với người dùng. Hệ thống đã đáp ứng được các yêu cầu đặt ra: hiển thị danh sách sản phẩm, quản lý dữ liệu, hỗ trợ tìm kiếm, tương tác với giỏ hàng và cung cấp thông tin liên hệ. Đồng thời, việc tích hợp thông tin cá nhân của sinh viên giúp minh chứng cho khả năng áp dụng kiến thức công nghệ thông tin vào thực tiễn.</w:t>
      </w:r>
    </w:p>
    <w:p w14:paraId="663DCFDE" w14:textId="7ADCAE05" w:rsidR="00731585" w:rsidRDefault="00731585" w:rsidP="00731585">
      <w:pPr>
        <w:pStyle w:val="Heading3"/>
      </w:pPr>
      <w:bookmarkStart w:id="109" w:name="_Toc231803142"/>
      <w:r>
        <w:t>Những hạn chế còn tồn tại</w:t>
      </w:r>
      <w:bookmarkEnd w:id="109"/>
    </w:p>
    <w:p w14:paraId="73B5924F" w14:textId="77777777" w:rsidR="00731585" w:rsidRPr="00731585" w:rsidRDefault="00731585" w:rsidP="00731585">
      <w:pPr>
        <w:pStyle w:val="noidung"/>
      </w:pPr>
      <w:r w:rsidRPr="00731585">
        <w:t>Mặc dù hệ thống đã đáp ứng được các yêu cầu cơ bản về giao diện và chức năng hiển thị, tuy nhiên vẫn còn một số hạn chế do đặc thù của dự án:</w:t>
      </w:r>
    </w:p>
    <w:p w14:paraId="17BACFBF" w14:textId="77777777" w:rsidR="00731585" w:rsidRPr="00731585" w:rsidRDefault="00731585">
      <w:pPr>
        <w:pStyle w:val="noidung"/>
        <w:numPr>
          <w:ilvl w:val="0"/>
          <w:numId w:val="46"/>
        </w:numPr>
      </w:pPr>
      <w:r w:rsidRPr="00731585">
        <w:t>Hạn chế về lưu trữ dữ liệu: Do đây là website tĩnh không triển khai backend phức tạp, dữ liệu sản phẩm và giỏ hàng hiện đang được lưu trữ dưới dạng mảng đối tượng JavaScript (defaultproducts) hoặc localStorage. Điều này dẫn đến việc dữ liệu có thể bị mất khi người dùng xóa cache trình duyệt và không thể đồng bộ hóa giữa các thiết bị khác nhau.</w:t>
      </w:r>
    </w:p>
    <w:p w14:paraId="74C08D5A" w14:textId="77777777" w:rsidR="00731585" w:rsidRPr="00731585" w:rsidRDefault="00731585">
      <w:pPr>
        <w:pStyle w:val="noidung"/>
        <w:numPr>
          <w:ilvl w:val="0"/>
          <w:numId w:val="46"/>
        </w:numPr>
      </w:pPr>
      <w:r w:rsidRPr="00731585">
        <w:t>Tính bảo mật: Do thiếu hệ thống quản lý cơ sở dữ liệu trực tuyến và phía máy chủ, việc bảo mật thông tin người dùng và dữ liệu sản phẩm trên môi trường client-side còn ở mức giới hạn.</w:t>
      </w:r>
    </w:p>
    <w:p w14:paraId="17F42122" w14:textId="2D1395BC" w:rsidR="00EB5CA3" w:rsidRDefault="00731585" w:rsidP="00EB5CA3">
      <w:pPr>
        <w:pStyle w:val="noidung"/>
        <w:numPr>
          <w:ilvl w:val="0"/>
          <w:numId w:val="46"/>
        </w:numPr>
      </w:pPr>
      <w:r w:rsidRPr="00731585">
        <w:t>Chưa tích hợp thanh toán thực tế: Các chức năng thanh toán hiện tại mới chỉ dừng lại ở mức giả lập giao diện, chưa kết nối được với các cổng thanh toán thực tế để thực hiện giao dịch</w:t>
      </w:r>
    </w:p>
    <w:p w14:paraId="12CB6C13" w14:textId="24EFCABB" w:rsidR="00EB5CA3" w:rsidRPr="00EB5CA3" w:rsidRDefault="00EB5CA3" w:rsidP="00EB5CA3">
      <w:pPr>
        <w:pStyle w:val="noidung"/>
        <w:numPr>
          <w:ilvl w:val="0"/>
          <w:numId w:val="52"/>
        </w:numPr>
      </w:pPr>
      <w:r>
        <w:t>Chưa tối ưu được t</w:t>
      </w:r>
      <w:r w:rsidRPr="00EB5CA3">
        <w:t>ính nhất quán dữ liệu giữa giỏ hàng của người dùng và trạng thái sản phẩm trong cơ sở dữ liệu.</w:t>
      </w:r>
    </w:p>
    <w:p w14:paraId="55616D13" w14:textId="1E88690B" w:rsidR="00731585" w:rsidRDefault="00731585" w:rsidP="00731585">
      <w:pPr>
        <w:pStyle w:val="Heading3"/>
      </w:pPr>
      <w:bookmarkStart w:id="110" w:name="_Toc231803143"/>
      <w:r>
        <w:lastRenderedPageBreak/>
        <w:t>Kỹ năng đã đạt được</w:t>
      </w:r>
      <w:bookmarkEnd w:id="110"/>
    </w:p>
    <w:p w14:paraId="4807F9D4" w14:textId="77777777" w:rsidR="00731585" w:rsidRPr="00731585" w:rsidRDefault="00731585" w:rsidP="00731585">
      <w:pPr>
        <w:pStyle w:val="noidung"/>
      </w:pPr>
      <w:r w:rsidRPr="00731585">
        <w:t>Quá trình thực hiện đề tài "Electronic Products Static Website" đã giúp em rèn luyện và làm chủ nhiều kỹ năng quan trọng trong thiết kế web:</w:t>
      </w:r>
    </w:p>
    <w:p w14:paraId="7508071D" w14:textId="77777777" w:rsidR="00731585" w:rsidRPr="00731585" w:rsidRDefault="00731585">
      <w:pPr>
        <w:pStyle w:val="noidung"/>
        <w:numPr>
          <w:ilvl w:val="0"/>
          <w:numId w:val="47"/>
        </w:numPr>
      </w:pPr>
      <w:r w:rsidRPr="00731585">
        <w:t>Kỹ năng thiết kế giao diện (UI/UX): Em đã nắm vững cách xây dựng bố cục website chuẩn (Header – Nội dung – Footer) và quy tắc sắp xếp lưới (Grid/Flexbox) để tạo ra một không gian mua sắm trực quan, thân thiện.</w:t>
      </w:r>
    </w:p>
    <w:p w14:paraId="5005E037" w14:textId="77777777" w:rsidR="00731585" w:rsidRPr="00731585" w:rsidRDefault="00731585">
      <w:pPr>
        <w:pStyle w:val="noidung"/>
        <w:numPr>
          <w:ilvl w:val="0"/>
          <w:numId w:val="47"/>
        </w:numPr>
      </w:pPr>
      <w:r w:rsidRPr="00731585">
        <w:t>Làm chủ công nghệ Front-end:</w:t>
      </w:r>
    </w:p>
    <w:p w14:paraId="0C77816A" w14:textId="77777777" w:rsidR="00731585" w:rsidRPr="00731585" w:rsidRDefault="00731585">
      <w:pPr>
        <w:pStyle w:val="noidung"/>
        <w:numPr>
          <w:ilvl w:val="0"/>
          <w:numId w:val="48"/>
        </w:numPr>
      </w:pPr>
      <w:r w:rsidRPr="00731585">
        <w:t>Thành thạo việc sử dụng HTML5 để xây dựng cấu trúc tài liệu logic và hỗ trợ SEO.</w:t>
      </w:r>
    </w:p>
    <w:p w14:paraId="5FAC7468" w14:textId="77777777" w:rsidR="00731585" w:rsidRPr="00731585" w:rsidRDefault="00731585">
      <w:pPr>
        <w:pStyle w:val="noidung"/>
        <w:numPr>
          <w:ilvl w:val="0"/>
          <w:numId w:val="48"/>
        </w:numPr>
      </w:pPr>
      <w:r w:rsidRPr="00731585">
        <w:t>Ứng dụng hiệu quả CSS3 và các kỹ thuật nâng cao như Responsive design để website hiển thị nhất quán trên cả PC, tablet và smartphone.</w:t>
      </w:r>
    </w:p>
    <w:p w14:paraId="75FA9CC2" w14:textId="77777777" w:rsidR="00731585" w:rsidRPr="00731585" w:rsidRDefault="00731585">
      <w:pPr>
        <w:pStyle w:val="noidung"/>
        <w:numPr>
          <w:ilvl w:val="0"/>
          <w:numId w:val="48"/>
        </w:numPr>
      </w:pPr>
      <w:r w:rsidRPr="00731585">
        <w:t>Sử dụng JavaScript để xử lý các logic phức tạp như thao tác DOM (DOM manipulation), quản lý mảng dữ liệu sản phẩm và xử lý sự kiện (Event Handling) giúp website tĩnh trở nên sống động hơn.</w:t>
      </w:r>
    </w:p>
    <w:p w14:paraId="2A5CBCA8" w14:textId="77777777" w:rsidR="00731585" w:rsidRPr="00731585" w:rsidRDefault="00731585">
      <w:pPr>
        <w:pStyle w:val="noidung"/>
        <w:numPr>
          <w:ilvl w:val="0"/>
          <w:numId w:val="47"/>
        </w:numPr>
      </w:pPr>
      <w:r w:rsidRPr="00731585">
        <w:t>Kỹ năng giải quyết vấn đề: Biết cách vận dụng các công cụ hỗ trợ hiện đại như AI để giả lập dữ liệu (mock data) và tham khảo các sàn thương mại điện tử lớn để xây dựng thông tin sản phẩm có tính thực tiễn cao.</w:t>
      </w:r>
    </w:p>
    <w:p w14:paraId="2B04B3AE" w14:textId="5220EA15" w:rsidR="00731585" w:rsidRPr="00731585" w:rsidRDefault="00731585">
      <w:pPr>
        <w:pStyle w:val="noidung"/>
        <w:numPr>
          <w:ilvl w:val="0"/>
          <w:numId w:val="47"/>
        </w:numPr>
      </w:pPr>
      <w:r w:rsidRPr="00731585">
        <w:t>Tư duy dự án: Học được cách lập kế hoạch từ khâu phân tích yêu cầu, thiết kế sơ đồ đến triển khai thực nghiệm và kiểm thử hệ thống trên nhiều môi trường khác nhau.</w:t>
      </w:r>
    </w:p>
    <w:p w14:paraId="5F9CF6A7" w14:textId="77777777" w:rsidR="008F3D04" w:rsidRPr="008D78F3" w:rsidRDefault="008F3D04" w:rsidP="007378A0">
      <w:pPr>
        <w:pStyle w:val="Heading2"/>
      </w:pPr>
      <w:bookmarkStart w:id="111" w:name="_Toc231803144"/>
      <w:r w:rsidRPr="008D78F3">
        <w:t>Hướng phát triển</w:t>
      </w:r>
      <w:bookmarkEnd w:id="111"/>
    </w:p>
    <w:p w14:paraId="538D4248" w14:textId="197FCB8D" w:rsidR="00C34B50" w:rsidRPr="00C34B50" w:rsidRDefault="00C34B50" w:rsidP="00C34B50">
      <w:pPr>
        <w:pStyle w:val="noidung"/>
      </w:pPr>
      <w:r w:rsidRPr="00C34B50">
        <w:t xml:space="preserve">Trong tương lai, hệ thống có thể được mở rộng và nâng cấp theo các </w:t>
      </w:r>
      <w:r w:rsidR="00F51C01">
        <w:t xml:space="preserve">hướng: </w:t>
      </w:r>
    </w:p>
    <w:p w14:paraId="6D34B020" w14:textId="77777777" w:rsidR="00C34B50" w:rsidRPr="00C34B50" w:rsidRDefault="00C34B50">
      <w:pPr>
        <w:pStyle w:val="noidung"/>
        <w:numPr>
          <w:ilvl w:val="0"/>
          <w:numId w:val="45"/>
        </w:numPr>
      </w:pPr>
      <w:r w:rsidRPr="00C34B50">
        <w:t>Tích hợp cơ sở dữ liệu trực tuyến: thay vì lưu trữ dữ liệu tĩnh, sử dụng MySQL hoặc MongoDB để quản lý sản phẩm và đơn hàng.</w:t>
      </w:r>
    </w:p>
    <w:p w14:paraId="1955B204" w14:textId="77777777" w:rsidR="00C34B50" w:rsidRPr="00C34B50" w:rsidRDefault="00C34B50">
      <w:pPr>
        <w:pStyle w:val="noidung"/>
        <w:numPr>
          <w:ilvl w:val="0"/>
          <w:numId w:val="45"/>
        </w:numPr>
      </w:pPr>
      <w:r w:rsidRPr="00C34B50">
        <w:t>Chức năng thanh toán trực tuyến: bổ sung các cổng thanh toán (VNPay, Momo, PayPal) để người dùng có thể mua hàng trực tiếp.</w:t>
      </w:r>
    </w:p>
    <w:p w14:paraId="079AF6A2" w14:textId="77777777" w:rsidR="00C34B50" w:rsidRPr="00C34B50" w:rsidRDefault="00C34B50">
      <w:pPr>
        <w:pStyle w:val="noidung"/>
        <w:numPr>
          <w:ilvl w:val="0"/>
          <w:numId w:val="45"/>
        </w:numPr>
      </w:pPr>
      <w:r w:rsidRPr="00C34B50">
        <w:lastRenderedPageBreak/>
        <w:t>Quản lý tài khoản người dùng: cho phép đăng ký, đăng nhập, phân quyền (Admin, User) để tăng tính bảo mật và cá nhân hóa trải nghiệm.</w:t>
      </w:r>
    </w:p>
    <w:p w14:paraId="5EF45AA6" w14:textId="77777777" w:rsidR="00C34B50" w:rsidRPr="00C34B50" w:rsidRDefault="00C34B50">
      <w:pPr>
        <w:pStyle w:val="noidung"/>
        <w:numPr>
          <w:ilvl w:val="0"/>
          <w:numId w:val="45"/>
        </w:numPr>
      </w:pPr>
      <w:r w:rsidRPr="00C34B50">
        <w:t>Tối ưu giao diện responsive: nâng cao khả năng hiển thị trên nhiều thiết bị khác nhau (PC, tablet, smartphone).</w:t>
      </w:r>
    </w:p>
    <w:p w14:paraId="7F4FA25D" w14:textId="12C8B764" w:rsidR="007378A0" w:rsidRPr="00C34B50" w:rsidRDefault="00C34B50">
      <w:pPr>
        <w:pStyle w:val="noidung"/>
        <w:numPr>
          <w:ilvl w:val="0"/>
          <w:numId w:val="45"/>
        </w:numPr>
      </w:pPr>
      <w:r w:rsidRPr="00C34B50">
        <w:t>Triển khai thực tế: đưa hệ thống lên hosting chuyên nghiệp, kết nối với tên miền riêng để phục vụ như một cửa hàng trực tuyến hoàn chỉnh.</w:t>
      </w:r>
      <w:r>
        <w:br w:type="page"/>
      </w:r>
    </w:p>
    <w:p w14:paraId="09BBDD70" w14:textId="77777777" w:rsidR="00314527" w:rsidRDefault="003D4A92" w:rsidP="005465E1">
      <w:pPr>
        <w:pStyle w:val="DEMUC"/>
      </w:pPr>
      <w:r w:rsidRPr="005465E1">
        <w:lastRenderedPageBreak/>
        <w:t>Danh mục tài liệu tham khảo</w:t>
      </w:r>
    </w:p>
    <w:p w14:paraId="4B0F427B" w14:textId="77777777" w:rsidR="00C47BA5" w:rsidRPr="00C47BA5" w:rsidRDefault="00C47BA5" w:rsidP="00C47BA5">
      <w:pPr>
        <w:pStyle w:val="Bibliography"/>
      </w:pPr>
      <w:r>
        <w:fldChar w:fldCharType="begin"/>
      </w:r>
      <w:r>
        <w:rPr>
          <w:caps/>
        </w:rPr>
        <w:instrText xml:space="preserve"> ADDIN ZOTERO_BIBL {"uncited":[],"omitted":[],"custom":[]} CSL_BIBLIOGRAPHY </w:instrText>
      </w:r>
      <w:r>
        <w:fldChar w:fldCharType="separate"/>
      </w:r>
      <w:r w:rsidRPr="00C47BA5">
        <w:t>[1]</w:t>
      </w:r>
      <w:r w:rsidRPr="00C47BA5">
        <w:tab/>
        <w:t>“Amazon.com. Spend less. Smile more.” Truy cập: 24 Tháng Năm 2026. [Online]. Có tại: https://www.amazon.com/</w:t>
      </w:r>
    </w:p>
    <w:p w14:paraId="23763F4E" w14:textId="77777777" w:rsidR="00C47BA5" w:rsidRPr="00C47BA5" w:rsidRDefault="00C47BA5" w:rsidP="00C47BA5">
      <w:pPr>
        <w:pStyle w:val="Bibliography"/>
      </w:pPr>
      <w:r w:rsidRPr="00C47BA5">
        <w:t>[2]</w:t>
      </w:r>
      <w:r w:rsidRPr="00C47BA5">
        <w:tab/>
        <w:t>Ngọc P. H., “Bootstrap Grid System là gì: Cách dùng từ cơ bản đến nâng cao”, ITviec Blog. Truy cập: 3 Tháng Sáu 2026. [Online]. Có tại: https://itviec.com/blog/huong-dan-su-dung-bootstrap-grid/</w:t>
      </w:r>
    </w:p>
    <w:p w14:paraId="0A6745EB" w14:textId="77777777" w:rsidR="00C47BA5" w:rsidRPr="00C47BA5" w:rsidRDefault="00C47BA5" w:rsidP="00C47BA5">
      <w:pPr>
        <w:pStyle w:val="Bibliography"/>
      </w:pPr>
      <w:r w:rsidRPr="00C47BA5">
        <w:t>[3]</w:t>
      </w:r>
      <w:r w:rsidRPr="00C47BA5">
        <w:tab/>
        <w:t>Tiến C. L. V., “Bootstrap là gì? Hướng dẫn sử dụng Bootstrap chi tiết”. Truy cập: 3 Tháng Sáu 2026. [Online]. Có tại: https://vietnix.vn/bootstrap-la-gi/</w:t>
      </w:r>
    </w:p>
    <w:p w14:paraId="36F1ECCA" w14:textId="77777777" w:rsidR="00C47BA5" w:rsidRPr="00C47BA5" w:rsidRDefault="00C47BA5" w:rsidP="00C47BA5">
      <w:pPr>
        <w:pStyle w:val="Bibliography"/>
      </w:pPr>
      <w:r w:rsidRPr="00C47BA5">
        <w:t>[4]</w:t>
      </w:r>
      <w:r w:rsidRPr="00C47BA5">
        <w:tab/>
        <w:t>“Chuyển đổi CSS”. Truy cập: 3 Tháng Sáu 2026. [Online]. Có tại: https://www.w3schools.com/csS/css3_transitions.asp</w:t>
      </w:r>
    </w:p>
    <w:p w14:paraId="7A15BF7F" w14:textId="77777777" w:rsidR="00C47BA5" w:rsidRPr="00C47BA5" w:rsidRDefault="00C47BA5" w:rsidP="00C47BA5">
      <w:pPr>
        <w:pStyle w:val="Bibliography"/>
      </w:pPr>
      <w:r w:rsidRPr="00C47BA5">
        <w:t>[5]</w:t>
      </w:r>
      <w:r w:rsidRPr="00C47BA5">
        <w:tab/>
        <w:t>“CSS Animations”. Truy cập: 3 Tháng Sáu 2026. [Online]. Có tại: https://www.w3schools.com/csS/css3_animations.asp</w:t>
      </w:r>
    </w:p>
    <w:p w14:paraId="2F605B3B" w14:textId="77777777" w:rsidR="00C47BA5" w:rsidRPr="00C47BA5" w:rsidRDefault="00C47BA5" w:rsidP="00C47BA5">
      <w:pPr>
        <w:pStyle w:val="Bibliography"/>
      </w:pPr>
      <w:r w:rsidRPr="00C47BA5">
        <w:t>[6]</w:t>
      </w:r>
      <w:r w:rsidRPr="00C47BA5">
        <w:tab/>
        <w:t xml:space="preserve">“Thiết kế web đáp ứng”, </w:t>
      </w:r>
      <w:r w:rsidRPr="00C47BA5">
        <w:rPr>
          <w:i/>
          <w:iCs/>
        </w:rPr>
        <w:t>Wikipedia tiếng Việt</w:t>
      </w:r>
      <w:r w:rsidRPr="00C47BA5">
        <w:t>. 13 Tháng Mười Một 2025. Truy cập: 3 Tháng Sáu 2026. [Online]. Có tại: https://vi.wikipedia.org/w/index.php?title=Thi%E1%BA%BFt_k%E1%BA%BF_web_%C4%91%C3%A1p_%E1%BB%A9ng&amp;oldid=74396303</w:t>
      </w:r>
    </w:p>
    <w:p w14:paraId="1E98B616" w14:textId="77777777" w:rsidR="00C47BA5" w:rsidRPr="00C47BA5" w:rsidRDefault="00C47BA5" w:rsidP="00C47BA5">
      <w:pPr>
        <w:pStyle w:val="Bibliography"/>
      </w:pPr>
      <w:r w:rsidRPr="00C47BA5">
        <w:t>[7]</w:t>
      </w:r>
      <w:r w:rsidRPr="00C47BA5">
        <w:tab/>
        <w:t>“CSS Flexbox (Bố cục hộp linh hoạt)”. Truy cập: 3 Tháng Sáu 2026. [Online]. Có tại: https://www.w3schools.com/csS/css3_flexbox.asp</w:t>
      </w:r>
    </w:p>
    <w:p w14:paraId="638E20B0" w14:textId="77777777" w:rsidR="00C47BA5" w:rsidRPr="00C47BA5" w:rsidRDefault="00C47BA5" w:rsidP="00C47BA5">
      <w:pPr>
        <w:pStyle w:val="Bibliography"/>
      </w:pPr>
      <w:r w:rsidRPr="00C47BA5">
        <w:t>[8]</w:t>
      </w:r>
      <w:r w:rsidRPr="00C47BA5">
        <w:tab/>
        <w:t>“CSS Float”. Truy cập: 3 Tháng Sáu 2026. [Online]. Có tại: https://www.w3schools.com/css/css_float.asp</w:t>
      </w:r>
    </w:p>
    <w:p w14:paraId="5E88F0B4" w14:textId="77777777" w:rsidR="00C47BA5" w:rsidRPr="00C47BA5" w:rsidRDefault="00C47BA5" w:rsidP="00C47BA5">
      <w:pPr>
        <w:pStyle w:val="Bibliography"/>
      </w:pPr>
      <w:r w:rsidRPr="00C47BA5">
        <w:t>[9]</w:t>
      </w:r>
      <w:r w:rsidRPr="00C47BA5">
        <w:tab/>
        <w:t>Tiến C. L. V., “CSS là gì? Ví dụ và vai trò của CSS trong thiết kế giao diện”. Truy cập: 3 Tháng Sáu 2026. [Online]. Có tại: https://vietnix.vn/css-la-gi/</w:t>
      </w:r>
    </w:p>
    <w:p w14:paraId="46871164" w14:textId="77777777" w:rsidR="00C47BA5" w:rsidRPr="00C47BA5" w:rsidRDefault="00C47BA5" w:rsidP="00C47BA5">
      <w:pPr>
        <w:pStyle w:val="Bibliography"/>
      </w:pPr>
      <w:r w:rsidRPr="00C47BA5">
        <w:t>[10]</w:t>
      </w:r>
      <w:r w:rsidRPr="00C47BA5">
        <w:tab/>
        <w:t>“CSS Text”. Truy cập: 3 Tháng Sáu 2026. [Online]. Có tại: https://www.w3schools.com/css/css_text.asp</w:t>
      </w:r>
    </w:p>
    <w:p w14:paraId="46B307AA" w14:textId="77777777" w:rsidR="00C47BA5" w:rsidRPr="00C47BA5" w:rsidRDefault="00C47BA5" w:rsidP="00C47BA5">
      <w:pPr>
        <w:pStyle w:val="Bibliography"/>
      </w:pPr>
      <w:r w:rsidRPr="00C47BA5">
        <w:t>[11]</w:t>
      </w:r>
      <w:r w:rsidRPr="00C47BA5">
        <w:tab/>
        <w:t>“CSS Text”. Truy cập: 3 Tháng Sáu 2026. [Online]. Có tại: https://www.w3schools.com/css/css_text.asp</w:t>
      </w:r>
    </w:p>
    <w:p w14:paraId="5D39D288" w14:textId="77777777" w:rsidR="00C47BA5" w:rsidRPr="00C47BA5" w:rsidRDefault="00C47BA5" w:rsidP="00C47BA5">
      <w:pPr>
        <w:pStyle w:val="Bibliography"/>
      </w:pPr>
      <w:r w:rsidRPr="00C47BA5">
        <w:t>[12]</w:t>
      </w:r>
      <w:r w:rsidRPr="00C47BA5">
        <w:tab/>
        <w:t>“CSS The display Property”. Truy cập: 3 Tháng Sáu 2026. [Online]. Có tại: https://www.w3schools.com/css/css_display.asp</w:t>
      </w:r>
    </w:p>
    <w:p w14:paraId="0E4E9A14" w14:textId="77777777" w:rsidR="00C47BA5" w:rsidRPr="00C47BA5" w:rsidRDefault="00C47BA5" w:rsidP="00C47BA5">
      <w:pPr>
        <w:pStyle w:val="Bibliography"/>
      </w:pPr>
      <w:r w:rsidRPr="00C47BA5">
        <w:t>[13]</w:t>
      </w:r>
      <w:r w:rsidRPr="00C47BA5">
        <w:tab/>
        <w:t>“Cú pháp JavaScript”. Truy cập: 5 Tháng Sáu 2026. [Online]. Có tại: https://www.w3schools.com/js/js_syntax.asp</w:t>
      </w:r>
    </w:p>
    <w:p w14:paraId="7879AF9A" w14:textId="77777777" w:rsidR="00C47BA5" w:rsidRPr="00C47BA5" w:rsidRDefault="00C47BA5" w:rsidP="00C47BA5">
      <w:pPr>
        <w:pStyle w:val="Bibliography"/>
      </w:pPr>
      <w:r w:rsidRPr="00C47BA5">
        <w:t>[14]</w:t>
      </w:r>
      <w:r w:rsidRPr="00C47BA5">
        <w:tab/>
        <w:t>“HTML button tag”. Truy cập: 3 Tháng Sáu 2026. [Online]. Có tại: https://www.w3schools.com/tags/tag_button.asp</w:t>
      </w:r>
    </w:p>
    <w:p w14:paraId="6F52ABF1" w14:textId="77777777" w:rsidR="00C47BA5" w:rsidRPr="00C47BA5" w:rsidRDefault="00C47BA5" w:rsidP="00C47BA5">
      <w:pPr>
        <w:pStyle w:val="Bibliography"/>
      </w:pPr>
      <w:r w:rsidRPr="00C47BA5">
        <w:t>[15]</w:t>
      </w:r>
      <w:r w:rsidRPr="00C47BA5">
        <w:tab/>
        <w:t xml:space="preserve">E. Castro, </w:t>
      </w:r>
      <w:r w:rsidRPr="00C47BA5">
        <w:rPr>
          <w:i/>
          <w:iCs/>
        </w:rPr>
        <w:t>HTML for the World Wide Web</w:t>
      </w:r>
      <w:r w:rsidRPr="00C47BA5">
        <w:t>. Peachpit Press, 2003.</w:t>
      </w:r>
    </w:p>
    <w:p w14:paraId="519B2646" w14:textId="77777777" w:rsidR="00C47BA5" w:rsidRPr="00C47BA5" w:rsidRDefault="00C47BA5" w:rsidP="00C47BA5">
      <w:pPr>
        <w:pStyle w:val="Bibliography"/>
      </w:pPr>
      <w:r w:rsidRPr="00C47BA5">
        <w:t>[16]</w:t>
      </w:r>
      <w:r w:rsidRPr="00C47BA5">
        <w:tab/>
        <w:t>“HTML Forms”. Truy cập: 3 Tháng Sáu 2026. [Online]. Có tại: https://www.w3schools.com/html/html_forms.asp</w:t>
      </w:r>
    </w:p>
    <w:p w14:paraId="481830A8" w14:textId="77777777" w:rsidR="00C47BA5" w:rsidRPr="00C47BA5" w:rsidRDefault="00C47BA5" w:rsidP="00C47BA5">
      <w:pPr>
        <w:pStyle w:val="Bibliography"/>
      </w:pPr>
      <w:r w:rsidRPr="00C47BA5">
        <w:t>[17]</w:t>
      </w:r>
      <w:r w:rsidRPr="00C47BA5">
        <w:tab/>
        <w:t>“HTML Headings”. Truy cập: 3 Tháng Sáu 2026. [Online]. Có tại: https://www.w3schools.com/html/html_headings.asp</w:t>
      </w:r>
    </w:p>
    <w:p w14:paraId="630F8614" w14:textId="77777777" w:rsidR="00C47BA5" w:rsidRPr="00C47BA5" w:rsidRDefault="00C47BA5" w:rsidP="00C47BA5">
      <w:pPr>
        <w:pStyle w:val="Bibliography"/>
      </w:pPr>
      <w:r w:rsidRPr="00C47BA5">
        <w:t>[18]</w:t>
      </w:r>
      <w:r w:rsidRPr="00C47BA5">
        <w:tab/>
        <w:t>“HTML Images”. Truy cập: 3 Tháng Sáu 2026. [Online]. Có tại: https://www.w3schools.com/html/html_images.asp</w:t>
      </w:r>
    </w:p>
    <w:p w14:paraId="6597A06E" w14:textId="77777777" w:rsidR="00C47BA5" w:rsidRPr="00C47BA5" w:rsidRDefault="00C47BA5" w:rsidP="00C47BA5">
      <w:pPr>
        <w:pStyle w:val="Bibliography"/>
      </w:pPr>
      <w:r w:rsidRPr="00C47BA5">
        <w:t>[19]</w:t>
      </w:r>
      <w:r w:rsidRPr="00C47BA5">
        <w:tab/>
        <w:t>“HTML là gì? Tìm hiểu về ngôn ngữ HTML từ A đến Z”. Truy cập: 2 Tháng Sáu 2026. [Online]. Có tại: https://fptcloud.com/html-la-gi/</w:t>
      </w:r>
    </w:p>
    <w:p w14:paraId="04F27CC6" w14:textId="77777777" w:rsidR="00C47BA5" w:rsidRPr="00C47BA5" w:rsidRDefault="00C47BA5" w:rsidP="00C47BA5">
      <w:pPr>
        <w:pStyle w:val="Bibliography"/>
      </w:pPr>
      <w:r w:rsidRPr="00C47BA5">
        <w:t>[20]</w:t>
      </w:r>
      <w:r w:rsidRPr="00C47BA5">
        <w:tab/>
        <w:t>“HTML là gì? Tổng quan kiến thức cơ bản về HTML từ A-Z”. Truy cập: 2 Tháng Sáu 2026. [Online]. Có tại: https://bizfly.vn/techblog/html-la-gi.html</w:t>
      </w:r>
    </w:p>
    <w:p w14:paraId="65A95F1D" w14:textId="77777777" w:rsidR="00C47BA5" w:rsidRPr="00C47BA5" w:rsidRDefault="00C47BA5" w:rsidP="00C47BA5">
      <w:pPr>
        <w:pStyle w:val="Bibliography"/>
      </w:pPr>
      <w:r w:rsidRPr="00C47BA5">
        <w:t>[21]</w:t>
      </w:r>
      <w:r w:rsidRPr="00C47BA5">
        <w:tab/>
        <w:t>“HTML Links Hyperlinks”. Truy cập: 3 Tháng Sáu 2026. [Online]. Có tại: https://www.w3schools.com/html/html_links.asp</w:t>
      </w:r>
    </w:p>
    <w:p w14:paraId="2DB2DBAA" w14:textId="77777777" w:rsidR="00C47BA5" w:rsidRPr="00C47BA5" w:rsidRDefault="00C47BA5" w:rsidP="00C47BA5">
      <w:pPr>
        <w:pStyle w:val="Bibliography"/>
      </w:pPr>
      <w:r w:rsidRPr="00C47BA5">
        <w:t>[22]</w:t>
      </w:r>
      <w:r w:rsidRPr="00C47BA5">
        <w:tab/>
        <w:t>“HTML Lists”. Truy cập: 3 Tháng Sáu 2026. [Online]. Có tại: https://www.w3schools.com/html/html_lists.asp</w:t>
      </w:r>
    </w:p>
    <w:p w14:paraId="41A1D376" w14:textId="77777777" w:rsidR="00C47BA5" w:rsidRPr="00C47BA5" w:rsidRDefault="00C47BA5" w:rsidP="00C47BA5">
      <w:pPr>
        <w:pStyle w:val="Bibliography"/>
      </w:pPr>
      <w:r w:rsidRPr="00C47BA5">
        <w:lastRenderedPageBreak/>
        <w:t>[23]</w:t>
      </w:r>
      <w:r w:rsidRPr="00C47BA5">
        <w:tab/>
        <w:t>“HTML Paragraphs”. Truy cập: 3 Tháng Sáu 2026. [Online]. Có tại: https://www.w3schools.com/html/html_paragraphs.asp</w:t>
      </w:r>
    </w:p>
    <w:p w14:paraId="783A3360" w14:textId="77777777" w:rsidR="00C47BA5" w:rsidRPr="00C47BA5" w:rsidRDefault="00C47BA5" w:rsidP="00C47BA5">
      <w:pPr>
        <w:pStyle w:val="Bibliography"/>
      </w:pPr>
      <w:r w:rsidRPr="00C47BA5">
        <w:t>[24]</w:t>
      </w:r>
      <w:r w:rsidRPr="00C47BA5">
        <w:tab/>
        <w:t>Tiến C. L. V., “JavaScript là gì? Vai trò và cách bật JavaScript trên điện thoại”. Truy cập: 4 Tháng Sáu 2026. [Online]. Có tại: https://vietnix.vn/javascript-la-gi/</w:t>
      </w:r>
    </w:p>
    <w:p w14:paraId="6BD1DE16" w14:textId="77777777" w:rsidR="00C47BA5" w:rsidRPr="00C47BA5" w:rsidRDefault="00C47BA5" w:rsidP="00C47BA5">
      <w:pPr>
        <w:pStyle w:val="Bibliography"/>
      </w:pPr>
      <w:r w:rsidRPr="00C47BA5">
        <w:t>[25]</w:t>
      </w:r>
      <w:r w:rsidRPr="00C47BA5">
        <w:tab/>
        <w:t>“Tổng quan về HTML”, web.dev. Truy cập: 2 Tháng Sáu 2026. [Online]. Có tại: https://web.dev/learn/html/overview?hl=vi</w:t>
      </w:r>
    </w:p>
    <w:p w14:paraId="5EDBF0D5" w14:textId="1462CC05" w:rsidR="00C47BA5" w:rsidRPr="005465E1" w:rsidRDefault="00C47BA5" w:rsidP="005465E1">
      <w:pPr>
        <w:pStyle w:val="DEMUC"/>
      </w:pPr>
      <w:r>
        <w:fldChar w:fldCharType="end"/>
      </w:r>
    </w:p>
    <w:p w14:paraId="7F465D94" w14:textId="77777777" w:rsidR="0065710F" w:rsidRPr="0065710F" w:rsidRDefault="0065710F" w:rsidP="0098728A">
      <w:pPr>
        <w:pStyle w:val="noidung"/>
      </w:pPr>
    </w:p>
    <w:sectPr w:rsidR="0065710F" w:rsidRPr="0065710F" w:rsidSect="00A6023F">
      <w:footerReference w:type="default" r:id="rId30"/>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F31EA" w14:textId="77777777" w:rsidR="00B07C54" w:rsidRPr="008D78F3" w:rsidRDefault="00B07C54" w:rsidP="00265292">
      <w:pPr>
        <w:spacing w:after="0" w:line="240" w:lineRule="auto"/>
      </w:pPr>
      <w:r w:rsidRPr="008D78F3">
        <w:separator/>
      </w:r>
    </w:p>
  </w:endnote>
  <w:endnote w:type="continuationSeparator" w:id="0">
    <w:p w14:paraId="7172FA27" w14:textId="77777777" w:rsidR="00B07C54" w:rsidRPr="008D78F3" w:rsidRDefault="00B07C54" w:rsidP="00265292">
      <w:pPr>
        <w:spacing w:after="0" w:line="240" w:lineRule="auto"/>
      </w:pPr>
      <w:r w:rsidRPr="008D78F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44135"/>
      <w:docPartObj>
        <w:docPartGallery w:val="Page Numbers (Bottom of Page)"/>
        <w:docPartUnique/>
      </w:docPartObj>
    </w:sdtPr>
    <w:sdtContent>
      <w:p w14:paraId="47F16E29" w14:textId="77777777" w:rsidR="00080838" w:rsidRPr="008D78F3" w:rsidRDefault="00080838">
        <w:pPr>
          <w:pStyle w:val="Footer"/>
          <w:jc w:val="right"/>
        </w:pPr>
        <w:r w:rsidRPr="008D78F3">
          <w:fldChar w:fldCharType="begin"/>
        </w:r>
        <w:r w:rsidRPr="008D78F3">
          <w:instrText xml:space="preserve"> PAGE   \* MERGEFORMAT </w:instrText>
        </w:r>
        <w:r w:rsidRPr="008D78F3">
          <w:fldChar w:fldCharType="separate"/>
        </w:r>
        <w:r w:rsidR="000F599F" w:rsidRPr="008D78F3">
          <w:t>v</w:t>
        </w:r>
        <w:r w:rsidRPr="008D78F3">
          <w:fldChar w:fldCharType="end"/>
        </w:r>
      </w:p>
    </w:sdtContent>
  </w:sdt>
  <w:p w14:paraId="141BEE4B" w14:textId="77777777" w:rsidR="00080838" w:rsidRPr="008D78F3" w:rsidRDefault="000808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391154"/>
      <w:docPartObj>
        <w:docPartGallery w:val="Page Numbers (Bottom of Page)"/>
        <w:docPartUnique/>
      </w:docPartObj>
    </w:sdtPr>
    <w:sdtContent>
      <w:p w14:paraId="7C12EDE2" w14:textId="77777777" w:rsidR="00080838" w:rsidRPr="008D78F3" w:rsidRDefault="00080838">
        <w:pPr>
          <w:pStyle w:val="Footer"/>
          <w:jc w:val="right"/>
        </w:pPr>
        <w:r w:rsidRPr="008D78F3">
          <w:fldChar w:fldCharType="begin"/>
        </w:r>
        <w:r w:rsidRPr="008D78F3">
          <w:instrText xml:space="preserve"> PAGE   \* MERGEFORMAT </w:instrText>
        </w:r>
        <w:r w:rsidRPr="008D78F3">
          <w:fldChar w:fldCharType="separate"/>
        </w:r>
        <w:r w:rsidR="000F599F" w:rsidRPr="008D78F3">
          <w:t>5</w:t>
        </w:r>
        <w:r w:rsidRPr="008D78F3">
          <w:fldChar w:fldCharType="end"/>
        </w:r>
      </w:p>
    </w:sdtContent>
  </w:sdt>
  <w:p w14:paraId="7D3CF1D5" w14:textId="77777777" w:rsidR="00080838" w:rsidRPr="008D78F3" w:rsidRDefault="000808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2F88F" w14:textId="77777777" w:rsidR="00B07C54" w:rsidRPr="008D78F3" w:rsidRDefault="00B07C54" w:rsidP="00265292">
      <w:pPr>
        <w:spacing w:after="0" w:line="240" w:lineRule="auto"/>
      </w:pPr>
      <w:r w:rsidRPr="008D78F3">
        <w:separator/>
      </w:r>
    </w:p>
  </w:footnote>
  <w:footnote w:type="continuationSeparator" w:id="0">
    <w:p w14:paraId="0E796C89" w14:textId="77777777" w:rsidR="00B07C54" w:rsidRPr="008D78F3" w:rsidRDefault="00B07C54" w:rsidP="00265292">
      <w:pPr>
        <w:spacing w:after="0" w:line="240" w:lineRule="auto"/>
      </w:pPr>
      <w:r w:rsidRPr="008D78F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5443"/>
    <w:multiLevelType w:val="hybridMultilevel"/>
    <w:tmpl w:val="87BA4C42"/>
    <w:lvl w:ilvl="0" w:tplc="FB406BF4">
      <w:numFmt w:val="bullet"/>
      <w:lvlText w:val="-"/>
      <w:lvlJc w:val="left"/>
      <w:pPr>
        <w:ind w:left="1400" w:hanging="360"/>
      </w:pPr>
      <w:rPr>
        <w:rFonts w:ascii="Aptos" w:eastAsiaTheme="minorHAnsi" w:hAnsi="Aptos" w:cstheme="minorBidi"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 w15:restartNumberingAfterBreak="0">
    <w:nsid w:val="06261D68"/>
    <w:multiLevelType w:val="hybridMultilevel"/>
    <w:tmpl w:val="F3861C32"/>
    <w:lvl w:ilvl="0" w:tplc="F530B69E">
      <w:start w:val="1"/>
      <w:numFmt w:val="bullet"/>
      <w:lvlText w:val="+"/>
      <w:lvlJc w:val="left"/>
      <w:pPr>
        <w:ind w:left="1440" w:hanging="360"/>
      </w:pPr>
      <w:rPr>
        <w:rFonts w:ascii="Courier New" w:hAnsi="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9A64569"/>
    <w:multiLevelType w:val="hybridMultilevel"/>
    <w:tmpl w:val="3AF08490"/>
    <w:lvl w:ilvl="0" w:tplc="FB406BF4">
      <w:numFmt w:val="bullet"/>
      <w:lvlText w:val="-"/>
      <w:lvlJc w:val="left"/>
      <w:pPr>
        <w:ind w:left="1400" w:hanging="360"/>
      </w:pPr>
      <w:rPr>
        <w:rFonts w:ascii="Aptos" w:eastAsiaTheme="minorHAnsi" w:hAnsi="Aptos" w:cstheme="minorBidi" w:hint="default"/>
      </w:rPr>
    </w:lvl>
    <w:lvl w:ilvl="1" w:tplc="04090003">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 w15:restartNumberingAfterBreak="0">
    <w:nsid w:val="09F4744F"/>
    <w:multiLevelType w:val="hybridMultilevel"/>
    <w:tmpl w:val="936E5FDA"/>
    <w:lvl w:ilvl="0" w:tplc="FB406BF4">
      <w:numFmt w:val="bullet"/>
      <w:lvlText w:val="-"/>
      <w:lvlJc w:val="left"/>
      <w:pPr>
        <w:ind w:left="1440" w:hanging="360"/>
      </w:pPr>
      <w:rPr>
        <w:rFonts w:ascii="Aptos" w:eastAsiaTheme="minorHAnsi" w:hAnsi="Aptos" w:cstheme="minorBid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AE65B5A"/>
    <w:multiLevelType w:val="hybridMultilevel"/>
    <w:tmpl w:val="BFB29DB2"/>
    <w:lvl w:ilvl="0" w:tplc="FB406BF4">
      <w:numFmt w:val="bullet"/>
      <w:lvlText w:val="-"/>
      <w:lvlJc w:val="left"/>
      <w:pPr>
        <w:ind w:left="1400" w:hanging="360"/>
      </w:pPr>
      <w:rPr>
        <w:rFonts w:ascii="Aptos" w:eastAsiaTheme="minorHAnsi" w:hAnsi="Aptos" w:cstheme="minorBidi"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 w15:restartNumberingAfterBreak="0">
    <w:nsid w:val="0B5C0A2B"/>
    <w:multiLevelType w:val="hybridMultilevel"/>
    <w:tmpl w:val="C5C6F1FC"/>
    <w:lvl w:ilvl="0" w:tplc="FB406BF4">
      <w:numFmt w:val="bullet"/>
      <w:lvlText w:val="-"/>
      <w:lvlJc w:val="left"/>
      <w:pPr>
        <w:ind w:left="1400" w:hanging="360"/>
      </w:pPr>
      <w:rPr>
        <w:rFonts w:ascii="Aptos" w:eastAsiaTheme="minorHAnsi" w:hAnsi="Aptos" w:cstheme="minorBidi"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6" w15:restartNumberingAfterBreak="0">
    <w:nsid w:val="102222BD"/>
    <w:multiLevelType w:val="hybridMultilevel"/>
    <w:tmpl w:val="32208110"/>
    <w:lvl w:ilvl="0" w:tplc="FB406BF4">
      <w:numFmt w:val="bullet"/>
      <w:lvlText w:val="-"/>
      <w:lvlJc w:val="left"/>
      <w:pPr>
        <w:ind w:left="1400" w:hanging="360"/>
      </w:pPr>
      <w:rPr>
        <w:rFonts w:ascii="Aptos" w:eastAsiaTheme="minorHAnsi" w:hAnsi="Aptos" w:cstheme="minorBidi"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7" w15:restartNumberingAfterBreak="0">
    <w:nsid w:val="14541854"/>
    <w:multiLevelType w:val="hybridMultilevel"/>
    <w:tmpl w:val="23643066"/>
    <w:lvl w:ilvl="0" w:tplc="FB406BF4">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ADF222E"/>
    <w:multiLevelType w:val="hybridMultilevel"/>
    <w:tmpl w:val="DE223F14"/>
    <w:lvl w:ilvl="0" w:tplc="FB406BF4">
      <w:numFmt w:val="bullet"/>
      <w:lvlText w:val="-"/>
      <w:lvlJc w:val="left"/>
      <w:pPr>
        <w:ind w:left="1400" w:hanging="360"/>
      </w:pPr>
      <w:rPr>
        <w:rFonts w:ascii="Aptos" w:eastAsiaTheme="minorHAnsi" w:hAnsi="Aptos" w:cstheme="minorBidi"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9" w15:restartNumberingAfterBreak="0">
    <w:nsid w:val="1DF0486D"/>
    <w:multiLevelType w:val="hybridMultilevel"/>
    <w:tmpl w:val="56B0FCD2"/>
    <w:lvl w:ilvl="0" w:tplc="FB406BF4">
      <w:numFmt w:val="bullet"/>
      <w:lvlText w:val="-"/>
      <w:lvlJc w:val="left"/>
      <w:pPr>
        <w:ind w:left="1400" w:hanging="360"/>
      </w:pPr>
      <w:rPr>
        <w:rFonts w:ascii="Aptos" w:eastAsiaTheme="minorHAnsi" w:hAnsi="Aptos" w:cstheme="minorBidi" w:hint="default"/>
      </w:rPr>
    </w:lvl>
    <w:lvl w:ilvl="1" w:tplc="FFFFFFFF">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10" w15:restartNumberingAfterBreak="0">
    <w:nsid w:val="20F75C98"/>
    <w:multiLevelType w:val="hybridMultilevel"/>
    <w:tmpl w:val="1280FB1A"/>
    <w:lvl w:ilvl="0" w:tplc="FB406BF4">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3F11E83"/>
    <w:multiLevelType w:val="hybridMultilevel"/>
    <w:tmpl w:val="C38E8FFC"/>
    <w:lvl w:ilvl="0" w:tplc="FB406BF4">
      <w:numFmt w:val="bullet"/>
      <w:lvlText w:val="-"/>
      <w:lvlJc w:val="left"/>
      <w:pPr>
        <w:ind w:left="1400" w:hanging="360"/>
      </w:pPr>
      <w:rPr>
        <w:rFonts w:ascii="Aptos" w:eastAsiaTheme="minorHAnsi" w:hAnsi="Aptos" w:cstheme="minorBidi"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12" w15:restartNumberingAfterBreak="0">
    <w:nsid w:val="25304B43"/>
    <w:multiLevelType w:val="hybridMultilevel"/>
    <w:tmpl w:val="B9AECA84"/>
    <w:lvl w:ilvl="0" w:tplc="FB406BF4">
      <w:numFmt w:val="bullet"/>
      <w:lvlText w:val="-"/>
      <w:lvlJc w:val="left"/>
      <w:pPr>
        <w:ind w:left="1400" w:hanging="360"/>
      </w:pPr>
      <w:rPr>
        <w:rFonts w:ascii="Aptos" w:eastAsiaTheme="minorHAnsi" w:hAnsi="Aptos" w:cstheme="minorBidi" w:hint="default"/>
      </w:rPr>
    </w:lvl>
    <w:lvl w:ilvl="1" w:tplc="FFFFFFFF">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13" w15:restartNumberingAfterBreak="0">
    <w:nsid w:val="29DC25A3"/>
    <w:multiLevelType w:val="hybridMultilevel"/>
    <w:tmpl w:val="3796D18E"/>
    <w:lvl w:ilvl="0" w:tplc="FFFFFFFF">
      <w:numFmt w:val="bullet"/>
      <w:lvlText w:val="-"/>
      <w:lvlJc w:val="left"/>
      <w:pPr>
        <w:ind w:left="1440" w:hanging="360"/>
      </w:pPr>
      <w:rPr>
        <w:rFonts w:ascii="Aptos" w:eastAsiaTheme="minorHAnsi" w:hAnsi="Aptos" w:cstheme="minorBidi" w:hint="default"/>
      </w:rPr>
    </w:lvl>
    <w:lvl w:ilvl="1" w:tplc="F530B69E">
      <w:start w:val="1"/>
      <w:numFmt w:val="bullet"/>
      <w:lvlText w:val="+"/>
      <w:lvlJc w:val="left"/>
      <w:pPr>
        <w:ind w:left="180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2ED569BE"/>
    <w:multiLevelType w:val="hybridMultilevel"/>
    <w:tmpl w:val="DD5CC782"/>
    <w:lvl w:ilvl="0" w:tplc="FB406BF4">
      <w:numFmt w:val="bullet"/>
      <w:lvlText w:val="-"/>
      <w:lvlJc w:val="left"/>
      <w:pPr>
        <w:ind w:left="1760" w:hanging="360"/>
      </w:pPr>
      <w:rPr>
        <w:rFonts w:ascii="Aptos" w:eastAsiaTheme="minorHAnsi" w:hAnsi="Aptos" w:cstheme="minorBidi" w:hint="default"/>
      </w:rPr>
    </w:lvl>
    <w:lvl w:ilvl="1" w:tplc="04090003" w:tentative="1">
      <w:start w:val="1"/>
      <w:numFmt w:val="bullet"/>
      <w:lvlText w:val="o"/>
      <w:lvlJc w:val="left"/>
      <w:pPr>
        <w:ind w:left="2480" w:hanging="360"/>
      </w:pPr>
      <w:rPr>
        <w:rFonts w:ascii="Courier New" w:hAnsi="Courier New" w:cs="Courier New" w:hint="default"/>
      </w:rPr>
    </w:lvl>
    <w:lvl w:ilvl="2" w:tplc="04090005" w:tentative="1">
      <w:start w:val="1"/>
      <w:numFmt w:val="bullet"/>
      <w:lvlText w:val=""/>
      <w:lvlJc w:val="left"/>
      <w:pPr>
        <w:ind w:left="3200" w:hanging="360"/>
      </w:pPr>
      <w:rPr>
        <w:rFonts w:ascii="Wingdings" w:hAnsi="Wingdings" w:hint="default"/>
      </w:rPr>
    </w:lvl>
    <w:lvl w:ilvl="3" w:tplc="04090001" w:tentative="1">
      <w:start w:val="1"/>
      <w:numFmt w:val="bullet"/>
      <w:lvlText w:val=""/>
      <w:lvlJc w:val="left"/>
      <w:pPr>
        <w:ind w:left="3920" w:hanging="360"/>
      </w:pPr>
      <w:rPr>
        <w:rFonts w:ascii="Symbol" w:hAnsi="Symbol" w:hint="default"/>
      </w:rPr>
    </w:lvl>
    <w:lvl w:ilvl="4" w:tplc="04090003" w:tentative="1">
      <w:start w:val="1"/>
      <w:numFmt w:val="bullet"/>
      <w:lvlText w:val="o"/>
      <w:lvlJc w:val="left"/>
      <w:pPr>
        <w:ind w:left="4640" w:hanging="360"/>
      </w:pPr>
      <w:rPr>
        <w:rFonts w:ascii="Courier New" w:hAnsi="Courier New" w:cs="Courier New" w:hint="default"/>
      </w:rPr>
    </w:lvl>
    <w:lvl w:ilvl="5" w:tplc="04090005" w:tentative="1">
      <w:start w:val="1"/>
      <w:numFmt w:val="bullet"/>
      <w:lvlText w:val=""/>
      <w:lvlJc w:val="left"/>
      <w:pPr>
        <w:ind w:left="5360" w:hanging="360"/>
      </w:pPr>
      <w:rPr>
        <w:rFonts w:ascii="Wingdings" w:hAnsi="Wingdings" w:hint="default"/>
      </w:rPr>
    </w:lvl>
    <w:lvl w:ilvl="6" w:tplc="04090001" w:tentative="1">
      <w:start w:val="1"/>
      <w:numFmt w:val="bullet"/>
      <w:lvlText w:val=""/>
      <w:lvlJc w:val="left"/>
      <w:pPr>
        <w:ind w:left="6080" w:hanging="360"/>
      </w:pPr>
      <w:rPr>
        <w:rFonts w:ascii="Symbol" w:hAnsi="Symbol" w:hint="default"/>
      </w:rPr>
    </w:lvl>
    <w:lvl w:ilvl="7" w:tplc="04090003" w:tentative="1">
      <w:start w:val="1"/>
      <w:numFmt w:val="bullet"/>
      <w:lvlText w:val="o"/>
      <w:lvlJc w:val="left"/>
      <w:pPr>
        <w:ind w:left="6800" w:hanging="360"/>
      </w:pPr>
      <w:rPr>
        <w:rFonts w:ascii="Courier New" w:hAnsi="Courier New" w:cs="Courier New" w:hint="default"/>
      </w:rPr>
    </w:lvl>
    <w:lvl w:ilvl="8" w:tplc="04090005" w:tentative="1">
      <w:start w:val="1"/>
      <w:numFmt w:val="bullet"/>
      <w:lvlText w:val=""/>
      <w:lvlJc w:val="left"/>
      <w:pPr>
        <w:ind w:left="7520" w:hanging="360"/>
      </w:pPr>
      <w:rPr>
        <w:rFonts w:ascii="Wingdings" w:hAnsi="Wingdings" w:hint="default"/>
      </w:rPr>
    </w:lvl>
  </w:abstractNum>
  <w:abstractNum w:abstractNumId="15" w15:restartNumberingAfterBreak="0">
    <w:nsid w:val="39D97944"/>
    <w:multiLevelType w:val="hybridMultilevel"/>
    <w:tmpl w:val="B26EB618"/>
    <w:lvl w:ilvl="0" w:tplc="FFFFFFFF">
      <w:numFmt w:val="bullet"/>
      <w:lvlText w:val="-"/>
      <w:lvlJc w:val="left"/>
      <w:pPr>
        <w:ind w:left="1400" w:hanging="360"/>
      </w:pPr>
      <w:rPr>
        <w:rFonts w:ascii="Aptos" w:eastAsiaTheme="minorHAnsi" w:hAnsi="Aptos" w:cstheme="minorBidi" w:hint="default"/>
      </w:rPr>
    </w:lvl>
    <w:lvl w:ilvl="1" w:tplc="F530B69E">
      <w:start w:val="1"/>
      <w:numFmt w:val="bullet"/>
      <w:lvlText w:val="+"/>
      <w:lvlJc w:val="left"/>
      <w:pPr>
        <w:ind w:left="1800" w:hanging="360"/>
      </w:pPr>
      <w:rPr>
        <w:rFonts w:ascii="Courier New" w:hAnsi="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16" w15:restartNumberingAfterBreak="0">
    <w:nsid w:val="3B014890"/>
    <w:multiLevelType w:val="hybridMultilevel"/>
    <w:tmpl w:val="EE9452CE"/>
    <w:lvl w:ilvl="0" w:tplc="FFFFFFFF">
      <w:numFmt w:val="bullet"/>
      <w:lvlText w:val="-"/>
      <w:lvlJc w:val="left"/>
      <w:pPr>
        <w:ind w:left="1440" w:hanging="360"/>
      </w:pPr>
      <w:rPr>
        <w:rFonts w:ascii="Aptos" w:eastAsiaTheme="minorHAnsi" w:hAnsi="Aptos" w:cstheme="minorBidi" w:hint="default"/>
      </w:rPr>
    </w:lvl>
    <w:lvl w:ilvl="1" w:tplc="F530B69E">
      <w:start w:val="1"/>
      <w:numFmt w:val="bullet"/>
      <w:lvlText w:val="+"/>
      <w:lvlJc w:val="left"/>
      <w:pPr>
        <w:ind w:left="180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3F9C12B6"/>
    <w:multiLevelType w:val="hybridMultilevel"/>
    <w:tmpl w:val="1A4880A8"/>
    <w:lvl w:ilvl="0" w:tplc="FB406BF4">
      <w:numFmt w:val="bullet"/>
      <w:lvlText w:val="-"/>
      <w:lvlJc w:val="left"/>
      <w:pPr>
        <w:ind w:left="1400" w:hanging="360"/>
      </w:pPr>
      <w:rPr>
        <w:rFonts w:ascii="Aptos" w:eastAsiaTheme="minorHAnsi" w:hAnsi="Aptos" w:cstheme="minorBidi"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8" w15:restartNumberingAfterBreak="0">
    <w:nsid w:val="43000F06"/>
    <w:multiLevelType w:val="hybridMultilevel"/>
    <w:tmpl w:val="FF34031C"/>
    <w:lvl w:ilvl="0" w:tplc="FB406BF4">
      <w:numFmt w:val="bullet"/>
      <w:lvlText w:val="-"/>
      <w:lvlJc w:val="left"/>
      <w:pPr>
        <w:ind w:left="1400" w:hanging="360"/>
      </w:pPr>
      <w:rPr>
        <w:rFonts w:ascii="Aptos" w:eastAsiaTheme="minorHAnsi" w:hAnsi="Aptos" w:cstheme="minorBidi"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19" w15:restartNumberingAfterBreak="0">
    <w:nsid w:val="43EB6080"/>
    <w:multiLevelType w:val="hybridMultilevel"/>
    <w:tmpl w:val="A314CE8A"/>
    <w:lvl w:ilvl="0" w:tplc="FB406BF4">
      <w:numFmt w:val="bullet"/>
      <w:lvlText w:val="-"/>
      <w:lvlJc w:val="left"/>
      <w:pPr>
        <w:ind w:left="1400" w:hanging="360"/>
      </w:pPr>
      <w:rPr>
        <w:rFonts w:ascii="Aptos" w:eastAsiaTheme="minorHAnsi" w:hAnsi="Aptos" w:cstheme="minorBidi"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0" w15:restartNumberingAfterBreak="0">
    <w:nsid w:val="451D2EBA"/>
    <w:multiLevelType w:val="hybridMultilevel"/>
    <w:tmpl w:val="B624F784"/>
    <w:lvl w:ilvl="0" w:tplc="FFFFFFFF">
      <w:numFmt w:val="bullet"/>
      <w:lvlText w:val="-"/>
      <w:lvlJc w:val="left"/>
      <w:pPr>
        <w:ind w:left="1440" w:hanging="360"/>
      </w:pPr>
      <w:rPr>
        <w:rFonts w:ascii="Aptos" w:eastAsiaTheme="minorHAnsi" w:hAnsi="Aptos" w:cstheme="minorBidi" w:hint="default"/>
      </w:rPr>
    </w:lvl>
    <w:lvl w:ilvl="1" w:tplc="F530B69E">
      <w:start w:val="1"/>
      <w:numFmt w:val="bullet"/>
      <w:lvlText w:val="+"/>
      <w:lvlJc w:val="left"/>
      <w:pPr>
        <w:ind w:left="180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4ADB67F0"/>
    <w:multiLevelType w:val="hybridMultilevel"/>
    <w:tmpl w:val="805E2D6A"/>
    <w:lvl w:ilvl="0" w:tplc="FFFFFFFF">
      <w:numFmt w:val="bullet"/>
      <w:lvlText w:val="-"/>
      <w:lvlJc w:val="left"/>
      <w:pPr>
        <w:ind w:left="1400" w:hanging="360"/>
      </w:pPr>
      <w:rPr>
        <w:rFonts w:ascii="Aptos" w:eastAsiaTheme="minorHAnsi" w:hAnsi="Aptos" w:cstheme="minorBidi" w:hint="default"/>
      </w:rPr>
    </w:lvl>
    <w:lvl w:ilvl="1" w:tplc="F530B69E">
      <w:start w:val="1"/>
      <w:numFmt w:val="bullet"/>
      <w:lvlText w:val="+"/>
      <w:lvlJc w:val="left"/>
      <w:pPr>
        <w:ind w:left="1800" w:hanging="360"/>
      </w:pPr>
      <w:rPr>
        <w:rFonts w:ascii="Courier New" w:hAnsi="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22" w15:restartNumberingAfterBreak="0">
    <w:nsid w:val="4C301E49"/>
    <w:multiLevelType w:val="hybridMultilevel"/>
    <w:tmpl w:val="D318E43A"/>
    <w:lvl w:ilvl="0" w:tplc="FFFFFFFF">
      <w:numFmt w:val="bullet"/>
      <w:lvlText w:val="-"/>
      <w:lvlJc w:val="left"/>
      <w:pPr>
        <w:ind w:left="1440" w:hanging="360"/>
      </w:pPr>
      <w:rPr>
        <w:rFonts w:ascii="Aptos" w:eastAsiaTheme="minorHAnsi" w:hAnsi="Aptos" w:cstheme="minorBidi" w:hint="default"/>
      </w:rPr>
    </w:lvl>
    <w:lvl w:ilvl="1" w:tplc="F530B69E">
      <w:start w:val="1"/>
      <w:numFmt w:val="bullet"/>
      <w:lvlText w:val="+"/>
      <w:lvlJc w:val="left"/>
      <w:pPr>
        <w:ind w:left="1800" w:hanging="360"/>
      </w:pPr>
      <w:rPr>
        <w:rFonts w:ascii="Courier New" w:hAnsi="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4F4D0FB3"/>
    <w:multiLevelType w:val="hybridMultilevel"/>
    <w:tmpl w:val="1246865A"/>
    <w:lvl w:ilvl="0" w:tplc="FB406BF4">
      <w:numFmt w:val="bullet"/>
      <w:lvlText w:val="-"/>
      <w:lvlJc w:val="left"/>
      <w:pPr>
        <w:ind w:left="1400" w:hanging="360"/>
      </w:pPr>
      <w:rPr>
        <w:rFonts w:ascii="Aptos" w:eastAsiaTheme="minorHAnsi" w:hAnsi="Aptos" w:cstheme="minorBidi"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4" w15:restartNumberingAfterBreak="0">
    <w:nsid w:val="4FFB2774"/>
    <w:multiLevelType w:val="hybridMultilevel"/>
    <w:tmpl w:val="B38A333A"/>
    <w:lvl w:ilvl="0" w:tplc="FB406BF4">
      <w:numFmt w:val="bullet"/>
      <w:lvlText w:val="-"/>
      <w:lvlJc w:val="left"/>
      <w:pPr>
        <w:ind w:left="1400" w:hanging="360"/>
      </w:pPr>
      <w:rPr>
        <w:rFonts w:ascii="Aptos" w:eastAsiaTheme="minorHAnsi" w:hAnsi="Aptos" w:cstheme="minorBidi"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5" w15:restartNumberingAfterBreak="0">
    <w:nsid w:val="51EB796D"/>
    <w:multiLevelType w:val="hybridMultilevel"/>
    <w:tmpl w:val="1C02C172"/>
    <w:lvl w:ilvl="0" w:tplc="FB406BF4">
      <w:numFmt w:val="bullet"/>
      <w:lvlText w:val="-"/>
      <w:lvlJc w:val="left"/>
      <w:pPr>
        <w:ind w:left="1400" w:hanging="360"/>
      </w:pPr>
      <w:rPr>
        <w:rFonts w:ascii="Aptos" w:eastAsiaTheme="minorHAnsi" w:hAnsi="Aptos" w:cstheme="minorBidi"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6" w15:restartNumberingAfterBreak="0">
    <w:nsid w:val="57256249"/>
    <w:multiLevelType w:val="hybridMultilevel"/>
    <w:tmpl w:val="9500C830"/>
    <w:lvl w:ilvl="0" w:tplc="FB406BF4">
      <w:numFmt w:val="bullet"/>
      <w:lvlText w:val="-"/>
      <w:lvlJc w:val="left"/>
      <w:pPr>
        <w:ind w:left="1400" w:hanging="360"/>
      </w:pPr>
      <w:rPr>
        <w:rFonts w:ascii="Aptos" w:eastAsiaTheme="minorHAnsi" w:hAnsi="Aptos" w:cstheme="minorBidi" w:hint="default"/>
      </w:rPr>
    </w:lvl>
    <w:lvl w:ilvl="1" w:tplc="FFFFFFFF">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27" w15:restartNumberingAfterBreak="0">
    <w:nsid w:val="57592D47"/>
    <w:multiLevelType w:val="hybridMultilevel"/>
    <w:tmpl w:val="BF9A2244"/>
    <w:lvl w:ilvl="0" w:tplc="FFFFFFFF">
      <w:numFmt w:val="bullet"/>
      <w:lvlText w:val="-"/>
      <w:lvlJc w:val="left"/>
      <w:pPr>
        <w:ind w:left="1400" w:hanging="360"/>
      </w:pPr>
      <w:rPr>
        <w:rFonts w:ascii="Aptos" w:eastAsiaTheme="minorHAnsi" w:hAnsi="Aptos" w:cstheme="minorBidi" w:hint="default"/>
      </w:rPr>
    </w:lvl>
    <w:lvl w:ilvl="1" w:tplc="F530B69E">
      <w:start w:val="1"/>
      <w:numFmt w:val="bullet"/>
      <w:lvlText w:val="+"/>
      <w:lvlJc w:val="left"/>
      <w:pPr>
        <w:ind w:left="1800" w:hanging="360"/>
      </w:pPr>
      <w:rPr>
        <w:rFonts w:ascii="Courier New" w:hAnsi="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28" w15:restartNumberingAfterBreak="0">
    <w:nsid w:val="57C01910"/>
    <w:multiLevelType w:val="hybridMultilevel"/>
    <w:tmpl w:val="7D4C3312"/>
    <w:lvl w:ilvl="0" w:tplc="F530B69E">
      <w:start w:val="1"/>
      <w:numFmt w:val="bullet"/>
      <w:lvlText w:val="+"/>
      <w:lvlJc w:val="left"/>
      <w:pPr>
        <w:ind w:left="1440" w:hanging="360"/>
      </w:pPr>
      <w:rPr>
        <w:rFonts w:ascii="Courier New" w:hAnsi="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9" w15:restartNumberingAfterBreak="0">
    <w:nsid w:val="59573032"/>
    <w:multiLevelType w:val="hybridMultilevel"/>
    <w:tmpl w:val="04DA9B60"/>
    <w:lvl w:ilvl="0" w:tplc="FB406BF4">
      <w:numFmt w:val="bullet"/>
      <w:lvlText w:val="-"/>
      <w:lvlJc w:val="left"/>
      <w:pPr>
        <w:ind w:left="1400" w:hanging="360"/>
      </w:pPr>
      <w:rPr>
        <w:rFonts w:ascii="Aptos" w:eastAsiaTheme="minorHAnsi" w:hAnsi="Aptos" w:cstheme="minorBidi" w:hint="default"/>
      </w:rPr>
    </w:lvl>
    <w:lvl w:ilvl="1" w:tplc="FFFFFFFF">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30" w15:restartNumberingAfterBreak="0">
    <w:nsid w:val="5A791887"/>
    <w:multiLevelType w:val="hybridMultilevel"/>
    <w:tmpl w:val="FB6CFE38"/>
    <w:lvl w:ilvl="0" w:tplc="F530B69E">
      <w:start w:val="1"/>
      <w:numFmt w:val="bullet"/>
      <w:lvlText w:val="+"/>
      <w:lvlJc w:val="left"/>
      <w:pPr>
        <w:ind w:left="1800" w:hanging="360"/>
      </w:pPr>
      <w:rPr>
        <w:rFonts w:ascii="Courier New" w:hAnsi="Courier New" w:hint="default"/>
      </w:rPr>
    </w:lvl>
    <w:lvl w:ilvl="1" w:tplc="FFFFFFFF">
      <w:start w:val="1"/>
      <w:numFmt w:val="bullet"/>
      <w:lvlText w:val="+"/>
      <w:lvlJc w:val="left"/>
      <w:pPr>
        <w:ind w:left="1800" w:hanging="360"/>
      </w:pPr>
      <w:rPr>
        <w:rFonts w:ascii="Courier New" w:hAnsi="Courier New"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1" w15:restartNumberingAfterBreak="0">
    <w:nsid w:val="5B627EDB"/>
    <w:multiLevelType w:val="hybridMultilevel"/>
    <w:tmpl w:val="8012A1FA"/>
    <w:lvl w:ilvl="0" w:tplc="F530B69E">
      <w:start w:val="1"/>
      <w:numFmt w:val="bullet"/>
      <w:lvlText w:val="+"/>
      <w:lvlJc w:val="left"/>
      <w:pPr>
        <w:ind w:left="1760" w:hanging="360"/>
      </w:pPr>
      <w:rPr>
        <w:rFonts w:ascii="Courier New" w:hAnsi="Courier New" w:hint="default"/>
      </w:rPr>
    </w:lvl>
    <w:lvl w:ilvl="1" w:tplc="FFFFFFFF" w:tentative="1">
      <w:start w:val="1"/>
      <w:numFmt w:val="bullet"/>
      <w:lvlText w:val="o"/>
      <w:lvlJc w:val="left"/>
      <w:pPr>
        <w:ind w:left="2480" w:hanging="360"/>
      </w:pPr>
      <w:rPr>
        <w:rFonts w:ascii="Courier New" w:hAnsi="Courier New" w:cs="Courier New" w:hint="default"/>
      </w:rPr>
    </w:lvl>
    <w:lvl w:ilvl="2" w:tplc="FFFFFFFF" w:tentative="1">
      <w:start w:val="1"/>
      <w:numFmt w:val="bullet"/>
      <w:lvlText w:val=""/>
      <w:lvlJc w:val="left"/>
      <w:pPr>
        <w:ind w:left="3200" w:hanging="360"/>
      </w:pPr>
      <w:rPr>
        <w:rFonts w:ascii="Wingdings" w:hAnsi="Wingdings" w:hint="default"/>
      </w:rPr>
    </w:lvl>
    <w:lvl w:ilvl="3" w:tplc="FFFFFFFF" w:tentative="1">
      <w:start w:val="1"/>
      <w:numFmt w:val="bullet"/>
      <w:lvlText w:val=""/>
      <w:lvlJc w:val="left"/>
      <w:pPr>
        <w:ind w:left="3920" w:hanging="360"/>
      </w:pPr>
      <w:rPr>
        <w:rFonts w:ascii="Symbol" w:hAnsi="Symbol" w:hint="default"/>
      </w:rPr>
    </w:lvl>
    <w:lvl w:ilvl="4" w:tplc="FFFFFFFF" w:tentative="1">
      <w:start w:val="1"/>
      <w:numFmt w:val="bullet"/>
      <w:lvlText w:val="o"/>
      <w:lvlJc w:val="left"/>
      <w:pPr>
        <w:ind w:left="4640" w:hanging="360"/>
      </w:pPr>
      <w:rPr>
        <w:rFonts w:ascii="Courier New" w:hAnsi="Courier New" w:cs="Courier New" w:hint="default"/>
      </w:rPr>
    </w:lvl>
    <w:lvl w:ilvl="5" w:tplc="FFFFFFFF" w:tentative="1">
      <w:start w:val="1"/>
      <w:numFmt w:val="bullet"/>
      <w:lvlText w:val=""/>
      <w:lvlJc w:val="left"/>
      <w:pPr>
        <w:ind w:left="5360" w:hanging="360"/>
      </w:pPr>
      <w:rPr>
        <w:rFonts w:ascii="Wingdings" w:hAnsi="Wingdings" w:hint="default"/>
      </w:rPr>
    </w:lvl>
    <w:lvl w:ilvl="6" w:tplc="FFFFFFFF" w:tentative="1">
      <w:start w:val="1"/>
      <w:numFmt w:val="bullet"/>
      <w:lvlText w:val=""/>
      <w:lvlJc w:val="left"/>
      <w:pPr>
        <w:ind w:left="6080" w:hanging="360"/>
      </w:pPr>
      <w:rPr>
        <w:rFonts w:ascii="Symbol" w:hAnsi="Symbol" w:hint="default"/>
      </w:rPr>
    </w:lvl>
    <w:lvl w:ilvl="7" w:tplc="FFFFFFFF" w:tentative="1">
      <w:start w:val="1"/>
      <w:numFmt w:val="bullet"/>
      <w:lvlText w:val="o"/>
      <w:lvlJc w:val="left"/>
      <w:pPr>
        <w:ind w:left="6800" w:hanging="360"/>
      </w:pPr>
      <w:rPr>
        <w:rFonts w:ascii="Courier New" w:hAnsi="Courier New" w:cs="Courier New" w:hint="default"/>
      </w:rPr>
    </w:lvl>
    <w:lvl w:ilvl="8" w:tplc="FFFFFFFF" w:tentative="1">
      <w:start w:val="1"/>
      <w:numFmt w:val="bullet"/>
      <w:lvlText w:val=""/>
      <w:lvlJc w:val="left"/>
      <w:pPr>
        <w:ind w:left="7520" w:hanging="360"/>
      </w:pPr>
      <w:rPr>
        <w:rFonts w:ascii="Wingdings" w:hAnsi="Wingdings" w:hint="default"/>
      </w:rPr>
    </w:lvl>
  </w:abstractNum>
  <w:abstractNum w:abstractNumId="32" w15:restartNumberingAfterBreak="0">
    <w:nsid w:val="5DB7072A"/>
    <w:multiLevelType w:val="hybridMultilevel"/>
    <w:tmpl w:val="2A927D7A"/>
    <w:lvl w:ilvl="0" w:tplc="FB406BF4">
      <w:numFmt w:val="bullet"/>
      <w:lvlText w:val="-"/>
      <w:lvlJc w:val="left"/>
      <w:pPr>
        <w:ind w:left="1400" w:hanging="360"/>
      </w:pPr>
      <w:rPr>
        <w:rFonts w:ascii="Aptos" w:eastAsiaTheme="minorHAnsi" w:hAnsi="Aptos" w:cstheme="minorBidi"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3" w15:restartNumberingAfterBreak="0">
    <w:nsid w:val="5E384DA9"/>
    <w:multiLevelType w:val="hybridMultilevel"/>
    <w:tmpl w:val="3C469678"/>
    <w:lvl w:ilvl="0" w:tplc="FB406BF4">
      <w:numFmt w:val="bullet"/>
      <w:lvlText w:val="-"/>
      <w:lvlJc w:val="left"/>
      <w:pPr>
        <w:ind w:left="1400" w:hanging="360"/>
      </w:pPr>
      <w:rPr>
        <w:rFonts w:ascii="Aptos" w:eastAsiaTheme="minorHAnsi" w:hAnsi="Aptos" w:cstheme="minorBidi" w:hint="default"/>
      </w:rPr>
    </w:lvl>
    <w:lvl w:ilvl="1" w:tplc="FFFFFFFF">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34" w15:restartNumberingAfterBreak="0">
    <w:nsid w:val="5EB505C1"/>
    <w:multiLevelType w:val="hybridMultilevel"/>
    <w:tmpl w:val="FF96E498"/>
    <w:lvl w:ilvl="0" w:tplc="FB406BF4">
      <w:numFmt w:val="bullet"/>
      <w:lvlText w:val="-"/>
      <w:lvlJc w:val="left"/>
      <w:pPr>
        <w:ind w:left="1400" w:hanging="360"/>
      </w:pPr>
      <w:rPr>
        <w:rFonts w:ascii="Aptos" w:eastAsiaTheme="minorHAnsi" w:hAnsi="Aptos" w:cstheme="minorBidi" w:hint="default"/>
      </w:rPr>
    </w:lvl>
    <w:lvl w:ilvl="1" w:tplc="04090003">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5" w15:restartNumberingAfterBreak="0">
    <w:nsid w:val="61FF38B3"/>
    <w:multiLevelType w:val="hybridMultilevel"/>
    <w:tmpl w:val="D1F67A48"/>
    <w:lvl w:ilvl="0" w:tplc="FB406BF4">
      <w:numFmt w:val="bullet"/>
      <w:lvlText w:val="-"/>
      <w:lvlJc w:val="left"/>
      <w:pPr>
        <w:ind w:left="1400" w:hanging="360"/>
      </w:pPr>
      <w:rPr>
        <w:rFonts w:ascii="Aptos" w:eastAsiaTheme="minorHAnsi" w:hAnsi="Aptos" w:cstheme="minorBidi"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6" w15:restartNumberingAfterBreak="0">
    <w:nsid w:val="62011DEA"/>
    <w:multiLevelType w:val="hybridMultilevel"/>
    <w:tmpl w:val="8F9E43D0"/>
    <w:lvl w:ilvl="0" w:tplc="FB406BF4">
      <w:numFmt w:val="bullet"/>
      <w:lvlText w:val="-"/>
      <w:lvlJc w:val="left"/>
      <w:pPr>
        <w:ind w:left="1400" w:hanging="360"/>
      </w:pPr>
      <w:rPr>
        <w:rFonts w:ascii="Aptos" w:eastAsiaTheme="minorHAnsi" w:hAnsi="Aptos" w:cstheme="minorBidi" w:hint="default"/>
      </w:rPr>
    </w:lvl>
    <w:lvl w:ilvl="1" w:tplc="04090003">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7" w15:restartNumberingAfterBreak="0">
    <w:nsid w:val="62A52E03"/>
    <w:multiLevelType w:val="hybridMultilevel"/>
    <w:tmpl w:val="ABB241BA"/>
    <w:lvl w:ilvl="0" w:tplc="FB406BF4">
      <w:numFmt w:val="bullet"/>
      <w:lvlText w:val="-"/>
      <w:lvlJc w:val="left"/>
      <w:pPr>
        <w:ind w:left="1400" w:hanging="360"/>
      </w:pPr>
      <w:rPr>
        <w:rFonts w:ascii="Aptos" w:eastAsiaTheme="minorHAnsi" w:hAnsi="Aptos" w:cstheme="minorBidi"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8" w15:restartNumberingAfterBreak="0">
    <w:nsid w:val="64D80369"/>
    <w:multiLevelType w:val="hybridMultilevel"/>
    <w:tmpl w:val="D2B04AD8"/>
    <w:lvl w:ilvl="0" w:tplc="FB406BF4">
      <w:numFmt w:val="bullet"/>
      <w:lvlText w:val="-"/>
      <w:lvlJc w:val="left"/>
      <w:pPr>
        <w:ind w:left="1400" w:hanging="360"/>
      </w:pPr>
      <w:rPr>
        <w:rFonts w:ascii="Aptos" w:eastAsiaTheme="minorHAnsi" w:hAnsi="Aptos" w:cstheme="minorBidi"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39" w15:restartNumberingAfterBreak="0">
    <w:nsid w:val="688B6BF0"/>
    <w:multiLevelType w:val="hybridMultilevel"/>
    <w:tmpl w:val="2C32FE74"/>
    <w:lvl w:ilvl="0" w:tplc="FB406BF4">
      <w:numFmt w:val="bullet"/>
      <w:lvlText w:val="-"/>
      <w:lvlJc w:val="left"/>
      <w:pPr>
        <w:ind w:left="1400" w:hanging="360"/>
      </w:pPr>
      <w:rPr>
        <w:rFonts w:ascii="Aptos" w:eastAsiaTheme="minorHAnsi" w:hAnsi="Aptos" w:cstheme="minorBidi"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40" w15:restartNumberingAfterBreak="0">
    <w:nsid w:val="69F367D8"/>
    <w:multiLevelType w:val="hybridMultilevel"/>
    <w:tmpl w:val="0AA4A466"/>
    <w:lvl w:ilvl="0" w:tplc="FB406BF4">
      <w:numFmt w:val="bullet"/>
      <w:lvlText w:val="-"/>
      <w:lvlJc w:val="left"/>
      <w:pPr>
        <w:ind w:left="1400" w:hanging="360"/>
      </w:pPr>
      <w:rPr>
        <w:rFonts w:ascii="Aptos" w:eastAsiaTheme="minorHAnsi" w:hAnsi="Aptos" w:cstheme="minorBidi"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41" w15:restartNumberingAfterBreak="0">
    <w:nsid w:val="6F211126"/>
    <w:multiLevelType w:val="hybridMultilevel"/>
    <w:tmpl w:val="57141262"/>
    <w:lvl w:ilvl="0" w:tplc="FFFFFFFF">
      <w:numFmt w:val="bullet"/>
      <w:lvlText w:val="-"/>
      <w:lvlJc w:val="left"/>
      <w:pPr>
        <w:ind w:left="1400" w:hanging="360"/>
      </w:pPr>
      <w:rPr>
        <w:rFonts w:ascii="Aptos" w:eastAsiaTheme="minorHAnsi" w:hAnsi="Aptos" w:cstheme="minorBidi" w:hint="default"/>
      </w:rPr>
    </w:lvl>
    <w:lvl w:ilvl="1" w:tplc="F530B69E">
      <w:start w:val="1"/>
      <w:numFmt w:val="bullet"/>
      <w:lvlText w:val="+"/>
      <w:lvlJc w:val="left"/>
      <w:pPr>
        <w:ind w:left="1800" w:hanging="360"/>
      </w:pPr>
      <w:rPr>
        <w:rFonts w:ascii="Courier New" w:hAnsi="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42" w15:restartNumberingAfterBreak="0">
    <w:nsid w:val="6F527102"/>
    <w:multiLevelType w:val="multilevel"/>
    <w:tmpl w:val="BCCA4298"/>
    <w:lvl w:ilvl="0">
      <w:numFmt w:val="bullet"/>
      <w:lvlText w:val="-"/>
      <w:lvlJc w:val="left"/>
      <w:pPr>
        <w:tabs>
          <w:tab w:val="num" w:pos="1080"/>
        </w:tabs>
        <w:ind w:left="1080" w:hanging="360"/>
      </w:pPr>
      <w:rPr>
        <w:rFonts w:ascii="Aptos" w:eastAsiaTheme="minorHAnsi" w:hAnsi="Aptos" w:cstheme="minorBidi"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71DD7BE1"/>
    <w:multiLevelType w:val="hybridMultilevel"/>
    <w:tmpl w:val="71F09D0C"/>
    <w:lvl w:ilvl="0" w:tplc="FB406BF4">
      <w:numFmt w:val="bullet"/>
      <w:lvlText w:val="-"/>
      <w:lvlJc w:val="left"/>
      <w:pPr>
        <w:ind w:left="1400" w:hanging="360"/>
      </w:pPr>
      <w:rPr>
        <w:rFonts w:ascii="Aptos" w:eastAsiaTheme="minorHAnsi" w:hAnsi="Aptos" w:cstheme="minorBidi"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4" w15:restartNumberingAfterBreak="0">
    <w:nsid w:val="75157E82"/>
    <w:multiLevelType w:val="hybridMultilevel"/>
    <w:tmpl w:val="1A9EA890"/>
    <w:lvl w:ilvl="0" w:tplc="FB406BF4">
      <w:numFmt w:val="bullet"/>
      <w:lvlText w:val="-"/>
      <w:lvlJc w:val="left"/>
      <w:pPr>
        <w:ind w:left="1400" w:hanging="360"/>
      </w:pPr>
      <w:rPr>
        <w:rFonts w:ascii="Aptos" w:eastAsiaTheme="minorHAnsi" w:hAnsi="Aptos" w:cstheme="minorBidi"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5" w15:restartNumberingAfterBreak="0">
    <w:nsid w:val="755F1D41"/>
    <w:multiLevelType w:val="hybridMultilevel"/>
    <w:tmpl w:val="FA401344"/>
    <w:lvl w:ilvl="0" w:tplc="FFFFFFFF">
      <w:numFmt w:val="bullet"/>
      <w:lvlText w:val="-"/>
      <w:lvlJc w:val="left"/>
      <w:pPr>
        <w:ind w:left="1400" w:hanging="360"/>
      </w:pPr>
      <w:rPr>
        <w:rFonts w:ascii="Aptos" w:eastAsiaTheme="minorHAnsi" w:hAnsi="Aptos" w:cstheme="minorBidi" w:hint="default"/>
      </w:rPr>
    </w:lvl>
    <w:lvl w:ilvl="1" w:tplc="F530B69E">
      <w:start w:val="1"/>
      <w:numFmt w:val="bullet"/>
      <w:lvlText w:val="+"/>
      <w:lvlJc w:val="left"/>
      <w:pPr>
        <w:ind w:left="1800" w:hanging="360"/>
      </w:pPr>
      <w:rPr>
        <w:rFonts w:ascii="Courier New" w:hAnsi="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46" w15:restartNumberingAfterBreak="0">
    <w:nsid w:val="757026C0"/>
    <w:multiLevelType w:val="hybridMultilevel"/>
    <w:tmpl w:val="EAF8E45E"/>
    <w:lvl w:ilvl="0" w:tplc="FB406BF4">
      <w:numFmt w:val="bullet"/>
      <w:lvlText w:val="-"/>
      <w:lvlJc w:val="left"/>
      <w:pPr>
        <w:ind w:left="1400" w:hanging="360"/>
      </w:pPr>
      <w:rPr>
        <w:rFonts w:ascii="Aptos" w:eastAsiaTheme="minorHAnsi" w:hAnsi="Aptos" w:cstheme="minorBidi"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47" w15:restartNumberingAfterBreak="0">
    <w:nsid w:val="76212D92"/>
    <w:multiLevelType w:val="multilevel"/>
    <w:tmpl w:val="F274DF72"/>
    <w:lvl w:ilvl="0">
      <w:numFmt w:val="bullet"/>
      <w:lvlText w:val="-"/>
      <w:lvlJc w:val="left"/>
      <w:pPr>
        <w:tabs>
          <w:tab w:val="num" w:pos="1080"/>
        </w:tabs>
        <w:ind w:left="1080" w:hanging="360"/>
      </w:pPr>
      <w:rPr>
        <w:rFonts w:ascii="Aptos" w:eastAsiaTheme="minorHAnsi" w:hAnsi="Aptos" w:cstheme="minorBidi"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7A5B3900"/>
    <w:multiLevelType w:val="hybridMultilevel"/>
    <w:tmpl w:val="7D886498"/>
    <w:lvl w:ilvl="0" w:tplc="FFFFFFFF">
      <w:numFmt w:val="bullet"/>
      <w:lvlText w:val="-"/>
      <w:lvlJc w:val="left"/>
      <w:pPr>
        <w:ind w:left="1440" w:hanging="360"/>
      </w:pPr>
      <w:rPr>
        <w:rFonts w:ascii="Aptos" w:eastAsiaTheme="minorHAnsi" w:hAnsi="Aptos" w:cstheme="minorBidi" w:hint="default"/>
      </w:rPr>
    </w:lvl>
    <w:lvl w:ilvl="1" w:tplc="F530B69E">
      <w:start w:val="1"/>
      <w:numFmt w:val="bullet"/>
      <w:lvlText w:val="+"/>
      <w:lvlJc w:val="left"/>
      <w:pPr>
        <w:ind w:left="180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9" w15:restartNumberingAfterBreak="0">
    <w:nsid w:val="7C8F4C02"/>
    <w:multiLevelType w:val="multilevel"/>
    <w:tmpl w:val="1A8A96EC"/>
    <w:lvl w:ilvl="0">
      <w:start w:val="1"/>
      <w:numFmt w:val="decimal"/>
      <w:pStyle w:val="Heading1"/>
      <w:suff w:val="space"/>
      <w:lvlText w:val="CHƯƠNG %1."/>
      <w:lvlJc w:val="left"/>
      <w:pPr>
        <w:ind w:left="0" w:firstLine="0"/>
      </w:pPr>
      <w:rPr>
        <w:rFonts w:ascii="Times New Roman" w:hAnsi="Times New Roman" w:hint="default"/>
        <w:b/>
        <w:i w:val="0"/>
        <w:sz w:val="30"/>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0" w15:restartNumberingAfterBreak="0">
    <w:nsid w:val="7DFC0A4C"/>
    <w:multiLevelType w:val="hybridMultilevel"/>
    <w:tmpl w:val="091E243C"/>
    <w:lvl w:ilvl="0" w:tplc="FFFFFFFF">
      <w:numFmt w:val="bullet"/>
      <w:lvlText w:val="-"/>
      <w:lvlJc w:val="left"/>
      <w:pPr>
        <w:ind w:left="1400" w:hanging="360"/>
      </w:pPr>
      <w:rPr>
        <w:rFonts w:ascii="Aptos" w:eastAsiaTheme="minorHAnsi" w:hAnsi="Aptos" w:cstheme="minorBidi" w:hint="default"/>
      </w:rPr>
    </w:lvl>
    <w:lvl w:ilvl="1" w:tplc="F530B69E">
      <w:start w:val="1"/>
      <w:numFmt w:val="bullet"/>
      <w:lvlText w:val="+"/>
      <w:lvlJc w:val="left"/>
      <w:pPr>
        <w:ind w:left="1800" w:hanging="360"/>
      </w:pPr>
      <w:rPr>
        <w:rFonts w:ascii="Courier New" w:hAnsi="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51" w15:restartNumberingAfterBreak="0">
    <w:nsid w:val="7F651757"/>
    <w:multiLevelType w:val="hybridMultilevel"/>
    <w:tmpl w:val="F5E8718E"/>
    <w:lvl w:ilvl="0" w:tplc="FFFFFFFF">
      <w:numFmt w:val="bullet"/>
      <w:lvlText w:val="-"/>
      <w:lvlJc w:val="left"/>
      <w:pPr>
        <w:ind w:left="1440" w:hanging="360"/>
      </w:pPr>
      <w:rPr>
        <w:rFonts w:ascii="Aptos" w:eastAsiaTheme="minorHAnsi" w:hAnsi="Aptos" w:cstheme="minorBidi" w:hint="default"/>
      </w:rPr>
    </w:lvl>
    <w:lvl w:ilvl="1" w:tplc="F530B69E">
      <w:start w:val="1"/>
      <w:numFmt w:val="bullet"/>
      <w:lvlText w:val="+"/>
      <w:lvlJc w:val="left"/>
      <w:pPr>
        <w:ind w:left="180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1805730483">
    <w:abstractNumId w:val="49"/>
  </w:num>
  <w:num w:numId="2" w16cid:durableId="608244835">
    <w:abstractNumId w:val="42"/>
  </w:num>
  <w:num w:numId="3" w16cid:durableId="2013995386">
    <w:abstractNumId w:val="47"/>
  </w:num>
  <w:num w:numId="4" w16cid:durableId="249126764">
    <w:abstractNumId w:val="18"/>
  </w:num>
  <w:num w:numId="5" w16cid:durableId="451677763">
    <w:abstractNumId w:val="12"/>
  </w:num>
  <w:num w:numId="6" w16cid:durableId="413017549">
    <w:abstractNumId w:val="44"/>
  </w:num>
  <w:num w:numId="7" w16cid:durableId="95102207">
    <w:abstractNumId w:val="40"/>
  </w:num>
  <w:num w:numId="8" w16cid:durableId="1466582590">
    <w:abstractNumId w:val="46"/>
  </w:num>
  <w:num w:numId="9" w16cid:durableId="1056049227">
    <w:abstractNumId w:val="5"/>
  </w:num>
  <w:num w:numId="10" w16cid:durableId="742219285">
    <w:abstractNumId w:val="39"/>
  </w:num>
  <w:num w:numId="11" w16cid:durableId="1464303451">
    <w:abstractNumId w:val="6"/>
  </w:num>
  <w:num w:numId="12" w16cid:durableId="587272703">
    <w:abstractNumId w:val="10"/>
  </w:num>
  <w:num w:numId="13" w16cid:durableId="1105074664">
    <w:abstractNumId w:val="7"/>
  </w:num>
  <w:num w:numId="14" w16cid:durableId="1701397891">
    <w:abstractNumId w:val="1"/>
  </w:num>
  <w:num w:numId="15" w16cid:durableId="935016966">
    <w:abstractNumId w:val="28"/>
  </w:num>
  <w:num w:numId="16" w16cid:durableId="2016609082">
    <w:abstractNumId w:val="3"/>
  </w:num>
  <w:num w:numId="17" w16cid:durableId="747070930">
    <w:abstractNumId w:val="30"/>
  </w:num>
  <w:num w:numId="18" w16cid:durableId="54164600">
    <w:abstractNumId w:val="22"/>
  </w:num>
  <w:num w:numId="19" w16cid:durableId="1737505393">
    <w:abstractNumId w:val="48"/>
  </w:num>
  <w:num w:numId="20" w16cid:durableId="225262269">
    <w:abstractNumId w:val="13"/>
  </w:num>
  <w:num w:numId="21" w16cid:durableId="1967351357">
    <w:abstractNumId w:val="16"/>
  </w:num>
  <w:num w:numId="22" w16cid:durableId="481628116">
    <w:abstractNumId w:val="51"/>
  </w:num>
  <w:num w:numId="23" w16cid:durableId="1467505401">
    <w:abstractNumId w:val="20"/>
  </w:num>
  <w:num w:numId="24" w16cid:durableId="251621022">
    <w:abstractNumId w:val="38"/>
  </w:num>
  <w:num w:numId="25" w16cid:durableId="1600597330">
    <w:abstractNumId w:val="35"/>
  </w:num>
  <w:num w:numId="26" w16cid:durableId="1751003337">
    <w:abstractNumId w:val="17"/>
  </w:num>
  <w:num w:numId="27" w16cid:durableId="78599933">
    <w:abstractNumId w:val="32"/>
  </w:num>
  <w:num w:numId="28" w16cid:durableId="1337345367">
    <w:abstractNumId w:val="25"/>
  </w:num>
  <w:num w:numId="29" w16cid:durableId="1132475782">
    <w:abstractNumId w:val="8"/>
  </w:num>
  <w:num w:numId="30" w16cid:durableId="513768753">
    <w:abstractNumId w:val="0"/>
  </w:num>
  <w:num w:numId="31" w16cid:durableId="1938322805">
    <w:abstractNumId w:val="36"/>
  </w:num>
  <w:num w:numId="32" w16cid:durableId="395711613">
    <w:abstractNumId w:val="41"/>
  </w:num>
  <w:num w:numId="33" w16cid:durableId="544217307">
    <w:abstractNumId w:val="21"/>
  </w:num>
  <w:num w:numId="34" w16cid:durableId="178931149">
    <w:abstractNumId w:val="45"/>
  </w:num>
  <w:num w:numId="35" w16cid:durableId="923995956">
    <w:abstractNumId w:val="11"/>
  </w:num>
  <w:num w:numId="36" w16cid:durableId="238944916">
    <w:abstractNumId w:val="33"/>
  </w:num>
  <w:num w:numId="37" w16cid:durableId="955134074">
    <w:abstractNumId w:val="29"/>
  </w:num>
  <w:num w:numId="38" w16cid:durableId="650908516">
    <w:abstractNumId w:val="2"/>
  </w:num>
  <w:num w:numId="39" w16cid:durableId="735668641">
    <w:abstractNumId w:val="50"/>
  </w:num>
  <w:num w:numId="40" w16cid:durableId="1033773519">
    <w:abstractNumId w:val="9"/>
  </w:num>
  <w:num w:numId="41" w16cid:durableId="167141067">
    <w:abstractNumId w:val="34"/>
  </w:num>
  <w:num w:numId="42" w16cid:durableId="48654798">
    <w:abstractNumId w:val="15"/>
  </w:num>
  <w:num w:numId="43" w16cid:durableId="819540400">
    <w:abstractNumId w:val="27"/>
  </w:num>
  <w:num w:numId="44" w16cid:durableId="1538810157">
    <w:abstractNumId w:val="26"/>
  </w:num>
  <w:num w:numId="45" w16cid:durableId="61219129">
    <w:abstractNumId w:val="14"/>
  </w:num>
  <w:num w:numId="46" w16cid:durableId="1878423204">
    <w:abstractNumId w:val="24"/>
  </w:num>
  <w:num w:numId="47" w16cid:durableId="611323526">
    <w:abstractNumId w:val="23"/>
  </w:num>
  <w:num w:numId="48" w16cid:durableId="1648702949">
    <w:abstractNumId w:val="31"/>
  </w:num>
  <w:num w:numId="49" w16cid:durableId="1121801370">
    <w:abstractNumId w:val="37"/>
  </w:num>
  <w:num w:numId="50" w16cid:durableId="1729189604">
    <w:abstractNumId w:val="19"/>
  </w:num>
  <w:num w:numId="51" w16cid:durableId="465705685">
    <w:abstractNumId w:val="4"/>
  </w:num>
  <w:num w:numId="52" w16cid:durableId="1855076401">
    <w:abstractNumId w:val="4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612"/>
    <w:rsid w:val="0000356E"/>
    <w:rsid w:val="00003A36"/>
    <w:rsid w:val="00006621"/>
    <w:rsid w:val="00007294"/>
    <w:rsid w:val="000140E2"/>
    <w:rsid w:val="00015A90"/>
    <w:rsid w:val="0002381A"/>
    <w:rsid w:val="000267AF"/>
    <w:rsid w:val="00027A1F"/>
    <w:rsid w:val="000359A4"/>
    <w:rsid w:val="00036074"/>
    <w:rsid w:val="00042577"/>
    <w:rsid w:val="0005453D"/>
    <w:rsid w:val="0006580C"/>
    <w:rsid w:val="000715B9"/>
    <w:rsid w:val="00080838"/>
    <w:rsid w:val="00084BF4"/>
    <w:rsid w:val="000A6881"/>
    <w:rsid w:val="000B3C8E"/>
    <w:rsid w:val="000C5297"/>
    <w:rsid w:val="000C76A9"/>
    <w:rsid w:val="000E17B8"/>
    <w:rsid w:val="000E34B4"/>
    <w:rsid w:val="000F36D6"/>
    <w:rsid w:val="000F599F"/>
    <w:rsid w:val="00101E1F"/>
    <w:rsid w:val="00123F81"/>
    <w:rsid w:val="00126609"/>
    <w:rsid w:val="00155B13"/>
    <w:rsid w:val="001647FB"/>
    <w:rsid w:val="00171F69"/>
    <w:rsid w:val="00181793"/>
    <w:rsid w:val="00183F4E"/>
    <w:rsid w:val="0019610B"/>
    <w:rsid w:val="001D110D"/>
    <w:rsid w:val="001E1B24"/>
    <w:rsid w:val="001E53C1"/>
    <w:rsid w:val="00202A04"/>
    <w:rsid w:val="00205C9C"/>
    <w:rsid w:val="00230385"/>
    <w:rsid w:val="00244F1A"/>
    <w:rsid w:val="002648D9"/>
    <w:rsid w:val="00265292"/>
    <w:rsid w:val="00265F4A"/>
    <w:rsid w:val="00275CCB"/>
    <w:rsid w:val="002827BF"/>
    <w:rsid w:val="002B22A3"/>
    <w:rsid w:val="002B369A"/>
    <w:rsid w:val="002C291B"/>
    <w:rsid w:val="002C624A"/>
    <w:rsid w:val="002C7229"/>
    <w:rsid w:val="002D378E"/>
    <w:rsid w:val="002D6E1C"/>
    <w:rsid w:val="00304476"/>
    <w:rsid w:val="00304688"/>
    <w:rsid w:val="00311A03"/>
    <w:rsid w:val="00314527"/>
    <w:rsid w:val="00315E38"/>
    <w:rsid w:val="0033044B"/>
    <w:rsid w:val="003332F6"/>
    <w:rsid w:val="0034191D"/>
    <w:rsid w:val="0035699F"/>
    <w:rsid w:val="0035784D"/>
    <w:rsid w:val="003730E4"/>
    <w:rsid w:val="00397034"/>
    <w:rsid w:val="003B599F"/>
    <w:rsid w:val="003D0319"/>
    <w:rsid w:val="003D0A42"/>
    <w:rsid w:val="003D4A92"/>
    <w:rsid w:val="003D4B00"/>
    <w:rsid w:val="003E1573"/>
    <w:rsid w:val="003E7534"/>
    <w:rsid w:val="003F2095"/>
    <w:rsid w:val="003F224C"/>
    <w:rsid w:val="0042143C"/>
    <w:rsid w:val="0042546E"/>
    <w:rsid w:val="0043653B"/>
    <w:rsid w:val="0044417B"/>
    <w:rsid w:val="004553D9"/>
    <w:rsid w:val="00466C8F"/>
    <w:rsid w:val="0049510A"/>
    <w:rsid w:val="004A27CC"/>
    <w:rsid w:val="004D5766"/>
    <w:rsid w:val="004F1A20"/>
    <w:rsid w:val="004F6E20"/>
    <w:rsid w:val="00501EA5"/>
    <w:rsid w:val="005065DE"/>
    <w:rsid w:val="00542C61"/>
    <w:rsid w:val="00542E3A"/>
    <w:rsid w:val="005465E1"/>
    <w:rsid w:val="00547764"/>
    <w:rsid w:val="00574222"/>
    <w:rsid w:val="00574372"/>
    <w:rsid w:val="00587E98"/>
    <w:rsid w:val="00592D29"/>
    <w:rsid w:val="005C722E"/>
    <w:rsid w:val="005D6ABE"/>
    <w:rsid w:val="005E6A2A"/>
    <w:rsid w:val="005E77CF"/>
    <w:rsid w:val="005F354C"/>
    <w:rsid w:val="005F5401"/>
    <w:rsid w:val="00603719"/>
    <w:rsid w:val="0061750A"/>
    <w:rsid w:val="0062471B"/>
    <w:rsid w:val="006374C3"/>
    <w:rsid w:val="00641850"/>
    <w:rsid w:val="00644673"/>
    <w:rsid w:val="00653A3A"/>
    <w:rsid w:val="0065492E"/>
    <w:rsid w:val="0065710F"/>
    <w:rsid w:val="00665F1C"/>
    <w:rsid w:val="006862E4"/>
    <w:rsid w:val="006B2D40"/>
    <w:rsid w:val="006C1235"/>
    <w:rsid w:val="006C1CBB"/>
    <w:rsid w:val="006C4271"/>
    <w:rsid w:val="006D10C1"/>
    <w:rsid w:val="00725AD4"/>
    <w:rsid w:val="00731585"/>
    <w:rsid w:val="00733D6A"/>
    <w:rsid w:val="007378A0"/>
    <w:rsid w:val="0075591A"/>
    <w:rsid w:val="007608BB"/>
    <w:rsid w:val="0077133B"/>
    <w:rsid w:val="007950DA"/>
    <w:rsid w:val="00796DCF"/>
    <w:rsid w:val="007B1E52"/>
    <w:rsid w:val="007B3F7B"/>
    <w:rsid w:val="007D1CB8"/>
    <w:rsid w:val="007E1F79"/>
    <w:rsid w:val="007E5195"/>
    <w:rsid w:val="007E5D1E"/>
    <w:rsid w:val="007F0BBE"/>
    <w:rsid w:val="00816626"/>
    <w:rsid w:val="00817A43"/>
    <w:rsid w:val="0082722D"/>
    <w:rsid w:val="00830EFF"/>
    <w:rsid w:val="00834694"/>
    <w:rsid w:val="00837217"/>
    <w:rsid w:val="008470AF"/>
    <w:rsid w:val="00851DA8"/>
    <w:rsid w:val="00857B4E"/>
    <w:rsid w:val="008759C1"/>
    <w:rsid w:val="00877A6D"/>
    <w:rsid w:val="008A01E9"/>
    <w:rsid w:val="008B383A"/>
    <w:rsid w:val="008B60AB"/>
    <w:rsid w:val="008C15E5"/>
    <w:rsid w:val="008C7990"/>
    <w:rsid w:val="008D23D1"/>
    <w:rsid w:val="008D78F3"/>
    <w:rsid w:val="008F3D04"/>
    <w:rsid w:val="008F6EC8"/>
    <w:rsid w:val="0091630E"/>
    <w:rsid w:val="00920370"/>
    <w:rsid w:val="00931598"/>
    <w:rsid w:val="0093521A"/>
    <w:rsid w:val="00944CB3"/>
    <w:rsid w:val="00950D9B"/>
    <w:rsid w:val="00970711"/>
    <w:rsid w:val="00981C4E"/>
    <w:rsid w:val="0098728A"/>
    <w:rsid w:val="009A48C9"/>
    <w:rsid w:val="009C071E"/>
    <w:rsid w:val="009C1DDB"/>
    <w:rsid w:val="009C2B1F"/>
    <w:rsid w:val="009C62EA"/>
    <w:rsid w:val="009D3E0E"/>
    <w:rsid w:val="009E18C4"/>
    <w:rsid w:val="009E2D3F"/>
    <w:rsid w:val="009E41A3"/>
    <w:rsid w:val="009F2DEB"/>
    <w:rsid w:val="00A122D0"/>
    <w:rsid w:val="00A17C76"/>
    <w:rsid w:val="00A24F17"/>
    <w:rsid w:val="00A3792A"/>
    <w:rsid w:val="00A455EB"/>
    <w:rsid w:val="00A55D7C"/>
    <w:rsid w:val="00A6023F"/>
    <w:rsid w:val="00A6292B"/>
    <w:rsid w:val="00A675D2"/>
    <w:rsid w:val="00A705BC"/>
    <w:rsid w:val="00A772EC"/>
    <w:rsid w:val="00A84325"/>
    <w:rsid w:val="00A86B37"/>
    <w:rsid w:val="00A95E47"/>
    <w:rsid w:val="00A96844"/>
    <w:rsid w:val="00AA5990"/>
    <w:rsid w:val="00AB69C3"/>
    <w:rsid w:val="00AE1AEA"/>
    <w:rsid w:val="00AE2E80"/>
    <w:rsid w:val="00AE352B"/>
    <w:rsid w:val="00AE43AC"/>
    <w:rsid w:val="00AE636C"/>
    <w:rsid w:val="00AF30EA"/>
    <w:rsid w:val="00B07C54"/>
    <w:rsid w:val="00B1172E"/>
    <w:rsid w:val="00B14A85"/>
    <w:rsid w:val="00B16ED1"/>
    <w:rsid w:val="00B22017"/>
    <w:rsid w:val="00B27BB6"/>
    <w:rsid w:val="00B3334D"/>
    <w:rsid w:val="00B508C7"/>
    <w:rsid w:val="00B849A9"/>
    <w:rsid w:val="00B858B2"/>
    <w:rsid w:val="00B91BA7"/>
    <w:rsid w:val="00B925EE"/>
    <w:rsid w:val="00BB1CB4"/>
    <w:rsid w:val="00BB6D79"/>
    <w:rsid w:val="00BD00D0"/>
    <w:rsid w:val="00BE208B"/>
    <w:rsid w:val="00BE58F9"/>
    <w:rsid w:val="00BE5938"/>
    <w:rsid w:val="00C269BC"/>
    <w:rsid w:val="00C26C8E"/>
    <w:rsid w:val="00C34B50"/>
    <w:rsid w:val="00C47BA5"/>
    <w:rsid w:val="00C50650"/>
    <w:rsid w:val="00C50A2A"/>
    <w:rsid w:val="00C77F74"/>
    <w:rsid w:val="00C80B1A"/>
    <w:rsid w:val="00C84010"/>
    <w:rsid w:val="00C92FD0"/>
    <w:rsid w:val="00CA3055"/>
    <w:rsid w:val="00CB7E9E"/>
    <w:rsid w:val="00CC18F6"/>
    <w:rsid w:val="00CE2EE7"/>
    <w:rsid w:val="00CE53D6"/>
    <w:rsid w:val="00D00366"/>
    <w:rsid w:val="00D104D8"/>
    <w:rsid w:val="00D20CBB"/>
    <w:rsid w:val="00D20DC1"/>
    <w:rsid w:val="00D261E5"/>
    <w:rsid w:val="00D30E4F"/>
    <w:rsid w:val="00D43B29"/>
    <w:rsid w:val="00D47612"/>
    <w:rsid w:val="00D54A59"/>
    <w:rsid w:val="00D649A7"/>
    <w:rsid w:val="00D67762"/>
    <w:rsid w:val="00D724C7"/>
    <w:rsid w:val="00D72E88"/>
    <w:rsid w:val="00D7390B"/>
    <w:rsid w:val="00D75948"/>
    <w:rsid w:val="00D840FB"/>
    <w:rsid w:val="00D92A33"/>
    <w:rsid w:val="00DB2AD8"/>
    <w:rsid w:val="00DB6698"/>
    <w:rsid w:val="00DD1D56"/>
    <w:rsid w:val="00DE6FBB"/>
    <w:rsid w:val="00DF06F5"/>
    <w:rsid w:val="00E05488"/>
    <w:rsid w:val="00E14566"/>
    <w:rsid w:val="00E146B9"/>
    <w:rsid w:val="00E15E7A"/>
    <w:rsid w:val="00E16FEA"/>
    <w:rsid w:val="00E22081"/>
    <w:rsid w:val="00E26400"/>
    <w:rsid w:val="00E31F66"/>
    <w:rsid w:val="00E40233"/>
    <w:rsid w:val="00E51350"/>
    <w:rsid w:val="00E763FF"/>
    <w:rsid w:val="00E77EBC"/>
    <w:rsid w:val="00EA3F3D"/>
    <w:rsid w:val="00EA6C4C"/>
    <w:rsid w:val="00EB5CA3"/>
    <w:rsid w:val="00EB5D3C"/>
    <w:rsid w:val="00EC5402"/>
    <w:rsid w:val="00EC785F"/>
    <w:rsid w:val="00ED54A2"/>
    <w:rsid w:val="00ED7333"/>
    <w:rsid w:val="00F16402"/>
    <w:rsid w:val="00F33FBF"/>
    <w:rsid w:val="00F4613E"/>
    <w:rsid w:val="00F50FA9"/>
    <w:rsid w:val="00F51C01"/>
    <w:rsid w:val="00F539EB"/>
    <w:rsid w:val="00F55323"/>
    <w:rsid w:val="00F7025A"/>
    <w:rsid w:val="00F7090D"/>
    <w:rsid w:val="00F804D1"/>
    <w:rsid w:val="00F81328"/>
    <w:rsid w:val="00FA182E"/>
    <w:rsid w:val="00FA62EE"/>
    <w:rsid w:val="00FA7008"/>
    <w:rsid w:val="00FB04A2"/>
    <w:rsid w:val="00FC04F6"/>
    <w:rsid w:val="00FD135A"/>
    <w:rsid w:val="00FD1510"/>
    <w:rsid w:val="00FD4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C37BC"/>
  <w15:chartTrackingRefBased/>
  <w15:docId w15:val="{7A4C5473-454A-4797-A4A9-3236CDADD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10F"/>
    <w:rPr>
      <w:noProof/>
      <w:lang w:val="vi-VN"/>
    </w:rPr>
  </w:style>
  <w:style w:type="paragraph" w:styleId="Heading1">
    <w:name w:val="heading 1"/>
    <w:basedOn w:val="Normal"/>
    <w:next w:val="Normal"/>
    <w:link w:val="Heading1Char"/>
    <w:uiPriority w:val="9"/>
    <w:qFormat/>
    <w:rsid w:val="0019610B"/>
    <w:pPr>
      <w:keepNext/>
      <w:keepLines/>
      <w:numPr>
        <w:numId w:val="1"/>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EC5402"/>
    <w:pPr>
      <w:keepNext/>
      <w:keepLines/>
      <w:numPr>
        <w:ilvl w:val="1"/>
        <w:numId w:val="1"/>
      </w:numPr>
      <w:spacing w:before="120" w:after="12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724C7"/>
    <w:pPr>
      <w:keepNext/>
      <w:keepLines/>
      <w:numPr>
        <w:ilvl w:val="2"/>
        <w:numId w:val="1"/>
      </w:numPr>
      <w:spacing w:before="120" w:after="120" w:line="36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D724C7"/>
    <w:pPr>
      <w:keepNext/>
      <w:keepLines/>
      <w:numPr>
        <w:ilvl w:val="3"/>
        <w:numId w:val="1"/>
      </w:numPr>
      <w:spacing w:before="120" w:after="12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61750A"/>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1750A"/>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750A"/>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750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92"/>
  </w:style>
  <w:style w:type="paragraph" w:styleId="ListParagraph">
    <w:name w:val="List Paragraph"/>
    <w:basedOn w:val="Normal"/>
    <w:uiPriority w:val="34"/>
    <w:qFormat/>
    <w:rsid w:val="00397034"/>
    <w:pPr>
      <w:ind w:left="720"/>
      <w:contextualSpacing/>
    </w:pPr>
  </w:style>
  <w:style w:type="character" w:customStyle="1" w:styleId="Heading1Char">
    <w:name w:val="Heading 1 Char"/>
    <w:basedOn w:val="DefaultParagraphFont"/>
    <w:link w:val="Heading1"/>
    <w:uiPriority w:val="9"/>
    <w:rsid w:val="0019610B"/>
    <w:rPr>
      <w:rFonts w:eastAsiaTheme="majorEastAsia" w:cstheme="majorBidi"/>
      <w:b/>
      <w:caps/>
      <w:noProof/>
      <w:color w:val="000000" w:themeColor="text1"/>
      <w:sz w:val="30"/>
      <w:szCs w:val="32"/>
      <w:lang w:val="vi-VN"/>
    </w:rPr>
  </w:style>
  <w:style w:type="character" w:customStyle="1" w:styleId="Heading2Char">
    <w:name w:val="Heading 2 Char"/>
    <w:basedOn w:val="DefaultParagraphFont"/>
    <w:link w:val="Heading2"/>
    <w:uiPriority w:val="9"/>
    <w:rsid w:val="00EC5402"/>
    <w:rPr>
      <w:rFonts w:eastAsiaTheme="majorEastAsia" w:cstheme="majorBidi"/>
      <w:b/>
      <w:noProof/>
      <w:sz w:val="28"/>
      <w:szCs w:val="26"/>
      <w:lang w:val="vi-VN"/>
    </w:rPr>
  </w:style>
  <w:style w:type="character" w:customStyle="1" w:styleId="Heading3Char">
    <w:name w:val="Heading 3 Char"/>
    <w:basedOn w:val="DefaultParagraphFont"/>
    <w:link w:val="Heading3"/>
    <w:uiPriority w:val="9"/>
    <w:rsid w:val="00D724C7"/>
    <w:rPr>
      <w:rFonts w:eastAsiaTheme="majorEastAsia" w:cstheme="majorBidi"/>
      <w:b/>
      <w:noProof/>
      <w:color w:val="000000" w:themeColor="text1"/>
      <w:szCs w:val="24"/>
      <w:lang w:val="vi-VN"/>
    </w:rPr>
  </w:style>
  <w:style w:type="character" w:customStyle="1" w:styleId="Heading4Char">
    <w:name w:val="Heading 4 Char"/>
    <w:basedOn w:val="DefaultParagraphFont"/>
    <w:link w:val="Heading4"/>
    <w:uiPriority w:val="9"/>
    <w:rsid w:val="00D724C7"/>
    <w:rPr>
      <w:rFonts w:eastAsiaTheme="majorEastAsia" w:cstheme="majorBidi"/>
      <w:i/>
      <w:iCs/>
      <w:noProof/>
      <w:color w:val="000000" w:themeColor="text1"/>
      <w:lang w:val="vi-VN"/>
    </w:rPr>
  </w:style>
  <w:style w:type="character" w:customStyle="1" w:styleId="Heading5Char">
    <w:name w:val="Heading 5 Char"/>
    <w:basedOn w:val="DefaultParagraphFont"/>
    <w:link w:val="Heading5"/>
    <w:uiPriority w:val="9"/>
    <w:semiHidden/>
    <w:rsid w:val="0061750A"/>
    <w:rPr>
      <w:rFonts w:asciiTheme="majorHAnsi" w:eastAsiaTheme="majorEastAsia" w:hAnsiTheme="majorHAnsi" w:cstheme="majorBidi"/>
      <w:noProof/>
      <w:color w:val="2E74B5" w:themeColor="accent1" w:themeShade="BF"/>
      <w:lang w:val="vi-VN"/>
    </w:rPr>
  </w:style>
  <w:style w:type="character" w:customStyle="1" w:styleId="Heading6Char">
    <w:name w:val="Heading 6 Char"/>
    <w:basedOn w:val="DefaultParagraphFont"/>
    <w:link w:val="Heading6"/>
    <w:uiPriority w:val="9"/>
    <w:semiHidden/>
    <w:rsid w:val="0061750A"/>
    <w:rPr>
      <w:rFonts w:asciiTheme="majorHAnsi" w:eastAsiaTheme="majorEastAsia" w:hAnsiTheme="majorHAnsi" w:cstheme="majorBidi"/>
      <w:noProof/>
      <w:color w:val="1F4D78" w:themeColor="accent1" w:themeShade="7F"/>
      <w:lang w:val="vi-VN"/>
    </w:rPr>
  </w:style>
  <w:style w:type="character" w:customStyle="1" w:styleId="Heading7Char">
    <w:name w:val="Heading 7 Char"/>
    <w:basedOn w:val="DefaultParagraphFont"/>
    <w:link w:val="Heading7"/>
    <w:uiPriority w:val="9"/>
    <w:semiHidden/>
    <w:rsid w:val="0061750A"/>
    <w:rPr>
      <w:rFonts w:asciiTheme="majorHAnsi" w:eastAsiaTheme="majorEastAsia" w:hAnsiTheme="majorHAnsi" w:cstheme="majorBidi"/>
      <w:i/>
      <w:iCs/>
      <w:noProof/>
      <w:color w:val="1F4D78" w:themeColor="accent1" w:themeShade="7F"/>
      <w:lang w:val="vi-VN"/>
    </w:rPr>
  </w:style>
  <w:style w:type="character" w:customStyle="1" w:styleId="Heading8Char">
    <w:name w:val="Heading 8 Char"/>
    <w:basedOn w:val="DefaultParagraphFont"/>
    <w:link w:val="Heading8"/>
    <w:uiPriority w:val="9"/>
    <w:semiHidden/>
    <w:rsid w:val="0061750A"/>
    <w:rPr>
      <w:rFonts w:asciiTheme="majorHAnsi" w:eastAsiaTheme="majorEastAsia" w:hAnsiTheme="majorHAnsi" w:cstheme="majorBidi"/>
      <w:noProof/>
      <w:color w:val="272727" w:themeColor="text1" w:themeTint="D8"/>
      <w:sz w:val="21"/>
      <w:szCs w:val="21"/>
      <w:lang w:val="vi-VN"/>
    </w:rPr>
  </w:style>
  <w:style w:type="character" w:customStyle="1" w:styleId="Heading9Char">
    <w:name w:val="Heading 9 Char"/>
    <w:basedOn w:val="DefaultParagraphFont"/>
    <w:link w:val="Heading9"/>
    <w:uiPriority w:val="9"/>
    <w:semiHidden/>
    <w:rsid w:val="0061750A"/>
    <w:rPr>
      <w:rFonts w:asciiTheme="majorHAnsi" w:eastAsiaTheme="majorEastAsia" w:hAnsiTheme="majorHAnsi" w:cstheme="majorBidi"/>
      <w:i/>
      <w:iCs/>
      <w:noProof/>
      <w:color w:val="272727" w:themeColor="text1" w:themeTint="D8"/>
      <w:sz w:val="21"/>
      <w:szCs w:val="21"/>
      <w:lang w:val="vi-VN"/>
    </w:rPr>
  </w:style>
  <w:style w:type="paragraph" w:styleId="TOC1">
    <w:name w:val="toc 1"/>
    <w:basedOn w:val="Normal"/>
    <w:next w:val="Normal"/>
    <w:autoRedefine/>
    <w:uiPriority w:val="39"/>
    <w:unhideWhenUsed/>
    <w:rsid w:val="00084BF4"/>
    <w:pPr>
      <w:spacing w:after="100"/>
    </w:pPr>
  </w:style>
  <w:style w:type="paragraph" w:styleId="TOC2">
    <w:name w:val="toc 2"/>
    <w:basedOn w:val="Normal"/>
    <w:next w:val="Normal"/>
    <w:autoRedefine/>
    <w:uiPriority w:val="39"/>
    <w:unhideWhenUsed/>
    <w:rsid w:val="00084BF4"/>
    <w:pPr>
      <w:spacing w:after="100"/>
      <w:ind w:left="260"/>
    </w:pPr>
  </w:style>
  <w:style w:type="paragraph" w:styleId="TOC3">
    <w:name w:val="toc 3"/>
    <w:basedOn w:val="Normal"/>
    <w:next w:val="Normal"/>
    <w:autoRedefine/>
    <w:uiPriority w:val="39"/>
    <w:unhideWhenUsed/>
    <w:rsid w:val="00084BF4"/>
    <w:pPr>
      <w:spacing w:after="100"/>
      <w:ind w:left="520"/>
    </w:pPr>
  </w:style>
  <w:style w:type="paragraph" w:styleId="TOC4">
    <w:name w:val="toc 4"/>
    <w:basedOn w:val="Normal"/>
    <w:next w:val="Normal"/>
    <w:autoRedefine/>
    <w:uiPriority w:val="39"/>
    <w:unhideWhenUsed/>
    <w:rsid w:val="00084BF4"/>
    <w:pPr>
      <w:spacing w:after="100"/>
      <w:ind w:left="780"/>
    </w:pPr>
  </w:style>
  <w:style w:type="character" w:styleId="Hyperlink">
    <w:name w:val="Hyperlink"/>
    <w:basedOn w:val="DefaultParagraphFont"/>
    <w:uiPriority w:val="99"/>
    <w:unhideWhenUsed/>
    <w:rsid w:val="00084BF4"/>
    <w:rPr>
      <w:color w:val="0563C1" w:themeColor="hyperlink"/>
      <w:u w:val="single"/>
    </w:rPr>
  </w:style>
  <w:style w:type="paragraph" w:customStyle="1" w:styleId="DEMUC">
    <w:name w:val="DEMUC"/>
    <w:basedOn w:val="TOC1"/>
    <w:qFormat/>
    <w:rsid w:val="002D6E1C"/>
    <w:pPr>
      <w:spacing w:before="120" w:after="120" w:line="360" w:lineRule="auto"/>
      <w:jc w:val="center"/>
    </w:pPr>
    <w:rPr>
      <w:b/>
      <w:caps/>
      <w:sz w:val="30"/>
    </w:rPr>
  </w:style>
  <w:style w:type="paragraph" w:customStyle="1" w:styleId="noidung">
    <w:name w:val="noidung"/>
    <w:basedOn w:val="Normal"/>
    <w:qFormat/>
    <w:rsid w:val="008759C1"/>
    <w:pPr>
      <w:spacing w:before="120" w:after="120" w:line="360" w:lineRule="auto"/>
      <w:ind w:firstLine="680"/>
      <w:jc w:val="both"/>
    </w:pPr>
  </w:style>
  <w:style w:type="paragraph" w:customStyle="1" w:styleId="manguon">
    <w:name w:val="manguon"/>
    <w:basedOn w:val="Normal"/>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TableNormal"/>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styleId="NormalWeb">
    <w:name w:val="Normal (Web)"/>
    <w:basedOn w:val="Normal"/>
    <w:uiPriority w:val="99"/>
    <w:semiHidden/>
    <w:unhideWhenUsed/>
    <w:rsid w:val="00D54A59"/>
    <w:rPr>
      <w:rFonts w:cs="Times New Roman"/>
      <w:sz w:val="24"/>
      <w:szCs w:val="24"/>
    </w:rPr>
  </w:style>
  <w:style w:type="character" w:styleId="Strong">
    <w:name w:val="Strong"/>
    <w:basedOn w:val="DefaultParagraphFont"/>
    <w:uiPriority w:val="22"/>
    <w:qFormat/>
    <w:rsid w:val="0065710F"/>
    <w:rPr>
      <w:b/>
      <w:bCs/>
    </w:rPr>
  </w:style>
  <w:style w:type="character" w:styleId="UnresolvedMention">
    <w:name w:val="Unresolved Mention"/>
    <w:basedOn w:val="DefaultParagraphFont"/>
    <w:uiPriority w:val="99"/>
    <w:semiHidden/>
    <w:unhideWhenUsed/>
    <w:rsid w:val="008D23D1"/>
    <w:rPr>
      <w:color w:val="605E5C"/>
      <w:shd w:val="clear" w:color="auto" w:fill="E1DFDD"/>
    </w:rPr>
  </w:style>
  <w:style w:type="character" w:customStyle="1" w:styleId="devsite-heading">
    <w:name w:val="devsite-heading"/>
    <w:basedOn w:val="DefaultParagraphFont"/>
    <w:rsid w:val="001E1B24"/>
  </w:style>
  <w:style w:type="character" w:styleId="HTMLCode">
    <w:name w:val="HTML Code"/>
    <w:basedOn w:val="DefaultParagraphFont"/>
    <w:uiPriority w:val="99"/>
    <w:semiHidden/>
    <w:unhideWhenUsed/>
    <w:rsid w:val="001E1B2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E1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sz w:val="20"/>
      <w:szCs w:val="20"/>
      <w:lang w:val="en-US"/>
    </w:rPr>
  </w:style>
  <w:style w:type="character" w:customStyle="1" w:styleId="HTMLPreformattedChar">
    <w:name w:val="HTML Preformatted Char"/>
    <w:basedOn w:val="DefaultParagraphFont"/>
    <w:link w:val="HTMLPreformatted"/>
    <w:uiPriority w:val="99"/>
    <w:semiHidden/>
    <w:rsid w:val="001E1B24"/>
    <w:rPr>
      <w:rFonts w:ascii="Courier New" w:eastAsia="Times New Roman" w:hAnsi="Courier New" w:cs="Courier New"/>
      <w:sz w:val="20"/>
      <w:szCs w:val="20"/>
    </w:rPr>
  </w:style>
  <w:style w:type="paragraph" w:styleId="Bibliography">
    <w:name w:val="Bibliography"/>
    <w:basedOn w:val="Normal"/>
    <w:next w:val="Normal"/>
    <w:uiPriority w:val="37"/>
    <w:unhideWhenUsed/>
    <w:rsid w:val="00C80B1A"/>
    <w:pPr>
      <w:tabs>
        <w:tab w:val="left" w:pos="384"/>
      </w:tabs>
      <w:spacing w:after="0" w:line="240" w:lineRule="auto"/>
      <w:ind w:left="384" w:hanging="384"/>
    </w:pPr>
  </w:style>
  <w:style w:type="character" w:styleId="Emphasis">
    <w:name w:val="Emphasis"/>
    <w:basedOn w:val="DefaultParagraphFont"/>
    <w:uiPriority w:val="20"/>
    <w:qFormat/>
    <w:rsid w:val="003D0A42"/>
    <w:rPr>
      <w:i/>
      <w:iCs/>
    </w:rPr>
  </w:style>
  <w:style w:type="paragraph" w:styleId="TableofFigures">
    <w:name w:val="table of figures"/>
    <w:basedOn w:val="Normal"/>
    <w:next w:val="Normal"/>
    <w:uiPriority w:val="99"/>
    <w:unhideWhenUsed/>
    <w:rsid w:val="00C47BA5"/>
    <w:pPr>
      <w:spacing w:after="0"/>
    </w:pPr>
  </w:style>
  <w:style w:type="character" w:customStyle="1" w:styleId="ng-star-inserted">
    <w:name w:val="ng-star-inserted"/>
    <w:basedOn w:val="DefaultParagraphFont"/>
    <w:rsid w:val="00A95E47"/>
  </w:style>
  <w:style w:type="paragraph" w:customStyle="1" w:styleId="paragraph">
    <w:name w:val="paragraph"/>
    <w:basedOn w:val="Normal"/>
    <w:rsid w:val="00A95E47"/>
    <w:pPr>
      <w:spacing w:before="100" w:beforeAutospacing="1" w:after="100" w:afterAutospacing="1" w:line="240" w:lineRule="auto"/>
    </w:pPr>
    <w:rPr>
      <w:rFonts w:eastAsia="Times New Roman" w:cs="Times New Roman"/>
      <w:noProof w:val="0"/>
      <w:sz w:val="24"/>
      <w:szCs w:val="24"/>
      <w:lang w:val="en-US"/>
    </w:rPr>
  </w:style>
  <w:style w:type="paragraph" w:styleId="TOC5">
    <w:name w:val="toc 5"/>
    <w:basedOn w:val="Normal"/>
    <w:next w:val="Normal"/>
    <w:autoRedefine/>
    <w:uiPriority w:val="39"/>
    <w:unhideWhenUsed/>
    <w:rsid w:val="003F224C"/>
    <w:pPr>
      <w:spacing w:after="100" w:line="278" w:lineRule="auto"/>
      <w:ind w:left="960"/>
    </w:pPr>
    <w:rPr>
      <w:rFonts w:asciiTheme="minorHAnsi" w:eastAsiaTheme="minorEastAsia" w:hAnsiTheme="minorHAnsi"/>
      <w:noProof w:val="0"/>
      <w:kern w:val="2"/>
      <w:sz w:val="24"/>
      <w:szCs w:val="24"/>
      <w:lang w:val="en-US"/>
      <w14:ligatures w14:val="standardContextual"/>
    </w:rPr>
  </w:style>
  <w:style w:type="paragraph" w:styleId="TOC6">
    <w:name w:val="toc 6"/>
    <w:basedOn w:val="Normal"/>
    <w:next w:val="Normal"/>
    <w:autoRedefine/>
    <w:uiPriority w:val="39"/>
    <w:unhideWhenUsed/>
    <w:rsid w:val="003F224C"/>
    <w:pPr>
      <w:spacing w:after="100" w:line="278" w:lineRule="auto"/>
      <w:ind w:left="1200"/>
    </w:pPr>
    <w:rPr>
      <w:rFonts w:asciiTheme="minorHAnsi" w:eastAsiaTheme="minorEastAsia" w:hAnsiTheme="minorHAnsi"/>
      <w:noProof w:val="0"/>
      <w:kern w:val="2"/>
      <w:sz w:val="24"/>
      <w:szCs w:val="24"/>
      <w:lang w:val="en-US"/>
      <w14:ligatures w14:val="standardContextual"/>
    </w:rPr>
  </w:style>
  <w:style w:type="paragraph" w:styleId="TOC7">
    <w:name w:val="toc 7"/>
    <w:basedOn w:val="Normal"/>
    <w:next w:val="Normal"/>
    <w:autoRedefine/>
    <w:uiPriority w:val="39"/>
    <w:unhideWhenUsed/>
    <w:rsid w:val="003F224C"/>
    <w:pPr>
      <w:spacing w:after="100" w:line="278" w:lineRule="auto"/>
      <w:ind w:left="1440"/>
    </w:pPr>
    <w:rPr>
      <w:rFonts w:asciiTheme="minorHAnsi" w:eastAsiaTheme="minorEastAsia" w:hAnsiTheme="minorHAnsi"/>
      <w:noProof w:val="0"/>
      <w:kern w:val="2"/>
      <w:sz w:val="24"/>
      <w:szCs w:val="24"/>
      <w:lang w:val="en-US"/>
      <w14:ligatures w14:val="standardContextual"/>
    </w:rPr>
  </w:style>
  <w:style w:type="paragraph" w:styleId="TOC8">
    <w:name w:val="toc 8"/>
    <w:basedOn w:val="Normal"/>
    <w:next w:val="Normal"/>
    <w:autoRedefine/>
    <w:uiPriority w:val="39"/>
    <w:unhideWhenUsed/>
    <w:rsid w:val="003F224C"/>
    <w:pPr>
      <w:spacing w:after="100" w:line="278" w:lineRule="auto"/>
      <w:ind w:left="1680"/>
    </w:pPr>
    <w:rPr>
      <w:rFonts w:asciiTheme="minorHAnsi" w:eastAsiaTheme="minorEastAsia" w:hAnsiTheme="minorHAnsi"/>
      <w:noProof w:val="0"/>
      <w:kern w:val="2"/>
      <w:sz w:val="24"/>
      <w:szCs w:val="24"/>
      <w:lang w:val="en-US"/>
      <w14:ligatures w14:val="standardContextual"/>
    </w:rPr>
  </w:style>
  <w:style w:type="paragraph" w:styleId="TOC9">
    <w:name w:val="toc 9"/>
    <w:basedOn w:val="Normal"/>
    <w:next w:val="Normal"/>
    <w:autoRedefine/>
    <w:uiPriority w:val="39"/>
    <w:unhideWhenUsed/>
    <w:rsid w:val="003F224C"/>
    <w:pPr>
      <w:spacing w:after="100" w:line="278" w:lineRule="auto"/>
      <w:ind w:left="1920"/>
    </w:pPr>
    <w:rPr>
      <w:rFonts w:asciiTheme="minorHAnsi" w:eastAsiaTheme="minorEastAsia" w:hAnsiTheme="minorHAnsi"/>
      <w:noProof w:val="0"/>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vi.wikipedia.org/wiki/W3C" TargetMode="External"/><Relationship Id="rId18" Type="http://schemas.openxmlformats.org/officeDocument/2006/relationships/image" Target="media/image3.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https://vietnix.vn/html-la-gi/" TargetMode="External"/><Relationship Id="rId17" Type="http://schemas.openxmlformats.org/officeDocument/2006/relationships/hyperlink" Target="https://vietnix.vn/javascript-la-gi/" TargetMode="Externa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s://vietnix.vn/css-la-gi/" TargetMode="Externa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vietnix.vn/html-la-gi/" TargetMode="Externa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yperlink" Target="https://bizfly.vn/techblog/frontend-la-gi.html" TargetMode="External"/><Relationship Id="rId19" Type="http://schemas.microsoft.com/office/2007/relationships/hdphoto" Target="media/hdphoto1.wdp"/><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vi.wikipedia.org/wiki/Chi%E1%BB%81u_r%E1%BB%99ng"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E:\PC\NgonNguLapTrinh\HTML\final-test-web-design-HoaiLinhNgo15\assets\thesi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A40102-D2FD-42E9-9EDF-3AE3C2470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template_thesis.dotx</Template>
  <TotalTime>3322</TotalTime>
  <Pages>59</Pages>
  <Words>10401</Words>
  <Characters>59289</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Linh Ngo</cp:lastModifiedBy>
  <cp:revision>19</cp:revision>
  <cp:lastPrinted>2026-06-07T08:02:00Z</cp:lastPrinted>
  <dcterms:created xsi:type="dcterms:W3CDTF">2026-05-24T06:43:00Z</dcterms:created>
  <dcterms:modified xsi:type="dcterms:W3CDTF">2026-06-08T02:30:00Z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sqTvxFqPztgz_1">
    <vt:lpwstr>ZOTERO_TEMP</vt:lpwstr>
  </property>
  <property fmtid="{D5CDD505-2E9C-101B-9397-08002B2CF9AE}" pid="3" name="ZOTERO_PREF_1">
    <vt:lpwstr>&lt;data data-version="3" zotero-version="9.0.4"&gt;&lt;session id="D5QzNAEJ"/&gt;&lt;style id="http://www.zotero.org/styles/ieee" locale="vi-VN"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