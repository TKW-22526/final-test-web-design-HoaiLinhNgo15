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8450" w14:textId="77777777" w:rsidR="00A705BC" w:rsidRPr="008D78F3" w:rsidRDefault="00A705BC" w:rsidP="00181793">
      <w:pPr>
        <w:jc w:val="center"/>
        <w:rPr>
          <w:sz w:val="30"/>
          <w:szCs w:val="30"/>
        </w:rPr>
      </w:pPr>
      <w:r w:rsidRPr="008D78F3">
        <w:rPr>
          <w:sz w:val="30"/>
          <w:szCs w:val="30"/>
        </w:rPr>
        <w:t>ĐẠI HỌC TRÀ VINH</w:t>
      </w:r>
    </w:p>
    <w:p w14:paraId="4042C5BB" w14:textId="77777777" w:rsidR="00A705BC" w:rsidRPr="008D78F3" w:rsidRDefault="00A705BC" w:rsidP="00181793">
      <w:pPr>
        <w:jc w:val="center"/>
        <w:rPr>
          <w:sz w:val="30"/>
          <w:szCs w:val="30"/>
        </w:rPr>
      </w:pPr>
      <w:r w:rsidRPr="008D78F3">
        <w:rPr>
          <w:sz w:val="30"/>
          <w:szCs w:val="30"/>
        </w:rPr>
        <w:t>TRƯỜNG KỸ THUẬT VÀ CÔNG NGHỆ</w:t>
      </w:r>
    </w:p>
    <w:p w14:paraId="5CA87A83" w14:textId="77777777" w:rsidR="00A705BC" w:rsidRPr="008D78F3" w:rsidRDefault="00A705BC" w:rsidP="00181793">
      <w:pPr>
        <w:jc w:val="center"/>
        <w:rPr>
          <w:b/>
          <w:sz w:val="30"/>
          <w:szCs w:val="30"/>
        </w:rPr>
      </w:pPr>
      <w:r w:rsidRPr="008D78F3">
        <w:rPr>
          <w:b/>
          <w:sz w:val="30"/>
          <w:szCs w:val="30"/>
        </w:rPr>
        <w:t>KHOA CÔNG NGHỆ THÔNG TIN</w:t>
      </w:r>
    </w:p>
    <w:p w14:paraId="4670DCCA" w14:textId="77777777" w:rsidR="00397034" w:rsidRPr="008D78F3" w:rsidRDefault="00397034" w:rsidP="00181793">
      <w:pPr>
        <w:jc w:val="center"/>
        <w:rPr>
          <w:b/>
          <w:sz w:val="30"/>
          <w:szCs w:val="30"/>
        </w:rPr>
      </w:pPr>
    </w:p>
    <w:p w14:paraId="72D30C1E" w14:textId="77777777" w:rsidR="00DB2AD8" w:rsidRPr="008D78F3" w:rsidRDefault="00DB2AD8" w:rsidP="00181793">
      <w:pPr>
        <w:jc w:val="center"/>
        <w:rPr>
          <w:b/>
          <w:sz w:val="30"/>
          <w:szCs w:val="30"/>
        </w:rPr>
      </w:pPr>
    </w:p>
    <w:p w14:paraId="2584D9D4" w14:textId="77777777" w:rsidR="00A705BC" w:rsidRPr="008D78F3" w:rsidRDefault="00AF30EA" w:rsidP="00181793">
      <w:pPr>
        <w:jc w:val="center"/>
      </w:pPr>
      <w:r w:rsidRPr="008D78F3">
        <w:rPr>
          <w:lang w:val="en-US"/>
        </w:rPr>
        <w:drawing>
          <wp:inline distT="0" distB="0" distL="0" distR="0" wp14:anchorId="03FD380B" wp14:editId="245BA5A3">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4A56876" w14:textId="77777777" w:rsidR="00DB2AD8" w:rsidRPr="008D78F3" w:rsidRDefault="00DB2AD8" w:rsidP="00181793">
      <w:pPr>
        <w:jc w:val="center"/>
      </w:pPr>
    </w:p>
    <w:p w14:paraId="08A57DE4" w14:textId="77777777" w:rsidR="00397034" w:rsidRPr="008D78F3" w:rsidRDefault="00397034" w:rsidP="00181793">
      <w:pPr>
        <w:jc w:val="center"/>
      </w:pPr>
    </w:p>
    <w:p w14:paraId="4FDB5397" w14:textId="77777777" w:rsidR="00A705BC" w:rsidRPr="008D78F3" w:rsidRDefault="00A705BC" w:rsidP="00181793">
      <w:pPr>
        <w:jc w:val="center"/>
        <w:rPr>
          <w:b/>
          <w:sz w:val="30"/>
          <w:szCs w:val="30"/>
        </w:rPr>
      </w:pPr>
      <w:r w:rsidRPr="008D78F3">
        <w:rPr>
          <w:b/>
          <w:sz w:val="30"/>
          <w:szCs w:val="30"/>
        </w:rPr>
        <w:t>ĐỒ ÁN MÔN HỌC</w:t>
      </w:r>
    </w:p>
    <w:p w14:paraId="2C22B7CD" w14:textId="77777777" w:rsidR="00A705BC" w:rsidRPr="008D78F3" w:rsidRDefault="00C77F74" w:rsidP="00181793">
      <w:pPr>
        <w:jc w:val="center"/>
        <w:rPr>
          <w:b/>
          <w:sz w:val="30"/>
          <w:szCs w:val="30"/>
        </w:rPr>
      </w:pPr>
      <w:r w:rsidRPr="008D78F3">
        <w:rPr>
          <w:b/>
          <w:sz w:val="30"/>
          <w:szCs w:val="30"/>
        </w:rPr>
        <w:t>THIẾT KẾ WEB</w:t>
      </w:r>
    </w:p>
    <w:p w14:paraId="4AF1F52F" w14:textId="77777777" w:rsidR="00DB2AD8" w:rsidRPr="008D78F3" w:rsidRDefault="00DB2AD8" w:rsidP="00181793">
      <w:pPr>
        <w:jc w:val="center"/>
        <w:rPr>
          <w:b/>
          <w:sz w:val="30"/>
          <w:szCs w:val="30"/>
        </w:rPr>
      </w:pPr>
    </w:p>
    <w:p w14:paraId="3F57F161" w14:textId="77777777" w:rsidR="00DB2AD8" w:rsidRPr="008D78F3" w:rsidRDefault="00DB2AD8" w:rsidP="00181793">
      <w:pPr>
        <w:jc w:val="center"/>
        <w:rPr>
          <w:b/>
          <w:sz w:val="30"/>
          <w:szCs w:val="30"/>
        </w:rPr>
      </w:pPr>
    </w:p>
    <w:p w14:paraId="4C50CE21" w14:textId="77777777" w:rsidR="00EF7188" w:rsidRDefault="00EF7188" w:rsidP="00181793">
      <w:pPr>
        <w:jc w:val="center"/>
        <w:rPr>
          <w:b/>
          <w:sz w:val="52"/>
          <w:szCs w:val="40"/>
        </w:rPr>
      </w:pPr>
      <w:r w:rsidRPr="00EF7188">
        <w:rPr>
          <w:b/>
          <w:sz w:val="52"/>
          <w:szCs w:val="40"/>
          <w:lang w:val="en-US"/>
        </w:rPr>
        <w:t>THIẾT KẾ WEBSITE</w:t>
      </w:r>
      <w:r w:rsidR="00834694" w:rsidRPr="00EF7188">
        <w:rPr>
          <w:b/>
          <w:sz w:val="52"/>
          <w:szCs w:val="40"/>
        </w:rPr>
        <w:t xml:space="preserve"> BÁN </w:t>
      </w:r>
    </w:p>
    <w:p w14:paraId="7A411CDE" w14:textId="6282BB1A" w:rsidR="00DB2AD8" w:rsidRPr="00EF7188" w:rsidRDefault="00834694" w:rsidP="00181793">
      <w:pPr>
        <w:jc w:val="center"/>
        <w:rPr>
          <w:b/>
          <w:sz w:val="52"/>
          <w:szCs w:val="40"/>
        </w:rPr>
      </w:pPr>
      <w:r w:rsidRPr="00EF7188">
        <w:rPr>
          <w:b/>
          <w:sz w:val="52"/>
          <w:szCs w:val="40"/>
        </w:rPr>
        <w:t xml:space="preserve">SẢN PHẨM ĐIỆN </w:t>
      </w:r>
      <w:r w:rsidR="0065710F" w:rsidRPr="00EF7188">
        <w:rPr>
          <w:b/>
          <w:sz w:val="52"/>
          <w:szCs w:val="40"/>
        </w:rPr>
        <w:t>TỬ</w:t>
      </w:r>
    </w:p>
    <w:p w14:paraId="2EFD7832" w14:textId="77777777" w:rsidR="00DB2AD8" w:rsidRPr="008D78F3"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8D78F3" w14:paraId="3713A457" w14:textId="77777777" w:rsidTr="00F50FA9">
        <w:tc>
          <w:tcPr>
            <w:tcW w:w="2402" w:type="pct"/>
          </w:tcPr>
          <w:p w14:paraId="4CF8E045" w14:textId="77777777" w:rsidR="00F55323" w:rsidRPr="008D78F3" w:rsidRDefault="00F55323" w:rsidP="00397034">
            <w:pPr>
              <w:spacing w:before="120" w:after="120" w:line="360" w:lineRule="auto"/>
              <w:rPr>
                <w:b/>
                <w:sz w:val="28"/>
                <w:szCs w:val="28"/>
              </w:rPr>
            </w:pPr>
            <w:r w:rsidRPr="008D78F3">
              <w:rPr>
                <w:b/>
                <w:sz w:val="28"/>
                <w:szCs w:val="28"/>
              </w:rPr>
              <w:t>Người hướng dẫn:</w:t>
            </w:r>
          </w:p>
          <w:p w14:paraId="02C08333" w14:textId="77777777" w:rsidR="00F55323" w:rsidRPr="008D78F3" w:rsidRDefault="005C722E" w:rsidP="00397034">
            <w:pPr>
              <w:spacing w:before="120" w:after="120" w:line="360" w:lineRule="auto"/>
              <w:ind w:left="432"/>
              <w:rPr>
                <w:sz w:val="28"/>
                <w:szCs w:val="28"/>
              </w:rPr>
            </w:pPr>
            <w:r w:rsidRPr="008D78F3">
              <w:rPr>
                <w:sz w:val="28"/>
                <w:szCs w:val="28"/>
              </w:rPr>
              <w:t xml:space="preserve">Ths. </w:t>
            </w:r>
            <w:r w:rsidR="00E40233" w:rsidRPr="008D78F3">
              <w:rPr>
                <w:sz w:val="28"/>
                <w:szCs w:val="28"/>
              </w:rPr>
              <w:t>Nguyễn Ngọc Đan Thanh</w:t>
            </w:r>
          </w:p>
        </w:tc>
        <w:tc>
          <w:tcPr>
            <w:tcW w:w="2598" w:type="pct"/>
          </w:tcPr>
          <w:p w14:paraId="2E75DD9F" w14:textId="77777777" w:rsidR="00F55323" w:rsidRPr="008D78F3" w:rsidRDefault="00E40233" w:rsidP="00397034">
            <w:pPr>
              <w:spacing w:before="120" w:after="120" w:line="360" w:lineRule="auto"/>
              <w:rPr>
                <w:b/>
                <w:sz w:val="28"/>
                <w:szCs w:val="28"/>
              </w:rPr>
            </w:pPr>
            <w:r w:rsidRPr="008D78F3">
              <w:rPr>
                <w:b/>
                <w:sz w:val="28"/>
                <w:szCs w:val="28"/>
              </w:rPr>
              <w:t>Sinh viên thực hiện:</w:t>
            </w:r>
          </w:p>
          <w:p w14:paraId="7AC3E90A" w14:textId="51E88AC2" w:rsidR="00E40233" w:rsidRPr="008D78F3" w:rsidRDefault="00E40233" w:rsidP="00FA700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48D01207" w14:textId="5EC6F1CD" w:rsidR="00E40233" w:rsidRPr="008D78F3" w:rsidRDefault="00E40233" w:rsidP="00FA700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715077DF" w14:textId="6F8CE578" w:rsidR="00E40233" w:rsidRPr="008D78F3" w:rsidRDefault="00E40233" w:rsidP="00FA700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TTA</w:t>
            </w:r>
          </w:p>
        </w:tc>
      </w:tr>
    </w:tbl>
    <w:p w14:paraId="0794810A" w14:textId="77777777" w:rsidR="00F55323" w:rsidRPr="008D78F3" w:rsidRDefault="00F55323"/>
    <w:p w14:paraId="67271188" w14:textId="77777777" w:rsidR="00DB2AD8" w:rsidRPr="008D78F3" w:rsidRDefault="00DB2AD8" w:rsidP="00397034">
      <w:pPr>
        <w:jc w:val="center"/>
        <w:rPr>
          <w:b/>
          <w:sz w:val="30"/>
          <w:szCs w:val="30"/>
        </w:rPr>
      </w:pPr>
    </w:p>
    <w:p w14:paraId="60D87163" w14:textId="77777777" w:rsidR="00DB2AD8" w:rsidRPr="008D78F3" w:rsidRDefault="00DB2AD8" w:rsidP="00397034">
      <w:pPr>
        <w:jc w:val="center"/>
        <w:rPr>
          <w:b/>
          <w:sz w:val="30"/>
          <w:szCs w:val="30"/>
        </w:rPr>
      </w:pPr>
    </w:p>
    <w:p w14:paraId="6A82BAC7" w14:textId="77777777" w:rsidR="00AE352B" w:rsidRPr="008D78F3" w:rsidRDefault="00AE352B" w:rsidP="00397034">
      <w:pPr>
        <w:jc w:val="center"/>
        <w:rPr>
          <w:b/>
          <w:sz w:val="28"/>
          <w:szCs w:val="28"/>
        </w:rPr>
      </w:pPr>
      <w:r w:rsidRPr="008D78F3">
        <w:rPr>
          <w:b/>
          <w:sz w:val="28"/>
          <w:szCs w:val="28"/>
        </w:rPr>
        <w:t>Vĩnh Long, tháng 6 năm 2026</w:t>
      </w:r>
    </w:p>
    <w:p w14:paraId="34446000" w14:textId="77777777" w:rsidR="00DB2AD8" w:rsidRPr="008D78F3" w:rsidRDefault="003B599F" w:rsidP="00DB2AD8">
      <w:pPr>
        <w:jc w:val="center"/>
        <w:rPr>
          <w:sz w:val="30"/>
          <w:szCs w:val="30"/>
        </w:rPr>
      </w:pPr>
      <w:r w:rsidRPr="008D78F3">
        <w:br w:type="page"/>
      </w:r>
      <w:r w:rsidR="00DB2AD8" w:rsidRPr="008D78F3">
        <w:rPr>
          <w:sz w:val="30"/>
          <w:szCs w:val="30"/>
        </w:rPr>
        <w:lastRenderedPageBreak/>
        <w:t>ĐẠI HỌC TRÀ VINH</w:t>
      </w:r>
    </w:p>
    <w:p w14:paraId="3E23B592" w14:textId="77777777" w:rsidR="00DB2AD8" w:rsidRPr="008D78F3" w:rsidRDefault="00DB2AD8" w:rsidP="00DB2AD8">
      <w:pPr>
        <w:jc w:val="center"/>
        <w:rPr>
          <w:sz w:val="30"/>
          <w:szCs w:val="30"/>
        </w:rPr>
      </w:pPr>
      <w:r w:rsidRPr="008D78F3">
        <w:rPr>
          <w:sz w:val="30"/>
          <w:szCs w:val="30"/>
        </w:rPr>
        <w:t>TRƯỜNG KỸ THUẬT VÀ CÔNG NGHỆ</w:t>
      </w:r>
    </w:p>
    <w:p w14:paraId="7AF96625" w14:textId="77777777" w:rsidR="00DB2AD8" w:rsidRPr="008D78F3" w:rsidRDefault="00DB2AD8" w:rsidP="00DB2AD8">
      <w:pPr>
        <w:jc w:val="center"/>
        <w:rPr>
          <w:b/>
          <w:sz w:val="30"/>
          <w:szCs w:val="30"/>
        </w:rPr>
      </w:pPr>
      <w:r w:rsidRPr="008D78F3">
        <w:rPr>
          <w:b/>
          <w:sz w:val="30"/>
          <w:szCs w:val="30"/>
        </w:rPr>
        <w:t>KHOA CÔNG NGHỆ THÔNG TIN</w:t>
      </w:r>
    </w:p>
    <w:p w14:paraId="4CD09DEA" w14:textId="77777777" w:rsidR="00DB2AD8" w:rsidRPr="008D78F3" w:rsidRDefault="00DB2AD8" w:rsidP="00DB2AD8">
      <w:pPr>
        <w:jc w:val="center"/>
        <w:rPr>
          <w:b/>
          <w:sz w:val="30"/>
          <w:szCs w:val="30"/>
        </w:rPr>
      </w:pPr>
    </w:p>
    <w:p w14:paraId="7A46F93D" w14:textId="77777777" w:rsidR="00DB2AD8" w:rsidRPr="008D78F3" w:rsidRDefault="00DB2AD8" w:rsidP="00DB2AD8">
      <w:pPr>
        <w:jc w:val="center"/>
        <w:rPr>
          <w:b/>
          <w:sz w:val="30"/>
          <w:szCs w:val="30"/>
        </w:rPr>
      </w:pPr>
    </w:p>
    <w:p w14:paraId="0FD49432" w14:textId="77777777" w:rsidR="00DB2AD8" w:rsidRPr="008D78F3" w:rsidRDefault="00DB2AD8" w:rsidP="00DB2AD8">
      <w:pPr>
        <w:jc w:val="center"/>
      </w:pPr>
      <w:r w:rsidRPr="008D78F3">
        <w:rPr>
          <w:lang w:val="en-US"/>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945FF87" w14:textId="77777777" w:rsidR="00DB2AD8" w:rsidRPr="008D78F3" w:rsidRDefault="00DB2AD8" w:rsidP="00DB2AD8">
      <w:pPr>
        <w:jc w:val="center"/>
      </w:pPr>
    </w:p>
    <w:p w14:paraId="3D68D52E" w14:textId="77777777" w:rsidR="00DB2AD8" w:rsidRPr="008D78F3" w:rsidRDefault="00DB2AD8" w:rsidP="00DB2AD8">
      <w:pPr>
        <w:jc w:val="center"/>
      </w:pPr>
    </w:p>
    <w:p w14:paraId="79C71834" w14:textId="77777777" w:rsidR="00C50A2A" w:rsidRPr="008D78F3" w:rsidRDefault="00C50A2A" w:rsidP="00C50A2A">
      <w:pPr>
        <w:jc w:val="center"/>
        <w:rPr>
          <w:b/>
          <w:sz w:val="30"/>
          <w:szCs w:val="30"/>
        </w:rPr>
      </w:pPr>
      <w:r w:rsidRPr="008D78F3">
        <w:rPr>
          <w:b/>
          <w:sz w:val="30"/>
          <w:szCs w:val="30"/>
        </w:rPr>
        <w:t>ĐỒ ÁN MÔN HỌC</w:t>
      </w:r>
    </w:p>
    <w:p w14:paraId="65F88291" w14:textId="77777777" w:rsidR="00C50A2A" w:rsidRPr="008D78F3" w:rsidRDefault="00C50A2A" w:rsidP="00C50A2A">
      <w:pPr>
        <w:jc w:val="center"/>
        <w:rPr>
          <w:b/>
          <w:sz w:val="30"/>
          <w:szCs w:val="30"/>
        </w:rPr>
      </w:pPr>
      <w:r w:rsidRPr="008D78F3">
        <w:rPr>
          <w:b/>
          <w:sz w:val="30"/>
          <w:szCs w:val="30"/>
        </w:rPr>
        <w:t>THIẾT KẾ WEB</w:t>
      </w:r>
    </w:p>
    <w:p w14:paraId="09B5E24D" w14:textId="77777777" w:rsidR="00DB2AD8" w:rsidRPr="008D78F3" w:rsidRDefault="00DB2AD8" w:rsidP="00DB2AD8">
      <w:pPr>
        <w:jc w:val="center"/>
        <w:rPr>
          <w:b/>
          <w:sz w:val="30"/>
          <w:szCs w:val="30"/>
        </w:rPr>
      </w:pPr>
    </w:p>
    <w:p w14:paraId="21B74D7C" w14:textId="77777777" w:rsidR="00DB2AD8" w:rsidRPr="008D78F3" w:rsidRDefault="00DB2AD8" w:rsidP="00DB2AD8">
      <w:pPr>
        <w:jc w:val="center"/>
        <w:rPr>
          <w:b/>
          <w:sz w:val="30"/>
          <w:szCs w:val="30"/>
        </w:rPr>
      </w:pPr>
    </w:p>
    <w:p w14:paraId="1D405690" w14:textId="77777777" w:rsidR="00EF7188" w:rsidRDefault="00EF7188" w:rsidP="00EF7188">
      <w:pPr>
        <w:jc w:val="center"/>
        <w:rPr>
          <w:b/>
          <w:sz w:val="52"/>
          <w:szCs w:val="40"/>
        </w:rPr>
      </w:pPr>
      <w:r w:rsidRPr="00EF7188">
        <w:rPr>
          <w:b/>
          <w:sz w:val="52"/>
          <w:szCs w:val="40"/>
          <w:lang w:val="en-US"/>
        </w:rPr>
        <w:t>THIẾT KẾ WEBSITE</w:t>
      </w:r>
      <w:r w:rsidRPr="00EF7188">
        <w:rPr>
          <w:b/>
          <w:sz w:val="52"/>
          <w:szCs w:val="40"/>
        </w:rPr>
        <w:t xml:space="preserve"> BÁN </w:t>
      </w:r>
    </w:p>
    <w:p w14:paraId="086745CF" w14:textId="48458E7B" w:rsidR="0065710F" w:rsidRPr="008D78F3" w:rsidRDefault="00EF7188" w:rsidP="00EF7188">
      <w:pPr>
        <w:jc w:val="center"/>
        <w:rPr>
          <w:b/>
          <w:sz w:val="40"/>
          <w:szCs w:val="40"/>
        </w:rPr>
      </w:pPr>
      <w:r w:rsidRPr="00EF7188">
        <w:rPr>
          <w:b/>
          <w:sz w:val="52"/>
          <w:szCs w:val="40"/>
        </w:rPr>
        <w:t>SẢN PHẨM ĐIỆN TỬ</w:t>
      </w:r>
    </w:p>
    <w:p w14:paraId="5D9019B5" w14:textId="77777777" w:rsidR="00C50A2A" w:rsidRPr="008D78F3" w:rsidRDefault="00C50A2A" w:rsidP="00DB2AD8">
      <w:pPr>
        <w:jc w:val="center"/>
        <w:rPr>
          <w:b/>
          <w:sz w:val="40"/>
          <w:szCs w:val="40"/>
        </w:rPr>
      </w:pPr>
    </w:p>
    <w:p w14:paraId="7C371DE0" w14:textId="77777777" w:rsidR="00C50A2A" w:rsidRPr="008D78F3"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8D78F3" w14:paraId="0D3F9A01" w14:textId="77777777" w:rsidTr="00080838">
        <w:tc>
          <w:tcPr>
            <w:tcW w:w="2402" w:type="pct"/>
          </w:tcPr>
          <w:p w14:paraId="69821482" w14:textId="77777777" w:rsidR="00C50A2A" w:rsidRPr="008D78F3" w:rsidRDefault="00C50A2A" w:rsidP="00080838">
            <w:pPr>
              <w:spacing w:before="120" w:after="120" w:line="360" w:lineRule="auto"/>
              <w:rPr>
                <w:b/>
                <w:sz w:val="28"/>
                <w:szCs w:val="28"/>
              </w:rPr>
            </w:pPr>
            <w:r w:rsidRPr="008D78F3">
              <w:rPr>
                <w:b/>
                <w:sz w:val="28"/>
                <w:szCs w:val="28"/>
              </w:rPr>
              <w:t>Người hướng dẫn:</w:t>
            </w:r>
          </w:p>
          <w:p w14:paraId="3E599C10" w14:textId="77777777" w:rsidR="00C50A2A" w:rsidRPr="008D78F3" w:rsidRDefault="00C50A2A" w:rsidP="00080838">
            <w:pPr>
              <w:spacing w:before="120" w:after="120" w:line="360" w:lineRule="auto"/>
              <w:ind w:left="432"/>
              <w:rPr>
                <w:sz w:val="28"/>
                <w:szCs w:val="28"/>
              </w:rPr>
            </w:pPr>
            <w:r w:rsidRPr="008D78F3">
              <w:rPr>
                <w:sz w:val="28"/>
                <w:szCs w:val="28"/>
              </w:rPr>
              <w:t>Ths. Nguyễn Ngọc Đan Thanh</w:t>
            </w:r>
          </w:p>
        </w:tc>
        <w:tc>
          <w:tcPr>
            <w:tcW w:w="2598" w:type="pct"/>
          </w:tcPr>
          <w:p w14:paraId="0EC4EDAE" w14:textId="77777777" w:rsidR="00C50A2A" w:rsidRPr="008D78F3" w:rsidRDefault="00C50A2A" w:rsidP="00080838">
            <w:pPr>
              <w:spacing w:before="120" w:after="120" w:line="360" w:lineRule="auto"/>
              <w:rPr>
                <w:b/>
                <w:sz w:val="28"/>
                <w:szCs w:val="28"/>
              </w:rPr>
            </w:pPr>
            <w:r w:rsidRPr="008D78F3">
              <w:rPr>
                <w:b/>
                <w:sz w:val="28"/>
                <w:szCs w:val="28"/>
              </w:rPr>
              <w:t>Sinh viên thực hiện:</w:t>
            </w:r>
          </w:p>
          <w:p w14:paraId="33DED3D9" w14:textId="57C0DA53" w:rsidR="00C50A2A" w:rsidRPr="008D78F3" w:rsidRDefault="00C50A2A" w:rsidP="00080838">
            <w:pPr>
              <w:spacing w:before="120" w:after="120" w:line="360" w:lineRule="auto"/>
              <w:ind w:left="360"/>
              <w:rPr>
                <w:sz w:val="28"/>
                <w:szCs w:val="28"/>
              </w:rPr>
            </w:pPr>
            <w:r w:rsidRPr="008D78F3">
              <w:rPr>
                <w:sz w:val="28"/>
                <w:szCs w:val="28"/>
              </w:rPr>
              <w:t xml:space="preserve">Họ tên: </w:t>
            </w:r>
            <w:r w:rsidR="00D47612" w:rsidRPr="008D78F3">
              <w:rPr>
                <w:sz w:val="28"/>
                <w:szCs w:val="28"/>
              </w:rPr>
              <w:t>Ngô Hoài Linh</w:t>
            </w:r>
          </w:p>
          <w:p w14:paraId="0672090C" w14:textId="56D3FD09" w:rsidR="00C50A2A" w:rsidRPr="008D78F3" w:rsidRDefault="00C50A2A" w:rsidP="00080838">
            <w:pPr>
              <w:spacing w:before="120" w:after="120" w:line="360" w:lineRule="auto"/>
              <w:ind w:left="360"/>
              <w:rPr>
                <w:sz w:val="28"/>
                <w:szCs w:val="28"/>
              </w:rPr>
            </w:pPr>
            <w:r w:rsidRPr="008D78F3">
              <w:rPr>
                <w:sz w:val="28"/>
                <w:szCs w:val="28"/>
              </w:rPr>
              <w:t xml:space="preserve">Mã số: </w:t>
            </w:r>
            <w:r w:rsidR="00D47612" w:rsidRPr="008D78F3">
              <w:rPr>
                <w:sz w:val="28"/>
                <w:szCs w:val="28"/>
              </w:rPr>
              <w:t>110124106</w:t>
            </w:r>
          </w:p>
          <w:p w14:paraId="5FD1C356" w14:textId="33FBF0EB" w:rsidR="00C50A2A" w:rsidRPr="008D78F3" w:rsidRDefault="00C50A2A" w:rsidP="00080838">
            <w:pPr>
              <w:spacing w:before="120" w:after="120" w:line="360" w:lineRule="auto"/>
              <w:ind w:left="360"/>
              <w:rPr>
                <w:sz w:val="28"/>
                <w:szCs w:val="28"/>
              </w:rPr>
            </w:pPr>
            <w:r w:rsidRPr="008D78F3">
              <w:rPr>
                <w:sz w:val="28"/>
                <w:szCs w:val="28"/>
              </w:rPr>
              <w:t xml:space="preserve">Mã lớp: </w:t>
            </w:r>
            <w:r w:rsidR="00B925EE">
              <w:rPr>
                <w:sz w:val="28"/>
                <w:szCs w:val="28"/>
              </w:rPr>
              <w:t>DA24</w:t>
            </w:r>
            <w:r w:rsidR="00D47612" w:rsidRPr="008D78F3">
              <w:rPr>
                <w:sz w:val="28"/>
                <w:szCs w:val="28"/>
              </w:rPr>
              <w:t>TT</w:t>
            </w:r>
            <w:r w:rsidRPr="008D78F3">
              <w:rPr>
                <w:sz w:val="28"/>
                <w:szCs w:val="28"/>
              </w:rPr>
              <w:t>A</w:t>
            </w:r>
          </w:p>
        </w:tc>
      </w:tr>
    </w:tbl>
    <w:p w14:paraId="5C03D115" w14:textId="77777777" w:rsidR="0005453D" w:rsidRPr="008D78F3" w:rsidRDefault="0005453D" w:rsidP="0005453D"/>
    <w:p w14:paraId="1978FFBA" w14:textId="77777777" w:rsidR="0005453D" w:rsidRPr="008D78F3" w:rsidRDefault="0005453D" w:rsidP="0005453D">
      <w:pPr>
        <w:jc w:val="center"/>
        <w:rPr>
          <w:b/>
          <w:sz w:val="30"/>
          <w:szCs w:val="30"/>
        </w:rPr>
      </w:pPr>
    </w:p>
    <w:p w14:paraId="16931CFF" w14:textId="77777777" w:rsidR="00314527" w:rsidRPr="008D78F3" w:rsidRDefault="0005453D" w:rsidP="0005453D">
      <w:pPr>
        <w:jc w:val="center"/>
        <w:rPr>
          <w:sz w:val="28"/>
          <w:szCs w:val="28"/>
        </w:rPr>
      </w:pPr>
      <w:r w:rsidRPr="008D78F3">
        <w:rPr>
          <w:b/>
          <w:sz w:val="28"/>
          <w:szCs w:val="28"/>
        </w:rPr>
        <w:t>Vĩnh Long, tháng 6 năm 2026</w:t>
      </w:r>
    </w:p>
    <w:p w14:paraId="24CC1E0F" w14:textId="77777777" w:rsidR="00574222" w:rsidRPr="008D78F3" w:rsidRDefault="00574222">
      <w:pPr>
        <w:sectPr w:rsidR="00574222" w:rsidRPr="008D78F3"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45A9DA80" w14:textId="77777777" w:rsidR="00314527" w:rsidRPr="008D78F3" w:rsidRDefault="00314527" w:rsidP="002D6E1C">
      <w:pPr>
        <w:pStyle w:val="DEMUC"/>
      </w:pPr>
      <w:r w:rsidRPr="008D78F3">
        <w:lastRenderedPageBreak/>
        <w:t>Lời cảm ơn</w:t>
      </w:r>
    </w:p>
    <w:p w14:paraId="6CAC2D17" w14:textId="0CF47B54" w:rsidR="00813131" w:rsidRPr="00322003" w:rsidRDefault="00746C2B" w:rsidP="00813131">
      <w:pPr>
        <w:pStyle w:val="noidung"/>
      </w:pPr>
      <w:r>
        <w:rPr>
          <w:lang w:val="en-US"/>
        </w:rPr>
        <w:t>Em</w:t>
      </w:r>
      <w:r>
        <w:t xml:space="preserve"> </w:t>
      </w:r>
      <w:r w:rsidR="00322003">
        <w:t xml:space="preserve">xin </w:t>
      </w:r>
      <w:r>
        <w:t xml:space="preserve">chân thành cảm ơn </w:t>
      </w:r>
      <w:r w:rsidR="00322003">
        <w:t xml:space="preserve">cô Nguyễn Ngọc Đan Thanh </w:t>
      </w:r>
      <w:r>
        <w:t>vì đã tạo điều kiện để em có thể học tập và thực hành bài tập báo cáo này</w:t>
      </w:r>
      <w:r w:rsidR="00322003">
        <w:t xml:space="preserve">. Thông qua các buổi học, em luôn học hỏi được từ cô những kiến thức và kỹ năng bổ ích, đó không là những lý khô khan, </w:t>
      </w:r>
      <w:r w:rsidR="00536FE9">
        <w:t xml:space="preserve">mà chính là những khái niệm được đúc kết từ sự hiểu biết và truyền đạt lại cho chúng em một cách dễ hiểu nhất, </w:t>
      </w:r>
      <w:r>
        <w:t>cô luôn tạo điều kiện cho chúng em được tiếp cận nhiều hơn với kiến thức mới</w:t>
      </w:r>
      <w:r w:rsidR="00536FE9">
        <w:t>. Đối với em, cô là một giảng viên giỏi và có trách nhiệm vì cô luôn quan tâm đến việc chúng em có thể tiếp thu được bao nhiêu kiến thức đảm bảo rằng sau những buổi học em có thể hiểu hơn 80% và có thể tự ứng dụng vào bài tập.</w:t>
      </w:r>
      <w:r w:rsidR="00747167">
        <w:t xml:space="preserve"> Cô luôn giao một số bài tập nhỏ</w:t>
      </w:r>
      <w:r w:rsidR="00536FE9">
        <w:t xml:space="preserve"> </w:t>
      </w:r>
      <w:r w:rsidR="00747167">
        <w:t xml:space="preserve">tạo cơ hội cho chúng em có thể thực hành nhiều hơn từ đó hình thành nên tư duy trong lập trình. Cuối lời, em xin chúc cô thật nhiều sức khỏe, thật nhiều thành công và niềm vui trong cuộc sống. Em tin rằng mỗi sinh viên được đào tạo bởi cô sẽ phát huy được tiềm năng vốn có và đạt các thành tích cao. </w:t>
      </w:r>
      <w:r w:rsidR="00813131">
        <w:t>Em xin chân thành cảm ơn.</w:t>
      </w:r>
    </w:p>
    <w:p w14:paraId="25643153" w14:textId="77777777" w:rsidR="000B3C8E" w:rsidRPr="008D78F3" w:rsidRDefault="000B3C8E" w:rsidP="000B3C8E">
      <w:pPr>
        <w:pStyle w:val="noidung"/>
        <w:ind w:left="5103"/>
        <w:jc w:val="center"/>
        <w:rPr>
          <w:b/>
        </w:rPr>
      </w:pPr>
      <w:r w:rsidRPr="008D78F3">
        <w:rPr>
          <w:b/>
        </w:rPr>
        <w:t>Sinh viên thực hiện</w:t>
      </w:r>
    </w:p>
    <w:p w14:paraId="0FC4F487" w14:textId="77777777" w:rsidR="000B3C8E" w:rsidRPr="008D78F3" w:rsidRDefault="000B3C8E" w:rsidP="000B3C8E">
      <w:pPr>
        <w:pStyle w:val="noidung"/>
        <w:ind w:left="5103"/>
        <w:jc w:val="center"/>
      </w:pPr>
    </w:p>
    <w:p w14:paraId="11E59B70" w14:textId="77777777" w:rsidR="000B3C8E" w:rsidRPr="008D78F3" w:rsidRDefault="000B3C8E" w:rsidP="000B3C8E">
      <w:pPr>
        <w:pStyle w:val="noidung"/>
        <w:ind w:left="5103"/>
        <w:jc w:val="center"/>
      </w:pPr>
    </w:p>
    <w:p w14:paraId="6CAD5164" w14:textId="77777777" w:rsidR="00D54A59" w:rsidRDefault="00D47612" w:rsidP="000B3C8E">
      <w:pPr>
        <w:pStyle w:val="noidung"/>
        <w:ind w:left="5103"/>
        <w:jc w:val="center"/>
        <w:rPr>
          <w:lang w:val="en-US"/>
        </w:rPr>
      </w:pPr>
      <w:r w:rsidRPr="008D78F3">
        <w:t>Ngô Hoài Linh</w:t>
      </w:r>
    </w:p>
    <w:p w14:paraId="3922DAED" w14:textId="093586E0" w:rsidR="007E1F79" w:rsidRDefault="007E1F79">
      <w:pPr>
        <w:rPr>
          <w:lang w:val="en-US"/>
        </w:rPr>
      </w:pPr>
      <w:r>
        <w:rPr>
          <w:lang w:val="en-US"/>
        </w:rPr>
        <w:br w:type="page"/>
      </w:r>
    </w:p>
    <w:p w14:paraId="6583EB81" w14:textId="132E12FC" w:rsidR="007E1F79" w:rsidRDefault="007E1F79" w:rsidP="00EA3F3D">
      <w:pPr>
        <w:pStyle w:val="DEMUC"/>
      </w:pPr>
      <w:r>
        <w:rPr>
          <w:lang w:val="en-US"/>
        </w:rPr>
        <w:lastRenderedPageBreak/>
        <w:t>NHẬN</w:t>
      </w:r>
      <w:r>
        <w:t xml:space="preserve"> XÉT CỦA </w:t>
      </w:r>
      <w:r w:rsidR="00EA3F3D">
        <w:t>GIẢNG VIÊN HƯỚNG DẪN</w:t>
      </w:r>
    </w:p>
    <w:p w14:paraId="72C2A909" w14:textId="449F3D01" w:rsidR="00EA3F3D" w:rsidRDefault="00EA3F3D" w:rsidP="00EA3F3D">
      <w:pPr>
        <w:pStyle w:val="noidung"/>
        <w:tabs>
          <w:tab w:val="left" w:leader="dot" w:pos="8505"/>
        </w:tabs>
      </w:pPr>
      <w:r>
        <w:tab/>
      </w:r>
    </w:p>
    <w:p w14:paraId="509B6489" w14:textId="746CC737" w:rsidR="00EA3F3D" w:rsidRDefault="00EA3F3D" w:rsidP="00EA3F3D">
      <w:pPr>
        <w:pStyle w:val="noidung"/>
        <w:tabs>
          <w:tab w:val="left" w:leader="dot" w:pos="8505"/>
        </w:tabs>
      </w:pPr>
      <w:r>
        <w:tab/>
      </w:r>
    </w:p>
    <w:p w14:paraId="474A84BD" w14:textId="10D3272C" w:rsidR="00EA3F3D" w:rsidRDefault="00EA3F3D" w:rsidP="00EA3F3D">
      <w:pPr>
        <w:pStyle w:val="noidung"/>
        <w:tabs>
          <w:tab w:val="left" w:leader="dot" w:pos="8505"/>
        </w:tabs>
      </w:pPr>
      <w:r>
        <w:tab/>
      </w:r>
    </w:p>
    <w:p w14:paraId="009261A6" w14:textId="0AB8C026" w:rsidR="00EA3F3D" w:rsidRDefault="00EA3F3D" w:rsidP="00EA3F3D">
      <w:pPr>
        <w:pStyle w:val="noidung"/>
        <w:tabs>
          <w:tab w:val="left" w:leader="dot" w:pos="8505"/>
        </w:tabs>
      </w:pPr>
      <w:r>
        <w:tab/>
      </w:r>
    </w:p>
    <w:p w14:paraId="3F3C59AE" w14:textId="09493EC2" w:rsidR="00EA3F3D" w:rsidRDefault="00EA3F3D" w:rsidP="00EA3F3D">
      <w:pPr>
        <w:pStyle w:val="noidung"/>
        <w:tabs>
          <w:tab w:val="left" w:leader="dot" w:pos="8505"/>
        </w:tabs>
      </w:pPr>
      <w:r>
        <w:tab/>
      </w:r>
    </w:p>
    <w:p w14:paraId="4AB5CEE4" w14:textId="3BCEE4EF" w:rsidR="00EA3F3D" w:rsidRDefault="00EA3F3D" w:rsidP="00EA3F3D">
      <w:pPr>
        <w:pStyle w:val="noidung"/>
        <w:tabs>
          <w:tab w:val="left" w:leader="dot" w:pos="8505"/>
        </w:tabs>
      </w:pPr>
      <w:r>
        <w:tab/>
      </w:r>
    </w:p>
    <w:p w14:paraId="02F22729" w14:textId="1ED504B9" w:rsidR="00EA3F3D" w:rsidRDefault="00EA3F3D" w:rsidP="00EA3F3D">
      <w:pPr>
        <w:pStyle w:val="noidung"/>
        <w:tabs>
          <w:tab w:val="left" w:leader="dot" w:pos="8505"/>
        </w:tabs>
      </w:pPr>
      <w:r>
        <w:tab/>
      </w:r>
    </w:p>
    <w:p w14:paraId="6E65DE7F" w14:textId="5515A08D" w:rsidR="00EA3F3D" w:rsidRDefault="00EA3F3D" w:rsidP="00EA3F3D">
      <w:pPr>
        <w:pStyle w:val="noidung"/>
        <w:tabs>
          <w:tab w:val="left" w:leader="dot" w:pos="8505"/>
        </w:tabs>
      </w:pPr>
      <w:r>
        <w:tab/>
      </w:r>
    </w:p>
    <w:p w14:paraId="28E06E2C" w14:textId="44EF5FE2" w:rsidR="00EA3F3D" w:rsidRDefault="00EA3F3D" w:rsidP="00EA3F3D">
      <w:pPr>
        <w:pStyle w:val="noidung"/>
        <w:tabs>
          <w:tab w:val="left" w:leader="dot" w:pos="8505"/>
        </w:tabs>
      </w:pPr>
      <w:r>
        <w:tab/>
      </w:r>
    </w:p>
    <w:p w14:paraId="21B90022" w14:textId="5146E53A" w:rsidR="00EA3F3D" w:rsidRDefault="00EA3F3D" w:rsidP="00EA3F3D">
      <w:pPr>
        <w:pStyle w:val="noidung"/>
        <w:tabs>
          <w:tab w:val="left" w:leader="dot" w:pos="8505"/>
        </w:tabs>
      </w:pPr>
      <w:r>
        <w:tab/>
      </w:r>
    </w:p>
    <w:p w14:paraId="02A034DF" w14:textId="5718F18D" w:rsidR="00EA3F3D" w:rsidRDefault="00EA3F3D" w:rsidP="00EA3F3D">
      <w:pPr>
        <w:pStyle w:val="noidung"/>
        <w:tabs>
          <w:tab w:val="left" w:leader="dot" w:pos="8505"/>
        </w:tabs>
      </w:pPr>
      <w:r>
        <w:tab/>
      </w:r>
    </w:p>
    <w:p w14:paraId="216765BC" w14:textId="16B69AAA" w:rsidR="00EA3F3D" w:rsidRDefault="00EA3F3D" w:rsidP="00EA3F3D">
      <w:pPr>
        <w:pStyle w:val="noidung"/>
        <w:tabs>
          <w:tab w:val="left" w:leader="dot" w:pos="8505"/>
        </w:tabs>
      </w:pPr>
      <w:r>
        <w:tab/>
      </w:r>
    </w:p>
    <w:p w14:paraId="3216FFE7" w14:textId="37641A4F" w:rsidR="00EA3F3D" w:rsidRDefault="00EA3F3D" w:rsidP="00EA3F3D">
      <w:pPr>
        <w:pStyle w:val="noidung"/>
        <w:tabs>
          <w:tab w:val="left" w:leader="dot" w:pos="8505"/>
        </w:tabs>
      </w:pPr>
      <w:r>
        <w:tab/>
      </w:r>
    </w:p>
    <w:p w14:paraId="66464DD9" w14:textId="3225702C" w:rsidR="00EA3F3D" w:rsidRDefault="00EA3F3D" w:rsidP="00EA3F3D">
      <w:pPr>
        <w:pStyle w:val="noidung"/>
        <w:tabs>
          <w:tab w:val="left" w:leader="dot" w:pos="8505"/>
        </w:tabs>
      </w:pPr>
      <w:r>
        <w:tab/>
      </w:r>
    </w:p>
    <w:p w14:paraId="606DFBA2" w14:textId="34071BF2" w:rsidR="003F224C" w:rsidRPr="001A4D1D" w:rsidRDefault="00EA3F3D" w:rsidP="001A4D1D">
      <w:pPr>
        <w:pStyle w:val="noidung"/>
        <w:tabs>
          <w:tab w:val="left" w:leader="dot" w:pos="8505"/>
        </w:tabs>
        <w:rPr>
          <w:lang w:val="en-US"/>
        </w:rPr>
      </w:pPr>
      <w:r>
        <w:tab/>
      </w:r>
    </w:p>
    <w:p w14:paraId="4AF2C905" w14:textId="55FF86AA" w:rsidR="003F224C" w:rsidRDefault="003F224C" w:rsidP="00EA3F3D">
      <w:pPr>
        <w:pStyle w:val="noidung"/>
        <w:tabs>
          <w:tab w:val="left" w:leader="dot" w:pos="8505"/>
        </w:tabs>
      </w:pPr>
      <w: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8"/>
        <w:gridCol w:w="3684"/>
      </w:tblGrid>
      <w:tr w:rsidR="00003A36" w14:paraId="4B36723E" w14:textId="77777777" w:rsidTr="003F224C">
        <w:tc>
          <w:tcPr>
            <w:tcW w:w="2581" w:type="pct"/>
          </w:tcPr>
          <w:p w14:paraId="053E5C12" w14:textId="29193153" w:rsidR="00003A36" w:rsidRPr="00003A36" w:rsidRDefault="00003A36" w:rsidP="00003A36">
            <w:pPr>
              <w:pStyle w:val="noidung"/>
              <w:tabs>
                <w:tab w:val="left" w:pos="8505"/>
              </w:tabs>
              <w:ind w:firstLine="0"/>
              <w:jc w:val="center"/>
            </w:pPr>
          </w:p>
        </w:tc>
        <w:tc>
          <w:tcPr>
            <w:tcW w:w="323" w:type="pct"/>
          </w:tcPr>
          <w:p w14:paraId="76B2C068" w14:textId="77777777" w:rsidR="00003A36" w:rsidRPr="00003A36" w:rsidRDefault="00003A36" w:rsidP="00003A36">
            <w:pPr>
              <w:pStyle w:val="noidung"/>
              <w:tabs>
                <w:tab w:val="left" w:pos="8505"/>
              </w:tabs>
              <w:ind w:firstLine="0"/>
              <w:jc w:val="center"/>
              <w:rPr>
                <w:b/>
                <w:bCs/>
              </w:rPr>
            </w:pPr>
          </w:p>
        </w:tc>
        <w:tc>
          <w:tcPr>
            <w:tcW w:w="2096" w:type="pct"/>
            <w:vAlign w:val="center"/>
          </w:tcPr>
          <w:p w14:paraId="2A5AAA4F" w14:textId="401B69B3" w:rsidR="00003A36" w:rsidRDefault="00003A36" w:rsidP="00003A36">
            <w:pPr>
              <w:pStyle w:val="noidung"/>
              <w:tabs>
                <w:tab w:val="left" w:pos="8505"/>
              </w:tabs>
              <w:ind w:firstLine="0"/>
              <w:jc w:val="center"/>
              <w:rPr>
                <w:b/>
                <w:bCs/>
              </w:rPr>
            </w:pPr>
            <w:r w:rsidRPr="00003A36">
              <w:rPr>
                <w:b/>
                <w:bCs/>
              </w:rPr>
              <w:t>Giảng viên hướng dẫn</w:t>
            </w:r>
          </w:p>
          <w:p w14:paraId="3B83D2B0" w14:textId="27A2569B" w:rsidR="00003A36" w:rsidRPr="00003A36" w:rsidRDefault="00003A36" w:rsidP="00003A36">
            <w:pPr>
              <w:pStyle w:val="noidung"/>
              <w:tabs>
                <w:tab w:val="left" w:pos="8505"/>
              </w:tabs>
              <w:ind w:firstLine="0"/>
              <w:jc w:val="center"/>
              <w:rPr>
                <w:i/>
                <w:iCs/>
                <w:sz w:val="22"/>
              </w:rPr>
            </w:pPr>
            <w:r w:rsidRPr="00003A36">
              <w:rPr>
                <w:i/>
                <w:iCs/>
                <w:sz w:val="22"/>
              </w:rPr>
              <w:t>(Ký và ghi rõ họ tên)</w:t>
            </w:r>
          </w:p>
        </w:tc>
      </w:tr>
      <w:tr w:rsidR="003F224C" w14:paraId="4CD9AA75" w14:textId="77777777" w:rsidTr="003F224C">
        <w:trPr>
          <w:trHeight w:val="1387"/>
        </w:trPr>
        <w:tc>
          <w:tcPr>
            <w:tcW w:w="5000" w:type="pct"/>
            <w:gridSpan w:val="3"/>
          </w:tcPr>
          <w:p w14:paraId="3661467B" w14:textId="62D7DC57" w:rsidR="003F224C" w:rsidRPr="00003A36" w:rsidRDefault="003F224C" w:rsidP="00003A36">
            <w:pPr>
              <w:pStyle w:val="noidung"/>
              <w:tabs>
                <w:tab w:val="left" w:pos="8505"/>
              </w:tabs>
              <w:ind w:firstLine="0"/>
              <w:jc w:val="center"/>
              <w:rPr>
                <w:b/>
                <w:bCs/>
              </w:rPr>
            </w:pPr>
          </w:p>
        </w:tc>
      </w:tr>
      <w:tr w:rsidR="00003A36" w14:paraId="6C362FCF" w14:textId="77777777" w:rsidTr="003F224C">
        <w:tc>
          <w:tcPr>
            <w:tcW w:w="2581" w:type="pct"/>
          </w:tcPr>
          <w:p w14:paraId="3F94A39F" w14:textId="77777777" w:rsidR="00003A36" w:rsidRDefault="00003A36" w:rsidP="00003A36">
            <w:pPr>
              <w:pStyle w:val="noidung"/>
              <w:tabs>
                <w:tab w:val="left" w:pos="8505"/>
              </w:tabs>
              <w:ind w:firstLine="0"/>
              <w:jc w:val="center"/>
              <w:rPr>
                <w:b/>
                <w:bCs/>
              </w:rPr>
            </w:pPr>
          </w:p>
        </w:tc>
        <w:tc>
          <w:tcPr>
            <w:tcW w:w="323" w:type="pct"/>
          </w:tcPr>
          <w:p w14:paraId="7EE1DA4D" w14:textId="77777777" w:rsidR="00003A36" w:rsidRDefault="00003A36" w:rsidP="00003A36">
            <w:pPr>
              <w:pStyle w:val="noidung"/>
              <w:tabs>
                <w:tab w:val="left" w:pos="8505"/>
              </w:tabs>
              <w:ind w:firstLine="0"/>
              <w:jc w:val="center"/>
              <w:rPr>
                <w:b/>
                <w:bCs/>
              </w:rPr>
            </w:pPr>
          </w:p>
        </w:tc>
        <w:tc>
          <w:tcPr>
            <w:tcW w:w="2096" w:type="pct"/>
            <w:vAlign w:val="center"/>
          </w:tcPr>
          <w:p w14:paraId="5274F70B" w14:textId="3424B288" w:rsidR="00003A36" w:rsidRPr="00003A36" w:rsidRDefault="00003A36" w:rsidP="00003A36">
            <w:pPr>
              <w:pStyle w:val="noidung"/>
              <w:tabs>
                <w:tab w:val="left" w:pos="8505"/>
              </w:tabs>
              <w:ind w:firstLine="0"/>
              <w:jc w:val="center"/>
              <w:rPr>
                <w:b/>
                <w:bCs/>
              </w:rPr>
            </w:pPr>
            <w:r>
              <w:rPr>
                <w:b/>
                <w:bCs/>
              </w:rPr>
              <w:t>Ths. Nguyễn Ngọc Đan Thanh</w:t>
            </w:r>
          </w:p>
        </w:tc>
      </w:tr>
    </w:tbl>
    <w:p w14:paraId="5AAC1830" w14:textId="46F2A87F" w:rsidR="00EA3F3D" w:rsidRPr="001A4D1D" w:rsidRDefault="00EA3F3D" w:rsidP="001A4D1D">
      <w:pPr>
        <w:pStyle w:val="noidung"/>
        <w:tabs>
          <w:tab w:val="left" w:pos="8505"/>
        </w:tabs>
        <w:ind w:firstLine="0"/>
        <w:rPr>
          <w:lang w:val="en-US"/>
        </w:rPr>
      </w:pPr>
    </w:p>
    <w:p w14:paraId="3088DA9A" w14:textId="0785BF76" w:rsidR="000B3C8E" w:rsidRPr="008D78F3" w:rsidRDefault="000B3C8E" w:rsidP="00920370">
      <w:pPr>
        <w:pStyle w:val="noidung"/>
        <w:ind w:firstLine="0"/>
      </w:pPr>
      <w:r w:rsidRPr="008D78F3">
        <w:br w:type="page"/>
      </w:r>
    </w:p>
    <w:p w14:paraId="0D37014B" w14:textId="77777777" w:rsidR="00314527" w:rsidRPr="008D78F3" w:rsidRDefault="00314527" w:rsidP="002D6E1C">
      <w:pPr>
        <w:pStyle w:val="DEMUC"/>
      </w:pPr>
      <w:r w:rsidRPr="008D78F3">
        <w:lastRenderedPageBreak/>
        <w:t>Mục lục</w:t>
      </w:r>
    </w:p>
    <w:p w14:paraId="1BF27D8D" w14:textId="7B62371A" w:rsidR="0070511D" w:rsidRDefault="00084BF4">
      <w:pPr>
        <w:pStyle w:val="TOC1"/>
        <w:tabs>
          <w:tab w:val="right" w:leader="dot" w:pos="8778"/>
        </w:tabs>
        <w:rPr>
          <w:rFonts w:asciiTheme="minorHAnsi" w:eastAsiaTheme="minorEastAsia" w:hAnsiTheme="minorHAnsi"/>
          <w:sz w:val="22"/>
          <w:lang w:val="en-US"/>
        </w:rPr>
      </w:pPr>
      <w:r w:rsidRPr="008D78F3">
        <w:fldChar w:fldCharType="begin"/>
      </w:r>
      <w:r w:rsidRPr="008D78F3">
        <w:instrText xml:space="preserve"> TOC \o "1-4" \h \z \u </w:instrText>
      </w:r>
      <w:r w:rsidRPr="008D78F3">
        <w:fldChar w:fldCharType="separate"/>
      </w:r>
      <w:hyperlink w:anchor="_Toc232255565" w:history="1">
        <w:r w:rsidR="0070511D" w:rsidRPr="00076980">
          <w:rPr>
            <w:rStyle w:val="Hyperlink"/>
          </w:rPr>
          <w:t>CHƯƠNG 1. TỔNG QUAN NGHIÊN CỨU</w:t>
        </w:r>
        <w:r w:rsidR="0070511D">
          <w:rPr>
            <w:webHidden/>
          </w:rPr>
          <w:tab/>
        </w:r>
        <w:r w:rsidR="0070511D">
          <w:rPr>
            <w:webHidden/>
          </w:rPr>
          <w:fldChar w:fldCharType="begin"/>
        </w:r>
        <w:r w:rsidR="0070511D">
          <w:rPr>
            <w:webHidden/>
          </w:rPr>
          <w:instrText xml:space="preserve"> PAGEREF _Toc232255565 \h </w:instrText>
        </w:r>
        <w:r w:rsidR="0070511D">
          <w:rPr>
            <w:webHidden/>
          </w:rPr>
        </w:r>
        <w:r w:rsidR="0070511D">
          <w:rPr>
            <w:webHidden/>
          </w:rPr>
          <w:fldChar w:fldCharType="separate"/>
        </w:r>
        <w:r w:rsidR="0070511D">
          <w:rPr>
            <w:webHidden/>
          </w:rPr>
          <w:t>1</w:t>
        </w:r>
        <w:r w:rsidR="0070511D">
          <w:rPr>
            <w:webHidden/>
          </w:rPr>
          <w:fldChar w:fldCharType="end"/>
        </w:r>
      </w:hyperlink>
    </w:p>
    <w:p w14:paraId="40C75454" w14:textId="3D3725E1" w:rsidR="0070511D" w:rsidRDefault="0070511D">
      <w:pPr>
        <w:pStyle w:val="TOC2"/>
        <w:tabs>
          <w:tab w:val="right" w:leader="dot" w:pos="8778"/>
        </w:tabs>
        <w:rPr>
          <w:rFonts w:asciiTheme="minorHAnsi" w:eastAsiaTheme="minorEastAsia" w:hAnsiTheme="minorHAnsi"/>
          <w:sz w:val="22"/>
          <w:lang w:val="en-US"/>
        </w:rPr>
      </w:pPr>
      <w:hyperlink w:anchor="_Toc232255566" w:history="1">
        <w:r w:rsidRPr="00076980">
          <w:rPr>
            <w:rStyle w:val="Hyperlink"/>
          </w:rPr>
          <w:t>1.1 Đặt vấn đề</w:t>
        </w:r>
        <w:r>
          <w:rPr>
            <w:webHidden/>
          </w:rPr>
          <w:tab/>
        </w:r>
        <w:r>
          <w:rPr>
            <w:webHidden/>
          </w:rPr>
          <w:fldChar w:fldCharType="begin"/>
        </w:r>
        <w:r>
          <w:rPr>
            <w:webHidden/>
          </w:rPr>
          <w:instrText xml:space="preserve"> PAGEREF _Toc232255566 \h </w:instrText>
        </w:r>
        <w:r>
          <w:rPr>
            <w:webHidden/>
          </w:rPr>
        </w:r>
        <w:r>
          <w:rPr>
            <w:webHidden/>
          </w:rPr>
          <w:fldChar w:fldCharType="separate"/>
        </w:r>
        <w:r>
          <w:rPr>
            <w:webHidden/>
          </w:rPr>
          <w:t>1</w:t>
        </w:r>
        <w:r>
          <w:rPr>
            <w:webHidden/>
          </w:rPr>
          <w:fldChar w:fldCharType="end"/>
        </w:r>
      </w:hyperlink>
    </w:p>
    <w:p w14:paraId="39FAE6A5" w14:textId="4875D8DD" w:rsidR="0070511D" w:rsidRDefault="0070511D">
      <w:pPr>
        <w:pStyle w:val="TOC2"/>
        <w:tabs>
          <w:tab w:val="right" w:leader="dot" w:pos="8778"/>
        </w:tabs>
        <w:rPr>
          <w:rFonts w:asciiTheme="minorHAnsi" w:eastAsiaTheme="minorEastAsia" w:hAnsiTheme="minorHAnsi"/>
          <w:sz w:val="22"/>
          <w:lang w:val="en-US"/>
        </w:rPr>
      </w:pPr>
      <w:hyperlink w:anchor="_Toc232255567" w:history="1">
        <w:r w:rsidRPr="00076980">
          <w:rPr>
            <w:rStyle w:val="Hyperlink"/>
          </w:rPr>
          <w:t>1.2 Mục tiêu nghiên cứu</w:t>
        </w:r>
        <w:r>
          <w:rPr>
            <w:webHidden/>
          </w:rPr>
          <w:tab/>
        </w:r>
        <w:r>
          <w:rPr>
            <w:webHidden/>
          </w:rPr>
          <w:fldChar w:fldCharType="begin"/>
        </w:r>
        <w:r>
          <w:rPr>
            <w:webHidden/>
          </w:rPr>
          <w:instrText xml:space="preserve"> PAGEREF _Toc232255567 \h </w:instrText>
        </w:r>
        <w:r>
          <w:rPr>
            <w:webHidden/>
          </w:rPr>
        </w:r>
        <w:r>
          <w:rPr>
            <w:webHidden/>
          </w:rPr>
          <w:fldChar w:fldCharType="separate"/>
        </w:r>
        <w:r>
          <w:rPr>
            <w:webHidden/>
          </w:rPr>
          <w:t>1</w:t>
        </w:r>
        <w:r>
          <w:rPr>
            <w:webHidden/>
          </w:rPr>
          <w:fldChar w:fldCharType="end"/>
        </w:r>
      </w:hyperlink>
    </w:p>
    <w:p w14:paraId="696F1065" w14:textId="00962637" w:rsidR="0070511D" w:rsidRDefault="0070511D">
      <w:pPr>
        <w:pStyle w:val="TOC2"/>
        <w:tabs>
          <w:tab w:val="right" w:leader="dot" w:pos="8778"/>
        </w:tabs>
        <w:rPr>
          <w:rFonts w:asciiTheme="minorHAnsi" w:eastAsiaTheme="minorEastAsia" w:hAnsiTheme="minorHAnsi"/>
          <w:sz w:val="22"/>
          <w:lang w:val="en-US"/>
        </w:rPr>
      </w:pPr>
      <w:hyperlink w:anchor="_Toc232255568" w:history="1">
        <w:r w:rsidRPr="00076980">
          <w:rPr>
            <w:rStyle w:val="Hyperlink"/>
          </w:rPr>
          <w:t>1.3 Phương pháp nghiên cứu</w:t>
        </w:r>
        <w:r>
          <w:rPr>
            <w:webHidden/>
          </w:rPr>
          <w:tab/>
        </w:r>
        <w:r>
          <w:rPr>
            <w:webHidden/>
          </w:rPr>
          <w:fldChar w:fldCharType="begin"/>
        </w:r>
        <w:r>
          <w:rPr>
            <w:webHidden/>
          </w:rPr>
          <w:instrText xml:space="preserve"> PAGEREF _Toc232255568 \h </w:instrText>
        </w:r>
        <w:r>
          <w:rPr>
            <w:webHidden/>
          </w:rPr>
        </w:r>
        <w:r>
          <w:rPr>
            <w:webHidden/>
          </w:rPr>
          <w:fldChar w:fldCharType="separate"/>
        </w:r>
        <w:r>
          <w:rPr>
            <w:webHidden/>
          </w:rPr>
          <w:t>1</w:t>
        </w:r>
        <w:r>
          <w:rPr>
            <w:webHidden/>
          </w:rPr>
          <w:fldChar w:fldCharType="end"/>
        </w:r>
      </w:hyperlink>
    </w:p>
    <w:p w14:paraId="64D4E554" w14:textId="160B45D7" w:rsidR="0070511D" w:rsidRDefault="0070511D">
      <w:pPr>
        <w:pStyle w:val="TOC2"/>
        <w:tabs>
          <w:tab w:val="right" w:leader="dot" w:pos="8778"/>
        </w:tabs>
        <w:rPr>
          <w:rFonts w:asciiTheme="minorHAnsi" w:eastAsiaTheme="minorEastAsia" w:hAnsiTheme="minorHAnsi"/>
          <w:sz w:val="22"/>
          <w:lang w:val="en-US"/>
        </w:rPr>
      </w:pPr>
      <w:hyperlink w:anchor="_Toc232255569" w:history="1">
        <w:r w:rsidRPr="00076980">
          <w:rPr>
            <w:rStyle w:val="Hyperlink"/>
          </w:rPr>
          <w:t>1.4 Đối tượng nghiên cứu</w:t>
        </w:r>
        <w:r>
          <w:rPr>
            <w:webHidden/>
          </w:rPr>
          <w:tab/>
        </w:r>
        <w:r>
          <w:rPr>
            <w:webHidden/>
          </w:rPr>
          <w:fldChar w:fldCharType="begin"/>
        </w:r>
        <w:r>
          <w:rPr>
            <w:webHidden/>
          </w:rPr>
          <w:instrText xml:space="preserve"> PAGEREF _Toc232255569 \h </w:instrText>
        </w:r>
        <w:r>
          <w:rPr>
            <w:webHidden/>
          </w:rPr>
        </w:r>
        <w:r>
          <w:rPr>
            <w:webHidden/>
          </w:rPr>
          <w:fldChar w:fldCharType="separate"/>
        </w:r>
        <w:r>
          <w:rPr>
            <w:webHidden/>
          </w:rPr>
          <w:t>2</w:t>
        </w:r>
        <w:r>
          <w:rPr>
            <w:webHidden/>
          </w:rPr>
          <w:fldChar w:fldCharType="end"/>
        </w:r>
      </w:hyperlink>
    </w:p>
    <w:p w14:paraId="566EC445" w14:textId="2EC7A4F3" w:rsidR="0070511D" w:rsidRDefault="0070511D">
      <w:pPr>
        <w:pStyle w:val="TOC1"/>
        <w:tabs>
          <w:tab w:val="right" w:leader="dot" w:pos="8778"/>
        </w:tabs>
        <w:rPr>
          <w:rFonts w:asciiTheme="minorHAnsi" w:eastAsiaTheme="minorEastAsia" w:hAnsiTheme="minorHAnsi"/>
          <w:sz w:val="22"/>
          <w:lang w:val="en-US"/>
        </w:rPr>
      </w:pPr>
      <w:hyperlink w:anchor="_Toc232255570" w:history="1">
        <w:r w:rsidRPr="00076980">
          <w:rPr>
            <w:rStyle w:val="Hyperlink"/>
          </w:rPr>
          <w:t>CHƯƠNG 2. CƠ SỞ LÝ THUYẾT</w:t>
        </w:r>
        <w:r>
          <w:rPr>
            <w:webHidden/>
          </w:rPr>
          <w:tab/>
        </w:r>
        <w:r>
          <w:rPr>
            <w:webHidden/>
          </w:rPr>
          <w:fldChar w:fldCharType="begin"/>
        </w:r>
        <w:r>
          <w:rPr>
            <w:webHidden/>
          </w:rPr>
          <w:instrText xml:space="preserve"> PAGEREF _Toc232255570 \h </w:instrText>
        </w:r>
        <w:r>
          <w:rPr>
            <w:webHidden/>
          </w:rPr>
        </w:r>
        <w:r>
          <w:rPr>
            <w:webHidden/>
          </w:rPr>
          <w:fldChar w:fldCharType="separate"/>
        </w:r>
        <w:r>
          <w:rPr>
            <w:webHidden/>
          </w:rPr>
          <w:t>3</w:t>
        </w:r>
        <w:r>
          <w:rPr>
            <w:webHidden/>
          </w:rPr>
          <w:fldChar w:fldCharType="end"/>
        </w:r>
      </w:hyperlink>
    </w:p>
    <w:p w14:paraId="726C7576" w14:textId="4F646FCD" w:rsidR="0070511D" w:rsidRDefault="0070511D">
      <w:pPr>
        <w:pStyle w:val="TOC2"/>
        <w:tabs>
          <w:tab w:val="right" w:leader="dot" w:pos="8778"/>
        </w:tabs>
        <w:rPr>
          <w:rFonts w:asciiTheme="minorHAnsi" w:eastAsiaTheme="minorEastAsia" w:hAnsiTheme="minorHAnsi"/>
          <w:sz w:val="22"/>
          <w:lang w:val="en-US"/>
        </w:rPr>
      </w:pPr>
      <w:hyperlink w:anchor="_Toc232255571" w:history="1">
        <w:r w:rsidRPr="00076980">
          <w:rPr>
            <w:rStyle w:val="Hyperlink"/>
          </w:rPr>
          <w:t>2.1 Ngôn ngữ HTML</w:t>
        </w:r>
        <w:r>
          <w:rPr>
            <w:webHidden/>
          </w:rPr>
          <w:tab/>
        </w:r>
        <w:r>
          <w:rPr>
            <w:webHidden/>
          </w:rPr>
          <w:fldChar w:fldCharType="begin"/>
        </w:r>
        <w:r>
          <w:rPr>
            <w:webHidden/>
          </w:rPr>
          <w:instrText xml:space="preserve"> PAGEREF _Toc232255571 \h </w:instrText>
        </w:r>
        <w:r>
          <w:rPr>
            <w:webHidden/>
          </w:rPr>
        </w:r>
        <w:r>
          <w:rPr>
            <w:webHidden/>
          </w:rPr>
          <w:fldChar w:fldCharType="separate"/>
        </w:r>
        <w:r>
          <w:rPr>
            <w:webHidden/>
          </w:rPr>
          <w:t>3</w:t>
        </w:r>
        <w:r>
          <w:rPr>
            <w:webHidden/>
          </w:rPr>
          <w:fldChar w:fldCharType="end"/>
        </w:r>
      </w:hyperlink>
    </w:p>
    <w:p w14:paraId="45E32D5F" w14:textId="5A3DE96F" w:rsidR="0070511D" w:rsidRDefault="0070511D">
      <w:pPr>
        <w:pStyle w:val="TOC3"/>
        <w:tabs>
          <w:tab w:val="right" w:leader="dot" w:pos="8778"/>
        </w:tabs>
        <w:rPr>
          <w:rFonts w:asciiTheme="minorHAnsi" w:eastAsiaTheme="minorEastAsia" w:hAnsiTheme="minorHAnsi"/>
          <w:sz w:val="22"/>
          <w:lang w:val="en-US"/>
        </w:rPr>
      </w:pPr>
      <w:hyperlink w:anchor="_Toc232255572" w:history="1">
        <w:r w:rsidRPr="00076980">
          <w:rPr>
            <w:rStyle w:val="Hyperlink"/>
          </w:rPr>
          <w:t>2.1.1 Tổng quan về HTML</w:t>
        </w:r>
        <w:r>
          <w:rPr>
            <w:webHidden/>
          </w:rPr>
          <w:tab/>
        </w:r>
        <w:r>
          <w:rPr>
            <w:webHidden/>
          </w:rPr>
          <w:fldChar w:fldCharType="begin"/>
        </w:r>
        <w:r>
          <w:rPr>
            <w:webHidden/>
          </w:rPr>
          <w:instrText xml:space="preserve"> PAGEREF _Toc232255572 \h </w:instrText>
        </w:r>
        <w:r>
          <w:rPr>
            <w:webHidden/>
          </w:rPr>
        </w:r>
        <w:r>
          <w:rPr>
            <w:webHidden/>
          </w:rPr>
          <w:fldChar w:fldCharType="separate"/>
        </w:r>
        <w:r>
          <w:rPr>
            <w:webHidden/>
          </w:rPr>
          <w:t>3</w:t>
        </w:r>
        <w:r>
          <w:rPr>
            <w:webHidden/>
          </w:rPr>
          <w:fldChar w:fldCharType="end"/>
        </w:r>
      </w:hyperlink>
    </w:p>
    <w:p w14:paraId="375078F1" w14:textId="49C56A1F" w:rsidR="0070511D" w:rsidRDefault="0070511D">
      <w:pPr>
        <w:pStyle w:val="TOC4"/>
        <w:tabs>
          <w:tab w:val="right" w:leader="dot" w:pos="8778"/>
        </w:tabs>
        <w:rPr>
          <w:rFonts w:asciiTheme="minorHAnsi" w:eastAsiaTheme="minorEastAsia" w:hAnsiTheme="minorHAnsi"/>
          <w:sz w:val="22"/>
          <w:lang w:val="en-US"/>
        </w:rPr>
      </w:pPr>
      <w:hyperlink w:anchor="_Toc232255573" w:history="1">
        <w:r w:rsidRPr="00076980">
          <w:rPr>
            <w:rStyle w:val="Hyperlink"/>
          </w:rPr>
          <w:t>2.1.1.1 HTML là gì?</w:t>
        </w:r>
        <w:r>
          <w:rPr>
            <w:webHidden/>
          </w:rPr>
          <w:tab/>
        </w:r>
        <w:r>
          <w:rPr>
            <w:webHidden/>
          </w:rPr>
          <w:fldChar w:fldCharType="begin"/>
        </w:r>
        <w:r>
          <w:rPr>
            <w:webHidden/>
          </w:rPr>
          <w:instrText xml:space="preserve"> PAGEREF _Toc232255573 \h </w:instrText>
        </w:r>
        <w:r>
          <w:rPr>
            <w:webHidden/>
          </w:rPr>
        </w:r>
        <w:r>
          <w:rPr>
            <w:webHidden/>
          </w:rPr>
          <w:fldChar w:fldCharType="separate"/>
        </w:r>
        <w:r>
          <w:rPr>
            <w:webHidden/>
          </w:rPr>
          <w:t>3</w:t>
        </w:r>
        <w:r>
          <w:rPr>
            <w:webHidden/>
          </w:rPr>
          <w:fldChar w:fldCharType="end"/>
        </w:r>
      </w:hyperlink>
    </w:p>
    <w:p w14:paraId="253C90D1" w14:textId="7D6AEF7A" w:rsidR="0070511D" w:rsidRDefault="0070511D">
      <w:pPr>
        <w:pStyle w:val="TOC4"/>
        <w:tabs>
          <w:tab w:val="right" w:leader="dot" w:pos="8778"/>
        </w:tabs>
        <w:rPr>
          <w:rFonts w:asciiTheme="minorHAnsi" w:eastAsiaTheme="minorEastAsia" w:hAnsiTheme="minorHAnsi"/>
          <w:sz w:val="22"/>
          <w:lang w:val="en-US"/>
        </w:rPr>
      </w:pPr>
      <w:hyperlink w:anchor="_Toc232255574" w:history="1">
        <w:r w:rsidRPr="00076980">
          <w:rPr>
            <w:rStyle w:val="Hyperlink"/>
          </w:rPr>
          <w:t>2.1.1.2 Ưu và nhược điểm của HTML</w:t>
        </w:r>
        <w:r>
          <w:rPr>
            <w:webHidden/>
          </w:rPr>
          <w:tab/>
        </w:r>
        <w:r>
          <w:rPr>
            <w:webHidden/>
          </w:rPr>
          <w:fldChar w:fldCharType="begin"/>
        </w:r>
        <w:r>
          <w:rPr>
            <w:webHidden/>
          </w:rPr>
          <w:instrText xml:space="preserve"> PAGEREF _Toc232255574 \h </w:instrText>
        </w:r>
        <w:r>
          <w:rPr>
            <w:webHidden/>
          </w:rPr>
        </w:r>
        <w:r>
          <w:rPr>
            <w:webHidden/>
          </w:rPr>
          <w:fldChar w:fldCharType="separate"/>
        </w:r>
        <w:r>
          <w:rPr>
            <w:webHidden/>
          </w:rPr>
          <w:t>3</w:t>
        </w:r>
        <w:r>
          <w:rPr>
            <w:webHidden/>
          </w:rPr>
          <w:fldChar w:fldCharType="end"/>
        </w:r>
      </w:hyperlink>
    </w:p>
    <w:p w14:paraId="1F8C5E8C" w14:textId="2D4846AB" w:rsidR="0070511D" w:rsidRDefault="0070511D">
      <w:pPr>
        <w:pStyle w:val="TOC3"/>
        <w:tabs>
          <w:tab w:val="right" w:leader="dot" w:pos="8778"/>
        </w:tabs>
        <w:rPr>
          <w:rFonts w:asciiTheme="minorHAnsi" w:eastAsiaTheme="minorEastAsia" w:hAnsiTheme="minorHAnsi"/>
          <w:sz w:val="22"/>
          <w:lang w:val="en-US"/>
        </w:rPr>
      </w:pPr>
      <w:hyperlink w:anchor="_Toc232255575" w:history="1">
        <w:r w:rsidRPr="00076980">
          <w:rPr>
            <w:rStyle w:val="Hyperlink"/>
          </w:rPr>
          <w:t>2.1.2 Các khái niệm trong HTML</w:t>
        </w:r>
        <w:r>
          <w:rPr>
            <w:webHidden/>
          </w:rPr>
          <w:tab/>
        </w:r>
        <w:r>
          <w:rPr>
            <w:webHidden/>
          </w:rPr>
          <w:fldChar w:fldCharType="begin"/>
        </w:r>
        <w:r>
          <w:rPr>
            <w:webHidden/>
          </w:rPr>
          <w:instrText xml:space="preserve"> PAGEREF _Toc232255575 \h </w:instrText>
        </w:r>
        <w:r>
          <w:rPr>
            <w:webHidden/>
          </w:rPr>
        </w:r>
        <w:r>
          <w:rPr>
            <w:webHidden/>
          </w:rPr>
          <w:fldChar w:fldCharType="separate"/>
        </w:r>
        <w:r>
          <w:rPr>
            <w:webHidden/>
          </w:rPr>
          <w:t>4</w:t>
        </w:r>
        <w:r>
          <w:rPr>
            <w:webHidden/>
          </w:rPr>
          <w:fldChar w:fldCharType="end"/>
        </w:r>
      </w:hyperlink>
    </w:p>
    <w:p w14:paraId="6713D24F" w14:textId="51936280" w:rsidR="0070511D" w:rsidRDefault="0070511D">
      <w:pPr>
        <w:pStyle w:val="TOC4"/>
        <w:tabs>
          <w:tab w:val="right" w:leader="dot" w:pos="8778"/>
        </w:tabs>
        <w:rPr>
          <w:rFonts w:asciiTheme="minorHAnsi" w:eastAsiaTheme="minorEastAsia" w:hAnsiTheme="minorHAnsi"/>
          <w:sz w:val="22"/>
          <w:lang w:val="en-US"/>
        </w:rPr>
      </w:pPr>
      <w:hyperlink w:anchor="_Toc232255576" w:history="1">
        <w:r w:rsidRPr="00076980">
          <w:rPr>
            <w:rStyle w:val="Hyperlink"/>
          </w:rPr>
          <w:t>2.1.2.1 Phần tử HTML và thẻ đóng</w:t>
        </w:r>
        <w:r>
          <w:rPr>
            <w:webHidden/>
          </w:rPr>
          <w:tab/>
        </w:r>
        <w:r>
          <w:rPr>
            <w:webHidden/>
          </w:rPr>
          <w:fldChar w:fldCharType="begin"/>
        </w:r>
        <w:r>
          <w:rPr>
            <w:webHidden/>
          </w:rPr>
          <w:instrText xml:space="preserve"> PAGEREF _Toc232255576 \h </w:instrText>
        </w:r>
        <w:r>
          <w:rPr>
            <w:webHidden/>
          </w:rPr>
        </w:r>
        <w:r>
          <w:rPr>
            <w:webHidden/>
          </w:rPr>
          <w:fldChar w:fldCharType="separate"/>
        </w:r>
        <w:r>
          <w:rPr>
            <w:webHidden/>
          </w:rPr>
          <w:t>4</w:t>
        </w:r>
        <w:r>
          <w:rPr>
            <w:webHidden/>
          </w:rPr>
          <w:fldChar w:fldCharType="end"/>
        </w:r>
      </w:hyperlink>
    </w:p>
    <w:p w14:paraId="7E781C67" w14:textId="53FBC3CB" w:rsidR="0070511D" w:rsidRDefault="0070511D">
      <w:pPr>
        <w:pStyle w:val="TOC4"/>
        <w:tabs>
          <w:tab w:val="right" w:leader="dot" w:pos="8778"/>
        </w:tabs>
        <w:rPr>
          <w:rFonts w:asciiTheme="minorHAnsi" w:eastAsiaTheme="minorEastAsia" w:hAnsiTheme="minorHAnsi"/>
          <w:sz w:val="22"/>
          <w:lang w:val="en-US"/>
        </w:rPr>
      </w:pPr>
      <w:hyperlink w:anchor="_Toc232255577" w:history="1">
        <w:r w:rsidRPr="00076980">
          <w:rPr>
            <w:rStyle w:val="Hyperlink"/>
          </w:rPr>
          <w:t>2.1.2.2 Phần tử không được thay thế và phần tử được thay thế</w:t>
        </w:r>
        <w:r>
          <w:rPr>
            <w:webHidden/>
          </w:rPr>
          <w:tab/>
        </w:r>
        <w:r>
          <w:rPr>
            <w:webHidden/>
          </w:rPr>
          <w:fldChar w:fldCharType="begin"/>
        </w:r>
        <w:r>
          <w:rPr>
            <w:webHidden/>
          </w:rPr>
          <w:instrText xml:space="preserve"> PAGEREF _Toc232255577 \h </w:instrText>
        </w:r>
        <w:r>
          <w:rPr>
            <w:webHidden/>
          </w:rPr>
        </w:r>
        <w:r>
          <w:rPr>
            <w:webHidden/>
          </w:rPr>
          <w:fldChar w:fldCharType="separate"/>
        </w:r>
        <w:r>
          <w:rPr>
            <w:webHidden/>
          </w:rPr>
          <w:t>4</w:t>
        </w:r>
        <w:r>
          <w:rPr>
            <w:webHidden/>
          </w:rPr>
          <w:fldChar w:fldCharType="end"/>
        </w:r>
      </w:hyperlink>
    </w:p>
    <w:p w14:paraId="60E69759" w14:textId="652E5D09" w:rsidR="0070511D" w:rsidRDefault="0070511D">
      <w:pPr>
        <w:pStyle w:val="TOC4"/>
        <w:tabs>
          <w:tab w:val="right" w:leader="dot" w:pos="8778"/>
        </w:tabs>
        <w:rPr>
          <w:rFonts w:asciiTheme="minorHAnsi" w:eastAsiaTheme="minorEastAsia" w:hAnsiTheme="minorHAnsi"/>
          <w:sz w:val="22"/>
          <w:lang w:val="en-US"/>
        </w:rPr>
      </w:pPr>
      <w:hyperlink w:anchor="_Toc232255578" w:history="1">
        <w:r w:rsidRPr="00076980">
          <w:rPr>
            <w:rStyle w:val="Hyperlink"/>
          </w:rPr>
          <w:t>2.1.2.3 Phần tử trống</w:t>
        </w:r>
        <w:r>
          <w:rPr>
            <w:webHidden/>
          </w:rPr>
          <w:tab/>
        </w:r>
        <w:r>
          <w:rPr>
            <w:webHidden/>
          </w:rPr>
          <w:fldChar w:fldCharType="begin"/>
        </w:r>
        <w:r>
          <w:rPr>
            <w:webHidden/>
          </w:rPr>
          <w:instrText xml:space="preserve"> PAGEREF _Toc232255578 \h </w:instrText>
        </w:r>
        <w:r>
          <w:rPr>
            <w:webHidden/>
          </w:rPr>
        </w:r>
        <w:r>
          <w:rPr>
            <w:webHidden/>
          </w:rPr>
          <w:fldChar w:fldCharType="separate"/>
        </w:r>
        <w:r>
          <w:rPr>
            <w:webHidden/>
          </w:rPr>
          <w:t>5</w:t>
        </w:r>
        <w:r>
          <w:rPr>
            <w:webHidden/>
          </w:rPr>
          <w:fldChar w:fldCharType="end"/>
        </w:r>
      </w:hyperlink>
    </w:p>
    <w:p w14:paraId="09491BF5" w14:textId="4440EC28" w:rsidR="0070511D" w:rsidRDefault="0070511D">
      <w:pPr>
        <w:pStyle w:val="TOC4"/>
        <w:tabs>
          <w:tab w:val="right" w:leader="dot" w:pos="8778"/>
        </w:tabs>
        <w:rPr>
          <w:rFonts w:asciiTheme="minorHAnsi" w:eastAsiaTheme="minorEastAsia" w:hAnsiTheme="minorHAnsi"/>
          <w:sz w:val="22"/>
          <w:lang w:val="en-US"/>
        </w:rPr>
      </w:pPr>
      <w:hyperlink w:anchor="_Toc232255579" w:history="1">
        <w:r w:rsidRPr="00076980">
          <w:rPr>
            <w:rStyle w:val="Hyperlink"/>
          </w:rPr>
          <w:t>2.1.2.4 Thuộc tính</w:t>
        </w:r>
        <w:r>
          <w:rPr>
            <w:webHidden/>
          </w:rPr>
          <w:tab/>
        </w:r>
        <w:r>
          <w:rPr>
            <w:webHidden/>
          </w:rPr>
          <w:fldChar w:fldCharType="begin"/>
        </w:r>
        <w:r>
          <w:rPr>
            <w:webHidden/>
          </w:rPr>
          <w:instrText xml:space="preserve"> PAGEREF _Toc232255579 \h </w:instrText>
        </w:r>
        <w:r>
          <w:rPr>
            <w:webHidden/>
          </w:rPr>
        </w:r>
        <w:r>
          <w:rPr>
            <w:webHidden/>
          </w:rPr>
          <w:fldChar w:fldCharType="separate"/>
        </w:r>
        <w:r>
          <w:rPr>
            <w:webHidden/>
          </w:rPr>
          <w:t>6</w:t>
        </w:r>
        <w:r>
          <w:rPr>
            <w:webHidden/>
          </w:rPr>
          <w:fldChar w:fldCharType="end"/>
        </w:r>
      </w:hyperlink>
    </w:p>
    <w:p w14:paraId="54C24BB0" w14:textId="61A717AD" w:rsidR="0070511D" w:rsidRDefault="0070511D">
      <w:pPr>
        <w:pStyle w:val="TOC3"/>
        <w:tabs>
          <w:tab w:val="right" w:leader="dot" w:pos="8778"/>
        </w:tabs>
        <w:rPr>
          <w:rFonts w:asciiTheme="minorHAnsi" w:eastAsiaTheme="minorEastAsia" w:hAnsiTheme="minorHAnsi"/>
          <w:sz w:val="22"/>
          <w:lang w:val="en-US"/>
        </w:rPr>
      </w:pPr>
      <w:hyperlink w:anchor="_Toc232255580" w:history="1">
        <w:r w:rsidRPr="00076980">
          <w:rPr>
            <w:rStyle w:val="Hyperlink"/>
          </w:rPr>
          <w:t>2.1.3 Một số vai trò của HTML</w:t>
        </w:r>
        <w:r>
          <w:rPr>
            <w:webHidden/>
          </w:rPr>
          <w:tab/>
        </w:r>
        <w:r>
          <w:rPr>
            <w:webHidden/>
          </w:rPr>
          <w:fldChar w:fldCharType="begin"/>
        </w:r>
        <w:r>
          <w:rPr>
            <w:webHidden/>
          </w:rPr>
          <w:instrText xml:space="preserve"> PAGEREF _Toc232255580 \h </w:instrText>
        </w:r>
        <w:r>
          <w:rPr>
            <w:webHidden/>
          </w:rPr>
        </w:r>
        <w:r>
          <w:rPr>
            <w:webHidden/>
          </w:rPr>
          <w:fldChar w:fldCharType="separate"/>
        </w:r>
        <w:r>
          <w:rPr>
            <w:webHidden/>
          </w:rPr>
          <w:t>7</w:t>
        </w:r>
        <w:r>
          <w:rPr>
            <w:webHidden/>
          </w:rPr>
          <w:fldChar w:fldCharType="end"/>
        </w:r>
      </w:hyperlink>
    </w:p>
    <w:p w14:paraId="3CDE75EE" w14:textId="464FF4A3" w:rsidR="0070511D" w:rsidRDefault="0070511D">
      <w:pPr>
        <w:pStyle w:val="TOC3"/>
        <w:tabs>
          <w:tab w:val="right" w:leader="dot" w:pos="8778"/>
        </w:tabs>
        <w:rPr>
          <w:rFonts w:asciiTheme="minorHAnsi" w:eastAsiaTheme="minorEastAsia" w:hAnsiTheme="minorHAnsi"/>
          <w:sz w:val="22"/>
          <w:lang w:val="en-US"/>
        </w:rPr>
      </w:pPr>
      <w:hyperlink w:anchor="_Toc232255581" w:history="1">
        <w:r w:rsidRPr="00076980">
          <w:rPr>
            <w:rStyle w:val="Hyperlink"/>
          </w:rPr>
          <w:t>2.1.4 Cấu trúc tài liệu HTML</w:t>
        </w:r>
        <w:r>
          <w:rPr>
            <w:webHidden/>
          </w:rPr>
          <w:tab/>
        </w:r>
        <w:r>
          <w:rPr>
            <w:webHidden/>
          </w:rPr>
          <w:fldChar w:fldCharType="begin"/>
        </w:r>
        <w:r>
          <w:rPr>
            <w:webHidden/>
          </w:rPr>
          <w:instrText xml:space="preserve"> PAGEREF _Toc232255581 \h </w:instrText>
        </w:r>
        <w:r>
          <w:rPr>
            <w:webHidden/>
          </w:rPr>
        </w:r>
        <w:r>
          <w:rPr>
            <w:webHidden/>
          </w:rPr>
          <w:fldChar w:fldCharType="separate"/>
        </w:r>
        <w:r>
          <w:rPr>
            <w:webHidden/>
          </w:rPr>
          <w:t>8</w:t>
        </w:r>
        <w:r>
          <w:rPr>
            <w:webHidden/>
          </w:rPr>
          <w:fldChar w:fldCharType="end"/>
        </w:r>
      </w:hyperlink>
    </w:p>
    <w:p w14:paraId="3D5F00E1" w14:textId="12EB81A2" w:rsidR="0070511D" w:rsidRDefault="0070511D">
      <w:pPr>
        <w:pStyle w:val="TOC4"/>
        <w:tabs>
          <w:tab w:val="right" w:leader="dot" w:pos="8778"/>
        </w:tabs>
        <w:rPr>
          <w:rFonts w:asciiTheme="minorHAnsi" w:eastAsiaTheme="minorEastAsia" w:hAnsiTheme="minorHAnsi"/>
          <w:sz w:val="22"/>
          <w:lang w:val="en-US"/>
        </w:rPr>
      </w:pPr>
      <w:hyperlink w:anchor="_Toc232255582" w:history="1">
        <w:r w:rsidRPr="00076980">
          <w:rPr>
            <w:rStyle w:val="Hyperlink"/>
          </w:rPr>
          <w:t>2.1.4.1 Cấu trúc cơ bản của một tài liệu HTML</w:t>
        </w:r>
        <w:r>
          <w:rPr>
            <w:webHidden/>
          </w:rPr>
          <w:tab/>
        </w:r>
        <w:r>
          <w:rPr>
            <w:webHidden/>
          </w:rPr>
          <w:fldChar w:fldCharType="begin"/>
        </w:r>
        <w:r>
          <w:rPr>
            <w:webHidden/>
          </w:rPr>
          <w:instrText xml:space="preserve"> PAGEREF _Toc232255582 \h </w:instrText>
        </w:r>
        <w:r>
          <w:rPr>
            <w:webHidden/>
          </w:rPr>
        </w:r>
        <w:r>
          <w:rPr>
            <w:webHidden/>
          </w:rPr>
          <w:fldChar w:fldCharType="separate"/>
        </w:r>
        <w:r>
          <w:rPr>
            <w:webHidden/>
          </w:rPr>
          <w:t>8</w:t>
        </w:r>
        <w:r>
          <w:rPr>
            <w:webHidden/>
          </w:rPr>
          <w:fldChar w:fldCharType="end"/>
        </w:r>
      </w:hyperlink>
    </w:p>
    <w:p w14:paraId="00B19447" w14:textId="2F3D284F" w:rsidR="0070511D" w:rsidRDefault="0070511D">
      <w:pPr>
        <w:pStyle w:val="TOC4"/>
        <w:tabs>
          <w:tab w:val="right" w:leader="dot" w:pos="8778"/>
        </w:tabs>
        <w:rPr>
          <w:rFonts w:asciiTheme="minorHAnsi" w:eastAsiaTheme="minorEastAsia" w:hAnsiTheme="minorHAnsi"/>
          <w:sz w:val="22"/>
          <w:lang w:val="en-US"/>
        </w:rPr>
      </w:pPr>
      <w:hyperlink w:anchor="_Toc232255583" w:history="1">
        <w:r w:rsidRPr="00076980">
          <w:rPr>
            <w:rStyle w:val="Hyperlink"/>
            <w:rFonts w:eastAsia="Times New Roman"/>
          </w:rPr>
          <w:t>2.1.4.2</w:t>
        </w:r>
        <w:r w:rsidRPr="00076980">
          <w:rPr>
            <w:rStyle w:val="Hyperlink"/>
            <w:rFonts w:eastAsia="Times New Roman"/>
            <w:lang w:val="en-US"/>
          </w:rPr>
          <w:t xml:space="preserve"> Một</w:t>
        </w:r>
        <w:r w:rsidRPr="00076980">
          <w:rPr>
            <w:rStyle w:val="Hyperlink"/>
            <w:rFonts w:eastAsia="Times New Roman"/>
          </w:rPr>
          <w:t xml:space="preserve"> số thành phần khác</w:t>
        </w:r>
        <w:r>
          <w:rPr>
            <w:webHidden/>
          </w:rPr>
          <w:tab/>
        </w:r>
        <w:r>
          <w:rPr>
            <w:webHidden/>
          </w:rPr>
          <w:fldChar w:fldCharType="begin"/>
        </w:r>
        <w:r>
          <w:rPr>
            <w:webHidden/>
          </w:rPr>
          <w:instrText xml:space="preserve"> PAGEREF _Toc232255583 \h </w:instrText>
        </w:r>
        <w:r>
          <w:rPr>
            <w:webHidden/>
          </w:rPr>
        </w:r>
        <w:r>
          <w:rPr>
            <w:webHidden/>
          </w:rPr>
          <w:fldChar w:fldCharType="separate"/>
        </w:r>
        <w:r>
          <w:rPr>
            <w:webHidden/>
          </w:rPr>
          <w:t>9</w:t>
        </w:r>
        <w:r>
          <w:rPr>
            <w:webHidden/>
          </w:rPr>
          <w:fldChar w:fldCharType="end"/>
        </w:r>
      </w:hyperlink>
    </w:p>
    <w:p w14:paraId="379227C8" w14:textId="6A5171EF" w:rsidR="0070511D" w:rsidRDefault="0070511D">
      <w:pPr>
        <w:pStyle w:val="TOC3"/>
        <w:tabs>
          <w:tab w:val="right" w:leader="dot" w:pos="8778"/>
        </w:tabs>
        <w:rPr>
          <w:rFonts w:asciiTheme="minorHAnsi" w:eastAsiaTheme="minorEastAsia" w:hAnsiTheme="minorHAnsi"/>
          <w:sz w:val="22"/>
          <w:lang w:val="en-US"/>
        </w:rPr>
      </w:pPr>
      <w:hyperlink w:anchor="_Toc232255584" w:history="1">
        <w:r w:rsidRPr="00076980">
          <w:rPr>
            <w:rStyle w:val="Hyperlink"/>
          </w:rPr>
          <w:t>2.1.5 Các thẻ HTML cơ bản</w:t>
        </w:r>
        <w:r>
          <w:rPr>
            <w:webHidden/>
          </w:rPr>
          <w:tab/>
        </w:r>
        <w:r>
          <w:rPr>
            <w:webHidden/>
          </w:rPr>
          <w:fldChar w:fldCharType="begin"/>
        </w:r>
        <w:r>
          <w:rPr>
            <w:webHidden/>
          </w:rPr>
          <w:instrText xml:space="preserve"> PAGEREF _Toc232255584 \h </w:instrText>
        </w:r>
        <w:r>
          <w:rPr>
            <w:webHidden/>
          </w:rPr>
        </w:r>
        <w:r>
          <w:rPr>
            <w:webHidden/>
          </w:rPr>
          <w:fldChar w:fldCharType="separate"/>
        </w:r>
        <w:r>
          <w:rPr>
            <w:webHidden/>
          </w:rPr>
          <w:t>10</w:t>
        </w:r>
        <w:r>
          <w:rPr>
            <w:webHidden/>
          </w:rPr>
          <w:fldChar w:fldCharType="end"/>
        </w:r>
      </w:hyperlink>
    </w:p>
    <w:p w14:paraId="7D0D0223" w14:textId="527741C6" w:rsidR="0070511D" w:rsidRDefault="0070511D">
      <w:pPr>
        <w:pStyle w:val="TOC4"/>
        <w:tabs>
          <w:tab w:val="right" w:leader="dot" w:pos="8778"/>
        </w:tabs>
        <w:rPr>
          <w:rFonts w:asciiTheme="minorHAnsi" w:eastAsiaTheme="minorEastAsia" w:hAnsiTheme="minorHAnsi"/>
          <w:sz w:val="22"/>
          <w:lang w:val="en-US"/>
        </w:rPr>
      </w:pPr>
      <w:hyperlink w:anchor="_Toc232255585" w:history="1">
        <w:r w:rsidRPr="00076980">
          <w:rPr>
            <w:rStyle w:val="Hyperlink"/>
          </w:rPr>
          <w:t>2.1.5.1 Thẻ văn bản</w:t>
        </w:r>
        <w:r>
          <w:rPr>
            <w:webHidden/>
          </w:rPr>
          <w:tab/>
        </w:r>
        <w:r>
          <w:rPr>
            <w:webHidden/>
          </w:rPr>
          <w:fldChar w:fldCharType="begin"/>
        </w:r>
        <w:r>
          <w:rPr>
            <w:webHidden/>
          </w:rPr>
          <w:instrText xml:space="preserve"> PAGEREF _Toc232255585 \h </w:instrText>
        </w:r>
        <w:r>
          <w:rPr>
            <w:webHidden/>
          </w:rPr>
        </w:r>
        <w:r>
          <w:rPr>
            <w:webHidden/>
          </w:rPr>
          <w:fldChar w:fldCharType="separate"/>
        </w:r>
        <w:r>
          <w:rPr>
            <w:webHidden/>
          </w:rPr>
          <w:t>10</w:t>
        </w:r>
        <w:r>
          <w:rPr>
            <w:webHidden/>
          </w:rPr>
          <w:fldChar w:fldCharType="end"/>
        </w:r>
      </w:hyperlink>
    </w:p>
    <w:p w14:paraId="77180640" w14:textId="472610B3" w:rsidR="0070511D" w:rsidRDefault="0070511D">
      <w:pPr>
        <w:pStyle w:val="TOC4"/>
        <w:tabs>
          <w:tab w:val="right" w:leader="dot" w:pos="8778"/>
        </w:tabs>
        <w:rPr>
          <w:rFonts w:asciiTheme="minorHAnsi" w:eastAsiaTheme="minorEastAsia" w:hAnsiTheme="minorHAnsi"/>
          <w:sz w:val="22"/>
          <w:lang w:val="en-US"/>
        </w:rPr>
      </w:pPr>
      <w:hyperlink w:anchor="_Toc232255586" w:history="1">
        <w:r w:rsidRPr="00076980">
          <w:rPr>
            <w:rStyle w:val="Hyperlink"/>
          </w:rPr>
          <w:t>2.1.5.2 Thẻ liên kết và hình ảnh</w:t>
        </w:r>
        <w:r>
          <w:rPr>
            <w:webHidden/>
          </w:rPr>
          <w:tab/>
        </w:r>
        <w:r>
          <w:rPr>
            <w:webHidden/>
          </w:rPr>
          <w:fldChar w:fldCharType="begin"/>
        </w:r>
        <w:r>
          <w:rPr>
            <w:webHidden/>
          </w:rPr>
          <w:instrText xml:space="preserve"> PAGEREF _Toc232255586 \h </w:instrText>
        </w:r>
        <w:r>
          <w:rPr>
            <w:webHidden/>
          </w:rPr>
        </w:r>
        <w:r>
          <w:rPr>
            <w:webHidden/>
          </w:rPr>
          <w:fldChar w:fldCharType="separate"/>
        </w:r>
        <w:r>
          <w:rPr>
            <w:webHidden/>
          </w:rPr>
          <w:t>11</w:t>
        </w:r>
        <w:r>
          <w:rPr>
            <w:webHidden/>
          </w:rPr>
          <w:fldChar w:fldCharType="end"/>
        </w:r>
      </w:hyperlink>
    </w:p>
    <w:p w14:paraId="6FB4CA18" w14:textId="71085D96" w:rsidR="0070511D" w:rsidRDefault="0070511D">
      <w:pPr>
        <w:pStyle w:val="TOC4"/>
        <w:tabs>
          <w:tab w:val="right" w:leader="dot" w:pos="8778"/>
        </w:tabs>
        <w:rPr>
          <w:rFonts w:asciiTheme="minorHAnsi" w:eastAsiaTheme="minorEastAsia" w:hAnsiTheme="minorHAnsi"/>
          <w:sz w:val="22"/>
          <w:lang w:val="en-US"/>
        </w:rPr>
      </w:pPr>
      <w:hyperlink w:anchor="_Toc232255587" w:history="1">
        <w:r w:rsidRPr="00076980">
          <w:rPr>
            <w:rStyle w:val="Hyperlink"/>
          </w:rPr>
          <w:t>2.1.5.3 Danh sách trong HTML</w:t>
        </w:r>
        <w:r>
          <w:rPr>
            <w:webHidden/>
          </w:rPr>
          <w:tab/>
        </w:r>
        <w:r>
          <w:rPr>
            <w:webHidden/>
          </w:rPr>
          <w:fldChar w:fldCharType="begin"/>
        </w:r>
        <w:r>
          <w:rPr>
            <w:webHidden/>
          </w:rPr>
          <w:instrText xml:space="preserve"> PAGEREF _Toc232255587 \h </w:instrText>
        </w:r>
        <w:r>
          <w:rPr>
            <w:webHidden/>
          </w:rPr>
        </w:r>
        <w:r>
          <w:rPr>
            <w:webHidden/>
          </w:rPr>
          <w:fldChar w:fldCharType="separate"/>
        </w:r>
        <w:r>
          <w:rPr>
            <w:webHidden/>
          </w:rPr>
          <w:t>12</w:t>
        </w:r>
        <w:r>
          <w:rPr>
            <w:webHidden/>
          </w:rPr>
          <w:fldChar w:fldCharType="end"/>
        </w:r>
      </w:hyperlink>
    </w:p>
    <w:p w14:paraId="05B9FCE0" w14:textId="472812CD" w:rsidR="0070511D" w:rsidRDefault="0070511D">
      <w:pPr>
        <w:pStyle w:val="TOC4"/>
        <w:tabs>
          <w:tab w:val="right" w:leader="dot" w:pos="8778"/>
        </w:tabs>
        <w:rPr>
          <w:rFonts w:asciiTheme="minorHAnsi" w:eastAsiaTheme="minorEastAsia" w:hAnsiTheme="minorHAnsi"/>
          <w:sz w:val="22"/>
          <w:lang w:val="en-US"/>
        </w:rPr>
      </w:pPr>
      <w:hyperlink w:anchor="_Toc232255588" w:history="1">
        <w:r w:rsidRPr="00076980">
          <w:rPr>
            <w:rStyle w:val="Hyperlink"/>
          </w:rPr>
          <w:t>2.1.5.4</w:t>
        </w:r>
        <w:r w:rsidRPr="00076980">
          <w:rPr>
            <w:rStyle w:val="Hyperlink"/>
            <w:lang w:val="en-US"/>
          </w:rPr>
          <w:t xml:space="preserve"> Bảng</w:t>
        </w:r>
        <w:r w:rsidRPr="00076980">
          <w:rPr>
            <w:rStyle w:val="Hyperlink"/>
          </w:rPr>
          <w:t xml:space="preserve"> trong HTML</w:t>
        </w:r>
        <w:r>
          <w:rPr>
            <w:webHidden/>
          </w:rPr>
          <w:tab/>
        </w:r>
        <w:r>
          <w:rPr>
            <w:webHidden/>
          </w:rPr>
          <w:fldChar w:fldCharType="begin"/>
        </w:r>
        <w:r>
          <w:rPr>
            <w:webHidden/>
          </w:rPr>
          <w:instrText xml:space="preserve"> PAGEREF _Toc232255588 \h </w:instrText>
        </w:r>
        <w:r>
          <w:rPr>
            <w:webHidden/>
          </w:rPr>
        </w:r>
        <w:r>
          <w:rPr>
            <w:webHidden/>
          </w:rPr>
          <w:fldChar w:fldCharType="separate"/>
        </w:r>
        <w:r>
          <w:rPr>
            <w:webHidden/>
          </w:rPr>
          <w:t>12</w:t>
        </w:r>
        <w:r>
          <w:rPr>
            <w:webHidden/>
          </w:rPr>
          <w:fldChar w:fldCharType="end"/>
        </w:r>
      </w:hyperlink>
    </w:p>
    <w:p w14:paraId="4B26BE1E" w14:textId="52F732D0" w:rsidR="0070511D" w:rsidRDefault="0070511D">
      <w:pPr>
        <w:pStyle w:val="TOC4"/>
        <w:tabs>
          <w:tab w:val="right" w:leader="dot" w:pos="8778"/>
        </w:tabs>
        <w:rPr>
          <w:rFonts w:asciiTheme="minorHAnsi" w:eastAsiaTheme="minorEastAsia" w:hAnsiTheme="minorHAnsi"/>
          <w:sz w:val="22"/>
          <w:lang w:val="en-US"/>
        </w:rPr>
      </w:pPr>
      <w:hyperlink w:anchor="_Toc232255589" w:history="1">
        <w:r w:rsidRPr="00076980">
          <w:rPr>
            <w:rStyle w:val="Hyperlink"/>
          </w:rPr>
          <w:t>2.1.5.5 Thẻ bố cục</w:t>
        </w:r>
        <w:r>
          <w:rPr>
            <w:webHidden/>
          </w:rPr>
          <w:tab/>
        </w:r>
        <w:r>
          <w:rPr>
            <w:webHidden/>
          </w:rPr>
          <w:fldChar w:fldCharType="begin"/>
        </w:r>
        <w:r>
          <w:rPr>
            <w:webHidden/>
          </w:rPr>
          <w:instrText xml:space="preserve"> PAGEREF _Toc232255589 \h </w:instrText>
        </w:r>
        <w:r>
          <w:rPr>
            <w:webHidden/>
          </w:rPr>
        </w:r>
        <w:r>
          <w:rPr>
            <w:webHidden/>
          </w:rPr>
          <w:fldChar w:fldCharType="separate"/>
        </w:r>
        <w:r>
          <w:rPr>
            <w:webHidden/>
          </w:rPr>
          <w:t>14</w:t>
        </w:r>
        <w:r>
          <w:rPr>
            <w:webHidden/>
          </w:rPr>
          <w:fldChar w:fldCharType="end"/>
        </w:r>
      </w:hyperlink>
    </w:p>
    <w:p w14:paraId="28586D33" w14:textId="3D1B98A6" w:rsidR="0070511D" w:rsidRDefault="0070511D">
      <w:pPr>
        <w:pStyle w:val="TOC4"/>
        <w:tabs>
          <w:tab w:val="right" w:leader="dot" w:pos="8778"/>
        </w:tabs>
        <w:rPr>
          <w:rFonts w:asciiTheme="minorHAnsi" w:eastAsiaTheme="minorEastAsia" w:hAnsiTheme="minorHAnsi"/>
          <w:sz w:val="22"/>
          <w:lang w:val="en-US"/>
        </w:rPr>
      </w:pPr>
      <w:hyperlink w:anchor="_Toc232255590" w:history="1">
        <w:r w:rsidRPr="00076980">
          <w:rPr>
            <w:rStyle w:val="Hyperlink"/>
          </w:rPr>
          <w:t>2.1.5.6 Biểu mẫu trong HTML</w:t>
        </w:r>
        <w:r>
          <w:rPr>
            <w:webHidden/>
          </w:rPr>
          <w:tab/>
        </w:r>
        <w:r>
          <w:rPr>
            <w:webHidden/>
          </w:rPr>
          <w:fldChar w:fldCharType="begin"/>
        </w:r>
        <w:r>
          <w:rPr>
            <w:webHidden/>
          </w:rPr>
          <w:instrText xml:space="preserve"> PAGEREF _Toc232255590 \h </w:instrText>
        </w:r>
        <w:r>
          <w:rPr>
            <w:webHidden/>
          </w:rPr>
        </w:r>
        <w:r>
          <w:rPr>
            <w:webHidden/>
          </w:rPr>
          <w:fldChar w:fldCharType="separate"/>
        </w:r>
        <w:r>
          <w:rPr>
            <w:webHidden/>
          </w:rPr>
          <w:t>15</w:t>
        </w:r>
        <w:r>
          <w:rPr>
            <w:webHidden/>
          </w:rPr>
          <w:fldChar w:fldCharType="end"/>
        </w:r>
      </w:hyperlink>
    </w:p>
    <w:p w14:paraId="6362115F" w14:textId="634EA457" w:rsidR="0070511D" w:rsidRDefault="0070511D">
      <w:pPr>
        <w:pStyle w:val="TOC3"/>
        <w:tabs>
          <w:tab w:val="right" w:leader="dot" w:pos="8778"/>
        </w:tabs>
        <w:rPr>
          <w:rFonts w:asciiTheme="minorHAnsi" w:eastAsiaTheme="minorEastAsia" w:hAnsiTheme="minorHAnsi"/>
          <w:sz w:val="22"/>
          <w:lang w:val="en-US"/>
        </w:rPr>
      </w:pPr>
      <w:hyperlink w:anchor="_Toc232255591" w:history="1">
        <w:r w:rsidRPr="00076980">
          <w:rPr>
            <w:rStyle w:val="Hyperlink"/>
          </w:rPr>
          <w:t>2.1.6 HTML5 và các cải tiến mới</w:t>
        </w:r>
        <w:r>
          <w:rPr>
            <w:webHidden/>
          </w:rPr>
          <w:tab/>
        </w:r>
        <w:r>
          <w:rPr>
            <w:webHidden/>
          </w:rPr>
          <w:fldChar w:fldCharType="begin"/>
        </w:r>
        <w:r>
          <w:rPr>
            <w:webHidden/>
          </w:rPr>
          <w:instrText xml:space="preserve"> PAGEREF _Toc232255591 \h </w:instrText>
        </w:r>
        <w:r>
          <w:rPr>
            <w:webHidden/>
          </w:rPr>
        </w:r>
        <w:r>
          <w:rPr>
            <w:webHidden/>
          </w:rPr>
          <w:fldChar w:fldCharType="separate"/>
        </w:r>
        <w:r>
          <w:rPr>
            <w:webHidden/>
          </w:rPr>
          <w:t>16</w:t>
        </w:r>
        <w:r>
          <w:rPr>
            <w:webHidden/>
          </w:rPr>
          <w:fldChar w:fldCharType="end"/>
        </w:r>
      </w:hyperlink>
    </w:p>
    <w:p w14:paraId="44414D2B" w14:textId="5CB0C5F2" w:rsidR="0070511D" w:rsidRDefault="0070511D">
      <w:pPr>
        <w:pStyle w:val="TOC4"/>
        <w:tabs>
          <w:tab w:val="right" w:leader="dot" w:pos="8778"/>
        </w:tabs>
        <w:rPr>
          <w:rFonts w:asciiTheme="minorHAnsi" w:eastAsiaTheme="minorEastAsia" w:hAnsiTheme="minorHAnsi"/>
          <w:sz w:val="22"/>
          <w:lang w:val="en-US"/>
        </w:rPr>
      </w:pPr>
      <w:hyperlink w:anchor="_Toc232255592" w:history="1">
        <w:r w:rsidRPr="00076980">
          <w:rPr>
            <w:rStyle w:val="Hyperlink"/>
          </w:rPr>
          <w:t>2.1.6.1 HTML5 là gì?</w:t>
        </w:r>
        <w:r>
          <w:rPr>
            <w:webHidden/>
          </w:rPr>
          <w:tab/>
        </w:r>
        <w:r>
          <w:rPr>
            <w:webHidden/>
          </w:rPr>
          <w:fldChar w:fldCharType="begin"/>
        </w:r>
        <w:r>
          <w:rPr>
            <w:webHidden/>
          </w:rPr>
          <w:instrText xml:space="preserve"> PAGEREF _Toc232255592 \h </w:instrText>
        </w:r>
        <w:r>
          <w:rPr>
            <w:webHidden/>
          </w:rPr>
        </w:r>
        <w:r>
          <w:rPr>
            <w:webHidden/>
          </w:rPr>
          <w:fldChar w:fldCharType="separate"/>
        </w:r>
        <w:r>
          <w:rPr>
            <w:webHidden/>
          </w:rPr>
          <w:t>16</w:t>
        </w:r>
        <w:r>
          <w:rPr>
            <w:webHidden/>
          </w:rPr>
          <w:fldChar w:fldCharType="end"/>
        </w:r>
      </w:hyperlink>
    </w:p>
    <w:p w14:paraId="183A346E" w14:textId="1EA5E74D" w:rsidR="0070511D" w:rsidRDefault="0070511D">
      <w:pPr>
        <w:pStyle w:val="TOC4"/>
        <w:tabs>
          <w:tab w:val="right" w:leader="dot" w:pos="8778"/>
        </w:tabs>
        <w:rPr>
          <w:rFonts w:asciiTheme="minorHAnsi" w:eastAsiaTheme="minorEastAsia" w:hAnsiTheme="minorHAnsi"/>
          <w:sz w:val="22"/>
          <w:lang w:val="en-US"/>
        </w:rPr>
      </w:pPr>
      <w:hyperlink w:anchor="_Toc232255593" w:history="1">
        <w:r w:rsidRPr="00076980">
          <w:rPr>
            <w:rStyle w:val="Hyperlink"/>
          </w:rPr>
          <w:t>2.1.6.2 Cải tiến mới của HTML5</w:t>
        </w:r>
        <w:r>
          <w:rPr>
            <w:webHidden/>
          </w:rPr>
          <w:tab/>
        </w:r>
        <w:r>
          <w:rPr>
            <w:webHidden/>
          </w:rPr>
          <w:fldChar w:fldCharType="begin"/>
        </w:r>
        <w:r>
          <w:rPr>
            <w:webHidden/>
          </w:rPr>
          <w:instrText xml:space="preserve"> PAGEREF _Toc232255593 \h </w:instrText>
        </w:r>
        <w:r>
          <w:rPr>
            <w:webHidden/>
          </w:rPr>
        </w:r>
        <w:r>
          <w:rPr>
            <w:webHidden/>
          </w:rPr>
          <w:fldChar w:fldCharType="separate"/>
        </w:r>
        <w:r>
          <w:rPr>
            <w:webHidden/>
          </w:rPr>
          <w:t>16</w:t>
        </w:r>
        <w:r>
          <w:rPr>
            <w:webHidden/>
          </w:rPr>
          <w:fldChar w:fldCharType="end"/>
        </w:r>
      </w:hyperlink>
    </w:p>
    <w:p w14:paraId="0BFA1038" w14:textId="24CE24FE" w:rsidR="0070511D" w:rsidRDefault="0070511D">
      <w:pPr>
        <w:pStyle w:val="TOC4"/>
        <w:tabs>
          <w:tab w:val="right" w:leader="dot" w:pos="8778"/>
        </w:tabs>
        <w:rPr>
          <w:rFonts w:asciiTheme="minorHAnsi" w:eastAsiaTheme="minorEastAsia" w:hAnsiTheme="minorHAnsi"/>
          <w:sz w:val="22"/>
          <w:lang w:val="en-US"/>
        </w:rPr>
      </w:pPr>
      <w:hyperlink w:anchor="_Toc232255594" w:history="1">
        <w:r w:rsidRPr="00076980">
          <w:rPr>
            <w:rStyle w:val="Hyperlink"/>
          </w:rPr>
          <w:t>2.1.6.3 Điểm khác biệt giữa HTML và HTML5</w:t>
        </w:r>
        <w:r>
          <w:rPr>
            <w:webHidden/>
          </w:rPr>
          <w:tab/>
        </w:r>
        <w:r>
          <w:rPr>
            <w:webHidden/>
          </w:rPr>
          <w:fldChar w:fldCharType="begin"/>
        </w:r>
        <w:r>
          <w:rPr>
            <w:webHidden/>
          </w:rPr>
          <w:instrText xml:space="preserve"> PAGEREF _Toc232255594 \h </w:instrText>
        </w:r>
        <w:r>
          <w:rPr>
            <w:webHidden/>
          </w:rPr>
        </w:r>
        <w:r>
          <w:rPr>
            <w:webHidden/>
          </w:rPr>
          <w:fldChar w:fldCharType="separate"/>
        </w:r>
        <w:r>
          <w:rPr>
            <w:webHidden/>
          </w:rPr>
          <w:t>16</w:t>
        </w:r>
        <w:r>
          <w:rPr>
            <w:webHidden/>
          </w:rPr>
          <w:fldChar w:fldCharType="end"/>
        </w:r>
      </w:hyperlink>
    </w:p>
    <w:p w14:paraId="134CE6EC" w14:textId="011071F6" w:rsidR="0070511D" w:rsidRDefault="0070511D">
      <w:pPr>
        <w:pStyle w:val="TOC2"/>
        <w:tabs>
          <w:tab w:val="right" w:leader="dot" w:pos="8778"/>
        </w:tabs>
        <w:rPr>
          <w:rFonts w:asciiTheme="minorHAnsi" w:eastAsiaTheme="minorEastAsia" w:hAnsiTheme="minorHAnsi"/>
          <w:sz w:val="22"/>
          <w:lang w:val="en-US"/>
        </w:rPr>
      </w:pPr>
      <w:hyperlink w:anchor="_Toc232255595" w:history="1">
        <w:r w:rsidRPr="00076980">
          <w:rPr>
            <w:rStyle w:val="Hyperlink"/>
          </w:rPr>
          <w:t>2.2 CSS</w:t>
        </w:r>
        <w:r>
          <w:rPr>
            <w:webHidden/>
          </w:rPr>
          <w:tab/>
        </w:r>
        <w:r>
          <w:rPr>
            <w:webHidden/>
          </w:rPr>
          <w:fldChar w:fldCharType="begin"/>
        </w:r>
        <w:r>
          <w:rPr>
            <w:webHidden/>
          </w:rPr>
          <w:instrText xml:space="preserve"> PAGEREF _Toc232255595 \h </w:instrText>
        </w:r>
        <w:r>
          <w:rPr>
            <w:webHidden/>
          </w:rPr>
        </w:r>
        <w:r>
          <w:rPr>
            <w:webHidden/>
          </w:rPr>
          <w:fldChar w:fldCharType="separate"/>
        </w:r>
        <w:r>
          <w:rPr>
            <w:webHidden/>
          </w:rPr>
          <w:t>17</w:t>
        </w:r>
        <w:r>
          <w:rPr>
            <w:webHidden/>
          </w:rPr>
          <w:fldChar w:fldCharType="end"/>
        </w:r>
      </w:hyperlink>
    </w:p>
    <w:p w14:paraId="0843B684" w14:textId="60DFE80E" w:rsidR="0070511D" w:rsidRDefault="0070511D">
      <w:pPr>
        <w:pStyle w:val="TOC3"/>
        <w:tabs>
          <w:tab w:val="right" w:leader="dot" w:pos="8778"/>
        </w:tabs>
        <w:rPr>
          <w:rFonts w:asciiTheme="minorHAnsi" w:eastAsiaTheme="minorEastAsia" w:hAnsiTheme="minorHAnsi"/>
          <w:sz w:val="22"/>
          <w:lang w:val="en-US"/>
        </w:rPr>
      </w:pPr>
      <w:hyperlink w:anchor="_Toc232255596" w:history="1">
        <w:r w:rsidRPr="00076980">
          <w:rPr>
            <w:rStyle w:val="Hyperlink"/>
          </w:rPr>
          <w:t>2.2.1 CSS cơ bản</w:t>
        </w:r>
        <w:r>
          <w:rPr>
            <w:webHidden/>
          </w:rPr>
          <w:tab/>
        </w:r>
        <w:r>
          <w:rPr>
            <w:webHidden/>
          </w:rPr>
          <w:fldChar w:fldCharType="begin"/>
        </w:r>
        <w:r>
          <w:rPr>
            <w:webHidden/>
          </w:rPr>
          <w:instrText xml:space="preserve"> PAGEREF _Toc232255596 \h </w:instrText>
        </w:r>
        <w:r>
          <w:rPr>
            <w:webHidden/>
          </w:rPr>
        </w:r>
        <w:r>
          <w:rPr>
            <w:webHidden/>
          </w:rPr>
          <w:fldChar w:fldCharType="separate"/>
        </w:r>
        <w:r>
          <w:rPr>
            <w:webHidden/>
          </w:rPr>
          <w:t>17</w:t>
        </w:r>
        <w:r>
          <w:rPr>
            <w:webHidden/>
          </w:rPr>
          <w:fldChar w:fldCharType="end"/>
        </w:r>
      </w:hyperlink>
    </w:p>
    <w:p w14:paraId="28BDA412" w14:textId="3447EB23" w:rsidR="0070511D" w:rsidRDefault="0070511D">
      <w:pPr>
        <w:pStyle w:val="TOC4"/>
        <w:tabs>
          <w:tab w:val="right" w:leader="dot" w:pos="8778"/>
        </w:tabs>
        <w:rPr>
          <w:rFonts w:asciiTheme="minorHAnsi" w:eastAsiaTheme="minorEastAsia" w:hAnsiTheme="minorHAnsi"/>
          <w:sz w:val="22"/>
          <w:lang w:val="en-US"/>
        </w:rPr>
      </w:pPr>
      <w:hyperlink w:anchor="_Toc232255597" w:history="1">
        <w:r w:rsidRPr="00076980">
          <w:rPr>
            <w:rStyle w:val="Hyperlink"/>
          </w:rPr>
          <w:t>2.2.1.1 Khái niệm và vai trò</w:t>
        </w:r>
        <w:r>
          <w:rPr>
            <w:webHidden/>
          </w:rPr>
          <w:tab/>
        </w:r>
        <w:r>
          <w:rPr>
            <w:webHidden/>
          </w:rPr>
          <w:fldChar w:fldCharType="begin"/>
        </w:r>
        <w:r>
          <w:rPr>
            <w:webHidden/>
          </w:rPr>
          <w:instrText xml:space="preserve"> PAGEREF _Toc232255597 \h </w:instrText>
        </w:r>
        <w:r>
          <w:rPr>
            <w:webHidden/>
          </w:rPr>
        </w:r>
        <w:r>
          <w:rPr>
            <w:webHidden/>
          </w:rPr>
          <w:fldChar w:fldCharType="separate"/>
        </w:r>
        <w:r>
          <w:rPr>
            <w:webHidden/>
          </w:rPr>
          <w:t>17</w:t>
        </w:r>
        <w:r>
          <w:rPr>
            <w:webHidden/>
          </w:rPr>
          <w:fldChar w:fldCharType="end"/>
        </w:r>
      </w:hyperlink>
    </w:p>
    <w:p w14:paraId="0E4C1046" w14:textId="1DF40F9E" w:rsidR="0070511D" w:rsidRDefault="0070511D">
      <w:pPr>
        <w:pStyle w:val="TOC4"/>
        <w:tabs>
          <w:tab w:val="right" w:leader="dot" w:pos="8778"/>
        </w:tabs>
        <w:rPr>
          <w:rFonts w:asciiTheme="minorHAnsi" w:eastAsiaTheme="minorEastAsia" w:hAnsiTheme="minorHAnsi"/>
          <w:sz w:val="22"/>
          <w:lang w:val="en-US"/>
        </w:rPr>
      </w:pPr>
      <w:hyperlink w:anchor="_Toc232255598" w:history="1">
        <w:r w:rsidRPr="00076980">
          <w:rPr>
            <w:rStyle w:val="Hyperlink"/>
          </w:rPr>
          <w:t>2.2.1.2 Các thuộc tính định dạng văn bản</w:t>
        </w:r>
        <w:r>
          <w:rPr>
            <w:webHidden/>
          </w:rPr>
          <w:tab/>
        </w:r>
        <w:r>
          <w:rPr>
            <w:webHidden/>
          </w:rPr>
          <w:fldChar w:fldCharType="begin"/>
        </w:r>
        <w:r>
          <w:rPr>
            <w:webHidden/>
          </w:rPr>
          <w:instrText xml:space="preserve"> PAGEREF _Toc232255598 \h </w:instrText>
        </w:r>
        <w:r>
          <w:rPr>
            <w:webHidden/>
          </w:rPr>
        </w:r>
        <w:r>
          <w:rPr>
            <w:webHidden/>
          </w:rPr>
          <w:fldChar w:fldCharType="separate"/>
        </w:r>
        <w:r>
          <w:rPr>
            <w:webHidden/>
          </w:rPr>
          <w:t>18</w:t>
        </w:r>
        <w:r>
          <w:rPr>
            <w:webHidden/>
          </w:rPr>
          <w:fldChar w:fldCharType="end"/>
        </w:r>
      </w:hyperlink>
    </w:p>
    <w:p w14:paraId="1718F6B8" w14:textId="4F62D7FA" w:rsidR="0070511D" w:rsidRDefault="0070511D">
      <w:pPr>
        <w:pStyle w:val="TOC4"/>
        <w:tabs>
          <w:tab w:val="right" w:leader="dot" w:pos="8778"/>
        </w:tabs>
        <w:rPr>
          <w:rFonts w:asciiTheme="minorHAnsi" w:eastAsiaTheme="minorEastAsia" w:hAnsiTheme="minorHAnsi"/>
          <w:sz w:val="22"/>
          <w:lang w:val="en-US"/>
        </w:rPr>
      </w:pPr>
      <w:hyperlink w:anchor="_Toc232255599" w:history="1">
        <w:r w:rsidRPr="00076980">
          <w:rPr>
            <w:rStyle w:val="Hyperlink"/>
          </w:rPr>
          <w:t>2.2.1.3 Các thuộc tính bố cục</w:t>
        </w:r>
        <w:r>
          <w:rPr>
            <w:webHidden/>
          </w:rPr>
          <w:tab/>
        </w:r>
        <w:r>
          <w:rPr>
            <w:webHidden/>
          </w:rPr>
          <w:fldChar w:fldCharType="begin"/>
        </w:r>
        <w:r>
          <w:rPr>
            <w:webHidden/>
          </w:rPr>
          <w:instrText xml:space="preserve"> PAGEREF _Toc232255599 \h </w:instrText>
        </w:r>
        <w:r>
          <w:rPr>
            <w:webHidden/>
          </w:rPr>
        </w:r>
        <w:r>
          <w:rPr>
            <w:webHidden/>
          </w:rPr>
          <w:fldChar w:fldCharType="separate"/>
        </w:r>
        <w:r>
          <w:rPr>
            <w:webHidden/>
          </w:rPr>
          <w:t>20</w:t>
        </w:r>
        <w:r>
          <w:rPr>
            <w:webHidden/>
          </w:rPr>
          <w:fldChar w:fldCharType="end"/>
        </w:r>
      </w:hyperlink>
    </w:p>
    <w:p w14:paraId="33BDA78B" w14:textId="1846D66E" w:rsidR="0070511D" w:rsidRDefault="0070511D">
      <w:pPr>
        <w:pStyle w:val="TOC3"/>
        <w:tabs>
          <w:tab w:val="right" w:leader="dot" w:pos="8778"/>
        </w:tabs>
        <w:rPr>
          <w:rFonts w:asciiTheme="minorHAnsi" w:eastAsiaTheme="minorEastAsia" w:hAnsiTheme="minorHAnsi"/>
          <w:sz w:val="22"/>
          <w:lang w:val="en-US"/>
        </w:rPr>
      </w:pPr>
      <w:hyperlink w:anchor="_Toc232255600" w:history="1">
        <w:r w:rsidRPr="00076980">
          <w:rPr>
            <w:rStyle w:val="Hyperlink"/>
          </w:rPr>
          <w:t>2.2.2 CSS nâng cao</w:t>
        </w:r>
        <w:r>
          <w:rPr>
            <w:webHidden/>
          </w:rPr>
          <w:tab/>
        </w:r>
        <w:r>
          <w:rPr>
            <w:webHidden/>
          </w:rPr>
          <w:fldChar w:fldCharType="begin"/>
        </w:r>
        <w:r>
          <w:rPr>
            <w:webHidden/>
          </w:rPr>
          <w:instrText xml:space="preserve"> PAGEREF _Toc232255600 \h </w:instrText>
        </w:r>
        <w:r>
          <w:rPr>
            <w:webHidden/>
          </w:rPr>
        </w:r>
        <w:r>
          <w:rPr>
            <w:webHidden/>
          </w:rPr>
          <w:fldChar w:fldCharType="separate"/>
        </w:r>
        <w:r>
          <w:rPr>
            <w:webHidden/>
          </w:rPr>
          <w:t>22</w:t>
        </w:r>
        <w:r>
          <w:rPr>
            <w:webHidden/>
          </w:rPr>
          <w:fldChar w:fldCharType="end"/>
        </w:r>
      </w:hyperlink>
    </w:p>
    <w:p w14:paraId="0DD149E7" w14:textId="063BA60D" w:rsidR="0070511D" w:rsidRDefault="0070511D">
      <w:pPr>
        <w:pStyle w:val="TOC4"/>
        <w:tabs>
          <w:tab w:val="right" w:leader="dot" w:pos="8778"/>
        </w:tabs>
        <w:rPr>
          <w:rFonts w:asciiTheme="minorHAnsi" w:eastAsiaTheme="minorEastAsia" w:hAnsiTheme="minorHAnsi"/>
          <w:sz w:val="22"/>
          <w:lang w:val="en-US"/>
        </w:rPr>
      </w:pPr>
      <w:hyperlink w:anchor="_Toc232255601" w:history="1">
        <w:r w:rsidRPr="00076980">
          <w:rPr>
            <w:rStyle w:val="Hyperlink"/>
          </w:rPr>
          <w:t>2.2.2.1 Responsive design</w:t>
        </w:r>
        <w:r>
          <w:rPr>
            <w:webHidden/>
          </w:rPr>
          <w:tab/>
        </w:r>
        <w:r>
          <w:rPr>
            <w:webHidden/>
          </w:rPr>
          <w:fldChar w:fldCharType="begin"/>
        </w:r>
        <w:r>
          <w:rPr>
            <w:webHidden/>
          </w:rPr>
          <w:instrText xml:space="preserve"> PAGEREF _Toc232255601 \h </w:instrText>
        </w:r>
        <w:r>
          <w:rPr>
            <w:webHidden/>
          </w:rPr>
        </w:r>
        <w:r>
          <w:rPr>
            <w:webHidden/>
          </w:rPr>
          <w:fldChar w:fldCharType="separate"/>
        </w:r>
        <w:r>
          <w:rPr>
            <w:webHidden/>
          </w:rPr>
          <w:t>24</w:t>
        </w:r>
        <w:r>
          <w:rPr>
            <w:webHidden/>
          </w:rPr>
          <w:fldChar w:fldCharType="end"/>
        </w:r>
      </w:hyperlink>
    </w:p>
    <w:p w14:paraId="310CE48E" w14:textId="6C432DD6" w:rsidR="0070511D" w:rsidRDefault="0070511D">
      <w:pPr>
        <w:pStyle w:val="TOC4"/>
        <w:tabs>
          <w:tab w:val="right" w:leader="dot" w:pos="8778"/>
        </w:tabs>
        <w:rPr>
          <w:rFonts w:asciiTheme="minorHAnsi" w:eastAsiaTheme="minorEastAsia" w:hAnsiTheme="minorHAnsi"/>
          <w:sz w:val="22"/>
          <w:lang w:val="en-US"/>
        </w:rPr>
      </w:pPr>
      <w:hyperlink w:anchor="_Toc232255602" w:history="1">
        <w:r w:rsidRPr="00076980">
          <w:rPr>
            <w:rStyle w:val="Hyperlink"/>
          </w:rPr>
          <w:t>2.2.2.2 Bootstrap Framework</w:t>
        </w:r>
        <w:r>
          <w:rPr>
            <w:webHidden/>
          </w:rPr>
          <w:tab/>
        </w:r>
        <w:r>
          <w:rPr>
            <w:webHidden/>
          </w:rPr>
          <w:fldChar w:fldCharType="begin"/>
        </w:r>
        <w:r>
          <w:rPr>
            <w:webHidden/>
          </w:rPr>
          <w:instrText xml:space="preserve"> PAGEREF _Toc232255602 \h </w:instrText>
        </w:r>
        <w:r>
          <w:rPr>
            <w:webHidden/>
          </w:rPr>
        </w:r>
        <w:r>
          <w:rPr>
            <w:webHidden/>
          </w:rPr>
          <w:fldChar w:fldCharType="separate"/>
        </w:r>
        <w:r>
          <w:rPr>
            <w:webHidden/>
          </w:rPr>
          <w:t>24</w:t>
        </w:r>
        <w:r>
          <w:rPr>
            <w:webHidden/>
          </w:rPr>
          <w:fldChar w:fldCharType="end"/>
        </w:r>
      </w:hyperlink>
    </w:p>
    <w:p w14:paraId="56A8F9EB" w14:textId="4C38FAB7" w:rsidR="0070511D" w:rsidRDefault="0070511D">
      <w:pPr>
        <w:pStyle w:val="TOC2"/>
        <w:tabs>
          <w:tab w:val="right" w:leader="dot" w:pos="8778"/>
        </w:tabs>
        <w:rPr>
          <w:rFonts w:asciiTheme="minorHAnsi" w:eastAsiaTheme="minorEastAsia" w:hAnsiTheme="minorHAnsi"/>
          <w:sz w:val="22"/>
          <w:lang w:val="en-US"/>
        </w:rPr>
      </w:pPr>
      <w:hyperlink w:anchor="_Toc232255603" w:history="1">
        <w:r w:rsidRPr="00076980">
          <w:rPr>
            <w:rStyle w:val="Hyperlink"/>
          </w:rPr>
          <w:t>2.3 Javascript</w:t>
        </w:r>
        <w:r>
          <w:rPr>
            <w:webHidden/>
          </w:rPr>
          <w:tab/>
        </w:r>
        <w:r>
          <w:rPr>
            <w:webHidden/>
          </w:rPr>
          <w:fldChar w:fldCharType="begin"/>
        </w:r>
        <w:r>
          <w:rPr>
            <w:webHidden/>
          </w:rPr>
          <w:instrText xml:space="preserve"> PAGEREF _Toc232255603 \h </w:instrText>
        </w:r>
        <w:r>
          <w:rPr>
            <w:webHidden/>
          </w:rPr>
        </w:r>
        <w:r>
          <w:rPr>
            <w:webHidden/>
          </w:rPr>
          <w:fldChar w:fldCharType="separate"/>
        </w:r>
        <w:r>
          <w:rPr>
            <w:webHidden/>
          </w:rPr>
          <w:t>25</w:t>
        </w:r>
        <w:r>
          <w:rPr>
            <w:webHidden/>
          </w:rPr>
          <w:fldChar w:fldCharType="end"/>
        </w:r>
      </w:hyperlink>
    </w:p>
    <w:p w14:paraId="2B88A083" w14:textId="6FD817AF" w:rsidR="0070511D" w:rsidRDefault="0070511D">
      <w:pPr>
        <w:pStyle w:val="TOC3"/>
        <w:tabs>
          <w:tab w:val="right" w:leader="dot" w:pos="8778"/>
        </w:tabs>
        <w:rPr>
          <w:rFonts w:asciiTheme="minorHAnsi" w:eastAsiaTheme="minorEastAsia" w:hAnsiTheme="minorHAnsi"/>
          <w:sz w:val="22"/>
          <w:lang w:val="en-US"/>
        </w:rPr>
      </w:pPr>
      <w:hyperlink w:anchor="_Toc232255604" w:history="1">
        <w:r w:rsidRPr="00076980">
          <w:rPr>
            <w:rStyle w:val="Hyperlink"/>
          </w:rPr>
          <w:t>2.3.1 Khái niệm và vai trò</w:t>
        </w:r>
        <w:r>
          <w:rPr>
            <w:webHidden/>
          </w:rPr>
          <w:tab/>
        </w:r>
        <w:r>
          <w:rPr>
            <w:webHidden/>
          </w:rPr>
          <w:fldChar w:fldCharType="begin"/>
        </w:r>
        <w:r>
          <w:rPr>
            <w:webHidden/>
          </w:rPr>
          <w:instrText xml:space="preserve"> PAGEREF _Toc232255604 \h </w:instrText>
        </w:r>
        <w:r>
          <w:rPr>
            <w:webHidden/>
          </w:rPr>
        </w:r>
        <w:r>
          <w:rPr>
            <w:webHidden/>
          </w:rPr>
          <w:fldChar w:fldCharType="separate"/>
        </w:r>
        <w:r>
          <w:rPr>
            <w:webHidden/>
          </w:rPr>
          <w:t>25</w:t>
        </w:r>
        <w:r>
          <w:rPr>
            <w:webHidden/>
          </w:rPr>
          <w:fldChar w:fldCharType="end"/>
        </w:r>
      </w:hyperlink>
    </w:p>
    <w:p w14:paraId="338289E6" w14:textId="54153941" w:rsidR="0070511D" w:rsidRDefault="0070511D">
      <w:pPr>
        <w:pStyle w:val="TOC4"/>
        <w:tabs>
          <w:tab w:val="right" w:leader="dot" w:pos="8778"/>
        </w:tabs>
        <w:rPr>
          <w:rFonts w:asciiTheme="minorHAnsi" w:eastAsiaTheme="minorEastAsia" w:hAnsiTheme="minorHAnsi"/>
          <w:sz w:val="22"/>
          <w:lang w:val="en-US"/>
        </w:rPr>
      </w:pPr>
      <w:hyperlink w:anchor="_Toc232255605" w:history="1">
        <w:r w:rsidRPr="00076980">
          <w:rPr>
            <w:rStyle w:val="Hyperlink"/>
          </w:rPr>
          <w:t>2.3.1.1 JavaScript là gì?</w:t>
        </w:r>
        <w:r>
          <w:rPr>
            <w:webHidden/>
          </w:rPr>
          <w:tab/>
        </w:r>
        <w:r>
          <w:rPr>
            <w:webHidden/>
          </w:rPr>
          <w:fldChar w:fldCharType="begin"/>
        </w:r>
        <w:r>
          <w:rPr>
            <w:webHidden/>
          </w:rPr>
          <w:instrText xml:space="preserve"> PAGEREF _Toc232255605 \h </w:instrText>
        </w:r>
        <w:r>
          <w:rPr>
            <w:webHidden/>
          </w:rPr>
        </w:r>
        <w:r>
          <w:rPr>
            <w:webHidden/>
          </w:rPr>
          <w:fldChar w:fldCharType="separate"/>
        </w:r>
        <w:r>
          <w:rPr>
            <w:webHidden/>
          </w:rPr>
          <w:t>25</w:t>
        </w:r>
        <w:r>
          <w:rPr>
            <w:webHidden/>
          </w:rPr>
          <w:fldChar w:fldCharType="end"/>
        </w:r>
      </w:hyperlink>
    </w:p>
    <w:p w14:paraId="31F0FAE5" w14:textId="1C99EB83" w:rsidR="0070511D" w:rsidRDefault="0070511D">
      <w:pPr>
        <w:pStyle w:val="TOC4"/>
        <w:tabs>
          <w:tab w:val="right" w:leader="dot" w:pos="8778"/>
        </w:tabs>
        <w:rPr>
          <w:rFonts w:asciiTheme="minorHAnsi" w:eastAsiaTheme="minorEastAsia" w:hAnsiTheme="minorHAnsi"/>
          <w:sz w:val="22"/>
          <w:lang w:val="en-US"/>
        </w:rPr>
      </w:pPr>
      <w:hyperlink w:anchor="_Toc232255606" w:history="1">
        <w:r w:rsidRPr="00076980">
          <w:rPr>
            <w:rStyle w:val="Hyperlink"/>
          </w:rPr>
          <w:t>2.3.1.2 Vai trò của JavaScript</w:t>
        </w:r>
        <w:r>
          <w:rPr>
            <w:webHidden/>
          </w:rPr>
          <w:tab/>
        </w:r>
        <w:r>
          <w:rPr>
            <w:webHidden/>
          </w:rPr>
          <w:fldChar w:fldCharType="begin"/>
        </w:r>
        <w:r>
          <w:rPr>
            <w:webHidden/>
          </w:rPr>
          <w:instrText xml:space="preserve"> PAGEREF _Toc232255606 \h </w:instrText>
        </w:r>
        <w:r>
          <w:rPr>
            <w:webHidden/>
          </w:rPr>
        </w:r>
        <w:r>
          <w:rPr>
            <w:webHidden/>
          </w:rPr>
          <w:fldChar w:fldCharType="separate"/>
        </w:r>
        <w:r>
          <w:rPr>
            <w:webHidden/>
          </w:rPr>
          <w:t>25</w:t>
        </w:r>
        <w:r>
          <w:rPr>
            <w:webHidden/>
          </w:rPr>
          <w:fldChar w:fldCharType="end"/>
        </w:r>
      </w:hyperlink>
    </w:p>
    <w:p w14:paraId="04D601D4" w14:textId="2471EEBF" w:rsidR="0070511D" w:rsidRDefault="0070511D">
      <w:pPr>
        <w:pStyle w:val="TOC3"/>
        <w:tabs>
          <w:tab w:val="right" w:leader="dot" w:pos="8778"/>
        </w:tabs>
        <w:rPr>
          <w:rFonts w:asciiTheme="minorHAnsi" w:eastAsiaTheme="minorEastAsia" w:hAnsiTheme="minorHAnsi"/>
          <w:sz w:val="22"/>
          <w:lang w:val="en-US"/>
        </w:rPr>
      </w:pPr>
      <w:hyperlink w:anchor="_Toc232255607" w:history="1">
        <w:r w:rsidRPr="00076980">
          <w:rPr>
            <w:rStyle w:val="Hyperlink"/>
          </w:rPr>
          <w:t>2.3.2 Các cú pháp cơ bản</w:t>
        </w:r>
        <w:r>
          <w:rPr>
            <w:webHidden/>
          </w:rPr>
          <w:tab/>
        </w:r>
        <w:r>
          <w:rPr>
            <w:webHidden/>
          </w:rPr>
          <w:fldChar w:fldCharType="begin"/>
        </w:r>
        <w:r>
          <w:rPr>
            <w:webHidden/>
          </w:rPr>
          <w:instrText xml:space="preserve"> PAGEREF _Toc232255607 \h </w:instrText>
        </w:r>
        <w:r>
          <w:rPr>
            <w:webHidden/>
          </w:rPr>
        </w:r>
        <w:r>
          <w:rPr>
            <w:webHidden/>
          </w:rPr>
          <w:fldChar w:fldCharType="separate"/>
        </w:r>
        <w:r>
          <w:rPr>
            <w:webHidden/>
          </w:rPr>
          <w:t>26</w:t>
        </w:r>
        <w:r>
          <w:rPr>
            <w:webHidden/>
          </w:rPr>
          <w:fldChar w:fldCharType="end"/>
        </w:r>
      </w:hyperlink>
    </w:p>
    <w:p w14:paraId="2110E54E" w14:textId="301C87B5" w:rsidR="0070511D" w:rsidRDefault="0070511D">
      <w:pPr>
        <w:pStyle w:val="TOC4"/>
        <w:tabs>
          <w:tab w:val="right" w:leader="dot" w:pos="8778"/>
        </w:tabs>
        <w:rPr>
          <w:rFonts w:asciiTheme="minorHAnsi" w:eastAsiaTheme="minorEastAsia" w:hAnsiTheme="minorHAnsi"/>
          <w:sz w:val="22"/>
          <w:lang w:val="en-US"/>
        </w:rPr>
      </w:pPr>
      <w:hyperlink w:anchor="_Toc232255608" w:history="1">
        <w:r w:rsidRPr="00076980">
          <w:rPr>
            <w:rStyle w:val="Hyperlink"/>
          </w:rPr>
          <w:t>2.3.2.1 Giá trị cú pháp</w:t>
        </w:r>
        <w:r>
          <w:rPr>
            <w:webHidden/>
          </w:rPr>
          <w:tab/>
        </w:r>
        <w:r>
          <w:rPr>
            <w:webHidden/>
          </w:rPr>
          <w:fldChar w:fldCharType="begin"/>
        </w:r>
        <w:r>
          <w:rPr>
            <w:webHidden/>
          </w:rPr>
          <w:instrText xml:space="preserve"> PAGEREF _Toc232255608 \h </w:instrText>
        </w:r>
        <w:r>
          <w:rPr>
            <w:webHidden/>
          </w:rPr>
        </w:r>
        <w:r>
          <w:rPr>
            <w:webHidden/>
          </w:rPr>
          <w:fldChar w:fldCharType="separate"/>
        </w:r>
        <w:r>
          <w:rPr>
            <w:webHidden/>
          </w:rPr>
          <w:t>26</w:t>
        </w:r>
        <w:r>
          <w:rPr>
            <w:webHidden/>
          </w:rPr>
          <w:fldChar w:fldCharType="end"/>
        </w:r>
      </w:hyperlink>
    </w:p>
    <w:p w14:paraId="20399929" w14:textId="26CC53BC" w:rsidR="0070511D" w:rsidRDefault="0070511D">
      <w:pPr>
        <w:pStyle w:val="TOC4"/>
        <w:tabs>
          <w:tab w:val="right" w:leader="dot" w:pos="8778"/>
        </w:tabs>
        <w:rPr>
          <w:rFonts w:asciiTheme="minorHAnsi" w:eastAsiaTheme="minorEastAsia" w:hAnsiTheme="minorHAnsi"/>
          <w:sz w:val="22"/>
          <w:lang w:val="en-US"/>
        </w:rPr>
      </w:pPr>
      <w:hyperlink w:anchor="_Toc232255609" w:history="1">
        <w:r w:rsidRPr="00076980">
          <w:rPr>
            <w:rStyle w:val="Hyperlink"/>
          </w:rPr>
          <w:t>2.3.2.2</w:t>
        </w:r>
        <w:r w:rsidRPr="00076980">
          <w:rPr>
            <w:rStyle w:val="Hyperlink"/>
            <w:lang w:val="en-US"/>
          </w:rPr>
          <w:t xml:space="preserve"> Từ</w:t>
        </w:r>
        <w:r w:rsidRPr="00076980">
          <w:rPr>
            <w:rStyle w:val="Hyperlink"/>
          </w:rPr>
          <w:t xml:space="preserve"> khóa JavaScript</w:t>
        </w:r>
        <w:r>
          <w:rPr>
            <w:webHidden/>
          </w:rPr>
          <w:tab/>
        </w:r>
        <w:r>
          <w:rPr>
            <w:webHidden/>
          </w:rPr>
          <w:fldChar w:fldCharType="begin"/>
        </w:r>
        <w:r>
          <w:rPr>
            <w:webHidden/>
          </w:rPr>
          <w:instrText xml:space="preserve"> PAGEREF _Toc232255609 \h </w:instrText>
        </w:r>
        <w:r>
          <w:rPr>
            <w:webHidden/>
          </w:rPr>
        </w:r>
        <w:r>
          <w:rPr>
            <w:webHidden/>
          </w:rPr>
          <w:fldChar w:fldCharType="separate"/>
        </w:r>
        <w:r>
          <w:rPr>
            <w:webHidden/>
          </w:rPr>
          <w:t>26</w:t>
        </w:r>
        <w:r>
          <w:rPr>
            <w:webHidden/>
          </w:rPr>
          <w:fldChar w:fldCharType="end"/>
        </w:r>
      </w:hyperlink>
    </w:p>
    <w:p w14:paraId="5CB579BB" w14:textId="244E380E" w:rsidR="0070511D" w:rsidRDefault="0070511D">
      <w:pPr>
        <w:pStyle w:val="TOC4"/>
        <w:tabs>
          <w:tab w:val="right" w:leader="dot" w:pos="8778"/>
        </w:tabs>
        <w:rPr>
          <w:rFonts w:asciiTheme="minorHAnsi" w:eastAsiaTheme="minorEastAsia" w:hAnsiTheme="minorHAnsi"/>
          <w:sz w:val="22"/>
          <w:lang w:val="en-US"/>
        </w:rPr>
      </w:pPr>
      <w:hyperlink w:anchor="_Toc232255610" w:history="1">
        <w:r w:rsidRPr="00076980">
          <w:rPr>
            <w:rStyle w:val="Hyperlink"/>
          </w:rPr>
          <w:t>2.3.2.3 Mã định danh JavaScript</w:t>
        </w:r>
        <w:r>
          <w:rPr>
            <w:webHidden/>
          </w:rPr>
          <w:tab/>
        </w:r>
        <w:r>
          <w:rPr>
            <w:webHidden/>
          </w:rPr>
          <w:fldChar w:fldCharType="begin"/>
        </w:r>
        <w:r>
          <w:rPr>
            <w:webHidden/>
          </w:rPr>
          <w:instrText xml:space="preserve"> PAGEREF _Toc232255610 \h </w:instrText>
        </w:r>
        <w:r>
          <w:rPr>
            <w:webHidden/>
          </w:rPr>
        </w:r>
        <w:r>
          <w:rPr>
            <w:webHidden/>
          </w:rPr>
          <w:fldChar w:fldCharType="separate"/>
        </w:r>
        <w:r>
          <w:rPr>
            <w:webHidden/>
          </w:rPr>
          <w:t>27</w:t>
        </w:r>
        <w:r>
          <w:rPr>
            <w:webHidden/>
          </w:rPr>
          <w:fldChar w:fldCharType="end"/>
        </w:r>
      </w:hyperlink>
    </w:p>
    <w:p w14:paraId="390BF1D8" w14:textId="7BCB1F19" w:rsidR="0070511D" w:rsidRDefault="0070511D">
      <w:pPr>
        <w:pStyle w:val="TOC4"/>
        <w:tabs>
          <w:tab w:val="right" w:leader="dot" w:pos="8778"/>
        </w:tabs>
        <w:rPr>
          <w:rFonts w:asciiTheme="minorHAnsi" w:eastAsiaTheme="minorEastAsia" w:hAnsiTheme="minorHAnsi"/>
          <w:sz w:val="22"/>
          <w:lang w:val="en-US"/>
        </w:rPr>
      </w:pPr>
      <w:hyperlink w:anchor="_Toc232255611" w:history="1">
        <w:r w:rsidRPr="00076980">
          <w:rPr>
            <w:rStyle w:val="Hyperlink"/>
          </w:rPr>
          <w:t>2.3.2.4 Event Handling</w:t>
        </w:r>
        <w:r>
          <w:rPr>
            <w:webHidden/>
          </w:rPr>
          <w:tab/>
        </w:r>
        <w:r>
          <w:rPr>
            <w:webHidden/>
          </w:rPr>
          <w:fldChar w:fldCharType="begin"/>
        </w:r>
        <w:r>
          <w:rPr>
            <w:webHidden/>
          </w:rPr>
          <w:instrText xml:space="preserve"> PAGEREF _Toc232255611 \h </w:instrText>
        </w:r>
        <w:r>
          <w:rPr>
            <w:webHidden/>
          </w:rPr>
        </w:r>
        <w:r>
          <w:rPr>
            <w:webHidden/>
          </w:rPr>
          <w:fldChar w:fldCharType="separate"/>
        </w:r>
        <w:r>
          <w:rPr>
            <w:webHidden/>
          </w:rPr>
          <w:t>27</w:t>
        </w:r>
        <w:r>
          <w:rPr>
            <w:webHidden/>
          </w:rPr>
          <w:fldChar w:fldCharType="end"/>
        </w:r>
      </w:hyperlink>
    </w:p>
    <w:p w14:paraId="1A49CF6D" w14:textId="1717C940" w:rsidR="0070511D" w:rsidRDefault="0070511D">
      <w:pPr>
        <w:pStyle w:val="TOC3"/>
        <w:tabs>
          <w:tab w:val="right" w:leader="dot" w:pos="8778"/>
        </w:tabs>
        <w:rPr>
          <w:rFonts w:asciiTheme="minorHAnsi" w:eastAsiaTheme="minorEastAsia" w:hAnsiTheme="minorHAnsi"/>
          <w:sz w:val="22"/>
          <w:lang w:val="en-US"/>
        </w:rPr>
      </w:pPr>
      <w:hyperlink w:anchor="_Toc232255612" w:history="1">
        <w:r w:rsidRPr="00076980">
          <w:rPr>
            <w:rStyle w:val="Hyperlink"/>
          </w:rPr>
          <w:t>2.3.3 DOM manipulation</w:t>
        </w:r>
        <w:r>
          <w:rPr>
            <w:webHidden/>
          </w:rPr>
          <w:tab/>
        </w:r>
        <w:r>
          <w:rPr>
            <w:webHidden/>
          </w:rPr>
          <w:fldChar w:fldCharType="begin"/>
        </w:r>
        <w:r>
          <w:rPr>
            <w:webHidden/>
          </w:rPr>
          <w:instrText xml:space="preserve"> PAGEREF _Toc232255612 \h </w:instrText>
        </w:r>
        <w:r>
          <w:rPr>
            <w:webHidden/>
          </w:rPr>
        </w:r>
        <w:r>
          <w:rPr>
            <w:webHidden/>
          </w:rPr>
          <w:fldChar w:fldCharType="separate"/>
        </w:r>
        <w:r>
          <w:rPr>
            <w:webHidden/>
          </w:rPr>
          <w:t>27</w:t>
        </w:r>
        <w:r>
          <w:rPr>
            <w:webHidden/>
          </w:rPr>
          <w:fldChar w:fldCharType="end"/>
        </w:r>
      </w:hyperlink>
    </w:p>
    <w:p w14:paraId="1CA747EA" w14:textId="7C02B02C" w:rsidR="0070511D" w:rsidRDefault="0070511D">
      <w:pPr>
        <w:pStyle w:val="TOC1"/>
        <w:tabs>
          <w:tab w:val="right" w:leader="dot" w:pos="8778"/>
        </w:tabs>
        <w:rPr>
          <w:rFonts w:asciiTheme="minorHAnsi" w:eastAsiaTheme="minorEastAsia" w:hAnsiTheme="minorHAnsi"/>
          <w:sz w:val="22"/>
          <w:lang w:val="en-US"/>
        </w:rPr>
      </w:pPr>
      <w:hyperlink w:anchor="_Toc232255613" w:history="1">
        <w:r w:rsidRPr="00076980">
          <w:rPr>
            <w:rStyle w:val="Hyperlink"/>
          </w:rPr>
          <w:t>CHƯƠNG 3. PHÂN TÍCH THIẾT KẾ HỆ THỐNG</w:t>
        </w:r>
        <w:r>
          <w:rPr>
            <w:webHidden/>
          </w:rPr>
          <w:tab/>
        </w:r>
        <w:r>
          <w:rPr>
            <w:webHidden/>
          </w:rPr>
          <w:fldChar w:fldCharType="begin"/>
        </w:r>
        <w:r>
          <w:rPr>
            <w:webHidden/>
          </w:rPr>
          <w:instrText xml:space="preserve"> PAGEREF _Toc232255613 \h </w:instrText>
        </w:r>
        <w:r>
          <w:rPr>
            <w:webHidden/>
          </w:rPr>
        </w:r>
        <w:r>
          <w:rPr>
            <w:webHidden/>
          </w:rPr>
          <w:fldChar w:fldCharType="separate"/>
        </w:r>
        <w:r>
          <w:rPr>
            <w:webHidden/>
          </w:rPr>
          <w:t>29</w:t>
        </w:r>
        <w:r>
          <w:rPr>
            <w:webHidden/>
          </w:rPr>
          <w:fldChar w:fldCharType="end"/>
        </w:r>
      </w:hyperlink>
    </w:p>
    <w:p w14:paraId="587EA224" w14:textId="55BBBA74" w:rsidR="0070511D" w:rsidRDefault="0070511D">
      <w:pPr>
        <w:pStyle w:val="TOC2"/>
        <w:tabs>
          <w:tab w:val="right" w:leader="dot" w:pos="8778"/>
        </w:tabs>
        <w:rPr>
          <w:rFonts w:asciiTheme="minorHAnsi" w:eastAsiaTheme="minorEastAsia" w:hAnsiTheme="minorHAnsi"/>
          <w:sz w:val="22"/>
          <w:lang w:val="en-US"/>
        </w:rPr>
      </w:pPr>
      <w:hyperlink w:anchor="_Toc232255614" w:history="1">
        <w:r w:rsidRPr="00076980">
          <w:rPr>
            <w:rStyle w:val="Hyperlink"/>
          </w:rPr>
          <w:t>3.1 Mô tả vấn đề</w:t>
        </w:r>
        <w:r>
          <w:rPr>
            <w:webHidden/>
          </w:rPr>
          <w:tab/>
        </w:r>
        <w:r>
          <w:rPr>
            <w:webHidden/>
          </w:rPr>
          <w:fldChar w:fldCharType="begin"/>
        </w:r>
        <w:r>
          <w:rPr>
            <w:webHidden/>
          </w:rPr>
          <w:instrText xml:space="preserve"> PAGEREF _Toc232255614 \h </w:instrText>
        </w:r>
        <w:r>
          <w:rPr>
            <w:webHidden/>
          </w:rPr>
        </w:r>
        <w:r>
          <w:rPr>
            <w:webHidden/>
          </w:rPr>
          <w:fldChar w:fldCharType="separate"/>
        </w:r>
        <w:r>
          <w:rPr>
            <w:webHidden/>
          </w:rPr>
          <w:t>29</w:t>
        </w:r>
        <w:r>
          <w:rPr>
            <w:webHidden/>
          </w:rPr>
          <w:fldChar w:fldCharType="end"/>
        </w:r>
      </w:hyperlink>
    </w:p>
    <w:p w14:paraId="0D1F1985" w14:textId="48CE5933" w:rsidR="0070511D" w:rsidRDefault="0070511D">
      <w:pPr>
        <w:pStyle w:val="TOC2"/>
        <w:tabs>
          <w:tab w:val="right" w:leader="dot" w:pos="8778"/>
        </w:tabs>
        <w:rPr>
          <w:rFonts w:asciiTheme="minorHAnsi" w:eastAsiaTheme="minorEastAsia" w:hAnsiTheme="minorHAnsi"/>
          <w:sz w:val="22"/>
          <w:lang w:val="en-US"/>
        </w:rPr>
      </w:pPr>
      <w:hyperlink w:anchor="_Toc232255615" w:history="1">
        <w:r w:rsidRPr="00076980">
          <w:rPr>
            <w:rStyle w:val="Hyperlink"/>
          </w:rPr>
          <w:t>3.2 Đặc tả yêu cầu hệ thống</w:t>
        </w:r>
        <w:r>
          <w:rPr>
            <w:webHidden/>
          </w:rPr>
          <w:tab/>
        </w:r>
        <w:r>
          <w:rPr>
            <w:webHidden/>
          </w:rPr>
          <w:fldChar w:fldCharType="begin"/>
        </w:r>
        <w:r>
          <w:rPr>
            <w:webHidden/>
          </w:rPr>
          <w:instrText xml:space="preserve"> PAGEREF _Toc232255615 \h </w:instrText>
        </w:r>
        <w:r>
          <w:rPr>
            <w:webHidden/>
          </w:rPr>
        </w:r>
        <w:r>
          <w:rPr>
            <w:webHidden/>
          </w:rPr>
          <w:fldChar w:fldCharType="separate"/>
        </w:r>
        <w:r>
          <w:rPr>
            <w:webHidden/>
          </w:rPr>
          <w:t>29</w:t>
        </w:r>
        <w:r>
          <w:rPr>
            <w:webHidden/>
          </w:rPr>
          <w:fldChar w:fldCharType="end"/>
        </w:r>
      </w:hyperlink>
    </w:p>
    <w:p w14:paraId="7D22C001" w14:textId="19178791" w:rsidR="0070511D" w:rsidRDefault="0070511D">
      <w:pPr>
        <w:pStyle w:val="TOC3"/>
        <w:tabs>
          <w:tab w:val="right" w:leader="dot" w:pos="8778"/>
        </w:tabs>
        <w:rPr>
          <w:rFonts w:asciiTheme="minorHAnsi" w:eastAsiaTheme="minorEastAsia" w:hAnsiTheme="minorHAnsi"/>
          <w:sz w:val="22"/>
          <w:lang w:val="en-US"/>
        </w:rPr>
      </w:pPr>
      <w:hyperlink w:anchor="_Toc232255616" w:history="1">
        <w:r w:rsidRPr="00076980">
          <w:rPr>
            <w:rStyle w:val="Hyperlink"/>
          </w:rPr>
          <w:t>3.2.1 Yêu cầu chức năng</w:t>
        </w:r>
        <w:r>
          <w:rPr>
            <w:webHidden/>
          </w:rPr>
          <w:tab/>
        </w:r>
        <w:r>
          <w:rPr>
            <w:webHidden/>
          </w:rPr>
          <w:fldChar w:fldCharType="begin"/>
        </w:r>
        <w:r>
          <w:rPr>
            <w:webHidden/>
          </w:rPr>
          <w:instrText xml:space="preserve"> PAGEREF _Toc232255616 \h </w:instrText>
        </w:r>
        <w:r>
          <w:rPr>
            <w:webHidden/>
          </w:rPr>
        </w:r>
        <w:r>
          <w:rPr>
            <w:webHidden/>
          </w:rPr>
          <w:fldChar w:fldCharType="separate"/>
        </w:r>
        <w:r>
          <w:rPr>
            <w:webHidden/>
          </w:rPr>
          <w:t>29</w:t>
        </w:r>
        <w:r>
          <w:rPr>
            <w:webHidden/>
          </w:rPr>
          <w:fldChar w:fldCharType="end"/>
        </w:r>
      </w:hyperlink>
    </w:p>
    <w:p w14:paraId="392CEB83" w14:textId="1893D41A" w:rsidR="0070511D" w:rsidRDefault="0070511D">
      <w:pPr>
        <w:pStyle w:val="TOC3"/>
        <w:tabs>
          <w:tab w:val="right" w:leader="dot" w:pos="8778"/>
        </w:tabs>
        <w:rPr>
          <w:rFonts w:asciiTheme="minorHAnsi" w:eastAsiaTheme="minorEastAsia" w:hAnsiTheme="minorHAnsi"/>
          <w:sz w:val="22"/>
          <w:lang w:val="en-US"/>
        </w:rPr>
      </w:pPr>
      <w:hyperlink w:anchor="_Toc232255617" w:history="1">
        <w:r w:rsidRPr="00076980">
          <w:rPr>
            <w:rStyle w:val="Hyperlink"/>
          </w:rPr>
          <w:t>3.2.2 Yêu cầu phi chức năng</w:t>
        </w:r>
        <w:r>
          <w:rPr>
            <w:webHidden/>
          </w:rPr>
          <w:tab/>
        </w:r>
        <w:r>
          <w:rPr>
            <w:webHidden/>
          </w:rPr>
          <w:fldChar w:fldCharType="begin"/>
        </w:r>
        <w:r>
          <w:rPr>
            <w:webHidden/>
          </w:rPr>
          <w:instrText xml:space="preserve"> PAGEREF _Toc232255617 \h </w:instrText>
        </w:r>
        <w:r>
          <w:rPr>
            <w:webHidden/>
          </w:rPr>
        </w:r>
        <w:r>
          <w:rPr>
            <w:webHidden/>
          </w:rPr>
          <w:fldChar w:fldCharType="separate"/>
        </w:r>
        <w:r>
          <w:rPr>
            <w:webHidden/>
          </w:rPr>
          <w:t>29</w:t>
        </w:r>
        <w:r>
          <w:rPr>
            <w:webHidden/>
          </w:rPr>
          <w:fldChar w:fldCharType="end"/>
        </w:r>
      </w:hyperlink>
    </w:p>
    <w:p w14:paraId="0B53D1E4" w14:textId="33FCB5C4" w:rsidR="0070511D" w:rsidRDefault="0070511D">
      <w:pPr>
        <w:pStyle w:val="TOC4"/>
        <w:tabs>
          <w:tab w:val="right" w:leader="dot" w:pos="8778"/>
        </w:tabs>
        <w:rPr>
          <w:rFonts w:asciiTheme="minorHAnsi" w:eastAsiaTheme="minorEastAsia" w:hAnsiTheme="minorHAnsi"/>
          <w:sz w:val="22"/>
          <w:lang w:val="en-US"/>
        </w:rPr>
      </w:pPr>
      <w:hyperlink w:anchor="_Toc232255618" w:history="1">
        <w:r w:rsidRPr="00076980">
          <w:rPr>
            <w:rStyle w:val="Hyperlink"/>
          </w:rPr>
          <w:t>3.2.2.1 Hiệu năng và tốc độ</w:t>
        </w:r>
        <w:r>
          <w:rPr>
            <w:webHidden/>
          </w:rPr>
          <w:tab/>
        </w:r>
        <w:r>
          <w:rPr>
            <w:webHidden/>
          </w:rPr>
          <w:fldChar w:fldCharType="begin"/>
        </w:r>
        <w:r>
          <w:rPr>
            <w:webHidden/>
          </w:rPr>
          <w:instrText xml:space="preserve"> PAGEREF _Toc232255618 \h </w:instrText>
        </w:r>
        <w:r>
          <w:rPr>
            <w:webHidden/>
          </w:rPr>
        </w:r>
        <w:r>
          <w:rPr>
            <w:webHidden/>
          </w:rPr>
          <w:fldChar w:fldCharType="separate"/>
        </w:r>
        <w:r>
          <w:rPr>
            <w:webHidden/>
          </w:rPr>
          <w:t>29</w:t>
        </w:r>
        <w:r>
          <w:rPr>
            <w:webHidden/>
          </w:rPr>
          <w:fldChar w:fldCharType="end"/>
        </w:r>
      </w:hyperlink>
    </w:p>
    <w:p w14:paraId="29A7CE61" w14:textId="5F4AFD6C" w:rsidR="0070511D" w:rsidRDefault="0070511D">
      <w:pPr>
        <w:pStyle w:val="TOC4"/>
        <w:tabs>
          <w:tab w:val="right" w:leader="dot" w:pos="8778"/>
        </w:tabs>
        <w:rPr>
          <w:rFonts w:asciiTheme="minorHAnsi" w:eastAsiaTheme="minorEastAsia" w:hAnsiTheme="minorHAnsi"/>
          <w:sz w:val="22"/>
          <w:lang w:val="en-US"/>
        </w:rPr>
      </w:pPr>
      <w:hyperlink w:anchor="_Toc232255619" w:history="1">
        <w:r w:rsidRPr="00076980">
          <w:rPr>
            <w:rStyle w:val="Hyperlink"/>
            <w:lang w:val="en-US"/>
          </w:rPr>
          <w:t>3.2.2.2 Bảo mật và an toàn</w:t>
        </w:r>
        <w:r>
          <w:rPr>
            <w:webHidden/>
          </w:rPr>
          <w:tab/>
        </w:r>
        <w:r>
          <w:rPr>
            <w:webHidden/>
          </w:rPr>
          <w:fldChar w:fldCharType="begin"/>
        </w:r>
        <w:r>
          <w:rPr>
            <w:webHidden/>
          </w:rPr>
          <w:instrText xml:space="preserve"> PAGEREF _Toc232255619 \h </w:instrText>
        </w:r>
        <w:r>
          <w:rPr>
            <w:webHidden/>
          </w:rPr>
        </w:r>
        <w:r>
          <w:rPr>
            <w:webHidden/>
          </w:rPr>
          <w:fldChar w:fldCharType="separate"/>
        </w:r>
        <w:r>
          <w:rPr>
            <w:webHidden/>
          </w:rPr>
          <w:t>30</w:t>
        </w:r>
        <w:r>
          <w:rPr>
            <w:webHidden/>
          </w:rPr>
          <w:fldChar w:fldCharType="end"/>
        </w:r>
      </w:hyperlink>
    </w:p>
    <w:p w14:paraId="25A51BB5" w14:textId="5BAFE6F7" w:rsidR="0070511D" w:rsidRDefault="0070511D">
      <w:pPr>
        <w:pStyle w:val="TOC4"/>
        <w:tabs>
          <w:tab w:val="right" w:leader="dot" w:pos="8778"/>
        </w:tabs>
        <w:rPr>
          <w:rFonts w:asciiTheme="minorHAnsi" w:eastAsiaTheme="minorEastAsia" w:hAnsiTheme="minorHAnsi"/>
          <w:sz w:val="22"/>
          <w:lang w:val="en-US"/>
        </w:rPr>
      </w:pPr>
      <w:hyperlink w:anchor="_Toc232255620" w:history="1">
        <w:r w:rsidRPr="00076980">
          <w:rPr>
            <w:rStyle w:val="Hyperlink"/>
            <w:lang w:val="en-US"/>
          </w:rPr>
          <w:t>3.2.2.3 Khả năng mở rộng</w:t>
        </w:r>
        <w:r>
          <w:rPr>
            <w:webHidden/>
          </w:rPr>
          <w:tab/>
        </w:r>
        <w:r>
          <w:rPr>
            <w:webHidden/>
          </w:rPr>
          <w:fldChar w:fldCharType="begin"/>
        </w:r>
        <w:r>
          <w:rPr>
            <w:webHidden/>
          </w:rPr>
          <w:instrText xml:space="preserve"> PAGEREF _Toc232255620 \h </w:instrText>
        </w:r>
        <w:r>
          <w:rPr>
            <w:webHidden/>
          </w:rPr>
        </w:r>
        <w:r>
          <w:rPr>
            <w:webHidden/>
          </w:rPr>
          <w:fldChar w:fldCharType="separate"/>
        </w:r>
        <w:r>
          <w:rPr>
            <w:webHidden/>
          </w:rPr>
          <w:t>30</w:t>
        </w:r>
        <w:r>
          <w:rPr>
            <w:webHidden/>
          </w:rPr>
          <w:fldChar w:fldCharType="end"/>
        </w:r>
      </w:hyperlink>
    </w:p>
    <w:p w14:paraId="4A24B8A2" w14:textId="701FDAE7" w:rsidR="0070511D" w:rsidRDefault="0070511D">
      <w:pPr>
        <w:pStyle w:val="TOC4"/>
        <w:tabs>
          <w:tab w:val="right" w:leader="dot" w:pos="8778"/>
        </w:tabs>
        <w:rPr>
          <w:rFonts w:asciiTheme="minorHAnsi" w:eastAsiaTheme="minorEastAsia" w:hAnsiTheme="minorHAnsi"/>
          <w:sz w:val="22"/>
          <w:lang w:val="en-US"/>
        </w:rPr>
      </w:pPr>
      <w:hyperlink w:anchor="_Toc232255621" w:history="1">
        <w:r w:rsidRPr="00076980">
          <w:rPr>
            <w:rStyle w:val="Hyperlink"/>
            <w:lang w:val="en-US"/>
          </w:rPr>
          <w:t>3.2.2.4 Tương thích và truy cập</w:t>
        </w:r>
        <w:r>
          <w:rPr>
            <w:webHidden/>
          </w:rPr>
          <w:tab/>
        </w:r>
        <w:r>
          <w:rPr>
            <w:webHidden/>
          </w:rPr>
          <w:fldChar w:fldCharType="begin"/>
        </w:r>
        <w:r>
          <w:rPr>
            <w:webHidden/>
          </w:rPr>
          <w:instrText xml:space="preserve"> PAGEREF _Toc232255621 \h </w:instrText>
        </w:r>
        <w:r>
          <w:rPr>
            <w:webHidden/>
          </w:rPr>
        </w:r>
        <w:r>
          <w:rPr>
            <w:webHidden/>
          </w:rPr>
          <w:fldChar w:fldCharType="separate"/>
        </w:r>
        <w:r>
          <w:rPr>
            <w:webHidden/>
          </w:rPr>
          <w:t>30</w:t>
        </w:r>
        <w:r>
          <w:rPr>
            <w:webHidden/>
          </w:rPr>
          <w:fldChar w:fldCharType="end"/>
        </w:r>
      </w:hyperlink>
    </w:p>
    <w:p w14:paraId="7DCBFC6F" w14:textId="14E00834" w:rsidR="0070511D" w:rsidRDefault="0070511D">
      <w:pPr>
        <w:pStyle w:val="TOC4"/>
        <w:tabs>
          <w:tab w:val="right" w:leader="dot" w:pos="8778"/>
        </w:tabs>
        <w:rPr>
          <w:rFonts w:asciiTheme="minorHAnsi" w:eastAsiaTheme="minorEastAsia" w:hAnsiTheme="minorHAnsi"/>
          <w:sz w:val="22"/>
          <w:lang w:val="en-US"/>
        </w:rPr>
      </w:pPr>
      <w:hyperlink w:anchor="_Toc232255622" w:history="1">
        <w:r w:rsidRPr="00076980">
          <w:rPr>
            <w:rStyle w:val="Hyperlink"/>
            <w:lang w:val="en-US"/>
          </w:rPr>
          <w:t>3.2.2.5 Thân thiện SEO</w:t>
        </w:r>
        <w:r>
          <w:rPr>
            <w:webHidden/>
          </w:rPr>
          <w:tab/>
        </w:r>
        <w:r>
          <w:rPr>
            <w:webHidden/>
          </w:rPr>
          <w:fldChar w:fldCharType="begin"/>
        </w:r>
        <w:r>
          <w:rPr>
            <w:webHidden/>
          </w:rPr>
          <w:instrText xml:space="preserve"> PAGEREF _Toc232255622 \h </w:instrText>
        </w:r>
        <w:r>
          <w:rPr>
            <w:webHidden/>
          </w:rPr>
        </w:r>
        <w:r>
          <w:rPr>
            <w:webHidden/>
          </w:rPr>
          <w:fldChar w:fldCharType="separate"/>
        </w:r>
        <w:r>
          <w:rPr>
            <w:webHidden/>
          </w:rPr>
          <w:t>30</w:t>
        </w:r>
        <w:r>
          <w:rPr>
            <w:webHidden/>
          </w:rPr>
          <w:fldChar w:fldCharType="end"/>
        </w:r>
      </w:hyperlink>
    </w:p>
    <w:p w14:paraId="15A02982" w14:textId="26339FE5" w:rsidR="0070511D" w:rsidRDefault="0070511D">
      <w:pPr>
        <w:pStyle w:val="TOC2"/>
        <w:tabs>
          <w:tab w:val="right" w:leader="dot" w:pos="8778"/>
        </w:tabs>
        <w:rPr>
          <w:rFonts w:asciiTheme="minorHAnsi" w:eastAsiaTheme="minorEastAsia" w:hAnsiTheme="minorHAnsi"/>
          <w:sz w:val="22"/>
          <w:lang w:val="en-US"/>
        </w:rPr>
      </w:pPr>
      <w:hyperlink w:anchor="_Toc232255623" w:history="1">
        <w:r w:rsidRPr="00076980">
          <w:rPr>
            <w:rStyle w:val="Hyperlink"/>
          </w:rPr>
          <w:t>3.3 Thiết kế dữ liệu</w:t>
        </w:r>
        <w:r>
          <w:rPr>
            <w:webHidden/>
          </w:rPr>
          <w:tab/>
        </w:r>
        <w:r>
          <w:rPr>
            <w:webHidden/>
          </w:rPr>
          <w:fldChar w:fldCharType="begin"/>
        </w:r>
        <w:r>
          <w:rPr>
            <w:webHidden/>
          </w:rPr>
          <w:instrText xml:space="preserve"> PAGEREF _Toc232255623 \h </w:instrText>
        </w:r>
        <w:r>
          <w:rPr>
            <w:webHidden/>
          </w:rPr>
        </w:r>
        <w:r>
          <w:rPr>
            <w:webHidden/>
          </w:rPr>
          <w:fldChar w:fldCharType="separate"/>
        </w:r>
        <w:r>
          <w:rPr>
            <w:webHidden/>
          </w:rPr>
          <w:t>30</w:t>
        </w:r>
        <w:r>
          <w:rPr>
            <w:webHidden/>
          </w:rPr>
          <w:fldChar w:fldCharType="end"/>
        </w:r>
      </w:hyperlink>
    </w:p>
    <w:p w14:paraId="3C652B61" w14:textId="5EA1D993" w:rsidR="0070511D" w:rsidRDefault="0070511D">
      <w:pPr>
        <w:pStyle w:val="TOC3"/>
        <w:tabs>
          <w:tab w:val="right" w:leader="dot" w:pos="8778"/>
        </w:tabs>
        <w:rPr>
          <w:rFonts w:asciiTheme="minorHAnsi" w:eastAsiaTheme="minorEastAsia" w:hAnsiTheme="minorHAnsi"/>
          <w:sz w:val="22"/>
          <w:lang w:val="en-US"/>
        </w:rPr>
      </w:pPr>
      <w:hyperlink w:anchor="_Toc232255624" w:history="1">
        <w:r w:rsidRPr="00076980">
          <w:rPr>
            <w:rStyle w:val="Hyperlink"/>
          </w:rPr>
          <w:t>3.3.1 Cấu trúc lưu trữ</w:t>
        </w:r>
        <w:r>
          <w:rPr>
            <w:webHidden/>
          </w:rPr>
          <w:tab/>
        </w:r>
        <w:r>
          <w:rPr>
            <w:webHidden/>
          </w:rPr>
          <w:fldChar w:fldCharType="begin"/>
        </w:r>
        <w:r>
          <w:rPr>
            <w:webHidden/>
          </w:rPr>
          <w:instrText xml:space="preserve"> PAGEREF _Toc232255624 \h </w:instrText>
        </w:r>
        <w:r>
          <w:rPr>
            <w:webHidden/>
          </w:rPr>
        </w:r>
        <w:r>
          <w:rPr>
            <w:webHidden/>
          </w:rPr>
          <w:fldChar w:fldCharType="separate"/>
        </w:r>
        <w:r>
          <w:rPr>
            <w:webHidden/>
          </w:rPr>
          <w:t>30</w:t>
        </w:r>
        <w:r>
          <w:rPr>
            <w:webHidden/>
          </w:rPr>
          <w:fldChar w:fldCharType="end"/>
        </w:r>
      </w:hyperlink>
    </w:p>
    <w:p w14:paraId="103E0933" w14:textId="7659CC21" w:rsidR="0070511D" w:rsidRDefault="0070511D">
      <w:pPr>
        <w:pStyle w:val="TOC3"/>
        <w:tabs>
          <w:tab w:val="right" w:leader="dot" w:pos="8778"/>
        </w:tabs>
        <w:rPr>
          <w:rFonts w:asciiTheme="minorHAnsi" w:eastAsiaTheme="minorEastAsia" w:hAnsiTheme="minorHAnsi"/>
          <w:sz w:val="22"/>
          <w:lang w:val="en-US"/>
        </w:rPr>
      </w:pPr>
      <w:hyperlink w:anchor="_Toc232255625" w:history="1">
        <w:r w:rsidRPr="00076980">
          <w:rPr>
            <w:rStyle w:val="Hyperlink"/>
          </w:rPr>
          <w:t>3.3.2 Đặc tả chi tiết</w:t>
        </w:r>
        <w:r>
          <w:rPr>
            <w:webHidden/>
          </w:rPr>
          <w:tab/>
        </w:r>
        <w:r>
          <w:rPr>
            <w:webHidden/>
          </w:rPr>
          <w:fldChar w:fldCharType="begin"/>
        </w:r>
        <w:r>
          <w:rPr>
            <w:webHidden/>
          </w:rPr>
          <w:instrText xml:space="preserve"> PAGEREF _Toc232255625 \h </w:instrText>
        </w:r>
        <w:r>
          <w:rPr>
            <w:webHidden/>
          </w:rPr>
        </w:r>
        <w:r>
          <w:rPr>
            <w:webHidden/>
          </w:rPr>
          <w:fldChar w:fldCharType="separate"/>
        </w:r>
        <w:r>
          <w:rPr>
            <w:webHidden/>
          </w:rPr>
          <w:t>31</w:t>
        </w:r>
        <w:r>
          <w:rPr>
            <w:webHidden/>
          </w:rPr>
          <w:fldChar w:fldCharType="end"/>
        </w:r>
      </w:hyperlink>
    </w:p>
    <w:p w14:paraId="36F39EA7" w14:textId="4D8B2106" w:rsidR="0070511D" w:rsidRDefault="0070511D">
      <w:pPr>
        <w:pStyle w:val="TOC2"/>
        <w:tabs>
          <w:tab w:val="right" w:leader="dot" w:pos="8778"/>
        </w:tabs>
        <w:rPr>
          <w:rFonts w:asciiTheme="minorHAnsi" w:eastAsiaTheme="minorEastAsia" w:hAnsiTheme="minorHAnsi"/>
          <w:sz w:val="22"/>
          <w:lang w:val="en-US"/>
        </w:rPr>
      </w:pPr>
      <w:hyperlink w:anchor="_Toc232255626" w:history="1">
        <w:r w:rsidRPr="00076980">
          <w:rPr>
            <w:rStyle w:val="Hyperlink"/>
          </w:rPr>
          <w:t>3.4 Thiết kế chức năng</w:t>
        </w:r>
        <w:r>
          <w:rPr>
            <w:webHidden/>
          </w:rPr>
          <w:tab/>
        </w:r>
        <w:r>
          <w:rPr>
            <w:webHidden/>
          </w:rPr>
          <w:fldChar w:fldCharType="begin"/>
        </w:r>
        <w:r>
          <w:rPr>
            <w:webHidden/>
          </w:rPr>
          <w:instrText xml:space="preserve"> PAGEREF _Toc232255626 \h </w:instrText>
        </w:r>
        <w:r>
          <w:rPr>
            <w:webHidden/>
          </w:rPr>
        </w:r>
        <w:r>
          <w:rPr>
            <w:webHidden/>
          </w:rPr>
          <w:fldChar w:fldCharType="separate"/>
        </w:r>
        <w:r>
          <w:rPr>
            <w:webHidden/>
          </w:rPr>
          <w:t>32</w:t>
        </w:r>
        <w:r>
          <w:rPr>
            <w:webHidden/>
          </w:rPr>
          <w:fldChar w:fldCharType="end"/>
        </w:r>
      </w:hyperlink>
    </w:p>
    <w:p w14:paraId="3B1A3E31" w14:textId="5CF89248" w:rsidR="0070511D" w:rsidRDefault="0070511D">
      <w:pPr>
        <w:pStyle w:val="TOC2"/>
        <w:tabs>
          <w:tab w:val="right" w:leader="dot" w:pos="8778"/>
        </w:tabs>
        <w:rPr>
          <w:rFonts w:asciiTheme="minorHAnsi" w:eastAsiaTheme="minorEastAsia" w:hAnsiTheme="minorHAnsi"/>
          <w:sz w:val="22"/>
          <w:lang w:val="en-US"/>
        </w:rPr>
      </w:pPr>
      <w:hyperlink w:anchor="_Toc232255627" w:history="1">
        <w:r w:rsidRPr="00076980">
          <w:rPr>
            <w:rStyle w:val="Hyperlink"/>
          </w:rPr>
          <w:t>3.5 Thiết kế giao diện</w:t>
        </w:r>
        <w:r>
          <w:rPr>
            <w:webHidden/>
          </w:rPr>
          <w:tab/>
        </w:r>
        <w:r>
          <w:rPr>
            <w:webHidden/>
          </w:rPr>
          <w:fldChar w:fldCharType="begin"/>
        </w:r>
        <w:r>
          <w:rPr>
            <w:webHidden/>
          </w:rPr>
          <w:instrText xml:space="preserve"> PAGEREF _Toc232255627 \h </w:instrText>
        </w:r>
        <w:r>
          <w:rPr>
            <w:webHidden/>
          </w:rPr>
        </w:r>
        <w:r>
          <w:rPr>
            <w:webHidden/>
          </w:rPr>
          <w:fldChar w:fldCharType="separate"/>
        </w:r>
        <w:r>
          <w:rPr>
            <w:webHidden/>
          </w:rPr>
          <w:t>33</w:t>
        </w:r>
        <w:r>
          <w:rPr>
            <w:webHidden/>
          </w:rPr>
          <w:fldChar w:fldCharType="end"/>
        </w:r>
      </w:hyperlink>
    </w:p>
    <w:p w14:paraId="78D0A940" w14:textId="7C47DDEE" w:rsidR="0070511D" w:rsidRDefault="0070511D">
      <w:pPr>
        <w:pStyle w:val="TOC3"/>
        <w:tabs>
          <w:tab w:val="right" w:leader="dot" w:pos="8778"/>
        </w:tabs>
        <w:rPr>
          <w:rFonts w:asciiTheme="minorHAnsi" w:eastAsiaTheme="minorEastAsia" w:hAnsiTheme="minorHAnsi"/>
          <w:sz w:val="22"/>
          <w:lang w:val="en-US"/>
        </w:rPr>
      </w:pPr>
      <w:hyperlink w:anchor="_Toc232255628" w:history="1">
        <w:r w:rsidRPr="00076980">
          <w:rPr>
            <w:rStyle w:val="Hyperlink"/>
          </w:rPr>
          <w:t>3.5.1 Sơ đồ website</w:t>
        </w:r>
        <w:r>
          <w:rPr>
            <w:webHidden/>
          </w:rPr>
          <w:tab/>
        </w:r>
        <w:r>
          <w:rPr>
            <w:webHidden/>
          </w:rPr>
          <w:fldChar w:fldCharType="begin"/>
        </w:r>
        <w:r>
          <w:rPr>
            <w:webHidden/>
          </w:rPr>
          <w:instrText xml:space="preserve"> PAGEREF _Toc232255628 \h </w:instrText>
        </w:r>
        <w:r>
          <w:rPr>
            <w:webHidden/>
          </w:rPr>
        </w:r>
        <w:r>
          <w:rPr>
            <w:webHidden/>
          </w:rPr>
          <w:fldChar w:fldCharType="separate"/>
        </w:r>
        <w:r>
          <w:rPr>
            <w:webHidden/>
          </w:rPr>
          <w:t>33</w:t>
        </w:r>
        <w:r>
          <w:rPr>
            <w:webHidden/>
          </w:rPr>
          <w:fldChar w:fldCharType="end"/>
        </w:r>
      </w:hyperlink>
    </w:p>
    <w:p w14:paraId="77F9F914" w14:textId="3B4C723B" w:rsidR="0070511D" w:rsidRDefault="0070511D">
      <w:pPr>
        <w:pStyle w:val="TOC3"/>
        <w:tabs>
          <w:tab w:val="right" w:leader="dot" w:pos="8778"/>
        </w:tabs>
        <w:rPr>
          <w:rFonts w:asciiTheme="minorHAnsi" w:eastAsiaTheme="minorEastAsia" w:hAnsiTheme="minorHAnsi"/>
          <w:sz w:val="22"/>
          <w:lang w:val="en-US"/>
        </w:rPr>
      </w:pPr>
      <w:hyperlink w:anchor="_Toc232255629" w:history="1">
        <w:r w:rsidRPr="00076980">
          <w:rPr>
            <w:rStyle w:val="Hyperlink"/>
          </w:rPr>
          <w:t>3.5.2 Giao diện trang chủ</w:t>
        </w:r>
        <w:r>
          <w:rPr>
            <w:webHidden/>
          </w:rPr>
          <w:tab/>
        </w:r>
        <w:r>
          <w:rPr>
            <w:webHidden/>
          </w:rPr>
          <w:fldChar w:fldCharType="begin"/>
        </w:r>
        <w:r>
          <w:rPr>
            <w:webHidden/>
          </w:rPr>
          <w:instrText xml:space="preserve"> PAGEREF _Toc232255629 \h </w:instrText>
        </w:r>
        <w:r>
          <w:rPr>
            <w:webHidden/>
          </w:rPr>
        </w:r>
        <w:r>
          <w:rPr>
            <w:webHidden/>
          </w:rPr>
          <w:fldChar w:fldCharType="separate"/>
        </w:r>
        <w:r>
          <w:rPr>
            <w:webHidden/>
          </w:rPr>
          <w:t>33</w:t>
        </w:r>
        <w:r>
          <w:rPr>
            <w:webHidden/>
          </w:rPr>
          <w:fldChar w:fldCharType="end"/>
        </w:r>
      </w:hyperlink>
    </w:p>
    <w:p w14:paraId="4BD565C8" w14:textId="4B4E0519" w:rsidR="0070511D" w:rsidRDefault="0070511D">
      <w:pPr>
        <w:pStyle w:val="TOC3"/>
        <w:tabs>
          <w:tab w:val="right" w:leader="dot" w:pos="8778"/>
        </w:tabs>
        <w:rPr>
          <w:rFonts w:asciiTheme="minorHAnsi" w:eastAsiaTheme="minorEastAsia" w:hAnsiTheme="minorHAnsi"/>
          <w:sz w:val="22"/>
          <w:lang w:val="en-US"/>
        </w:rPr>
      </w:pPr>
      <w:hyperlink w:anchor="_Toc232255630" w:history="1">
        <w:r w:rsidRPr="00076980">
          <w:rPr>
            <w:rStyle w:val="Hyperlink"/>
            <w:lang w:val="en-US"/>
          </w:rPr>
          <w:t>3.5.3 Giao diện liên hệ &amp; giới thiệu</w:t>
        </w:r>
        <w:r>
          <w:rPr>
            <w:webHidden/>
          </w:rPr>
          <w:tab/>
        </w:r>
        <w:r>
          <w:rPr>
            <w:webHidden/>
          </w:rPr>
          <w:fldChar w:fldCharType="begin"/>
        </w:r>
        <w:r>
          <w:rPr>
            <w:webHidden/>
          </w:rPr>
          <w:instrText xml:space="preserve"> PAGEREF _Toc232255630 \h </w:instrText>
        </w:r>
        <w:r>
          <w:rPr>
            <w:webHidden/>
          </w:rPr>
        </w:r>
        <w:r>
          <w:rPr>
            <w:webHidden/>
          </w:rPr>
          <w:fldChar w:fldCharType="separate"/>
        </w:r>
        <w:r>
          <w:rPr>
            <w:webHidden/>
          </w:rPr>
          <w:t>34</w:t>
        </w:r>
        <w:r>
          <w:rPr>
            <w:webHidden/>
          </w:rPr>
          <w:fldChar w:fldCharType="end"/>
        </w:r>
      </w:hyperlink>
    </w:p>
    <w:p w14:paraId="54AE8AB0" w14:textId="53F80D62" w:rsidR="0070511D" w:rsidRDefault="0070511D">
      <w:pPr>
        <w:pStyle w:val="TOC3"/>
        <w:tabs>
          <w:tab w:val="right" w:leader="dot" w:pos="8778"/>
        </w:tabs>
        <w:rPr>
          <w:rFonts w:asciiTheme="minorHAnsi" w:eastAsiaTheme="minorEastAsia" w:hAnsiTheme="minorHAnsi"/>
          <w:sz w:val="22"/>
          <w:lang w:val="en-US"/>
        </w:rPr>
      </w:pPr>
      <w:hyperlink w:anchor="_Toc232255631" w:history="1">
        <w:r w:rsidRPr="00076980">
          <w:rPr>
            <w:rStyle w:val="Hyperlink"/>
          </w:rPr>
          <w:t>3.5.4 Giao diện trang sản phẩm</w:t>
        </w:r>
        <w:r>
          <w:rPr>
            <w:webHidden/>
          </w:rPr>
          <w:tab/>
        </w:r>
        <w:r>
          <w:rPr>
            <w:webHidden/>
          </w:rPr>
          <w:fldChar w:fldCharType="begin"/>
        </w:r>
        <w:r>
          <w:rPr>
            <w:webHidden/>
          </w:rPr>
          <w:instrText xml:space="preserve"> PAGEREF _Toc232255631 \h </w:instrText>
        </w:r>
        <w:r>
          <w:rPr>
            <w:webHidden/>
          </w:rPr>
        </w:r>
        <w:r>
          <w:rPr>
            <w:webHidden/>
          </w:rPr>
          <w:fldChar w:fldCharType="separate"/>
        </w:r>
        <w:r>
          <w:rPr>
            <w:webHidden/>
          </w:rPr>
          <w:t>35</w:t>
        </w:r>
        <w:r>
          <w:rPr>
            <w:webHidden/>
          </w:rPr>
          <w:fldChar w:fldCharType="end"/>
        </w:r>
      </w:hyperlink>
    </w:p>
    <w:p w14:paraId="470B6465" w14:textId="5E194202" w:rsidR="0070511D" w:rsidRDefault="0070511D">
      <w:pPr>
        <w:pStyle w:val="TOC3"/>
        <w:tabs>
          <w:tab w:val="right" w:leader="dot" w:pos="8778"/>
        </w:tabs>
        <w:rPr>
          <w:rFonts w:asciiTheme="minorHAnsi" w:eastAsiaTheme="minorEastAsia" w:hAnsiTheme="minorHAnsi"/>
          <w:sz w:val="22"/>
          <w:lang w:val="en-US"/>
        </w:rPr>
      </w:pPr>
      <w:hyperlink w:anchor="_Toc232255632" w:history="1">
        <w:r w:rsidRPr="00076980">
          <w:rPr>
            <w:rStyle w:val="Hyperlink"/>
            <w:lang w:val="en-US"/>
          </w:rPr>
          <w:t>3.5.5 Giao diện chi tiết sản phẩm</w:t>
        </w:r>
        <w:r>
          <w:rPr>
            <w:webHidden/>
          </w:rPr>
          <w:tab/>
        </w:r>
        <w:r>
          <w:rPr>
            <w:webHidden/>
          </w:rPr>
          <w:fldChar w:fldCharType="begin"/>
        </w:r>
        <w:r>
          <w:rPr>
            <w:webHidden/>
          </w:rPr>
          <w:instrText xml:space="preserve"> PAGEREF _Toc232255632 \h </w:instrText>
        </w:r>
        <w:r>
          <w:rPr>
            <w:webHidden/>
          </w:rPr>
        </w:r>
        <w:r>
          <w:rPr>
            <w:webHidden/>
          </w:rPr>
          <w:fldChar w:fldCharType="separate"/>
        </w:r>
        <w:r>
          <w:rPr>
            <w:webHidden/>
          </w:rPr>
          <w:t>36</w:t>
        </w:r>
        <w:r>
          <w:rPr>
            <w:webHidden/>
          </w:rPr>
          <w:fldChar w:fldCharType="end"/>
        </w:r>
      </w:hyperlink>
    </w:p>
    <w:p w14:paraId="1B174418" w14:textId="06FA1BEC" w:rsidR="0070511D" w:rsidRDefault="0070511D">
      <w:pPr>
        <w:pStyle w:val="TOC3"/>
        <w:tabs>
          <w:tab w:val="right" w:leader="dot" w:pos="8778"/>
        </w:tabs>
        <w:rPr>
          <w:rFonts w:asciiTheme="minorHAnsi" w:eastAsiaTheme="minorEastAsia" w:hAnsiTheme="minorHAnsi"/>
          <w:sz w:val="22"/>
          <w:lang w:val="en-US"/>
        </w:rPr>
      </w:pPr>
      <w:hyperlink w:anchor="_Toc232255633" w:history="1">
        <w:r w:rsidRPr="00076980">
          <w:rPr>
            <w:rStyle w:val="Hyperlink"/>
            <w:lang w:val="en-US"/>
          </w:rPr>
          <w:t>3.5.6 Giao diện giỏ hàng</w:t>
        </w:r>
        <w:r>
          <w:rPr>
            <w:webHidden/>
          </w:rPr>
          <w:tab/>
        </w:r>
        <w:r>
          <w:rPr>
            <w:webHidden/>
          </w:rPr>
          <w:fldChar w:fldCharType="begin"/>
        </w:r>
        <w:r>
          <w:rPr>
            <w:webHidden/>
          </w:rPr>
          <w:instrText xml:space="preserve"> PAGEREF _Toc232255633 \h </w:instrText>
        </w:r>
        <w:r>
          <w:rPr>
            <w:webHidden/>
          </w:rPr>
        </w:r>
        <w:r>
          <w:rPr>
            <w:webHidden/>
          </w:rPr>
          <w:fldChar w:fldCharType="separate"/>
        </w:r>
        <w:r>
          <w:rPr>
            <w:webHidden/>
          </w:rPr>
          <w:t>37</w:t>
        </w:r>
        <w:r>
          <w:rPr>
            <w:webHidden/>
          </w:rPr>
          <w:fldChar w:fldCharType="end"/>
        </w:r>
      </w:hyperlink>
    </w:p>
    <w:p w14:paraId="669C188B" w14:textId="49D769CA" w:rsidR="0070511D" w:rsidRDefault="0070511D">
      <w:pPr>
        <w:pStyle w:val="TOC3"/>
        <w:tabs>
          <w:tab w:val="right" w:leader="dot" w:pos="8778"/>
        </w:tabs>
        <w:rPr>
          <w:rFonts w:asciiTheme="minorHAnsi" w:eastAsiaTheme="minorEastAsia" w:hAnsiTheme="minorHAnsi"/>
          <w:sz w:val="22"/>
          <w:lang w:val="en-US"/>
        </w:rPr>
      </w:pPr>
      <w:hyperlink w:anchor="_Toc232255634" w:history="1">
        <w:r w:rsidRPr="00076980">
          <w:rPr>
            <w:rStyle w:val="Hyperlink"/>
          </w:rPr>
          <w:t>3.5.7 Giao diện trang quản lý sản phẩm</w:t>
        </w:r>
        <w:r>
          <w:rPr>
            <w:webHidden/>
          </w:rPr>
          <w:tab/>
        </w:r>
        <w:r>
          <w:rPr>
            <w:webHidden/>
          </w:rPr>
          <w:fldChar w:fldCharType="begin"/>
        </w:r>
        <w:r>
          <w:rPr>
            <w:webHidden/>
          </w:rPr>
          <w:instrText xml:space="preserve"> PAGEREF _Toc232255634 \h </w:instrText>
        </w:r>
        <w:r>
          <w:rPr>
            <w:webHidden/>
          </w:rPr>
        </w:r>
        <w:r>
          <w:rPr>
            <w:webHidden/>
          </w:rPr>
          <w:fldChar w:fldCharType="separate"/>
        </w:r>
        <w:r>
          <w:rPr>
            <w:webHidden/>
          </w:rPr>
          <w:t>37</w:t>
        </w:r>
        <w:r>
          <w:rPr>
            <w:webHidden/>
          </w:rPr>
          <w:fldChar w:fldCharType="end"/>
        </w:r>
      </w:hyperlink>
    </w:p>
    <w:p w14:paraId="0D6685CF" w14:textId="32B7C71C" w:rsidR="0070511D" w:rsidRDefault="0070511D">
      <w:pPr>
        <w:pStyle w:val="TOC1"/>
        <w:tabs>
          <w:tab w:val="right" w:leader="dot" w:pos="8778"/>
        </w:tabs>
        <w:rPr>
          <w:rFonts w:asciiTheme="minorHAnsi" w:eastAsiaTheme="minorEastAsia" w:hAnsiTheme="minorHAnsi"/>
          <w:sz w:val="22"/>
          <w:lang w:val="en-US"/>
        </w:rPr>
      </w:pPr>
      <w:hyperlink w:anchor="_Toc232255635" w:history="1">
        <w:r w:rsidRPr="00076980">
          <w:rPr>
            <w:rStyle w:val="Hyperlink"/>
          </w:rPr>
          <w:t>CHƯƠNG 4. KẾT QUẢ THỰC NGHIỆM</w:t>
        </w:r>
        <w:r>
          <w:rPr>
            <w:webHidden/>
          </w:rPr>
          <w:tab/>
        </w:r>
        <w:r>
          <w:rPr>
            <w:webHidden/>
          </w:rPr>
          <w:fldChar w:fldCharType="begin"/>
        </w:r>
        <w:r>
          <w:rPr>
            <w:webHidden/>
          </w:rPr>
          <w:instrText xml:space="preserve"> PAGEREF _Toc232255635 \h </w:instrText>
        </w:r>
        <w:r>
          <w:rPr>
            <w:webHidden/>
          </w:rPr>
        </w:r>
        <w:r>
          <w:rPr>
            <w:webHidden/>
          </w:rPr>
          <w:fldChar w:fldCharType="separate"/>
        </w:r>
        <w:r>
          <w:rPr>
            <w:webHidden/>
          </w:rPr>
          <w:t>40</w:t>
        </w:r>
        <w:r>
          <w:rPr>
            <w:webHidden/>
          </w:rPr>
          <w:fldChar w:fldCharType="end"/>
        </w:r>
      </w:hyperlink>
    </w:p>
    <w:p w14:paraId="31280C99" w14:textId="24E033B1" w:rsidR="0070511D" w:rsidRDefault="0070511D">
      <w:pPr>
        <w:pStyle w:val="TOC2"/>
        <w:tabs>
          <w:tab w:val="right" w:leader="dot" w:pos="8778"/>
        </w:tabs>
        <w:rPr>
          <w:rFonts w:asciiTheme="minorHAnsi" w:eastAsiaTheme="minorEastAsia" w:hAnsiTheme="minorHAnsi"/>
          <w:sz w:val="22"/>
          <w:lang w:val="en-US"/>
        </w:rPr>
      </w:pPr>
      <w:hyperlink w:anchor="_Toc232255636" w:history="1">
        <w:r w:rsidRPr="00076980">
          <w:rPr>
            <w:rStyle w:val="Hyperlink"/>
          </w:rPr>
          <w:t>4.1 Dữ liệu thử nghiệm</w:t>
        </w:r>
        <w:r>
          <w:rPr>
            <w:webHidden/>
          </w:rPr>
          <w:tab/>
        </w:r>
        <w:r>
          <w:rPr>
            <w:webHidden/>
          </w:rPr>
          <w:fldChar w:fldCharType="begin"/>
        </w:r>
        <w:r>
          <w:rPr>
            <w:webHidden/>
          </w:rPr>
          <w:instrText xml:space="preserve"> PAGEREF _Toc232255636 \h </w:instrText>
        </w:r>
        <w:r>
          <w:rPr>
            <w:webHidden/>
          </w:rPr>
        </w:r>
        <w:r>
          <w:rPr>
            <w:webHidden/>
          </w:rPr>
          <w:fldChar w:fldCharType="separate"/>
        </w:r>
        <w:r>
          <w:rPr>
            <w:webHidden/>
          </w:rPr>
          <w:t>40</w:t>
        </w:r>
        <w:r>
          <w:rPr>
            <w:webHidden/>
          </w:rPr>
          <w:fldChar w:fldCharType="end"/>
        </w:r>
      </w:hyperlink>
    </w:p>
    <w:p w14:paraId="68781E79" w14:textId="6B43C63A" w:rsidR="0070511D" w:rsidRDefault="0070511D">
      <w:pPr>
        <w:pStyle w:val="TOC3"/>
        <w:tabs>
          <w:tab w:val="right" w:leader="dot" w:pos="8778"/>
        </w:tabs>
        <w:rPr>
          <w:rFonts w:asciiTheme="minorHAnsi" w:eastAsiaTheme="minorEastAsia" w:hAnsiTheme="minorHAnsi"/>
          <w:sz w:val="22"/>
          <w:lang w:val="en-US"/>
        </w:rPr>
      </w:pPr>
      <w:hyperlink w:anchor="_Toc232255637" w:history="1">
        <w:r w:rsidRPr="00076980">
          <w:rPr>
            <w:rStyle w:val="Hyperlink"/>
          </w:rPr>
          <w:t>4.1.1 Nguồn dữ liệu</w:t>
        </w:r>
        <w:r>
          <w:rPr>
            <w:webHidden/>
          </w:rPr>
          <w:tab/>
        </w:r>
        <w:r>
          <w:rPr>
            <w:webHidden/>
          </w:rPr>
          <w:fldChar w:fldCharType="begin"/>
        </w:r>
        <w:r>
          <w:rPr>
            <w:webHidden/>
          </w:rPr>
          <w:instrText xml:space="preserve"> PAGEREF _Toc232255637 \h </w:instrText>
        </w:r>
        <w:r>
          <w:rPr>
            <w:webHidden/>
          </w:rPr>
        </w:r>
        <w:r>
          <w:rPr>
            <w:webHidden/>
          </w:rPr>
          <w:fldChar w:fldCharType="separate"/>
        </w:r>
        <w:r>
          <w:rPr>
            <w:webHidden/>
          </w:rPr>
          <w:t>40</w:t>
        </w:r>
        <w:r>
          <w:rPr>
            <w:webHidden/>
          </w:rPr>
          <w:fldChar w:fldCharType="end"/>
        </w:r>
      </w:hyperlink>
    </w:p>
    <w:p w14:paraId="63360071" w14:textId="1A7008E6" w:rsidR="0070511D" w:rsidRDefault="0070511D">
      <w:pPr>
        <w:pStyle w:val="TOC3"/>
        <w:tabs>
          <w:tab w:val="right" w:leader="dot" w:pos="8778"/>
        </w:tabs>
        <w:rPr>
          <w:rFonts w:asciiTheme="minorHAnsi" w:eastAsiaTheme="minorEastAsia" w:hAnsiTheme="minorHAnsi"/>
          <w:sz w:val="22"/>
          <w:lang w:val="en-US"/>
        </w:rPr>
      </w:pPr>
      <w:hyperlink w:anchor="_Toc232255638" w:history="1">
        <w:r w:rsidRPr="00076980">
          <w:rPr>
            <w:rStyle w:val="Hyperlink"/>
          </w:rPr>
          <w:t>4.1.2 Danh mục sản phẩm</w:t>
        </w:r>
        <w:r>
          <w:rPr>
            <w:webHidden/>
          </w:rPr>
          <w:tab/>
        </w:r>
        <w:r>
          <w:rPr>
            <w:webHidden/>
          </w:rPr>
          <w:fldChar w:fldCharType="begin"/>
        </w:r>
        <w:r>
          <w:rPr>
            <w:webHidden/>
          </w:rPr>
          <w:instrText xml:space="preserve"> PAGEREF _Toc232255638 \h </w:instrText>
        </w:r>
        <w:r>
          <w:rPr>
            <w:webHidden/>
          </w:rPr>
        </w:r>
        <w:r>
          <w:rPr>
            <w:webHidden/>
          </w:rPr>
          <w:fldChar w:fldCharType="separate"/>
        </w:r>
        <w:r>
          <w:rPr>
            <w:webHidden/>
          </w:rPr>
          <w:t>41</w:t>
        </w:r>
        <w:r>
          <w:rPr>
            <w:webHidden/>
          </w:rPr>
          <w:fldChar w:fldCharType="end"/>
        </w:r>
      </w:hyperlink>
    </w:p>
    <w:p w14:paraId="29BBCBE3" w14:textId="2B34F911" w:rsidR="0070511D" w:rsidRDefault="0070511D">
      <w:pPr>
        <w:pStyle w:val="TOC3"/>
        <w:tabs>
          <w:tab w:val="right" w:leader="dot" w:pos="8778"/>
        </w:tabs>
        <w:rPr>
          <w:rFonts w:asciiTheme="minorHAnsi" w:eastAsiaTheme="minorEastAsia" w:hAnsiTheme="minorHAnsi"/>
          <w:sz w:val="22"/>
          <w:lang w:val="en-US"/>
        </w:rPr>
      </w:pPr>
      <w:hyperlink w:anchor="_Toc232255639" w:history="1">
        <w:r w:rsidRPr="00076980">
          <w:rPr>
            <w:rStyle w:val="Hyperlink"/>
          </w:rPr>
          <w:t>4.1.3 Chi tiết sản phẩm</w:t>
        </w:r>
        <w:r>
          <w:rPr>
            <w:webHidden/>
          </w:rPr>
          <w:tab/>
        </w:r>
        <w:r>
          <w:rPr>
            <w:webHidden/>
          </w:rPr>
          <w:fldChar w:fldCharType="begin"/>
        </w:r>
        <w:r>
          <w:rPr>
            <w:webHidden/>
          </w:rPr>
          <w:instrText xml:space="preserve"> PAGEREF _Toc232255639 \h </w:instrText>
        </w:r>
        <w:r>
          <w:rPr>
            <w:webHidden/>
          </w:rPr>
        </w:r>
        <w:r>
          <w:rPr>
            <w:webHidden/>
          </w:rPr>
          <w:fldChar w:fldCharType="separate"/>
        </w:r>
        <w:r>
          <w:rPr>
            <w:webHidden/>
          </w:rPr>
          <w:t>41</w:t>
        </w:r>
        <w:r>
          <w:rPr>
            <w:webHidden/>
          </w:rPr>
          <w:fldChar w:fldCharType="end"/>
        </w:r>
      </w:hyperlink>
    </w:p>
    <w:p w14:paraId="24899F54" w14:textId="4EA9BC37" w:rsidR="0070511D" w:rsidRDefault="0070511D">
      <w:pPr>
        <w:pStyle w:val="TOC3"/>
        <w:tabs>
          <w:tab w:val="right" w:leader="dot" w:pos="8778"/>
        </w:tabs>
        <w:rPr>
          <w:rFonts w:asciiTheme="minorHAnsi" w:eastAsiaTheme="minorEastAsia" w:hAnsiTheme="minorHAnsi"/>
          <w:sz w:val="22"/>
          <w:lang w:val="en-US"/>
        </w:rPr>
      </w:pPr>
      <w:hyperlink w:anchor="_Toc232255640" w:history="1">
        <w:r w:rsidRPr="00076980">
          <w:rPr>
            <w:rStyle w:val="Hyperlink"/>
          </w:rPr>
          <w:t>4.1.4 Môi trường thử nghiệm</w:t>
        </w:r>
        <w:r>
          <w:rPr>
            <w:webHidden/>
          </w:rPr>
          <w:tab/>
        </w:r>
        <w:r>
          <w:rPr>
            <w:webHidden/>
          </w:rPr>
          <w:fldChar w:fldCharType="begin"/>
        </w:r>
        <w:r>
          <w:rPr>
            <w:webHidden/>
          </w:rPr>
          <w:instrText xml:space="preserve"> PAGEREF _Toc232255640 \h </w:instrText>
        </w:r>
        <w:r>
          <w:rPr>
            <w:webHidden/>
          </w:rPr>
        </w:r>
        <w:r>
          <w:rPr>
            <w:webHidden/>
          </w:rPr>
          <w:fldChar w:fldCharType="separate"/>
        </w:r>
        <w:r>
          <w:rPr>
            <w:webHidden/>
          </w:rPr>
          <w:t>44</w:t>
        </w:r>
        <w:r>
          <w:rPr>
            <w:webHidden/>
          </w:rPr>
          <w:fldChar w:fldCharType="end"/>
        </w:r>
      </w:hyperlink>
    </w:p>
    <w:p w14:paraId="4EB22784" w14:textId="40AB7DC9" w:rsidR="0070511D" w:rsidRDefault="0070511D">
      <w:pPr>
        <w:pStyle w:val="TOC3"/>
        <w:tabs>
          <w:tab w:val="right" w:leader="dot" w:pos="8778"/>
        </w:tabs>
        <w:rPr>
          <w:rFonts w:asciiTheme="minorHAnsi" w:eastAsiaTheme="minorEastAsia" w:hAnsiTheme="minorHAnsi"/>
          <w:sz w:val="22"/>
          <w:lang w:val="en-US"/>
        </w:rPr>
      </w:pPr>
      <w:hyperlink w:anchor="_Toc232255641" w:history="1">
        <w:r w:rsidRPr="00076980">
          <w:rPr>
            <w:rStyle w:val="Hyperlink"/>
          </w:rPr>
          <w:t>4.1.5 Tiêu chí kiểm thử</w:t>
        </w:r>
        <w:r>
          <w:rPr>
            <w:webHidden/>
          </w:rPr>
          <w:tab/>
        </w:r>
        <w:r>
          <w:rPr>
            <w:webHidden/>
          </w:rPr>
          <w:fldChar w:fldCharType="begin"/>
        </w:r>
        <w:r>
          <w:rPr>
            <w:webHidden/>
          </w:rPr>
          <w:instrText xml:space="preserve"> PAGEREF _Toc232255641 \h </w:instrText>
        </w:r>
        <w:r>
          <w:rPr>
            <w:webHidden/>
          </w:rPr>
        </w:r>
        <w:r>
          <w:rPr>
            <w:webHidden/>
          </w:rPr>
          <w:fldChar w:fldCharType="separate"/>
        </w:r>
        <w:r>
          <w:rPr>
            <w:webHidden/>
          </w:rPr>
          <w:t>44</w:t>
        </w:r>
        <w:r>
          <w:rPr>
            <w:webHidden/>
          </w:rPr>
          <w:fldChar w:fldCharType="end"/>
        </w:r>
      </w:hyperlink>
    </w:p>
    <w:p w14:paraId="23A2D02A" w14:textId="32D061A0" w:rsidR="0070511D" w:rsidRDefault="0070511D">
      <w:pPr>
        <w:pStyle w:val="TOC2"/>
        <w:tabs>
          <w:tab w:val="right" w:leader="dot" w:pos="8778"/>
        </w:tabs>
        <w:rPr>
          <w:rFonts w:asciiTheme="minorHAnsi" w:eastAsiaTheme="minorEastAsia" w:hAnsiTheme="minorHAnsi"/>
          <w:sz w:val="22"/>
          <w:lang w:val="en-US"/>
        </w:rPr>
      </w:pPr>
      <w:hyperlink w:anchor="_Toc232255642" w:history="1">
        <w:r w:rsidRPr="00076980">
          <w:rPr>
            <w:rStyle w:val="Hyperlink"/>
          </w:rPr>
          <w:t>4.2 Kết quả thực nghiệm</w:t>
        </w:r>
        <w:r>
          <w:rPr>
            <w:webHidden/>
          </w:rPr>
          <w:tab/>
        </w:r>
        <w:r>
          <w:rPr>
            <w:webHidden/>
          </w:rPr>
          <w:fldChar w:fldCharType="begin"/>
        </w:r>
        <w:r>
          <w:rPr>
            <w:webHidden/>
          </w:rPr>
          <w:instrText xml:space="preserve"> PAGEREF _Toc232255642 \h </w:instrText>
        </w:r>
        <w:r>
          <w:rPr>
            <w:webHidden/>
          </w:rPr>
        </w:r>
        <w:r>
          <w:rPr>
            <w:webHidden/>
          </w:rPr>
          <w:fldChar w:fldCharType="separate"/>
        </w:r>
        <w:r>
          <w:rPr>
            <w:webHidden/>
          </w:rPr>
          <w:t>44</w:t>
        </w:r>
        <w:r>
          <w:rPr>
            <w:webHidden/>
          </w:rPr>
          <w:fldChar w:fldCharType="end"/>
        </w:r>
      </w:hyperlink>
    </w:p>
    <w:p w14:paraId="3818B399" w14:textId="207C32DE" w:rsidR="0070511D" w:rsidRDefault="0070511D">
      <w:pPr>
        <w:pStyle w:val="TOC3"/>
        <w:tabs>
          <w:tab w:val="right" w:leader="dot" w:pos="8778"/>
        </w:tabs>
        <w:rPr>
          <w:rFonts w:asciiTheme="minorHAnsi" w:eastAsiaTheme="minorEastAsia" w:hAnsiTheme="minorHAnsi"/>
          <w:sz w:val="22"/>
          <w:lang w:val="en-US"/>
        </w:rPr>
      </w:pPr>
      <w:hyperlink w:anchor="_Toc232255643" w:history="1">
        <w:r w:rsidRPr="00076980">
          <w:rPr>
            <w:rStyle w:val="Hyperlink"/>
          </w:rPr>
          <w:t>4.2.1 Quy chuẩn giao diện chung</w:t>
        </w:r>
        <w:r>
          <w:rPr>
            <w:webHidden/>
          </w:rPr>
          <w:tab/>
        </w:r>
        <w:r>
          <w:rPr>
            <w:webHidden/>
          </w:rPr>
          <w:fldChar w:fldCharType="begin"/>
        </w:r>
        <w:r>
          <w:rPr>
            <w:webHidden/>
          </w:rPr>
          <w:instrText xml:space="preserve"> PAGEREF _Toc232255643 \h </w:instrText>
        </w:r>
        <w:r>
          <w:rPr>
            <w:webHidden/>
          </w:rPr>
        </w:r>
        <w:r>
          <w:rPr>
            <w:webHidden/>
          </w:rPr>
          <w:fldChar w:fldCharType="separate"/>
        </w:r>
        <w:r>
          <w:rPr>
            <w:webHidden/>
          </w:rPr>
          <w:t>44</w:t>
        </w:r>
        <w:r>
          <w:rPr>
            <w:webHidden/>
          </w:rPr>
          <w:fldChar w:fldCharType="end"/>
        </w:r>
      </w:hyperlink>
    </w:p>
    <w:p w14:paraId="26AED458" w14:textId="6DEF7182" w:rsidR="0070511D" w:rsidRDefault="0070511D">
      <w:pPr>
        <w:pStyle w:val="TOC3"/>
        <w:tabs>
          <w:tab w:val="right" w:leader="dot" w:pos="8778"/>
        </w:tabs>
        <w:rPr>
          <w:rFonts w:asciiTheme="minorHAnsi" w:eastAsiaTheme="minorEastAsia" w:hAnsiTheme="minorHAnsi"/>
          <w:sz w:val="22"/>
          <w:lang w:val="en-US"/>
        </w:rPr>
      </w:pPr>
      <w:hyperlink w:anchor="_Toc232255644" w:history="1">
        <w:r w:rsidRPr="00076980">
          <w:rPr>
            <w:rStyle w:val="Hyperlink"/>
          </w:rPr>
          <w:t>4.2.2 Giao diện trang chủ</w:t>
        </w:r>
        <w:r>
          <w:rPr>
            <w:webHidden/>
          </w:rPr>
          <w:tab/>
        </w:r>
        <w:r>
          <w:rPr>
            <w:webHidden/>
          </w:rPr>
          <w:fldChar w:fldCharType="begin"/>
        </w:r>
        <w:r>
          <w:rPr>
            <w:webHidden/>
          </w:rPr>
          <w:instrText xml:space="preserve"> PAGEREF _Toc232255644 \h </w:instrText>
        </w:r>
        <w:r>
          <w:rPr>
            <w:webHidden/>
          </w:rPr>
        </w:r>
        <w:r>
          <w:rPr>
            <w:webHidden/>
          </w:rPr>
          <w:fldChar w:fldCharType="separate"/>
        </w:r>
        <w:r>
          <w:rPr>
            <w:webHidden/>
          </w:rPr>
          <w:t>45</w:t>
        </w:r>
        <w:r>
          <w:rPr>
            <w:webHidden/>
          </w:rPr>
          <w:fldChar w:fldCharType="end"/>
        </w:r>
      </w:hyperlink>
    </w:p>
    <w:p w14:paraId="1C14ECB1" w14:textId="6639C02B" w:rsidR="0070511D" w:rsidRDefault="0070511D">
      <w:pPr>
        <w:pStyle w:val="TOC3"/>
        <w:tabs>
          <w:tab w:val="right" w:leader="dot" w:pos="8778"/>
        </w:tabs>
        <w:rPr>
          <w:rFonts w:asciiTheme="minorHAnsi" w:eastAsiaTheme="minorEastAsia" w:hAnsiTheme="minorHAnsi"/>
          <w:sz w:val="22"/>
          <w:lang w:val="en-US"/>
        </w:rPr>
      </w:pPr>
      <w:hyperlink w:anchor="_Toc232255645" w:history="1">
        <w:r w:rsidRPr="00076980">
          <w:rPr>
            <w:rStyle w:val="Hyperlink"/>
          </w:rPr>
          <w:t>4.2.3 Giao diện trang giới thiệu</w:t>
        </w:r>
        <w:r>
          <w:rPr>
            <w:webHidden/>
          </w:rPr>
          <w:tab/>
        </w:r>
        <w:r>
          <w:rPr>
            <w:webHidden/>
          </w:rPr>
          <w:fldChar w:fldCharType="begin"/>
        </w:r>
        <w:r>
          <w:rPr>
            <w:webHidden/>
          </w:rPr>
          <w:instrText xml:space="preserve"> PAGEREF _Toc232255645 \h </w:instrText>
        </w:r>
        <w:r>
          <w:rPr>
            <w:webHidden/>
          </w:rPr>
        </w:r>
        <w:r>
          <w:rPr>
            <w:webHidden/>
          </w:rPr>
          <w:fldChar w:fldCharType="separate"/>
        </w:r>
        <w:r>
          <w:rPr>
            <w:webHidden/>
          </w:rPr>
          <w:t>46</w:t>
        </w:r>
        <w:r>
          <w:rPr>
            <w:webHidden/>
          </w:rPr>
          <w:fldChar w:fldCharType="end"/>
        </w:r>
      </w:hyperlink>
    </w:p>
    <w:p w14:paraId="69C90908" w14:textId="31ACF48C" w:rsidR="0070511D" w:rsidRDefault="0070511D">
      <w:pPr>
        <w:pStyle w:val="TOC3"/>
        <w:tabs>
          <w:tab w:val="right" w:leader="dot" w:pos="8778"/>
        </w:tabs>
        <w:rPr>
          <w:rFonts w:asciiTheme="minorHAnsi" w:eastAsiaTheme="minorEastAsia" w:hAnsiTheme="minorHAnsi"/>
          <w:sz w:val="22"/>
          <w:lang w:val="en-US"/>
        </w:rPr>
      </w:pPr>
      <w:hyperlink w:anchor="_Toc232255646" w:history="1">
        <w:r w:rsidRPr="00076980">
          <w:rPr>
            <w:rStyle w:val="Hyperlink"/>
          </w:rPr>
          <w:t>4.2.4 Giao diện trang liên hệ</w:t>
        </w:r>
        <w:r>
          <w:rPr>
            <w:webHidden/>
          </w:rPr>
          <w:tab/>
        </w:r>
        <w:r>
          <w:rPr>
            <w:webHidden/>
          </w:rPr>
          <w:fldChar w:fldCharType="begin"/>
        </w:r>
        <w:r>
          <w:rPr>
            <w:webHidden/>
          </w:rPr>
          <w:instrText xml:space="preserve"> PAGEREF _Toc232255646 \h </w:instrText>
        </w:r>
        <w:r>
          <w:rPr>
            <w:webHidden/>
          </w:rPr>
        </w:r>
        <w:r>
          <w:rPr>
            <w:webHidden/>
          </w:rPr>
          <w:fldChar w:fldCharType="separate"/>
        </w:r>
        <w:r>
          <w:rPr>
            <w:webHidden/>
          </w:rPr>
          <w:t>47</w:t>
        </w:r>
        <w:r>
          <w:rPr>
            <w:webHidden/>
          </w:rPr>
          <w:fldChar w:fldCharType="end"/>
        </w:r>
      </w:hyperlink>
    </w:p>
    <w:p w14:paraId="606C63BA" w14:textId="496F023B" w:rsidR="0070511D" w:rsidRDefault="0070511D">
      <w:pPr>
        <w:pStyle w:val="TOC3"/>
        <w:tabs>
          <w:tab w:val="right" w:leader="dot" w:pos="8778"/>
        </w:tabs>
        <w:rPr>
          <w:rFonts w:asciiTheme="minorHAnsi" w:eastAsiaTheme="minorEastAsia" w:hAnsiTheme="minorHAnsi"/>
          <w:sz w:val="22"/>
          <w:lang w:val="en-US"/>
        </w:rPr>
      </w:pPr>
      <w:hyperlink w:anchor="_Toc232255647" w:history="1">
        <w:r w:rsidRPr="00076980">
          <w:rPr>
            <w:rStyle w:val="Hyperlink"/>
          </w:rPr>
          <w:t>4.2.5 Giao diện trang sản phẩm</w:t>
        </w:r>
        <w:r>
          <w:rPr>
            <w:webHidden/>
          </w:rPr>
          <w:tab/>
        </w:r>
        <w:r>
          <w:rPr>
            <w:webHidden/>
          </w:rPr>
          <w:fldChar w:fldCharType="begin"/>
        </w:r>
        <w:r>
          <w:rPr>
            <w:webHidden/>
          </w:rPr>
          <w:instrText xml:space="preserve"> PAGEREF _Toc232255647 \h </w:instrText>
        </w:r>
        <w:r>
          <w:rPr>
            <w:webHidden/>
          </w:rPr>
        </w:r>
        <w:r>
          <w:rPr>
            <w:webHidden/>
          </w:rPr>
          <w:fldChar w:fldCharType="separate"/>
        </w:r>
        <w:r>
          <w:rPr>
            <w:webHidden/>
          </w:rPr>
          <w:t>47</w:t>
        </w:r>
        <w:r>
          <w:rPr>
            <w:webHidden/>
          </w:rPr>
          <w:fldChar w:fldCharType="end"/>
        </w:r>
      </w:hyperlink>
    </w:p>
    <w:p w14:paraId="393ABF05" w14:textId="26C79AB0" w:rsidR="0070511D" w:rsidRDefault="0070511D">
      <w:pPr>
        <w:pStyle w:val="TOC3"/>
        <w:tabs>
          <w:tab w:val="right" w:leader="dot" w:pos="8778"/>
        </w:tabs>
        <w:rPr>
          <w:rFonts w:asciiTheme="minorHAnsi" w:eastAsiaTheme="minorEastAsia" w:hAnsiTheme="minorHAnsi"/>
          <w:sz w:val="22"/>
          <w:lang w:val="en-US"/>
        </w:rPr>
      </w:pPr>
      <w:hyperlink w:anchor="_Toc232255648" w:history="1">
        <w:r w:rsidRPr="00076980">
          <w:rPr>
            <w:rStyle w:val="Hyperlink"/>
          </w:rPr>
          <w:t>4.2.6 Giao diện trang chi tiết sản phẩm</w:t>
        </w:r>
        <w:r>
          <w:rPr>
            <w:webHidden/>
          </w:rPr>
          <w:tab/>
        </w:r>
        <w:r>
          <w:rPr>
            <w:webHidden/>
          </w:rPr>
          <w:fldChar w:fldCharType="begin"/>
        </w:r>
        <w:r>
          <w:rPr>
            <w:webHidden/>
          </w:rPr>
          <w:instrText xml:space="preserve"> PAGEREF _Toc232255648 \h </w:instrText>
        </w:r>
        <w:r>
          <w:rPr>
            <w:webHidden/>
          </w:rPr>
        </w:r>
        <w:r>
          <w:rPr>
            <w:webHidden/>
          </w:rPr>
          <w:fldChar w:fldCharType="separate"/>
        </w:r>
        <w:r>
          <w:rPr>
            <w:webHidden/>
          </w:rPr>
          <w:t>48</w:t>
        </w:r>
        <w:r>
          <w:rPr>
            <w:webHidden/>
          </w:rPr>
          <w:fldChar w:fldCharType="end"/>
        </w:r>
      </w:hyperlink>
    </w:p>
    <w:p w14:paraId="1DBF049A" w14:textId="64C8BF14" w:rsidR="0070511D" w:rsidRDefault="0070511D">
      <w:pPr>
        <w:pStyle w:val="TOC3"/>
        <w:tabs>
          <w:tab w:val="right" w:leader="dot" w:pos="8778"/>
        </w:tabs>
        <w:rPr>
          <w:rFonts w:asciiTheme="minorHAnsi" w:eastAsiaTheme="minorEastAsia" w:hAnsiTheme="minorHAnsi"/>
          <w:sz w:val="22"/>
          <w:lang w:val="en-US"/>
        </w:rPr>
      </w:pPr>
      <w:hyperlink w:anchor="_Toc232255649" w:history="1">
        <w:r w:rsidRPr="00076980">
          <w:rPr>
            <w:rStyle w:val="Hyperlink"/>
          </w:rPr>
          <w:t>4.2.7 Giao diện trang giỏ hàng</w:t>
        </w:r>
        <w:r>
          <w:rPr>
            <w:webHidden/>
          </w:rPr>
          <w:tab/>
        </w:r>
        <w:r>
          <w:rPr>
            <w:webHidden/>
          </w:rPr>
          <w:fldChar w:fldCharType="begin"/>
        </w:r>
        <w:r>
          <w:rPr>
            <w:webHidden/>
          </w:rPr>
          <w:instrText xml:space="preserve"> PAGEREF _Toc232255649 \h </w:instrText>
        </w:r>
        <w:r>
          <w:rPr>
            <w:webHidden/>
          </w:rPr>
        </w:r>
        <w:r>
          <w:rPr>
            <w:webHidden/>
          </w:rPr>
          <w:fldChar w:fldCharType="separate"/>
        </w:r>
        <w:r>
          <w:rPr>
            <w:webHidden/>
          </w:rPr>
          <w:t>50</w:t>
        </w:r>
        <w:r>
          <w:rPr>
            <w:webHidden/>
          </w:rPr>
          <w:fldChar w:fldCharType="end"/>
        </w:r>
      </w:hyperlink>
    </w:p>
    <w:p w14:paraId="44203CFF" w14:textId="70734BAE" w:rsidR="0070511D" w:rsidRDefault="0070511D">
      <w:pPr>
        <w:pStyle w:val="TOC3"/>
        <w:tabs>
          <w:tab w:val="right" w:leader="dot" w:pos="8778"/>
        </w:tabs>
        <w:rPr>
          <w:rFonts w:asciiTheme="minorHAnsi" w:eastAsiaTheme="minorEastAsia" w:hAnsiTheme="minorHAnsi"/>
          <w:sz w:val="22"/>
          <w:lang w:val="en-US"/>
        </w:rPr>
      </w:pPr>
      <w:hyperlink w:anchor="_Toc232255650" w:history="1">
        <w:r w:rsidRPr="00076980">
          <w:rPr>
            <w:rStyle w:val="Hyperlink"/>
          </w:rPr>
          <w:t>4.2.8 Giao diện trang quản lý sản phẩm</w:t>
        </w:r>
        <w:r>
          <w:rPr>
            <w:webHidden/>
          </w:rPr>
          <w:tab/>
        </w:r>
        <w:r>
          <w:rPr>
            <w:webHidden/>
          </w:rPr>
          <w:fldChar w:fldCharType="begin"/>
        </w:r>
        <w:r>
          <w:rPr>
            <w:webHidden/>
          </w:rPr>
          <w:instrText xml:space="preserve"> PAGEREF _Toc232255650 \h </w:instrText>
        </w:r>
        <w:r>
          <w:rPr>
            <w:webHidden/>
          </w:rPr>
        </w:r>
        <w:r>
          <w:rPr>
            <w:webHidden/>
          </w:rPr>
          <w:fldChar w:fldCharType="separate"/>
        </w:r>
        <w:r>
          <w:rPr>
            <w:webHidden/>
          </w:rPr>
          <w:t>51</w:t>
        </w:r>
        <w:r>
          <w:rPr>
            <w:webHidden/>
          </w:rPr>
          <w:fldChar w:fldCharType="end"/>
        </w:r>
      </w:hyperlink>
    </w:p>
    <w:p w14:paraId="23D0CD31" w14:textId="64E60E92" w:rsidR="0070511D" w:rsidRDefault="0070511D">
      <w:pPr>
        <w:pStyle w:val="TOC1"/>
        <w:tabs>
          <w:tab w:val="right" w:leader="dot" w:pos="8778"/>
        </w:tabs>
        <w:rPr>
          <w:rFonts w:asciiTheme="minorHAnsi" w:eastAsiaTheme="minorEastAsia" w:hAnsiTheme="minorHAnsi"/>
          <w:sz w:val="22"/>
          <w:lang w:val="en-US"/>
        </w:rPr>
      </w:pPr>
      <w:hyperlink w:anchor="_Toc232255651" w:history="1">
        <w:r w:rsidRPr="00076980">
          <w:rPr>
            <w:rStyle w:val="Hyperlink"/>
          </w:rPr>
          <w:t>CHƯƠNG 5. KẾT LUẬN VÀ HƯỚNG PHÁT TRIỂN</w:t>
        </w:r>
        <w:r>
          <w:rPr>
            <w:webHidden/>
          </w:rPr>
          <w:tab/>
        </w:r>
        <w:r>
          <w:rPr>
            <w:webHidden/>
          </w:rPr>
          <w:fldChar w:fldCharType="begin"/>
        </w:r>
        <w:r>
          <w:rPr>
            <w:webHidden/>
          </w:rPr>
          <w:instrText xml:space="preserve"> PAGEREF _Toc232255651 \h </w:instrText>
        </w:r>
        <w:r>
          <w:rPr>
            <w:webHidden/>
          </w:rPr>
        </w:r>
        <w:r>
          <w:rPr>
            <w:webHidden/>
          </w:rPr>
          <w:fldChar w:fldCharType="separate"/>
        </w:r>
        <w:r>
          <w:rPr>
            <w:webHidden/>
          </w:rPr>
          <w:t>53</w:t>
        </w:r>
        <w:r>
          <w:rPr>
            <w:webHidden/>
          </w:rPr>
          <w:fldChar w:fldCharType="end"/>
        </w:r>
      </w:hyperlink>
    </w:p>
    <w:p w14:paraId="1C5CA061" w14:textId="1B25B30A" w:rsidR="0070511D" w:rsidRDefault="0070511D">
      <w:pPr>
        <w:pStyle w:val="TOC2"/>
        <w:tabs>
          <w:tab w:val="right" w:leader="dot" w:pos="8778"/>
        </w:tabs>
        <w:rPr>
          <w:rFonts w:asciiTheme="minorHAnsi" w:eastAsiaTheme="minorEastAsia" w:hAnsiTheme="minorHAnsi"/>
          <w:sz w:val="22"/>
          <w:lang w:val="en-US"/>
        </w:rPr>
      </w:pPr>
      <w:hyperlink w:anchor="_Toc232255652" w:history="1">
        <w:r w:rsidRPr="00076980">
          <w:rPr>
            <w:rStyle w:val="Hyperlink"/>
          </w:rPr>
          <w:t>5.1 Kết luận</w:t>
        </w:r>
        <w:r>
          <w:rPr>
            <w:webHidden/>
          </w:rPr>
          <w:tab/>
        </w:r>
        <w:r>
          <w:rPr>
            <w:webHidden/>
          </w:rPr>
          <w:fldChar w:fldCharType="begin"/>
        </w:r>
        <w:r>
          <w:rPr>
            <w:webHidden/>
          </w:rPr>
          <w:instrText xml:space="preserve"> PAGEREF _Toc232255652 \h </w:instrText>
        </w:r>
        <w:r>
          <w:rPr>
            <w:webHidden/>
          </w:rPr>
        </w:r>
        <w:r>
          <w:rPr>
            <w:webHidden/>
          </w:rPr>
          <w:fldChar w:fldCharType="separate"/>
        </w:r>
        <w:r>
          <w:rPr>
            <w:webHidden/>
          </w:rPr>
          <w:t>53</w:t>
        </w:r>
        <w:r>
          <w:rPr>
            <w:webHidden/>
          </w:rPr>
          <w:fldChar w:fldCharType="end"/>
        </w:r>
      </w:hyperlink>
    </w:p>
    <w:p w14:paraId="288158F8" w14:textId="5AF5FC51" w:rsidR="0070511D" w:rsidRDefault="0070511D">
      <w:pPr>
        <w:pStyle w:val="TOC3"/>
        <w:tabs>
          <w:tab w:val="right" w:leader="dot" w:pos="8778"/>
        </w:tabs>
        <w:rPr>
          <w:rFonts w:asciiTheme="minorHAnsi" w:eastAsiaTheme="minorEastAsia" w:hAnsiTheme="minorHAnsi"/>
          <w:sz w:val="22"/>
          <w:lang w:val="en-US"/>
        </w:rPr>
      </w:pPr>
      <w:hyperlink w:anchor="_Toc232255653" w:history="1">
        <w:r w:rsidRPr="00076980">
          <w:rPr>
            <w:rStyle w:val="Hyperlink"/>
          </w:rPr>
          <w:t>5.1.1 Những hạn chế còn tồn tại</w:t>
        </w:r>
        <w:r>
          <w:rPr>
            <w:webHidden/>
          </w:rPr>
          <w:tab/>
        </w:r>
        <w:r>
          <w:rPr>
            <w:webHidden/>
          </w:rPr>
          <w:fldChar w:fldCharType="begin"/>
        </w:r>
        <w:r>
          <w:rPr>
            <w:webHidden/>
          </w:rPr>
          <w:instrText xml:space="preserve"> PAGEREF _Toc232255653 \h </w:instrText>
        </w:r>
        <w:r>
          <w:rPr>
            <w:webHidden/>
          </w:rPr>
        </w:r>
        <w:r>
          <w:rPr>
            <w:webHidden/>
          </w:rPr>
          <w:fldChar w:fldCharType="separate"/>
        </w:r>
        <w:r>
          <w:rPr>
            <w:webHidden/>
          </w:rPr>
          <w:t>53</w:t>
        </w:r>
        <w:r>
          <w:rPr>
            <w:webHidden/>
          </w:rPr>
          <w:fldChar w:fldCharType="end"/>
        </w:r>
      </w:hyperlink>
    </w:p>
    <w:p w14:paraId="053EF09F" w14:textId="14DFA445" w:rsidR="0070511D" w:rsidRDefault="0070511D">
      <w:pPr>
        <w:pStyle w:val="TOC3"/>
        <w:tabs>
          <w:tab w:val="right" w:leader="dot" w:pos="8778"/>
        </w:tabs>
        <w:rPr>
          <w:rFonts w:asciiTheme="minorHAnsi" w:eastAsiaTheme="minorEastAsia" w:hAnsiTheme="minorHAnsi"/>
          <w:sz w:val="22"/>
          <w:lang w:val="en-US"/>
        </w:rPr>
      </w:pPr>
      <w:hyperlink w:anchor="_Toc232255654" w:history="1">
        <w:r w:rsidRPr="00076980">
          <w:rPr>
            <w:rStyle w:val="Hyperlink"/>
          </w:rPr>
          <w:t>5.1.2 Kỹ năng đã đạt được</w:t>
        </w:r>
        <w:r>
          <w:rPr>
            <w:webHidden/>
          </w:rPr>
          <w:tab/>
        </w:r>
        <w:r>
          <w:rPr>
            <w:webHidden/>
          </w:rPr>
          <w:fldChar w:fldCharType="begin"/>
        </w:r>
        <w:r>
          <w:rPr>
            <w:webHidden/>
          </w:rPr>
          <w:instrText xml:space="preserve"> PAGEREF _Toc232255654 \h </w:instrText>
        </w:r>
        <w:r>
          <w:rPr>
            <w:webHidden/>
          </w:rPr>
        </w:r>
        <w:r>
          <w:rPr>
            <w:webHidden/>
          </w:rPr>
          <w:fldChar w:fldCharType="separate"/>
        </w:r>
        <w:r>
          <w:rPr>
            <w:webHidden/>
          </w:rPr>
          <w:t>54</w:t>
        </w:r>
        <w:r>
          <w:rPr>
            <w:webHidden/>
          </w:rPr>
          <w:fldChar w:fldCharType="end"/>
        </w:r>
      </w:hyperlink>
    </w:p>
    <w:p w14:paraId="5AA1C506" w14:textId="69F510F4" w:rsidR="0070511D" w:rsidRDefault="0070511D">
      <w:pPr>
        <w:pStyle w:val="TOC2"/>
        <w:tabs>
          <w:tab w:val="right" w:leader="dot" w:pos="8778"/>
        </w:tabs>
        <w:rPr>
          <w:rFonts w:asciiTheme="minorHAnsi" w:eastAsiaTheme="minorEastAsia" w:hAnsiTheme="minorHAnsi"/>
          <w:sz w:val="22"/>
          <w:lang w:val="en-US"/>
        </w:rPr>
      </w:pPr>
      <w:hyperlink w:anchor="_Toc232255655" w:history="1">
        <w:r w:rsidRPr="00076980">
          <w:rPr>
            <w:rStyle w:val="Hyperlink"/>
          </w:rPr>
          <w:t>5.2 Hướng phát triển</w:t>
        </w:r>
        <w:r>
          <w:rPr>
            <w:webHidden/>
          </w:rPr>
          <w:tab/>
        </w:r>
        <w:r>
          <w:rPr>
            <w:webHidden/>
          </w:rPr>
          <w:fldChar w:fldCharType="begin"/>
        </w:r>
        <w:r>
          <w:rPr>
            <w:webHidden/>
          </w:rPr>
          <w:instrText xml:space="preserve"> PAGEREF _Toc232255655 \h </w:instrText>
        </w:r>
        <w:r>
          <w:rPr>
            <w:webHidden/>
          </w:rPr>
        </w:r>
        <w:r>
          <w:rPr>
            <w:webHidden/>
          </w:rPr>
          <w:fldChar w:fldCharType="separate"/>
        </w:r>
        <w:r>
          <w:rPr>
            <w:webHidden/>
          </w:rPr>
          <w:t>54</w:t>
        </w:r>
        <w:r>
          <w:rPr>
            <w:webHidden/>
          </w:rPr>
          <w:fldChar w:fldCharType="end"/>
        </w:r>
      </w:hyperlink>
    </w:p>
    <w:p w14:paraId="63897209" w14:textId="7C59CBF5" w:rsidR="00084BF4" w:rsidRPr="008D78F3" w:rsidRDefault="00084BF4">
      <w:r w:rsidRPr="008D78F3">
        <w:fldChar w:fldCharType="end"/>
      </w:r>
    </w:p>
    <w:p w14:paraId="2AE8BB62" w14:textId="77777777" w:rsidR="00C50A2A" w:rsidRPr="008D78F3" w:rsidRDefault="00C50A2A" w:rsidP="00C50A2A">
      <w:pPr>
        <w:pStyle w:val="DEMUC"/>
      </w:pPr>
      <w:r w:rsidRPr="008D78F3">
        <w:br w:type="page"/>
      </w:r>
    </w:p>
    <w:p w14:paraId="3D695899" w14:textId="77777777" w:rsidR="000B3C8E" w:rsidRDefault="00314527" w:rsidP="00C50A2A">
      <w:pPr>
        <w:pStyle w:val="DEMUC"/>
      </w:pPr>
      <w:r w:rsidRPr="008D78F3">
        <w:lastRenderedPageBreak/>
        <w:t>Danh mục hình ảnh</w:t>
      </w:r>
    </w:p>
    <w:p w14:paraId="5F7D253D" w14:textId="3441A643" w:rsidR="0070511D" w:rsidRDefault="00C47BA5">
      <w:pPr>
        <w:pStyle w:val="TableofFigures"/>
        <w:tabs>
          <w:tab w:val="right" w:leader="dot" w:pos="8778"/>
        </w:tabs>
        <w:rPr>
          <w:rFonts w:asciiTheme="minorHAnsi" w:eastAsiaTheme="minorEastAsia" w:hAnsiTheme="minorHAnsi"/>
          <w:sz w:val="22"/>
          <w:lang w:val="en-US"/>
        </w:rPr>
      </w:pPr>
      <w:r>
        <w:fldChar w:fldCharType="begin"/>
      </w:r>
      <w:r>
        <w:instrText xml:space="preserve"> TOC \h \z \c "Hình" </w:instrText>
      </w:r>
      <w:r>
        <w:fldChar w:fldCharType="separate"/>
      </w:r>
      <w:hyperlink w:anchor="_Toc232255534" w:history="1">
        <w:r w:rsidR="0070511D" w:rsidRPr="001D72C0">
          <w:rPr>
            <w:rStyle w:val="Hyperlink"/>
          </w:rPr>
          <w:t>Hình 2.1: Trình duyệt hiển thị phần tử được và phần tử không được thay thế</w:t>
        </w:r>
        <w:r w:rsidR="0070511D">
          <w:rPr>
            <w:webHidden/>
          </w:rPr>
          <w:tab/>
        </w:r>
        <w:r w:rsidR="0070511D">
          <w:rPr>
            <w:webHidden/>
          </w:rPr>
          <w:fldChar w:fldCharType="begin"/>
        </w:r>
        <w:r w:rsidR="0070511D">
          <w:rPr>
            <w:webHidden/>
          </w:rPr>
          <w:instrText xml:space="preserve"> PAGEREF _Toc232255534 \h </w:instrText>
        </w:r>
        <w:r w:rsidR="0070511D">
          <w:rPr>
            <w:webHidden/>
          </w:rPr>
        </w:r>
        <w:r w:rsidR="0070511D">
          <w:rPr>
            <w:webHidden/>
          </w:rPr>
          <w:fldChar w:fldCharType="separate"/>
        </w:r>
        <w:r w:rsidR="0070511D">
          <w:rPr>
            <w:webHidden/>
          </w:rPr>
          <w:t>5</w:t>
        </w:r>
        <w:r w:rsidR="0070511D">
          <w:rPr>
            <w:webHidden/>
          </w:rPr>
          <w:fldChar w:fldCharType="end"/>
        </w:r>
      </w:hyperlink>
    </w:p>
    <w:p w14:paraId="5F0A7537" w14:textId="78C61507" w:rsidR="0070511D" w:rsidRDefault="0070511D">
      <w:pPr>
        <w:pStyle w:val="TableofFigures"/>
        <w:tabs>
          <w:tab w:val="right" w:leader="dot" w:pos="8778"/>
        </w:tabs>
        <w:rPr>
          <w:rFonts w:asciiTheme="minorHAnsi" w:eastAsiaTheme="minorEastAsia" w:hAnsiTheme="minorHAnsi"/>
          <w:sz w:val="22"/>
          <w:lang w:val="en-US"/>
        </w:rPr>
      </w:pPr>
      <w:hyperlink w:anchor="_Toc232255535" w:history="1">
        <w:r w:rsidRPr="001D72C0">
          <w:rPr>
            <w:rStyle w:val="Hyperlink"/>
          </w:rPr>
          <w:t>Hình 3.1: Sơ đồ thư mục dự án</w:t>
        </w:r>
        <w:r>
          <w:rPr>
            <w:webHidden/>
          </w:rPr>
          <w:tab/>
        </w:r>
        <w:r>
          <w:rPr>
            <w:webHidden/>
          </w:rPr>
          <w:fldChar w:fldCharType="begin"/>
        </w:r>
        <w:r>
          <w:rPr>
            <w:webHidden/>
          </w:rPr>
          <w:instrText xml:space="preserve"> PAGEREF _Toc232255535 \h </w:instrText>
        </w:r>
        <w:r>
          <w:rPr>
            <w:webHidden/>
          </w:rPr>
        </w:r>
        <w:r>
          <w:rPr>
            <w:webHidden/>
          </w:rPr>
          <w:fldChar w:fldCharType="separate"/>
        </w:r>
        <w:r>
          <w:rPr>
            <w:webHidden/>
          </w:rPr>
          <w:t>32</w:t>
        </w:r>
        <w:r>
          <w:rPr>
            <w:webHidden/>
          </w:rPr>
          <w:fldChar w:fldCharType="end"/>
        </w:r>
      </w:hyperlink>
    </w:p>
    <w:p w14:paraId="2F3FB9F0" w14:textId="3C766585" w:rsidR="0070511D" w:rsidRDefault="0070511D">
      <w:pPr>
        <w:pStyle w:val="TableofFigures"/>
        <w:tabs>
          <w:tab w:val="right" w:leader="dot" w:pos="8778"/>
        </w:tabs>
        <w:rPr>
          <w:rFonts w:asciiTheme="minorHAnsi" w:eastAsiaTheme="minorEastAsia" w:hAnsiTheme="minorHAnsi"/>
          <w:sz w:val="22"/>
          <w:lang w:val="en-US"/>
        </w:rPr>
      </w:pPr>
      <w:hyperlink w:anchor="_Toc232255536" w:history="1">
        <w:r w:rsidRPr="001D72C0">
          <w:rPr>
            <w:rStyle w:val="Hyperlink"/>
          </w:rPr>
          <w:t>Hình 3.2: Giao diện trang chủ</w:t>
        </w:r>
        <w:r>
          <w:rPr>
            <w:webHidden/>
          </w:rPr>
          <w:tab/>
        </w:r>
        <w:r>
          <w:rPr>
            <w:webHidden/>
          </w:rPr>
          <w:fldChar w:fldCharType="begin"/>
        </w:r>
        <w:r>
          <w:rPr>
            <w:webHidden/>
          </w:rPr>
          <w:instrText xml:space="preserve"> PAGEREF _Toc232255536 \h </w:instrText>
        </w:r>
        <w:r>
          <w:rPr>
            <w:webHidden/>
          </w:rPr>
        </w:r>
        <w:r>
          <w:rPr>
            <w:webHidden/>
          </w:rPr>
          <w:fldChar w:fldCharType="separate"/>
        </w:r>
        <w:r>
          <w:rPr>
            <w:webHidden/>
          </w:rPr>
          <w:t>35</w:t>
        </w:r>
        <w:r>
          <w:rPr>
            <w:webHidden/>
          </w:rPr>
          <w:fldChar w:fldCharType="end"/>
        </w:r>
      </w:hyperlink>
    </w:p>
    <w:p w14:paraId="3ACD08CD" w14:textId="28408D6D" w:rsidR="0070511D" w:rsidRDefault="0070511D">
      <w:pPr>
        <w:pStyle w:val="TableofFigures"/>
        <w:tabs>
          <w:tab w:val="right" w:leader="dot" w:pos="8778"/>
        </w:tabs>
        <w:rPr>
          <w:rFonts w:asciiTheme="minorHAnsi" w:eastAsiaTheme="minorEastAsia" w:hAnsiTheme="minorHAnsi"/>
          <w:sz w:val="22"/>
          <w:lang w:val="en-US"/>
        </w:rPr>
      </w:pPr>
      <w:hyperlink w:anchor="_Toc232255537" w:history="1">
        <w:r w:rsidRPr="001D72C0">
          <w:rPr>
            <w:rStyle w:val="Hyperlink"/>
          </w:rPr>
          <w:t>Hình 3.3: Giao diện trang giới thiệu</w:t>
        </w:r>
        <w:r>
          <w:rPr>
            <w:webHidden/>
          </w:rPr>
          <w:tab/>
        </w:r>
        <w:r>
          <w:rPr>
            <w:webHidden/>
          </w:rPr>
          <w:fldChar w:fldCharType="begin"/>
        </w:r>
        <w:r>
          <w:rPr>
            <w:webHidden/>
          </w:rPr>
          <w:instrText xml:space="preserve"> PAGEREF _Toc232255537 \h </w:instrText>
        </w:r>
        <w:r>
          <w:rPr>
            <w:webHidden/>
          </w:rPr>
        </w:r>
        <w:r>
          <w:rPr>
            <w:webHidden/>
          </w:rPr>
          <w:fldChar w:fldCharType="separate"/>
        </w:r>
        <w:r>
          <w:rPr>
            <w:webHidden/>
          </w:rPr>
          <w:t>36</w:t>
        </w:r>
        <w:r>
          <w:rPr>
            <w:webHidden/>
          </w:rPr>
          <w:fldChar w:fldCharType="end"/>
        </w:r>
      </w:hyperlink>
    </w:p>
    <w:p w14:paraId="66D7676D" w14:textId="5DE03378" w:rsidR="0070511D" w:rsidRDefault="0070511D">
      <w:pPr>
        <w:pStyle w:val="TableofFigures"/>
        <w:tabs>
          <w:tab w:val="right" w:leader="dot" w:pos="8778"/>
        </w:tabs>
        <w:rPr>
          <w:rFonts w:asciiTheme="minorHAnsi" w:eastAsiaTheme="minorEastAsia" w:hAnsiTheme="minorHAnsi"/>
          <w:sz w:val="22"/>
          <w:lang w:val="en-US"/>
        </w:rPr>
      </w:pPr>
      <w:hyperlink w:anchor="_Toc232255538" w:history="1">
        <w:r w:rsidRPr="001D72C0">
          <w:rPr>
            <w:rStyle w:val="Hyperlink"/>
          </w:rPr>
          <w:t>Hình 3.4: Giao diện trang liên hệ</w:t>
        </w:r>
        <w:r>
          <w:rPr>
            <w:webHidden/>
          </w:rPr>
          <w:tab/>
        </w:r>
        <w:r>
          <w:rPr>
            <w:webHidden/>
          </w:rPr>
          <w:fldChar w:fldCharType="begin"/>
        </w:r>
        <w:r>
          <w:rPr>
            <w:webHidden/>
          </w:rPr>
          <w:instrText xml:space="preserve"> PAGEREF _Toc232255538 \h </w:instrText>
        </w:r>
        <w:r>
          <w:rPr>
            <w:webHidden/>
          </w:rPr>
        </w:r>
        <w:r>
          <w:rPr>
            <w:webHidden/>
          </w:rPr>
          <w:fldChar w:fldCharType="separate"/>
        </w:r>
        <w:r>
          <w:rPr>
            <w:webHidden/>
          </w:rPr>
          <w:t>36</w:t>
        </w:r>
        <w:r>
          <w:rPr>
            <w:webHidden/>
          </w:rPr>
          <w:fldChar w:fldCharType="end"/>
        </w:r>
      </w:hyperlink>
    </w:p>
    <w:p w14:paraId="70A7C152" w14:textId="252F6C03" w:rsidR="0070511D" w:rsidRDefault="0070511D">
      <w:pPr>
        <w:pStyle w:val="TableofFigures"/>
        <w:tabs>
          <w:tab w:val="right" w:leader="dot" w:pos="8778"/>
        </w:tabs>
        <w:rPr>
          <w:rFonts w:asciiTheme="minorHAnsi" w:eastAsiaTheme="minorEastAsia" w:hAnsiTheme="minorHAnsi"/>
          <w:sz w:val="22"/>
          <w:lang w:val="en-US"/>
        </w:rPr>
      </w:pPr>
      <w:hyperlink w:anchor="_Toc232255539" w:history="1">
        <w:r w:rsidRPr="001D72C0">
          <w:rPr>
            <w:rStyle w:val="Hyperlink"/>
          </w:rPr>
          <w:t>Hình 3.5: Giao diện trang sản phẩm</w:t>
        </w:r>
        <w:r>
          <w:rPr>
            <w:webHidden/>
          </w:rPr>
          <w:tab/>
        </w:r>
        <w:r>
          <w:rPr>
            <w:webHidden/>
          </w:rPr>
          <w:fldChar w:fldCharType="begin"/>
        </w:r>
        <w:r>
          <w:rPr>
            <w:webHidden/>
          </w:rPr>
          <w:instrText xml:space="preserve"> PAGEREF _Toc232255539 \h </w:instrText>
        </w:r>
        <w:r>
          <w:rPr>
            <w:webHidden/>
          </w:rPr>
        </w:r>
        <w:r>
          <w:rPr>
            <w:webHidden/>
          </w:rPr>
          <w:fldChar w:fldCharType="separate"/>
        </w:r>
        <w:r>
          <w:rPr>
            <w:webHidden/>
          </w:rPr>
          <w:t>37</w:t>
        </w:r>
        <w:r>
          <w:rPr>
            <w:webHidden/>
          </w:rPr>
          <w:fldChar w:fldCharType="end"/>
        </w:r>
      </w:hyperlink>
    </w:p>
    <w:p w14:paraId="6EB0693D" w14:textId="4A9F27C8" w:rsidR="0070511D" w:rsidRDefault="0070511D">
      <w:pPr>
        <w:pStyle w:val="TableofFigures"/>
        <w:tabs>
          <w:tab w:val="right" w:leader="dot" w:pos="8778"/>
        </w:tabs>
        <w:rPr>
          <w:rFonts w:asciiTheme="minorHAnsi" w:eastAsiaTheme="minorEastAsia" w:hAnsiTheme="minorHAnsi"/>
          <w:sz w:val="22"/>
          <w:lang w:val="en-US"/>
        </w:rPr>
      </w:pPr>
      <w:hyperlink w:anchor="_Toc232255540" w:history="1">
        <w:r w:rsidRPr="001D72C0">
          <w:rPr>
            <w:rStyle w:val="Hyperlink"/>
          </w:rPr>
          <w:t>Hình 3.6: Giao diện trang chi tiết sản phẩm</w:t>
        </w:r>
        <w:r>
          <w:rPr>
            <w:webHidden/>
          </w:rPr>
          <w:tab/>
        </w:r>
        <w:r>
          <w:rPr>
            <w:webHidden/>
          </w:rPr>
          <w:fldChar w:fldCharType="begin"/>
        </w:r>
        <w:r>
          <w:rPr>
            <w:webHidden/>
          </w:rPr>
          <w:instrText xml:space="preserve"> PAGEREF _Toc232255540 \h </w:instrText>
        </w:r>
        <w:r>
          <w:rPr>
            <w:webHidden/>
          </w:rPr>
        </w:r>
        <w:r>
          <w:rPr>
            <w:webHidden/>
          </w:rPr>
          <w:fldChar w:fldCharType="separate"/>
        </w:r>
        <w:r>
          <w:rPr>
            <w:webHidden/>
          </w:rPr>
          <w:t>37</w:t>
        </w:r>
        <w:r>
          <w:rPr>
            <w:webHidden/>
          </w:rPr>
          <w:fldChar w:fldCharType="end"/>
        </w:r>
      </w:hyperlink>
    </w:p>
    <w:p w14:paraId="00C22C25" w14:textId="67657111" w:rsidR="0070511D" w:rsidRDefault="0070511D">
      <w:pPr>
        <w:pStyle w:val="TableofFigures"/>
        <w:tabs>
          <w:tab w:val="right" w:leader="dot" w:pos="8778"/>
        </w:tabs>
        <w:rPr>
          <w:rFonts w:asciiTheme="minorHAnsi" w:eastAsiaTheme="minorEastAsia" w:hAnsiTheme="minorHAnsi"/>
          <w:sz w:val="22"/>
          <w:lang w:val="en-US"/>
        </w:rPr>
      </w:pPr>
      <w:hyperlink w:anchor="_Toc232255541" w:history="1">
        <w:r w:rsidRPr="001D72C0">
          <w:rPr>
            <w:rStyle w:val="Hyperlink"/>
          </w:rPr>
          <w:t>Hình 3.7: Giao diện trang giỏ hàng</w:t>
        </w:r>
        <w:r>
          <w:rPr>
            <w:webHidden/>
          </w:rPr>
          <w:tab/>
        </w:r>
        <w:r>
          <w:rPr>
            <w:webHidden/>
          </w:rPr>
          <w:fldChar w:fldCharType="begin"/>
        </w:r>
        <w:r>
          <w:rPr>
            <w:webHidden/>
          </w:rPr>
          <w:instrText xml:space="preserve"> PAGEREF _Toc232255541 \h </w:instrText>
        </w:r>
        <w:r>
          <w:rPr>
            <w:webHidden/>
          </w:rPr>
        </w:r>
        <w:r>
          <w:rPr>
            <w:webHidden/>
          </w:rPr>
          <w:fldChar w:fldCharType="separate"/>
        </w:r>
        <w:r>
          <w:rPr>
            <w:webHidden/>
          </w:rPr>
          <w:t>38</w:t>
        </w:r>
        <w:r>
          <w:rPr>
            <w:webHidden/>
          </w:rPr>
          <w:fldChar w:fldCharType="end"/>
        </w:r>
      </w:hyperlink>
    </w:p>
    <w:p w14:paraId="342438F8" w14:textId="10B89861" w:rsidR="0070511D" w:rsidRDefault="0070511D">
      <w:pPr>
        <w:pStyle w:val="TableofFigures"/>
        <w:tabs>
          <w:tab w:val="right" w:leader="dot" w:pos="8778"/>
        </w:tabs>
        <w:rPr>
          <w:rFonts w:asciiTheme="minorHAnsi" w:eastAsiaTheme="minorEastAsia" w:hAnsiTheme="minorHAnsi"/>
          <w:sz w:val="22"/>
          <w:lang w:val="en-US"/>
        </w:rPr>
      </w:pPr>
      <w:hyperlink w:anchor="_Toc232255542" w:history="1">
        <w:r w:rsidRPr="001D72C0">
          <w:rPr>
            <w:rStyle w:val="Hyperlink"/>
          </w:rPr>
          <w:t>Hình 3.8: Giao diện trang quản lý sản phẩm</w:t>
        </w:r>
        <w:r>
          <w:rPr>
            <w:webHidden/>
          </w:rPr>
          <w:tab/>
        </w:r>
        <w:r>
          <w:rPr>
            <w:webHidden/>
          </w:rPr>
          <w:fldChar w:fldCharType="begin"/>
        </w:r>
        <w:r>
          <w:rPr>
            <w:webHidden/>
          </w:rPr>
          <w:instrText xml:space="preserve"> PAGEREF _Toc232255542 \h </w:instrText>
        </w:r>
        <w:r>
          <w:rPr>
            <w:webHidden/>
          </w:rPr>
        </w:r>
        <w:r>
          <w:rPr>
            <w:webHidden/>
          </w:rPr>
          <w:fldChar w:fldCharType="separate"/>
        </w:r>
        <w:r>
          <w:rPr>
            <w:webHidden/>
          </w:rPr>
          <w:t>39</w:t>
        </w:r>
        <w:r>
          <w:rPr>
            <w:webHidden/>
          </w:rPr>
          <w:fldChar w:fldCharType="end"/>
        </w:r>
      </w:hyperlink>
    </w:p>
    <w:p w14:paraId="6CAA5E67" w14:textId="5AE08C8F" w:rsidR="0070511D" w:rsidRDefault="0070511D">
      <w:pPr>
        <w:pStyle w:val="TableofFigures"/>
        <w:tabs>
          <w:tab w:val="right" w:leader="dot" w:pos="8778"/>
        </w:tabs>
        <w:rPr>
          <w:rFonts w:asciiTheme="minorHAnsi" w:eastAsiaTheme="minorEastAsia" w:hAnsiTheme="minorHAnsi"/>
          <w:sz w:val="22"/>
          <w:lang w:val="en-US"/>
        </w:rPr>
      </w:pPr>
      <w:hyperlink w:anchor="_Toc232255543" w:history="1">
        <w:r w:rsidRPr="001D72C0">
          <w:rPr>
            <w:rStyle w:val="Hyperlink"/>
          </w:rPr>
          <w:t>Hình 4.1: Giao diện Trang chủ</w:t>
        </w:r>
        <w:r>
          <w:rPr>
            <w:webHidden/>
          </w:rPr>
          <w:tab/>
        </w:r>
        <w:r>
          <w:rPr>
            <w:webHidden/>
          </w:rPr>
          <w:fldChar w:fldCharType="begin"/>
        </w:r>
        <w:r>
          <w:rPr>
            <w:webHidden/>
          </w:rPr>
          <w:instrText xml:space="preserve"> PAGEREF _Toc232255543 \h </w:instrText>
        </w:r>
        <w:r>
          <w:rPr>
            <w:webHidden/>
          </w:rPr>
        </w:r>
        <w:r>
          <w:rPr>
            <w:webHidden/>
          </w:rPr>
          <w:fldChar w:fldCharType="separate"/>
        </w:r>
        <w:r>
          <w:rPr>
            <w:webHidden/>
          </w:rPr>
          <w:t>46</w:t>
        </w:r>
        <w:r>
          <w:rPr>
            <w:webHidden/>
          </w:rPr>
          <w:fldChar w:fldCharType="end"/>
        </w:r>
      </w:hyperlink>
    </w:p>
    <w:p w14:paraId="5EF498BA" w14:textId="684A3F38" w:rsidR="0070511D" w:rsidRDefault="0070511D">
      <w:pPr>
        <w:pStyle w:val="TableofFigures"/>
        <w:tabs>
          <w:tab w:val="right" w:leader="dot" w:pos="8778"/>
        </w:tabs>
        <w:rPr>
          <w:rFonts w:asciiTheme="minorHAnsi" w:eastAsiaTheme="minorEastAsia" w:hAnsiTheme="minorHAnsi"/>
          <w:sz w:val="22"/>
          <w:lang w:val="en-US"/>
        </w:rPr>
      </w:pPr>
      <w:hyperlink w:anchor="_Toc232255544" w:history="1">
        <w:r w:rsidRPr="001D72C0">
          <w:rPr>
            <w:rStyle w:val="Hyperlink"/>
          </w:rPr>
          <w:t>Hình 4.2: Giao diện Trang giới thiệu</w:t>
        </w:r>
        <w:r>
          <w:rPr>
            <w:webHidden/>
          </w:rPr>
          <w:tab/>
        </w:r>
        <w:r>
          <w:rPr>
            <w:webHidden/>
          </w:rPr>
          <w:fldChar w:fldCharType="begin"/>
        </w:r>
        <w:r>
          <w:rPr>
            <w:webHidden/>
          </w:rPr>
          <w:instrText xml:space="preserve"> PAGEREF _Toc232255544 \h </w:instrText>
        </w:r>
        <w:r>
          <w:rPr>
            <w:webHidden/>
          </w:rPr>
        </w:r>
        <w:r>
          <w:rPr>
            <w:webHidden/>
          </w:rPr>
          <w:fldChar w:fldCharType="separate"/>
        </w:r>
        <w:r>
          <w:rPr>
            <w:webHidden/>
          </w:rPr>
          <w:t>47</w:t>
        </w:r>
        <w:r>
          <w:rPr>
            <w:webHidden/>
          </w:rPr>
          <w:fldChar w:fldCharType="end"/>
        </w:r>
      </w:hyperlink>
    </w:p>
    <w:p w14:paraId="6894112D" w14:textId="2C5C0705" w:rsidR="0070511D" w:rsidRDefault="0070511D">
      <w:pPr>
        <w:pStyle w:val="TableofFigures"/>
        <w:tabs>
          <w:tab w:val="right" w:leader="dot" w:pos="8778"/>
        </w:tabs>
        <w:rPr>
          <w:rFonts w:asciiTheme="minorHAnsi" w:eastAsiaTheme="minorEastAsia" w:hAnsiTheme="minorHAnsi"/>
          <w:sz w:val="22"/>
          <w:lang w:val="en-US"/>
        </w:rPr>
      </w:pPr>
      <w:hyperlink w:anchor="_Toc232255545" w:history="1">
        <w:r w:rsidRPr="001D72C0">
          <w:rPr>
            <w:rStyle w:val="Hyperlink"/>
          </w:rPr>
          <w:t>Hình 4.3: Giao diện Trang liên hệ</w:t>
        </w:r>
        <w:r>
          <w:rPr>
            <w:webHidden/>
          </w:rPr>
          <w:tab/>
        </w:r>
        <w:r>
          <w:rPr>
            <w:webHidden/>
          </w:rPr>
          <w:fldChar w:fldCharType="begin"/>
        </w:r>
        <w:r>
          <w:rPr>
            <w:webHidden/>
          </w:rPr>
          <w:instrText xml:space="preserve"> PAGEREF _Toc232255545 \h </w:instrText>
        </w:r>
        <w:r>
          <w:rPr>
            <w:webHidden/>
          </w:rPr>
        </w:r>
        <w:r>
          <w:rPr>
            <w:webHidden/>
          </w:rPr>
          <w:fldChar w:fldCharType="separate"/>
        </w:r>
        <w:r>
          <w:rPr>
            <w:webHidden/>
          </w:rPr>
          <w:t>48</w:t>
        </w:r>
        <w:r>
          <w:rPr>
            <w:webHidden/>
          </w:rPr>
          <w:fldChar w:fldCharType="end"/>
        </w:r>
      </w:hyperlink>
    </w:p>
    <w:p w14:paraId="1363E3FC" w14:textId="077E2924" w:rsidR="0070511D" w:rsidRDefault="0070511D">
      <w:pPr>
        <w:pStyle w:val="TableofFigures"/>
        <w:tabs>
          <w:tab w:val="right" w:leader="dot" w:pos="8778"/>
        </w:tabs>
        <w:rPr>
          <w:rFonts w:asciiTheme="minorHAnsi" w:eastAsiaTheme="minorEastAsia" w:hAnsiTheme="minorHAnsi"/>
          <w:sz w:val="22"/>
          <w:lang w:val="en-US"/>
        </w:rPr>
      </w:pPr>
      <w:hyperlink w:anchor="_Toc232255546" w:history="1">
        <w:r w:rsidRPr="001D72C0">
          <w:rPr>
            <w:rStyle w:val="Hyperlink"/>
          </w:rPr>
          <w:t>Hình 4.4: Giao diện Trang sản phẩm</w:t>
        </w:r>
        <w:r>
          <w:rPr>
            <w:webHidden/>
          </w:rPr>
          <w:tab/>
        </w:r>
        <w:r>
          <w:rPr>
            <w:webHidden/>
          </w:rPr>
          <w:fldChar w:fldCharType="begin"/>
        </w:r>
        <w:r>
          <w:rPr>
            <w:webHidden/>
          </w:rPr>
          <w:instrText xml:space="preserve"> PAGEREF _Toc232255546 \h </w:instrText>
        </w:r>
        <w:r>
          <w:rPr>
            <w:webHidden/>
          </w:rPr>
        </w:r>
        <w:r>
          <w:rPr>
            <w:webHidden/>
          </w:rPr>
          <w:fldChar w:fldCharType="separate"/>
        </w:r>
        <w:r>
          <w:rPr>
            <w:webHidden/>
          </w:rPr>
          <w:t>49</w:t>
        </w:r>
        <w:r>
          <w:rPr>
            <w:webHidden/>
          </w:rPr>
          <w:fldChar w:fldCharType="end"/>
        </w:r>
      </w:hyperlink>
    </w:p>
    <w:p w14:paraId="7A2DFEF4" w14:textId="7E3CDE90" w:rsidR="0070511D" w:rsidRDefault="0070511D">
      <w:pPr>
        <w:pStyle w:val="TableofFigures"/>
        <w:tabs>
          <w:tab w:val="right" w:leader="dot" w:pos="8778"/>
        </w:tabs>
        <w:rPr>
          <w:rFonts w:asciiTheme="minorHAnsi" w:eastAsiaTheme="minorEastAsia" w:hAnsiTheme="minorHAnsi"/>
          <w:sz w:val="22"/>
          <w:lang w:val="en-US"/>
        </w:rPr>
      </w:pPr>
      <w:hyperlink w:anchor="_Toc232255547" w:history="1">
        <w:r w:rsidRPr="001D72C0">
          <w:rPr>
            <w:rStyle w:val="Hyperlink"/>
          </w:rPr>
          <w:t>Hình 4.5: Giao diện Trang Chi tiết sản phẩm</w:t>
        </w:r>
        <w:r>
          <w:rPr>
            <w:webHidden/>
          </w:rPr>
          <w:tab/>
        </w:r>
        <w:r>
          <w:rPr>
            <w:webHidden/>
          </w:rPr>
          <w:fldChar w:fldCharType="begin"/>
        </w:r>
        <w:r>
          <w:rPr>
            <w:webHidden/>
          </w:rPr>
          <w:instrText xml:space="preserve"> PAGEREF _Toc232255547 \h </w:instrText>
        </w:r>
        <w:r>
          <w:rPr>
            <w:webHidden/>
          </w:rPr>
        </w:r>
        <w:r>
          <w:rPr>
            <w:webHidden/>
          </w:rPr>
          <w:fldChar w:fldCharType="separate"/>
        </w:r>
        <w:r>
          <w:rPr>
            <w:webHidden/>
          </w:rPr>
          <w:t>49</w:t>
        </w:r>
        <w:r>
          <w:rPr>
            <w:webHidden/>
          </w:rPr>
          <w:fldChar w:fldCharType="end"/>
        </w:r>
      </w:hyperlink>
    </w:p>
    <w:p w14:paraId="519AD0A0" w14:textId="2CF4340D" w:rsidR="0070511D" w:rsidRDefault="0070511D">
      <w:pPr>
        <w:pStyle w:val="TableofFigures"/>
        <w:tabs>
          <w:tab w:val="right" w:leader="dot" w:pos="8778"/>
        </w:tabs>
        <w:rPr>
          <w:rFonts w:asciiTheme="minorHAnsi" w:eastAsiaTheme="minorEastAsia" w:hAnsiTheme="minorHAnsi"/>
          <w:sz w:val="22"/>
          <w:lang w:val="en-US"/>
        </w:rPr>
      </w:pPr>
      <w:hyperlink w:anchor="_Toc232255548" w:history="1">
        <w:r w:rsidRPr="001D72C0">
          <w:rPr>
            <w:rStyle w:val="Hyperlink"/>
          </w:rPr>
          <w:t>Hình 4.6: Giao diện Trang Chi tiết sản phẩm (tt)</w:t>
        </w:r>
        <w:r>
          <w:rPr>
            <w:webHidden/>
          </w:rPr>
          <w:tab/>
        </w:r>
        <w:r>
          <w:rPr>
            <w:webHidden/>
          </w:rPr>
          <w:fldChar w:fldCharType="begin"/>
        </w:r>
        <w:r>
          <w:rPr>
            <w:webHidden/>
          </w:rPr>
          <w:instrText xml:space="preserve"> PAGEREF _Toc232255548 \h </w:instrText>
        </w:r>
        <w:r>
          <w:rPr>
            <w:webHidden/>
          </w:rPr>
        </w:r>
        <w:r>
          <w:rPr>
            <w:webHidden/>
          </w:rPr>
          <w:fldChar w:fldCharType="separate"/>
        </w:r>
        <w:r>
          <w:rPr>
            <w:webHidden/>
          </w:rPr>
          <w:t>50</w:t>
        </w:r>
        <w:r>
          <w:rPr>
            <w:webHidden/>
          </w:rPr>
          <w:fldChar w:fldCharType="end"/>
        </w:r>
      </w:hyperlink>
    </w:p>
    <w:p w14:paraId="3B4258E0" w14:textId="5119E489" w:rsidR="0070511D" w:rsidRDefault="0070511D">
      <w:pPr>
        <w:pStyle w:val="TableofFigures"/>
        <w:tabs>
          <w:tab w:val="right" w:leader="dot" w:pos="8778"/>
        </w:tabs>
        <w:rPr>
          <w:rFonts w:asciiTheme="minorHAnsi" w:eastAsiaTheme="minorEastAsia" w:hAnsiTheme="minorHAnsi"/>
          <w:sz w:val="22"/>
          <w:lang w:val="en-US"/>
        </w:rPr>
      </w:pPr>
      <w:hyperlink w:anchor="_Toc232255549" w:history="1">
        <w:r w:rsidRPr="001D72C0">
          <w:rPr>
            <w:rStyle w:val="Hyperlink"/>
          </w:rPr>
          <w:t>Hình 4.7: Giao diện Trang Giỏ hàng khi có sản phẩm</w:t>
        </w:r>
        <w:r>
          <w:rPr>
            <w:webHidden/>
          </w:rPr>
          <w:tab/>
        </w:r>
        <w:r>
          <w:rPr>
            <w:webHidden/>
          </w:rPr>
          <w:fldChar w:fldCharType="begin"/>
        </w:r>
        <w:r>
          <w:rPr>
            <w:webHidden/>
          </w:rPr>
          <w:instrText xml:space="preserve"> PAGEREF _Toc232255549 \h </w:instrText>
        </w:r>
        <w:r>
          <w:rPr>
            <w:webHidden/>
          </w:rPr>
        </w:r>
        <w:r>
          <w:rPr>
            <w:webHidden/>
          </w:rPr>
          <w:fldChar w:fldCharType="separate"/>
        </w:r>
        <w:r>
          <w:rPr>
            <w:webHidden/>
          </w:rPr>
          <w:t>51</w:t>
        </w:r>
        <w:r>
          <w:rPr>
            <w:webHidden/>
          </w:rPr>
          <w:fldChar w:fldCharType="end"/>
        </w:r>
      </w:hyperlink>
    </w:p>
    <w:p w14:paraId="7B585F8A" w14:textId="6CF2E306" w:rsidR="0070511D" w:rsidRDefault="0070511D">
      <w:pPr>
        <w:pStyle w:val="TableofFigures"/>
        <w:tabs>
          <w:tab w:val="right" w:leader="dot" w:pos="8778"/>
        </w:tabs>
        <w:rPr>
          <w:rFonts w:asciiTheme="minorHAnsi" w:eastAsiaTheme="minorEastAsia" w:hAnsiTheme="minorHAnsi"/>
          <w:sz w:val="22"/>
          <w:lang w:val="en-US"/>
        </w:rPr>
      </w:pPr>
      <w:hyperlink w:anchor="_Toc232255550" w:history="1">
        <w:r w:rsidRPr="001D72C0">
          <w:rPr>
            <w:rStyle w:val="Hyperlink"/>
          </w:rPr>
          <w:t>Hình 4.8: Giao diện Trang Giỏ hàng khi trống</w:t>
        </w:r>
        <w:r>
          <w:rPr>
            <w:webHidden/>
          </w:rPr>
          <w:tab/>
        </w:r>
        <w:r>
          <w:rPr>
            <w:webHidden/>
          </w:rPr>
          <w:fldChar w:fldCharType="begin"/>
        </w:r>
        <w:r>
          <w:rPr>
            <w:webHidden/>
          </w:rPr>
          <w:instrText xml:space="preserve"> PAGEREF _Toc232255550 \h </w:instrText>
        </w:r>
        <w:r>
          <w:rPr>
            <w:webHidden/>
          </w:rPr>
        </w:r>
        <w:r>
          <w:rPr>
            <w:webHidden/>
          </w:rPr>
          <w:fldChar w:fldCharType="separate"/>
        </w:r>
        <w:r>
          <w:rPr>
            <w:webHidden/>
          </w:rPr>
          <w:t>51</w:t>
        </w:r>
        <w:r>
          <w:rPr>
            <w:webHidden/>
          </w:rPr>
          <w:fldChar w:fldCharType="end"/>
        </w:r>
      </w:hyperlink>
    </w:p>
    <w:p w14:paraId="08562CFE" w14:textId="2079EAF4" w:rsidR="0070511D" w:rsidRDefault="0070511D">
      <w:pPr>
        <w:pStyle w:val="TableofFigures"/>
        <w:tabs>
          <w:tab w:val="right" w:leader="dot" w:pos="8778"/>
        </w:tabs>
        <w:rPr>
          <w:rFonts w:asciiTheme="minorHAnsi" w:eastAsiaTheme="minorEastAsia" w:hAnsiTheme="minorHAnsi"/>
          <w:sz w:val="22"/>
          <w:lang w:val="en-US"/>
        </w:rPr>
      </w:pPr>
      <w:hyperlink w:anchor="_Toc232255551" w:history="1">
        <w:r w:rsidRPr="001D72C0">
          <w:rPr>
            <w:rStyle w:val="Hyperlink"/>
          </w:rPr>
          <w:t>Hình 4.9: Giao diện Trang Quản lý sản phẩm</w:t>
        </w:r>
        <w:r>
          <w:rPr>
            <w:webHidden/>
          </w:rPr>
          <w:tab/>
        </w:r>
        <w:r>
          <w:rPr>
            <w:webHidden/>
          </w:rPr>
          <w:fldChar w:fldCharType="begin"/>
        </w:r>
        <w:r>
          <w:rPr>
            <w:webHidden/>
          </w:rPr>
          <w:instrText xml:space="preserve"> PAGEREF _Toc232255551 \h </w:instrText>
        </w:r>
        <w:r>
          <w:rPr>
            <w:webHidden/>
          </w:rPr>
        </w:r>
        <w:r>
          <w:rPr>
            <w:webHidden/>
          </w:rPr>
          <w:fldChar w:fldCharType="separate"/>
        </w:r>
        <w:r>
          <w:rPr>
            <w:webHidden/>
          </w:rPr>
          <w:t>52</w:t>
        </w:r>
        <w:r>
          <w:rPr>
            <w:webHidden/>
          </w:rPr>
          <w:fldChar w:fldCharType="end"/>
        </w:r>
      </w:hyperlink>
    </w:p>
    <w:p w14:paraId="6D08C97D" w14:textId="4409CCE3" w:rsidR="0070511D" w:rsidRDefault="0070511D">
      <w:pPr>
        <w:pStyle w:val="TableofFigures"/>
        <w:tabs>
          <w:tab w:val="right" w:leader="dot" w:pos="8778"/>
        </w:tabs>
        <w:rPr>
          <w:rFonts w:asciiTheme="minorHAnsi" w:eastAsiaTheme="minorEastAsia" w:hAnsiTheme="minorHAnsi"/>
          <w:sz w:val="22"/>
          <w:lang w:val="en-US"/>
        </w:rPr>
      </w:pPr>
      <w:hyperlink w:anchor="_Toc232255552" w:history="1">
        <w:r w:rsidRPr="001D72C0">
          <w:rPr>
            <w:rStyle w:val="Hyperlink"/>
          </w:rPr>
          <w:t>Hình 4.10: Giao diện Trang Quản lý sản phẩm (tt)</w:t>
        </w:r>
        <w:r>
          <w:rPr>
            <w:webHidden/>
          </w:rPr>
          <w:tab/>
        </w:r>
        <w:r>
          <w:rPr>
            <w:webHidden/>
          </w:rPr>
          <w:fldChar w:fldCharType="begin"/>
        </w:r>
        <w:r>
          <w:rPr>
            <w:webHidden/>
          </w:rPr>
          <w:instrText xml:space="preserve"> PAGEREF _Toc232255552 \h </w:instrText>
        </w:r>
        <w:r>
          <w:rPr>
            <w:webHidden/>
          </w:rPr>
        </w:r>
        <w:r>
          <w:rPr>
            <w:webHidden/>
          </w:rPr>
          <w:fldChar w:fldCharType="separate"/>
        </w:r>
        <w:r>
          <w:rPr>
            <w:webHidden/>
          </w:rPr>
          <w:t>53</w:t>
        </w:r>
        <w:r>
          <w:rPr>
            <w:webHidden/>
          </w:rPr>
          <w:fldChar w:fldCharType="end"/>
        </w:r>
      </w:hyperlink>
    </w:p>
    <w:p w14:paraId="69F8BF10" w14:textId="26A9E9DA" w:rsidR="00D840FB" w:rsidRPr="008D78F3" w:rsidRDefault="00C47BA5" w:rsidP="00C47BA5">
      <w:pPr>
        <w:pStyle w:val="DEMUC"/>
      </w:pPr>
      <w:r>
        <w:fldChar w:fldCharType="end"/>
      </w:r>
    </w:p>
    <w:p w14:paraId="06C6B7A3" w14:textId="77777777" w:rsidR="00D840FB" w:rsidRPr="008D78F3" w:rsidRDefault="00D840FB">
      <w:pPr>
        <w:rPr>
          <w:b/>
          <w:caps/>
          <w:sz w:val="30"/>
        </w:rPr>
      </w:pPr>
      <w:r w:rsidRPr="008D78F3">
        <w:br w:type="page"/>
      </w:r>
    </w:p>
    <w:p w14:paraId="107F8E22" w14:textId="77777777" w:rsidR="00314527" w:rsidRDefault="00314527" w:rsidP="00C50A2A">
      <w:pPr>
        <w:pStyle w:val="DEMUC"/>
      </w:pPr>
      <w:r w:rsidRPr="008D78F3">
        <w:lastRenderedPageBreak/>
        <w:t>Danh mục bảng biểu</w:t>
      </w:r>
    </w:p>
    <w:p w14:paraId="2395E6E3" w14:textId="325AA3A3" w:rsidR="0070511D" w:rsidRDefault="00C47BA5">
      <w:pPr>
        <w:pStyle w:val="TableofFigures"/>
        <w:tabs>
          <w:tab w:val="right" w:leader="dot" w:pos="8778"/>
        </w:tabs>
        <w:rPr>
          <w:rFonts w:asciiTheme="minorHAnsi" w:eastAsiaTheme="minorEastAsia" w:hAnsiTheme="minorHAnsi"/>
          <w:sz w:val="22"/>
          <w:lang w:val="en-US"/>
        </w:rPr>
      </w:pPr>
      <w:r>
        <w:fldChar w:fldCharType="begin"/>
      </w:r>
      <w:r>
        <w:instrText xml:space="preserve"> TOC \h \z \c "Bảng" </w:instrText>
      </w:r>
      <w:r>
        <w:fldChar w:fldCharType="separate"/>
      </w:r>
      <w:hyperlink w:anchor="_Toc232255553" w:history="1">
        <w:r w:rsidR="0070511D" w:rsidRPr="0066794D">
          <w:rPr>
            <w:rStyle w:val="Hyperlink"/>
          </w:rPr>
          <w:t>Bảng 2.1: Tóm tắt lý thuyết về thuộc tính</w:t>
        </w:r>
        <w:r w:rsidR="0070511D">
          <w:rPr>
            <w:webHidden/>
          </w:rPr>
          <w:tab/>
        </w:r>
        <w:r w:rsidR="0070511D">
          <w:rPr>
            <w:webHidden/>
          </w:rPr>
          <w:fldChar w:fldCharType="begin"/>
        </w:r>
        <w:r w:rsidR="0070511D">
          <w:rPr>
            <w:webHidden/>
          </w:rPr>
          <w:instrText xml:space="preserve"> PAGEREF _Toc232255553 \h </w:instrText>
        </w:r>
        <w:r w:rsidR="0070511D">
          <w:rPr>
            <w:webHidden/>
          </w:rPr>
        </w:r>
        <w:r w:rsidR="0070511D">
          <w:rPr>
            <w:webHidden/>
          </w:rPr>
          <w:fldChar w:fldCharType="separate"/>
        </w:r>
        <w:r w:rsidR="0070511D">
          <w:rPr>
            <w:webHidden/>
          </w:rPr>
          <w:t>6</w:t>
        </w:r>
        <w:r w:rsidR="0070511D">
          <w:rPr>
            <w:webHidden/>
          </w:rPr>
          <w:fldChar w:fldCharType="end"/>
        </w:r>
      </w:hyperlink>
    </w:p>
    <w:p w14:paraId="48C74C16" w14:textId="7105FEC4" w:rsidR="0070511D" w:rsidRDefault="0070511D">
      <w:pPr>
        <w:pStyle w:val="TableofFigures"/>
        <w:tabs>
          <w:tab w:val="right" w:leader="dot" w:pos="8778"/>
        </w:tabs>
        <w:rPr>
          <w:rFonts w:asciiTheme="minorHAnsi" w:eastAsiaTheme="minorEastAsia" w:hAnsiTheme="minorHAnsi"/>
          <w:sz w:val="22"/>
          <w:lang w:val="en-US"/>
        </w:rPr>
      </w:pPr>
      <w:hyperlink w:anchor="_Toc232255554" w:history="1">
        <w:r w:rsidRPr="0066794D">
          <w:rPr>
            <w:rStyle w:val="Hyperlink"/>
          </w:rPr>
          <w:t>Bảng 2.2: Tóm tắt một số thành phần thường dùng trong cấu trúc tài liệu HTML</w:t>
        </w:r>
        <w:r>
          <w:rPr>
            <w:webHidden/>
          </w:rPr>
          <w:tab/>
        </w:r>
        <w:r>
          <w:rPr>
            <w:webHidden/>
          </w:rPr>
          <w:fldChar w:fldCharType="begin"/>
        </w:r>
        <w:r>
          <w:rPr>
            <w:webHidden/>
          </w:rPr>
          <w:instrText xml:space="preserve"> PAGEREF _Toc232255554 \h </w:instrText>
        </w:r>
        <w:r>
          <w:rPr>
            <w:webHidden/>
          </w:rPr>
        </w:r>
        <w:r>
          <w:rPr>
            <w:webHidden/>
          </w:rPr>
          <w:fldChar w:fldCharType="separate"/>
        </w:r>
        <w:r>
          <w:rPr>
            <w:webHidden/>
          </w:rPr>
          <w:t>9</w:t>
        </w:r>
        <w:r>
          <w:rPr>
            <w:webHidden/>
          </w:rPr>
          <w:fldChar w:fldCharType="end"/>
        </w:r>
      </w:hyperlink>
    </w:p>
    <w:p w14:paraId="20BEB59F" w14:textId="04FC51E4" w:rsidR="0070511D" w:rsidRDefault="0070511D">
      <w:pPr>
        <w:pStyle w:val="TableofFigures"/>
        <w:tabs>
          <w:tab w:val="right" w:leader="dot" w:pos="8778"/>
        </w:tabs>
        <w:rPr>
          <w:rFonts w:asciiTheme="minorHAnsi" w:eastAsiaTheme="minorEastAsia" w:hAnsiTheme="minorHAnsi"/>
          <w:sz w:val="22"/>
          <w:lang w:val="en-US"/>
        </w:rPr>
      </w:pPr>
      <w:hyperlink w:anchor="_Toc232255555" w:history="1">
        <w:r w:rsidRPr="0066794D">
          <w:rPr>
            <w:rStyle w:val="Hyperlink"/>
          </w:rPr>
          <w:t>Bảng 2.3: Các thẻ hiển thị văn bản</w:t>
        </w:r>
        <w:r>
          <w:rPr>
            <w:webHidden/>
          </w:rPr>
          <w:tab/>
        </w:r>
        <w:r>
          <w:rPr>
            <w:webHidden/>
          </w:rPr>
          <w:fldChar w:fldCharType="begin"/>
        </w:r>
        <w:r>
          <w:rPr>
            <w:webHidden/>
          </w:rPr>
          <w:instrText xml:space="preserve"> PAGEREF _Toc232255555 \h </w:instrText>
        </w:r>
        <w:r>
          <w:rPr>
            <w:webHidden/>
          </w:rPr>
        </w:r>
        <w:r>
          <w:rPr>
            <w:webHidden/>
          </w:rPr>
          <w:fldChar w:fldCharType="separate"/>
        </w:r>
        <w:r>
          <w:rPr>
            <w:webHidden/>
          </w:rPr>
          <w:t>10</w:t>
        </w:r>
        <w:r>
          <w:rPr>
            <w:webHidden/>
          </w:rPr>
          <w:fldChar w:fldCharType="end"/>
        </w:r>
      </w:hyperlink>
    </w:p>
    <w:p w14:paraId="4F4A4F21" w14:textId="6A2AA08A" w:rsidR="0070511D" w:rsidRDefault="0070511D">
      <w:pPr>
        <w:pStyle w:val="TableofFigures"/>
        <w:tabs>
          <w:tab w:val="right" w:leader="dot" w:pos="8778"/>
        </w:tabs>
        <w:rPr>
          <w:rFonts w:asciiTheme="minorHAnsi" w:eastAsiaTheme="minorEastAsia" w:hAnsiTheme="minorHAnsi"/>
          <w:sz w:val="22"/>
          <w:lang w:val="en-US"/>
        </w:rPr>
      </w:pPr>
      <w:hyperlink w:anchor="_Toc232255556" w:history="1">
        <w:r w:rsidRPr="0066794D">
          <w:rPr>
            <w:rStyle w:val="Hyperlink"/>
          </w:rPr>
          <w:t>Bảng 2.4: So sánh thẻ &lt;a&gt; và &lt;img&gt;</w:t>
        </w:r>
        <w:r>
          <w:rPr>
            <w:webHidden/>
          </w:rPr>
          <w:tab/>
        </w:r>
        <w:r>
          <w:rPr>
            <w:webHidden/>
          </w:rPr>
          <w:fldChar w:fldCharType="begin"/>
        </w:r>
        <w:r>
          <w:rPr>
            <w:webHidden/>
          </w:rPr>
          <w:instrText xml:space="preserve"> PAGEREF _Toc232255556 \h </w:instrText>
        </w:r>
        <w:r>
          <w:rPr>
            <w:webHidden/>
          </w:rPr>
        </w:r>
        <w:r>
          <w:rPr>
            <w:webHidden/>
          </w:rPr>
          <w:fldChar w:fldCharType="separate"/>
        </w:r>
        <w:r>
          <w:rPr>
            <w:webHidden/>
          </w:rPr>
          <w:t>11</w:t>
        </w:r>
        <w:r>
          <w:rPr>
            <w:webHidden/>
          </w:rPr>
          <w:fldChar w:fldCharType="end"/>
        </w:r>
      </w:hyperlink>
    </w:p>
    <w:p w14:paraId="70CA91EE" w14:textId="58D822AF" w:rsidR="0070511D" w:rsidRDefault="0070511D">
      <w:pPr>
        <w:pStyle w:val="TableofFigures"/>
        <w:tabs>
          <w:tab w:val="right" w:leader="dot" w:pos="8778"/>
        </w:tabs>
        <w:rPr>
          <w:rFonts w:asciiTheme="minorHAnsi" w:eastAsiaTheme="minorEastAsia" w:hAnsiTheme="minorHAnsi"/>
          <w:sz w:val="22"/>
          <w:lang w:val="en-US"/>
        </w:rPr>
      </w:pPr>
      <w:hyperlink w:anchor="_Toc232255557" w:history="1">
        <w:r w:rsidRPr="0066794D">
          <w:rPr>
            <w:rStyle w:val="Hyperlink"/>
          </w:rPr>
          <w:t>Bảng 2.5: So sánh các thẻ &lt;ul&gt;, &lt;ol&gt; và &lt;dl&gt;</w:t>
        </w:r>
        <w:r>
          <w:rPr>
            <w:webHidden/>
          </w:rPr>
          <w:tab/>
        </w:r>
        <w:r>
          <w:rPr>
            <w:webHidden/>
          </w:rPr>
          <w:fldChar w:fldCharType="begin"/>
        </w:r>
        <w:r>
          <w:rPr>
            <w:webHidden/>
          </w:rPr>
          <w:instrText xml:space="preserve"> PAGEREF _Toc232255557 \h </w:instrText>
        </w:r>
        <w:r>
          <w:rPr>
            <w:webHidden/>
          </w:rPr>
        </w:r>
        <w:r>
          <w:rPr>
            <w:webHidden/>
          </w:rPr>
          <w:fldChar w:fldCharType="separate"/>
        </w:r>
        <w:r>
          <w:rPr>
            <w:webHidden/>
          </w:rPr>
          <w:t>12</w:t>
        </w:r>
        <w:r>
          <w:rPr>
            <w:webHidden/>
          </w:rPr>
          <w:fldChar w:fldCharType="end"/>
        </w:r>
      </w:hyperlink>
    </w:p>
    <w:p w14:paraId="264D5BB6" w14:textId="687008B7" w:rsidR="0070511D" w:rsidRDefault="0070511D">
      <w:pPr>
        <w:pStyle w:val="TableofFigures"/>
        <w:tabs>
          <w:tab w:val="right" w:leader="dot" w:pos="8778"/>
        </w:tabs>
        <w:rPr>
          <w:rFonts w:asciiTheme="minorHAnsi" w:eastAsiaTheme="minorEastAsia" w:hAnsiTheme="minorHAnsi"/>
          <w:sz w:val="22"/>
          <w:lang w:val="en-US"/>
        </w:rPr>
      </w:pPr>
      <w:hyperlink w:anchor="_Toc232255558" w:history="1">
        <w:r w:rsidRPr="0066794D">
          <w:rPr>
            <w:rStyle w:val="Hyperlink"/>
          </w:rPr>
          <w:t>Bảng 2.6: Tóm tắt các thẻ và thuộc tính cần thiết để tạo bảng dữ liệu</w:t>
        </w:r>
        <w:r>
          <w:rPr>
            <w:webHidden/>
          </w:rPr>
          <w:tab/>
        </w:r>
        <w:r>
          <w:rPr>
            <w:webHidden/>
          </w:rPr>
          <w:fldChar w:fldCharType="begin"/>
        </w:r>
        <w:r>
          <w:rPr>
            <w:webHidden/>
          </w:rPr>
          <w:instrText xml:space="preserve"> PAGEREF _Toc232255558 \h </w:instrText>
        </w:r>
        <w:r>
          <w:rPr>
            <w:webHidden/>
          </w:rPr>
        </w:r>
        <w:r>
          <w:rPr>
            <w:webHidden/>
          </w:rPr>
          <w:fldChar w:fldCharType="separate"/>
        </w:r>
        <w:r>
          <w:rPr>
            <w:webHidden/>
          </w:rPr>
          <w:t>12</w:t>
        </w:r>
        <w:r>
          <w:rPr>
            <w:webHidden/>
          </w:rPr>
          <w:fldChar w:fldCharType="end"/>
        </w:r>
      </w:hyperlink>
    </w:p>
    <w:p w14:paraId="00C41F86" w14:textId="31411EE1" w:rsidR="0070511D" w:rsidRDefault="0070511D">
      <w:pPr>
        <w:pStyle w:val="TableofFigures"/>
        <w:tabs>
          <w:tab w:val="right" w:leader="dot" w:pos="8778"/>
        </w:tabs>
        <w:rPr>
          <w:rFonts w:asciiTheme="minorHAnsi" w:eastAsiaTheme="minorEastAsia" w:hAnsiTheme="minorHAnsi"/>
          <w:sz w:val="22"/>
          <w:lang w:val="en-US"/>
        </w:rPr>
      </w:pPr>
      <w:hyperlink w:anchor="_Toc232255559" w:history="1">
        <w:r w:rsidRPr="0066794D">
          <w:rPr>
            <w:rStyle w:val="Hyperlink"/>
          </w:rPr>
          <w:t>Bảng 2.7: So sánh thẻ &lt;div&gt; và &lt;span&gt;</w:t>
        </w:r>
        <w:r>
          <w:rPr>
            <w:webHidden/>
          </w:rPr>
          <w:tab/>
        </w:r>
        <w:r>
          <w:rPr>
            <w:webHidden/>
          </w:rPr>
          <w:fldChar w:fldCharType="begin"/>
        </w:r>
        <w:r>
          <w:rPr>
            <w:webHidden/>
          </w:rPr>
          <w:instrText xml:space="preserve"> PAGEREF _Toc232255559 \h </w:instrText>
        </w:r>
        <w:r>
          <w:rPr>
            <w:webHidden/>
          </w:rPr>
        </w:r>
        <w:r>
          <w:rPr>
            <w:webHidden/>
          </w:rPr>
          <w:fldChar w:fldCharType="separate"/>
        </w:r>
        <w:r>
          <w:rPr>
            <w:webHidden/>
          </w:rPr>
          <w:t>14</w:t>
        </w:r>
        <w:r>
          <w:rPr>
            <w:webHidden/>
          </w:rPr>
          <w:fldChar w:fldCharType="end"/>
        </w:r>
      </w:hyperlink>
    </w:p>
    <w:p w14:paraId="7EFA1950" w14:textId="6C8F5378" w:rsidR="0070511D" w:rsidRDefault="0070511D">
      <w:pPr>
        <w:pStyle w:val="TableofFigures"/>
        <w:tabs>
          <w:tab w:val="right" w:leader="dot" w:pos="8778"/>
        </w:tabs>
        <w:rPr>
          <w:rFonts w:asciiTheme="minorHAnsi" w:eastAsiaTheme="minorEastAsia" w:hAnsiTheme="minorHAnsi"/>
          <w:sz w:val="22"/>
          <w:lang w:val="en-US"/>
        </w:rPr>
      </w:pPr>
      <w:hyperlink w:anchor="_Toc232255560" w:history="1">
        <w:r w:rsidRPr="0066794D">
          <w:rPr>
            <w:rStyle w:val="Hyperlink"/>
          </w:rPr>
          <w:t>Bảng 2.8: So sánh các thẻ biểu mẫu cơ bản</w:t>
        </w:r>
        <w:r>
          <w:rPr>
            <w:webHidden/>
          </w:rPr>
          <w:tab/>
        </w:r>
        <w:r>
          <w:rPr>
            <w:webHidden/>
          </w:rPr>
          <w:fldChar w:fldCharType="begin"/>
        </w:r>
        <w:r>
          <w:rPr>
            <w:webHidden/>
          </w:rPr>
          <w:instrText xml:space="preserve"> PAGEREF _Toc232255560 \h </w:instrText>
        </w:r>
        <w:r>
          <w:rPr>
            <w:webHidden/>
          </w:rPr>
        </w:r>
        <w:r>
          <w:rPr>
            <w:webHidden/>
          </w:rPr>
          <w:fldChar w:fldCharType="separate"/>
        </w:r>
        <w:r>
          <w:rPr>
            <w:webHidden/>
          </w:rPr>
          <w:t>15</w:t>
        </w:r>
        <w:r>
          <w:rPr>
            <w:webHidden/>
          </w:rPr>
          <w:fldChar w:fldCharType="end"/>
        </w:r>
      </w:hyperlink>
    </w:p>
    <w:p w14:paraId="5BAA16C3" w14:textId="27A5E65C" w:rsidR="0070511D" w:rsidRDefault="0070511D">
      <w:pPr>
        <w:pStyle w:val="TableofFigures"/>
        <w:tabs>
          <w:tab w:val="right" w:leader="dot" w:pos="8778"/>
        </w:tabs>
        <w:rPr>
          <w:rFonts w:asciiTheme="minorHAnsi" w:eastAsiaTheme="minorEastAsia" w:hAnsiTheme="minorHAnsi"/>
          <w:sz w:val="22"/>
          <w:lang w:val="en-US"/>
        </w:rPr>
      </w:pPr>
      <w:hyperlink w:anchor="_Toc232255561" w:history="1">
        <w:r w:rsidRPr="0066794D">
          <w:rPr>
            <w:rStyle w:val="Hyperlink"/>
          </w:rPr>
          <w:t>Bảng 2.9: So sánh CSS Flexbox và CSS Grid</w:t>
        </w:r>
        <w:r>
          <w:rPr>
            <w:webHidden/>
          </w:rPr>
          <w:tab/>
        </w:r>
        <w:r>
          <w:rPr>
            <w:webHidden/>
          </w:rPr>
          <w:fldChar w:fldCharType="begin"/>
        </w:r>
        <w:r>
          <w:rPr>
            <w:webHidden/>
          </w:rPr>
          <w:instrText xml:space="preserve"> PAGEREF _Toc232255561 \h </w:instrText>
        </w:r>
        <w:r>
          <w:rPr>
            <w:webHidden/>
          </w:rPr>
        </w:r>
        <w:r>
          <w:rPr>
            <w:webHidden/>
          </w:rPr>
          <w:fldChar w:fldCharType="separate"/>
        </w:r>
        <w:r>
          <w:rPr>
            <w:webHidden/>
          </w:rPr>
          <w:t>23</w:t>
        </w:r>
        <w:r>
          <w:rPr>
            <w:webHidden/>
          </w:rPr>
          <w:fldChar w:fldCharType="end"/>
        </w:r>
      </w:hyperlink>
    </w:p>
    <w:p w14:paraId="2738103B" w14:textId="551107C1" w:rsidR="0070511D" w:rsidRDefault="0070511D">
      <w:pPr>
        <w:pStyle w:val="TableofFigures"/>
        <w:tabs>
          <w:tab w:val="right" w:leader="dot" w:pos="8778"/>
        </w:tabs>
        <w:rPr>
          <w:rFonts w:asciiTheme="minorHAnsi" w:eastAsiaTheme="minorEastAsia" w:hAnsiTheme="minorHAnsi"/>
          <w:sz w:val="22"/>
          <w:lang w:val="en-US"/>
        </w:rPr>
      </w:pPr>
      <w:hyperlink w:anchor="_Toc232255562" w:history="1">
        <w:r w:rsidRPr="0066794D">
          <w:rPr>
            <w:rStyle w:val="Hyperlink"/>
          </w:rPr>
          <w:t>Bảng 2.10: So sánh ưu và nhược điểm của Bootstrap Framework</w:t>
        </w:r>
        <w:r>
          <w:rPr>
            <w:webHidden/>
          </w:rPr>
          <w:tab/>
        </w:r>
        <w:r>
          <w:rPr>
            <w:webHidden/>
          </w:rPr>
          <w:fldChar w:fldCharType="begin"/>
        </w:r>
        <w:r>
          <w:rPr>
            <w:webHidden/>
          </w:rPr>
          <w:instrText xml:space="preserve"> PAGEREF _Toc232255562 \h </w:instrText>
        </w:r>
        <w:r>
          <w:rPr>
            <w:webHidden/>
          </w:rPr>
        </w:r>
        <w:r>
          <w:rPr>
            <w:webHidden/>
          </w:rPr>
          <w:fldChar w:fldCharType="separate"/>
        </w:r>
        <w:r>
          <w:rPr>
            <w:webHidden/>
          </w:rPr>
          <w:t>24</w:t>
        </w:r>
        <w:r>
          <w:rPr>
            <w:webHidden/>
          </w:rPr>
          <w:fldChar w:fldCharType="end"/>
        </w:r>
      </w:hyperlink>
    </w:p>
    <w:p w14:paraId="2CD375A9" w14:textId="3BDDF82C" w:rsidR="0070511D" w:rsidRDefault="0070511D">
      <w:pPr>
        <w:pStyle w:val="TableofFigures"/>
        <w:tabs>
          <w:tab w:val="right" w:leader="dot" w:pos="8778"/>
        </w:tabs>
        <w:rPr>
          <w:rFonts w:asciiTheme="minorHAnsi" w:eastAsiaTheme="minorEastAsia" w:hAnsiTheme="minorHAnsi"/>
          <w:sz w:val="22"/>
          <w:lang w:val="en-US"/>
        </w:rPr>
      </w:pPr>
      <w:hyperlink w:anchor="_Toc232255563" w:history="1">
        <w:r w:rsidRPr="0066794D">
          <w:rPr>
            <w:rStyle w:val="Hyperlink"/>
          </w:rPr>
          <w:t>Bảng 2.11: So sánh vai trò của HTML, CSS và JS trong lập trình Web</w:t>
        </w:r>
        <w:r>
          <w:rPr>
            <w:webHidden/>
          </w:rPr>
          <w:tab/>
        </w:r>
        <w:r>
          <w:rPr>
            <w:webHidden/>
          </w:rPr>
          <w:fldChar w:fldCharType="begin"/>
        </w:r>
        <w:r>
          <w:rPr>
            <w:webHidden/>
          </w:rPr>
          <w:instrText xml:space="preserve"> PAGEREF _Toc232255563 \h </w:instrText>
        </w:r>
        <w:r>
          <w:rPr>
            <w:webHidden/>
          </w:rPr>
        </w:r>
        <w:r>
          <w:rPr>
            <w:webHidden/>
          </w:rPr>
          <w:fldChar w:fldCharType="separate"/>
        </w:r>
        <w:r>
          <w:rPr>
            <w:webHidden/>
          </w:rPr>
          <w:t>26</w:t>
        </w:r>
        <w:r>
          <w:rPr>
            <w:webHidden/>
          </w:rPr>
          <w:fldChar w:fldCharType="end"/>
        </w:r>
      </w:hyperlink>
    </w:p>
    <w:p w14:paraId="4755A026" w14:textId="3FA4CC69" w:rsidR="0070511D" w:rsidRDefault="0070511D">
      <w:pPr>
        <w:pStyle w:val="TableofFigures"/>
        <w:tabs>
          <w:tab w:val="right" w:leader="dot" w:pos="8778"/>
        </w:tabs>
        <w:rPr>
          <w:rFonts w:asciiTheme="minorHAnsi" w:eastAsiaTheme="minorEastAsia" w:hAnsiTheme="minorHAnsi"/>
          <w:sz w:val="22"/>
          <w:lang w:val="en-US"/>
        </w:rPr>
      </w:pPr>
      <w:hyperlink w:anchor="_Toc232255564" w:history="1">
        <w:r w:rsidRPr="0066794D">
          <w:rPr>
            <w:rStyle w:val="Hyperlink"/>
          </w:rPr>
          <w:t>Bảng 4.1: Danh sách các sản phẩm thực nghiệm</w:t>
        </w:r>
        <w:r>
          <w:rPr>
            <w:webHidden/>
          </w:rPr>
          <w:tab/>
        </w:r>
        <w:r>
          <w:rPr>
            <w:webHidden/>
          </w:rPr>
          <w:fldChar w:fldCharType="begin"/>
        </w:r>
        <w:r>
          <w:rPr>
            <w:webHidden/>
          </w:rPr>
          <w:instrText xml:space="preserve"> PAGEREF _Toc232255564 \h </w:instrText>
        </w:r>
        <w:r>
          <w:rPr>
            <w:webHidden/>
          </w:rPr>
        </w:r>
        <w:r>
          <w:rPr>
            <w:webHidden/>
          </w:rPr>
          <w:fldChar w:fldCharType="separate"/>
        </w:r>
        <w:r>
          <w:rPr>
            <w:webHidden/>
          </w:rPr>
          <w:t>42</w:t>
        </w:r>
        <w:r>
          <w:rPr>
            <w:webHidden/>
          </w:rPr>
          <w:fldChar w:fldCharType="end"/>
        </w:r>
      </w:hyperlink>
    </w:p>
    <w:p w14:paraId="263D99A3" w14:textId="74FCDC21" w:rsidR="00D840FB" w:rsidRPr="008D78F3" w:rsidRDefault="00C47BA5" w:rsidP="00C47BA5">
      <w:pPr>
        <w:pStyle w:val="DEMUC"/>
        <w:jc w:val="left"/>
      </w:pPr>
      <w:r>
        <w:fldChar w:fldCharType="end"/>
      </w:r>
    </w:p>
    <w:p w14:paraId="243BD95C" w14:textId="011E2264" w:rsidR="006C4271" w:rsidRDefault="006C4271" w:rsidP="00C50A2A">
      <w:pPr>
        <w:pStyle w:val="DEMUC"/>
      </w:pPr>
      <w:r>
        <w:br w:type="page"/>
      </w:r>
    </w:p>
    <w:p w14:paraId="11580CD3" w14:textId="72711212" w:rsidR="00587E98" w:rsidRPr="00AE2E80" w:rsidRDefault="006C4271" w:rsidP="00587E98">
      <w:pPr>
        <w:pStyle w:val="DEMUC"/>
      </w:pPr>
      <w:r w:rsidRPr="006C4271">
        <w:lastRenderedPageBreak/>
        <w:t>Danh mục từ viết tắt</w:t>
      </w:r>
    </w:p>
    <w:p w14:paraId="06E15C35" w14:textId="145C30DB" w:rsidR="00587E98" w:rsidRDefault="00587E98" w:rsidP="00AE2E80">
      <w:pPr>
        <w:pStyle w:val="noidung"/>
      </w:pPr>
      <w:r>
        <w:t>HTML: Hyper Text Markup Language</w:t>
      </w:r>
    </w:p>
    <w:p w14:paraId="4AC1D9D4" w14:textId="76CF3997" w:rsidR="006C4271" w:rsidRDefault="006C4271" w:rsidP="00AE2E80">
      <w:pPr>
        <w:pStyle w:val="noidung"/>
      </w:pPr>
      <w:r w:rsidRPr="00AE2E80">
        <w:t>JS : JavaScript</w:t>
      </w:r>
    </w:p>
    <w:p w14:paraId="4D9B5FFD" w14:textId="19CFCCFA" w:rsidR="00587E98" w:rsidRPr="00493ED6" w:rsidRDefault="00587E98" w:rsidP="00AE2E80">
      <w:pPr>
        <w:pStyle w:val="noidung"/>
        <w:rPr>
          <w:lang w:val="en-US"/>
        </w:rPr>
      </w:pPr>
      <w:r>
        <w:t xml:space="preserve">CSS: </w:t>
      </w:r>
      <w:r w:rsidRPr="005465E1">
        <w:t>Cascading Style Sheets</w:t>
      </w:r>
    </w:p>
    <w:p w14:paraId="127E38DD" w14:textId="37A5FCEF" w:rsidR="00587E98" w:rsidRDefault="00587E98" w:rsidP="00AE2E80">
      <w:pPr>
        <w:pStyle w:val="noidung"/>
      </w:pPr>
      <w:r>
        <w:t xml:space="preserve">W3C: </w:t>
      </w:r>
      <w:r w:rsidRPr="00587E98">
        <w:t>World Wide Web Consortium</w:t>
      </w:r>
    </w:p>
    <w:p w14:paraId="263CA63E" w14:textId="19DEA996" w:rsidR="00587E98" w:rsidRDefault="00587E98" w:rsidP="00AE2E80">
      <w:pPr>
        <w:pStyle w:val="noidung"/>
      </w:pPr>
      <w:r>
        <w:t>XML: Extensible Markup Language</w:t>
      </w:r>
    </w:p>
    <w:p w14:paraId="13955619" w14:textId="77777777" w:rsidR="00F81328" w:rsidRPr="00F81328" w:rsidRDefault="00F81328" w:rsidP="00F81328">
      <w:pPr>
        <w:pStyle w:val="noidung"/>
      </w:pPr>
      <w:r w:rsidRPr="00F81328">
        <w:t>SEO: Search Engine Optimization.</w:t>
      </w:r>
    </w:p>
    <w:p w14:paraId="6314AD8F" w14:textId="77777777" w:rsidR="00F81328" w:rsidRPr="00F81328" w:rsidRDefault="00F81328" w:rsidP="00F81328">
      <w:pPr>
        <w:pStyle w:val="noidung"/>
      </w:pPr>
      <w:r w:rsidRPr="00F81328">
        <w:t>UI: User Interface.</w:t>
      </w:r>
    </w:p>
    <w:p w14:paraId="2B5334CC" w14:textId="77777777" w:rsidR="00F81328" w:rsidRPr="00F81328" w:rsidRDefault="00F81328" w:rsidP="00F81328">
      <w:pPr>
        <w:pStyle w:val="noidung"/>
      </w:pPr>
      <w:r w:rsidRPr="00F81328">
        <w:t>API: Application Programming Interface.</w:t>
      </w:r>
    </w:p>
    <w:p w14:paraId="064968F2" w14:textId="4E7B7C22" w:rsidR="00F81328" w:rsidRDefault="00F81328" w:rsidP="00F81328">
      <w:pPr>
        <w:pStyle w:val="noidung"/>
      </w:pPr>
      <w:r w:rsidRPr="00F81328">
        <w:t>JSON: JavaScript Object Notation.</w:t>
      </w:r>
    </w:p>
    <w:p w14:paraId="7F9543A2" w14:textId="0222A15F" w:rsidR="005F354C" w:rsidRDefault="005F354C" w:rsidP="00F81328">
      <w:pPr>
        <w:pStyle w:val="noidung"/>
      </w:pPr>
      <w:r>
        <w:t xml:space="preserve">DOM: </w:t>
      </w:r>
      <w:r w:rsidR="004A27CC" w:rsidRPr="004A27CC">
        <w:t>Document Object Model</w:t>
      </w:r>
    </w:p>
    <w:p w14:paraId="42AC3C4E" w14:textId="4D001832" w:rsidR="005F354C" w:rsidRDefault="005F354C" w:rsidP="00F81328">
      <w:pPr>
        <w:pStyle w:val="noidung"/>
      </w:pPr>
      <w:r>
        <w:t xml:space="preserve">XHTML: </w:t>
      </w:r>
      <w:r w:rsidR="004A27CC" w:rsidRPr="004A27CC">
        <w:t>Extensible Hypertext Markup Language</w:t>
      </w:r>
    </w:p>
    <w:p w14:paraId="76260FFD" w14:textId="4EA2595C" w:rsidR="005F354C" w:rsidRDefault="005F354C" w:rsidP="00F81328">
      <w:pPr>
        <w:pStyle w:val="noidung"/>
      </w:pPr>
      <w:r>
        <w:t xml:space="preserve">SQL: </w:t>
      </w:r>
      <w:r w:rsidR="004A27CC" w:rsidRPr="004A27CC">
        <w:t>Structured Query Language</w:t>
      </w:r>
    </w:p>
    <w:p w14:paraId="74189F1D" w14:textId="23A8CBB8" w:rsidR="005F354C" w:rsidRDefault="004A27CC" w:rsidP="00F81328">
      <w:pPr>
        <w:pStyle w:val="noidung"/>
      </w:pPr>
      <w:r>
        <w:t xml:space="preserve">SVG: </w:t>
      </w:r>
      <w:r w:rsidRPr="004A27CC">
        <w:t>Scalable Vector Graphics</w:t>
      </w:r>
    </w:p>
    <w:p w14:paraId="70067239" w14:textId="500065C8" w:rsidR="005F354C" w:rsidRDefault="004A27CC" w:rsidP="00F81328">
      <w:pPr>
        <w:pStyle w:val="noidung"/>
      </w:pPr>
      <w:r>
        <w:t xml:space="preserve">CMS: </w:t>
      </w:r>
      <w:r w:rsidRPr="004A27CC">
        <w:t>Content Management System</w:t>
      </w:r>
    </w:p>
    <w:p w14:paraId="46778C6D" w14:textId="527CD928" w:rsidR="005F354C" w:rsidRDefault="004A27CC" w:rsidP="00F81328">
      <w:pPr>
        <w:pStyle w:val="noidung"/>
      </w:pPr>
      <w:r>
        <w:t xml:space="preserve">XSS: </w:t>
      </w:r>
      <w:r w:rsidRPr="004A27CC">
        <w:t>Cross-Site Scripting</w:t>
      </w:r>
    </w:p>
    <w:p w14:paraId="7290ADE8" w14:textId="10D0D7AD" w:rsidR="005F354C" w:rsidRDefault="004A27CC" w:rsidP="00F81328">
      <w:pPr>
        <w:pStyle w:val="noidung"/>
      </w:pPr>
      <w:r>
        <w:t xml:space="preserve">HTTPS: </w:t>
      </w:r>
      <w:r w:rsidRPr="004A27CC">
        <w:t>HyperText Transfer Protocol Secure</w:t>
      </w:r>
    </w:p>
    <w:p w14:paraId="4AF9641D" w14:textId="3D3B4696" w:rsidR="005F354C" w:rsidRPr="004A27CC" w:rsidRDefault="004A27CC" w:rsidP="00F81328">
      <w:pPr>
        <w:pStyle w:val="noidung"/>
      </w:pPr>
      <w:r>
        <w:rPr>
          <w:lang w:val="en-US"/>
        </w:rPr>
        <w:t>URL</w:t>
      </w:r>
      <w:r>
        <w:t xml:space="preserve">: </w:t>
      </w:r>
      <w:r w:rsidRPr="004A27CC">
        <w:t>Uniform Resource Locator</w:t>
      </w:r>
    </w:p>
    <w:p w14:paraId="270E5B6A" w14:textId="5DE11EB5" w:rsidR="00AE2E80" w:rsidRPr="00AE2E80" w:rsidRDefault="004A27CC" w:rsidP="004A27CC">
      <w:pPr>
        <w:pStyle w:val="noidung"/>
        <w:sectPr w:rsidR="00AE2E80" w:rsidRPr="00AE2E80" w:rsidSect="00A6023F">
          <w:footerReference w:type="default" r:id="rId9"/>
          <w:pgSz w:w="11907" w:h="16840" w:code="9"/>
          <w:pgMar w:top="1134" w:right="1134" w:bottom="1134" w:left="1985" w:header="680" w:footer="680" w:gutter="0"/>
          <w:pgNumType w:fmt="lowerRoman" w:start="1"/>
          <w:cols w:space="720"/>
          <w:docGrid w:linePitch="381"/>
        </w:sectPr>
      </w:pPr>
      <w:r>
        <w:t xml:space="preserve">AI: Artificial </w:t>
      </w:r>
      <w:r w:rsidR="003F224C">
        <w:t>Intelligence</w:t>
      </w:r>
    </w:p>
    <w:p w14:paraId="6CD5C5CD" w14:textId="708D93F9" w:rsidR="00314527" w:rsidRPr="008D78F3" w:rsidRDefault="00C50650" w:rsidP="00BD00D0">
      <w:pPr>
        <w:pStyle w:val="Heading1"/>
      </w:pPr>
      <w:bookmarkStart w:id="0" w:name="_Toc232255565"/>
      <w:r>
        <w:lastRenderedPageBreak/>
        <w:t>TỔNG QUAN NGHIÊN CỨU</w:t>
      </w:r>
      <w:bookmarkEnd w:id="0"/>
    </w:p>
    <w:p w14:paraId="60123093" w14:textId="77777777" w:rsidR="007950DA" w:rsidRPr="008D78F3" w:rsidRDefault="007950DA" w:rsidP="00EC5402">
      <w:pPr>
        <w:pStyle w:val="Heading2"/>
      </w:pPr>
      <w:bookmarkStart w:id="1" w:name="_Toc232255566"/>
      <w:r w:rsidRPr="008D78F3">
        <w:t>Đặt vấn đề</w:t>
      </w:r>
      <w:bookmarkEnd w:id="1"/>
    </w:p>
    <w:p w14:paraId="706388B6" w14:textId="20F00FCA" w:rsidR="003B2292" w:rsidRPr="008D78F3" w:rsidRDefault="0065710F" w:rsidP="0065710F">
      <w:pPr>
        <w:pStyle w:val="noidung"/>
      </w:pPr>
      <w:r w:rsidRPr="008D78F3">
        <w:t>Trong bối cảnh công nghệ thông tin phát triển mạnh mẽ, thương mại điện tử ngày càng trở thành xu hướng tất yếu. Các cửa hàng, doanh nghiệp đều mong muốn có một nền tảng trực tuyến để giới thiệu và bán sản phẩm. Tuy nhiên, không phải lúc nào cũng cần một hệ thống phức tạp; với những mô hình nhỏ hoặc mục tiêu học tập, một website tĩnh sử dụng HTML, CSS và JavaScript là giải pháp phù hợp. Đề tài “Electronic Products Static Website – Website tĩnh bán sản phẩm điện tử” được lựa chọn nhằm xây dựng một trang web đơn giản, dễ triển khai, phục vụ cho việc giới thiệu và bán các sản phẩm điện tử.</w:t>
      </w:r>
    </w:p>
    <w:p w14:paraId="34DE4ED8" w14:textId="77777777" w:rsidR="007950DA" w:rsidRPr="008D78F3" w:rsidRDefault="007950DA" w:rsidP="00EC5402">
      <w:pPr>
        <w:pStyle w:val="Heading2"/>
      </w:pPr>
      <w:bookmarkStart w:id="2" w:name="_Toc232255567"/>
      <w:r w:rsidRPr="008D78F3">
        <w:t>Mục tiêu nghiên cứu</w:t>
      </w:r>
      <w:bookmarkEnd w:id="2"/>
    </w:p>
    <w:p w14:paraId="1EE2CB31" w14:textId="2B8B00C7" w:rsidR="0065710F" w:rsidRPr="00C50650" w:rsidRDefault="0065710F" w:rsidP="00C50650">
      <w:pPr>
        <w:pStyle w:val="noidung"/>
      </w:pPr>
      <w:r w:rsidRPr="00C50650">
        <w:t>Xây dựng một website tĩnh có giao diện thân thiện, dễ sử dụng.</w:t>
      </w:r>
    </w:p>
    <w:p w14:paraId="7D99C9F9" w14:textId="43072D16" w:rsidR="0065710F" w:rsidRPr="00C50650" w:rsidRDefault="0065710F" w:rsidP="00C50650">
      <w:pPr>
        <w:pStyle w:val="noidung"/>
      </w:pPr>
      <w:r w:rsidRPr="00C50650">
        <w:t>Hiển thị danh sách sản phẩm điện tử với đầy đủ thông tin: tên, giá, hình ảnh, mô tả chi tiết, trạng thái hoạt động.</w:t>
      </w:r>
    </w:p>
    <w:p w14:paraId="0FE657FC" w14:textId="38AF352D" w:rsidR="0065710F" w:rsidRPr="00C50650" w:rsidRDefault="0065710F" w:rsidP="00C50650">
      <w:pPr>
        <w:pStyle w:val="noidung"/>
      </w:pPr>
      <w:r w:rsidRPr="00C50650">
        <w:t xml:space="preserve">Tích hợp các chức năng cơ bản như </w:t>
      </w:r>
      <w:r w:rsidR="00E22081" w:rsidRPr="00C50650">
        <w:t>quản lý sản phẩm, thêm mới, chỉnh sửa và thay đổi trạng thái hoạt động của sản phẩm</w:t>
      </w:r>
      <w:r w:rsidR="00813131">
        <w:t xml:space="preserve"> và xóa một sản phẩm</w:t>
      </w:r>
      <w:r w:rsidR="00E22081" w:rsidRPr="00C50650">
        <w:t xml:space="preserve"> bằng </w:t>
      </w:r>
      <w:r w:rsidR="00813131">
        <w:t>Javascript</w:t>
      </w:r>
      <w:r w:rsidRPr="00C50650">
        <w:t>.</w:t>
      </w:r>
    </w:p>
    <w:p w14:paraId="12CA2236" w14:textId="65617245" w:rsidR="0065710F" w:rsidRPr="00C50650" w:rsidRDefault="0065710F" w:rsidP="00C50650">
      <w:pPr>
        <w:pStyle w:val="noidung"/>
      </w:pPr>
      <w:r w:rsidRPr="00C50650">
        <w:t>Đảm bảo website có tính thẩm mỹ, tốc độ tải nhanh, và dễ dàng bảo trì.</w:t>
      </w:r>
    </w:p>
    <w:p w14:paraId="5B4014E8" w14:textId="0F4D3B7E" w:rsidR="003B2292" w:rsidRPr="00C50650" w:rsidRDefault="0065710F" w:rsidP="00C50650">
      <w:pPr>
        <w:pStyle w:val="noidung"/>
      </w:pPr>
      <w:r w:rsidRPr="00C50650">
        <w:t xml:space="preserve">Rèn luyện kỹ năng thiết kế web, sử dụng HTML, CSS, JS trong một dự án thực </w:t>
      </w:r>
      <w:r w:rsidR="003B2292">
        <w:t>tế.</w:t>
      </w:r>
    </w:p>
    <w:p w14:paraId="4F838D55" w14:textId="77777777" w:rsidR="007950DA" w:rsidRPr="008D78F3" w:rsidRDefault="007950DA" w:rsidP="00EC5402">
      <w:pPr>
        <w:pStyle w:val="Heading2"/>
      </w:pPr>
      <w:bookmarkStart w:id="3" w:name="_Toc232255568"/>
      <w:r w:rsidRPr="008D78F3">
        <w:t>Phương pháp nghiên cứu</w:t>
      </w:r>
      <w:bookmarkEnd w:id="3"/>
    </w:p>
    <w:p w14:paraId="30530807" w14:textId="2052CF3D" w:rsidR="0065710F" w:rsidRPr="00C50650" w:rsidRDefault="0065710F" w:rsidP="00C50650">
      <w:pPr>
        <w:pStyle w:val="noidung"/>
      </w:pPr>
      <w:r w:rsidRPr="00C50650">
        <w:t>Nghiên cứu lý thuyết: Tìm hiểu về HTML, CSS, JavaScript và cách xây dựng website tĩnh.</w:t>
      </w:r>
    </w:p>
    <w:p w14:paraId="7C67C6BC" w14:textId="4BF3EFE6" w:rsidR="0065710F" w:rsidRPr="00C50650" w:rsidRDefault="0065710F" w:rsidP="00C50650">
      <w:pPr>
        <w:pStyle w:val="noidung"/>
      </w:pPr>
      <w:r w:rsidRPr="00C50650">
        <w:t>Khảo sát thực tế: Tham khảo các website thương mại điện tử hiện có để rút ra giao diện và tính năng phù hợp.</w:t>
      </w:r>
    </w:p>
    <w:p w14:paraId="34402477" w14:textId="7338D65E" w:rsidR="0065710F" w:rsidRPr="00C50650" w:rsidRDefault="0065710F" w:rsidP="00C50650">
      <w:pPr>
        <w:pStyle w:val="noidung"/>
      </w:pPr>
      <w:r w:rsidRPr="00C50650">
        <w:t>Thiết kế và triển khai: Xây dựng cấu trúc dữ liệu sản phẩm, thiết kế giao diện bằng CSS, lập trình chức năng bằng JavaScript.</w:t>
      </w:r>
    </w:p>
    <w:p w14:paraId="5FB66B86" w14:textId="1AE64762" w:rsidR="0065710F" w:rsidRPr="008D78F3" w:rsidRDefault="0065710F" w:rsidP="0065710F">
      <w:pPr>
        <w:pStyle w:val="noidung"/>
      </w:pPr>
      <w:r w:rsidRPr="00C50650">
        <w:t>Kiểm thử và đánh giá: Thực hiện kiểm thử trên nhiều trình duyệt, thiết bị để đảm bảo tính ổn định và trải nghiệm người dùng.</w:t>
      </w:r>
    </w:p>
    <w:p w14:paraId="04D1E00E" w14:textId="77777777" w:rsidR="007950DA" w:rsidRPr="008D78F3" w:rsidRDefault="007950DA" w:rsidP="00EC5402">
      <w:pPr>
        <w:pStyle w:val="Heading2"/>
      </w:pPr>
      <w:bookmarkStart w:id="4" w:name="_Toc232255569"/>
      <w:r w:rsidRPr="008D78F3">
        <w:lastRenderedPageBreak/>
        <w:t>Đối tượng nghiên cứu</w:t>
      </w:r>
      <w:bookmarkEnd w:id="4"/>
    </w:p>
    <w:p w14:paraId="5FC97527" w14:textId="4BB57E96" w:rsidR="00BE58F9" w:rsidRPr="00C50650" w:rsidRDefault="00BE58F9" w:rsidP="00C50650">
      <w:pPr>
        <w:pStyle w:val="noidung"/>
      </w:pPr>
      <w:r w:rsidRPr="00C50650">
        <w:t>Sản phẩm: Các thiết bị điện tử phổ biến như laptop, smartphone, tablet, tai nghe, smartwatch, TV, máy ảnh, máy chơi game.</w:t>
      </w:r>
    </w:p>
    <w:p w14:paraId="4EA0491C" w14:textId="2023818F" w:rsidR="00BE58F9" w:rsidRPr="00C50650" w:rsidRDefault="00BE58F9" w:rsidP="00C50650">
      <w:pPr>
        <w:pStyle w:val="noidung"/>
      </w:pPr>
      <w:r w:rsidRPr="00C50650">
        <w:t>Người dùng: Sinh viên, học viên, hoặc khách hàng có nhu cầu tham khảo và mua sắm sản phẩm điện tử trực tuyến.</w:t>
      </w:r>
    </w:p>
    <w:p w14:paraId="76219F3F" w14:textId="452F871A" w:rsidR="00BE58F9" w:rsidRPr="00C50650" w:rsidRDefault="00BE58F9" w:rsidP="00C50650">
      <w:pPr>
        <w:pStyle w:val="noidung"/>
      </w:pPr>
      <w:r w:rsidRPr="00C50650">
        <w:t>Phạm vi nghiên cứu: Tập trung vào việc xây dựng website tĩnh, không triển khai backend phức tạp, nhằm phục vụ mục tiêu học tập và báo cáo cuối khóa.</w:t>
      </w:r>
    </w:p>
    <w:p w14:paraId="00F4D67C" w14:textId="77777777" w:rsidR="00BE58F9" w:rsidRPr="008D78F3" w:rsidRDefault="00BE58F9" w:rsidP="00BE58F9"/>
    <w:p w14:paraId="028D3B54" w14:textId="77777777" w:rsidR="00AE636C" w:rsidRPr="008D78F3" w:rsidRDefault="00AE636C" w:rsidP="007378A0">
      <w:r w:rsidRPr="008D78F3">
        <w:br w:type="page"/>
      </w:r>
    </w:p>
    <w:p w14:paraId="7F29A881" w14:textId="10F560BB" w:rsidR="00314527" w:rsidRPr="008D78F3" w:rsidRDefault="004A27CC" w:rsidP="00653A3A">
      <w:pPr>
        <w:pStyle w:val="Heading1"/>
      </w:pPr>
      <w:bookmarkStart w:id="5" w:name="_Toc232255570"/>
      <w:r w:rsidRPr="008D78F3">
        <w:rPr>
          <w:caps w:val="0"/>
        </w:rPr>
        <w:lastRenderedPageBreak/>
        <w:t>CƠ SỞ LÝ THUYẾT</w:t>
      </w:r>
      <w:bookmarkEnd w:id="5"/>
    </w:p>
    <w:p w14:paraId="52EF5015" w14:textId="0E7D8F67" w:rsidR="00027A1F" w:rsidRPr="008D78F3" w:rsidRDefault="00027A1F" w:rsidP="00027A1F">
      <w:pPr>
        <w:pStyle w:val="Heading2"/>
      </w:pPr>
      <w:bookmarkStart w:id="6" w:name="_Toc232255571"/>
      <w:r w:rsidRPr="008D78F3">
        <w:t>Ngôn ngữ HTML</w:t>
      </w:r>
      <w:bookmarkEnd w:id="6"/>
    </w:p>
    <w:p w14:paraId="33E2441D" w14:textId="15029AB0" w:rsidR="008D23D1" w:rsidRPr="008D78F3" w:rsidRDefault="008D23D1" w:rsidP="008D23D1">
      <w:pPr>
        <w:pStyle w:val="Heading3"/>
      </w:pPr>
      <w:bookmarkStart w:id="7" w:name="_Toc232255572"/>
      <w:r w:rsidRPr="008D78F3">
        <w:t>Tổng quan về HTML</w:t>
      </w:r>
      <w:bookmarkEnd w:id="7"/>
    </w:p>
    <w:p w14:paraId="31764D04" w14:textId="77777777" w:rsidR="004D5766" w:rsidRPr="008D78F3" w:rsidRDefault="004D5766" w:rsidP="004D5766">
      <w:pPr>
        <w:pStyle w:val="Heading4"/>
      </w:pPr>
      <w:bookmarkStart w:id="8" w:name="_Toc232255573"/>
      <w:r w:rsidRPr="008D78F3">
        <w:t>HTML là gì?</w:t>
      </w:r>
      <w:bookmarkEnd w:id="8"/>
      <w:r w:rsidRPr="008D78F3">
        <w:t xml:space="preserve"> </w:t>
      </w:r>
    </w:p>
    <w:p w14:paraId="227565A0" w14:textId="77777777" w:rsidR="004D5766" w:rsidRPr="008D78F3" w:rsidRDefault="004D5766" w:rsidP="004D5766">
      <w:pPr>
        <w:pStyle w:val="noidung"/>
      </w:pPr>
      <w:r w:rsidRPr="008D78F3">
        <w:rPr>
          <w:b/>
          <w:bCs/>
        </w:rPr>
        <w:t>HTML (Hyper Text Markup Language)</w:t>
      </w:r>
      <w:r w:rsidRPr="008D78F3">
        <w:t>, ngôn ngữ đánh dấu siêu văn bản, là ngôn ngữ đánh dấu chuẩn để mô tả cấu trúc của tài liệu được hiển thị trên web. HTML bao gồm một loạt các phần tử và thuộc tính dùng để đánh dấu tất cả các thành phần của tài liệu nhằm xây dựng tài liệu theo cách có ý nghĩa.</w:t>
      </w:r>
    </w:p>
    <w:p w14:paraId="0CC8766E" w14:textId="77777777" w:rsidR="004D5766" w:rsidRPr="008D78F3" w:rsidRDefault="004D5766" w:rsidP="004D5766">
      <w:pPr>
        <w:pStyle w:val="noidung"/>
      </w:pPr>
      <w:r w:rsidRPr="008D78F3">
        <w:t>HTML không phải là một ngôn ngữ lập trình, vì vậy, nó không thể tạo ra các chức năng “động" được. Mục đích sử dụng của nó tương tự như Microsoft Word, chỉ dùng để xây dựng bố cục và định dạng văn bản.</w:t>
      </w:r>
    </w:p>
    <w:p w14:paraId="58E17BA7" w14:textId="221F03EC" w:rsidR="003B2292" w:rsidRDefault="004D5766" w:rsidP="004D5766">
      <w:pPr>
        <w:pStyle w:val="noidung"/>
      </w:pPr>
      <w:r w:rsidRPr="008D78F3">
        <w:t xml:space="preserve">HTML là chuẩn chung được </w:t>
      </w:r>
      <w:r w:rsidRPr="008D78F3">
        <w:rPr>
          <w:b/>
          <w:bCs/>
        </w:rPr>
        <w:t>W3C (World Wide Web Consortium)</w:t>
      </w:r>
      <w:r w:rsidRPr="008D78F3">
        <w:t xml:space="preserve"> duy trì và phát triển.</w:t>
      </w:r>
    </w:p>
    <w:p w14:paraId="4F1EA739" w14:textId="77777777" w:rsidR="00813131" w:rsidRPr="008D78F3" w:rsidRDefault="00813131" w:rsidP="00813131">
      <w:pPr>
        <w:pStyle w:val="Heading4"/>
      </w:pPr>
      <w:bookmarkStart w:id="9" w:name="_Toc232255574"/>
      <w:r w:rsidRPr="008D78F3">
        <w:t>Ưu và nhược điểm của HTML</w:t>
      </w:r>
      <w:bookmarkEnd w:id="9"/>
    </w:p>
    <w:p w14:paraId="660208CD" w14:textId="77777777" w:rsidR="00813131" w:rsidRPr="008D78F3" w:rsidRDefault="00813131" w:rsidP="00813131">
      <w:pPr>
        <w:pStyle w:val="noidung"/>
      </w:pPr>
      <w:r w:rsidRPr="008D78F3">
        <w:t xml:space="preserve">Bất kể một ứng dụng hay một loại ngôn ngữ nào thì cũng đều tồn tại những điểm mạnh và điểm yếu nhất định. </w:t>
      </w:r>
    </w:p>
    <w:p w14:paraId="77188B2B" w14:textId="77777777" w:rsidR="00813131" w:rsidRPr="008D78F3" w:rsidRDefault="00813131" w:rsidP="00813131">
      <w:pPr>
        <w:pStyle w:val="noidung"/>
        <w:rPr>
          <w:b/>
          <w:bCs/>
        </w:rPr>
      </w:pPr>
      <w:r w:rsidRPr="008D78F3">
        <w:rPr>
          <w:b/>
          <w:bCs/>
        </w:rPr>
        <w:t xml:space="preserve">Ưu điểm: </w:t>
      </w:r>
    </w:p>
    <w:p w14:paraId="039FE3A4" w14:textId="77777777" w:rsidR="00813131" w:rsidRPr="008D78F3" w:rsidRDefault="00813131" w:rsidP="00813131">
      <w:pPr>
        <w:pStyle w:val="noidung"/>
        <w:numPr>
          <w:ilvl w:val="0"/>
          <w:numId w:val="2"/>
        </w:numPr>
      </w:pPr>
      <w:r w:rsidRPr="008D78F3">
        <w:t>Không giới hạn tài nguyên hỗ trợ và cộng đồng người dùng.</w:t>
      </w:r>
    </w:p>
    <w:p w14:paraId="27ECB72A" w14:textId="77777777" w:rsidR="00813131" w:rsidRPr="008D78F3" w:rsidRDefault="00813131" w:rsidP="00813131">
      <w:pPr>
        <w:pStyle w:val="noidung"/>
        <w:numPr>
          <w:ilvl w:val="0"/>
          <w:numId w:val="2"/>
        </w:numPr>
      </w:pPr>
      <w:r w:rsidRPr="008D78F3">
        <w:t>Khả năng hoạt động mượt mà trên hầu hết các trình duyệt web phổ biến hiện nay.</w:t>
      </w:r>
    </w:p>
    <w:p w14:paraId="3F3B7CA8" w14:textId="77777777" w:rsidR="00813131" w:rsidRPr="008D78F3" w:rsidRDefault="00813131" w:rsidP="00813131">
      <w:pPr>
        <w:pStyle w:val="noidung"/>
        <w:numPr>
          <w:ilvl w:val="0"/>
          <w:numId w:val="2"/>
        </w:numPr>
      </w:pPr>
      <w:r w:rsidRPr="008D78F3">
        <w:t>Đơn giản trong việc đọc HTML.</w:t>
      </w:r>
    </w:p>
    <w:p w14:paraId="682A0DEC" w14:textId="77777777" w:rsidR="00813131" w:rsidRPr="008D78F3" w:rsidRDefault="00813131" w:rsidP="00813131">
      <w:pPr>
        <w:pStyle w:val="noidung"/>
        <w:numPr>
          <w:ilvl w:val="0"/>
          <w:numId w:val="2"/>
        </w:numPr>
      </w:pPr>
      <w:r w:rsidRPr="008D78F3">
        <w:t>Các markup sử dụng trong HTML thường có độ đồng nhất cao, ngắn gọn, dễ nhìn, dễ hiểu.</w:t>
      </w:r>
    </w:p>
    <w:p w14:paraId="30650F38" w14:textId="77777777" w:rsidR="00813131" w:rsidRPr="008D78F3" w:rsidRDefault="00813131" w:rsidP="00813131">
      <w:pPr>
        <w:pStyle w:val="noidung"/>
        <w:numPr>
          <w:ilvl w:val="0"/>
          <w:numId w:val="2"/>
        </w:numPr>
      </w:pPr>
      <w:r w:rsidRPr="008D78F3">
        <w:t>Các mã nguồn mở được sử dụng hoàn toàn miễn phí.</w:t>
      </w:r>
    </w:p>
    <w:p w14:paraId="3005B42E" w14:textId="77777777" w:rsidR="00813131" w:rsidRPr="008D78F3" w:rsidRDefault="00813131" w:rsidP="00813131">
      <w:pPr>
        <w:pStyle w:val="noidung"/>
        <w:numPr>
          <w:ilvl w:val="0"/>
          <w:numId w:val="2"/>
        </w:numPr>
      </w:pPr>
      <w:r w:rsidRPr="008D78F3">
        <w:t>Được vận hành bởi W3C, HTML chuẩn web.</w:t>
      </w:r>
    </w:p>
    <w:p w14:paraId="65DE2492" w14:textId="77777777" w:rsidR="00813131" w:rsidRPr="008D78F3" w:rsidRDefault="00813131" w:rsidP="00813131">
      <w:pPr>
        <w:pStyle w:val="noidung"/>
        <w:numPr>
          <w:ilvl w:val="0"/>
          <w:numId w:val="2"/>
        </w:numPr>
      </w:pPr>
      <w:r w:rsidRPr="008D78F3">
        <w:t>Tích hợp các loại ngôn ngữ backend khác như PHP, Node.js,... một cách dễ dàng.</w:t>
      </w:r>
    </w:p>
    <w:p w14:paraId="162DE968" w14:textId="77777777" w:rsidR="00813131" w:rsidRPr="008D78F3" w:rsidRDefault="00813131" w:rsidP="00813131">
      <w:pPr>
        <w:pStyle w:val="noidung"/>
        <w:rPr>
          <w:b/>
          <w:bCs/>
        </w:rPr>
      </w:pPr>
      <w:r w:rsidRPr="008D78F3">
        <w:rPr>
          <w:b/>
          <w:bCs/>
        </w:rPr>
        <w:lastRenderedPageBreak/>
        <w:t xml:space="preserve">Nhược điểm: </w:t>
      </w:r>
    </w:p>
    <w:p w14:paraId="7A5FF1A0" w14:textId="77777777" w:rsidR="00813131" w:rsidRPr="008D78F3" w:rsidRDefault="00813131" w:rsidP="00813131">
      <w:pPr>
        <w:pStyle w:val="noidung"/>
        <w:numPr>
          <w:ilvl w:val="0"/>
          <w:numId w:val="3"/>
        </w:numPr>
      </w:pPr>
      <w:r w:rsidRPr="008D78F3">
        <w:t>HTML chỉ được sử dụng cho những trang web tĩnh. Nếu muốn tạo thêm những tính năng động thì lập trình viên phải sử dụng thêm các </w:t>
      </w:r>
      <w:hyperlink r:id="rId10" w:history="1">
        <w:r w:rsidRPr="008D78F3">
          <w:rPr>
            <w:rStyle w:val="Hyperlink"/>
            <w:color w:val="auto"/>
            <w:u w:val="none"/>
          </w:rPr>
          <w:t>ngôn ngữ front end</w:t>
        </w:r>
      </w:hyperlink>
      <w:r w:rsidRPr="008D78F3">
        <w:t> khác như JavaScript, CSS.</w:t>
      </w:r>
    </w:p>
    <w:p w14:paraId="4DC585D4" w14:textId="77777777" w:rsidR="00813131" w:rsidRPr="008D78F3" w:rsidRDefault="00813131" w:rsidP="00813131">
      <w:pPr>
        <w:pStyle w:val="noidung"/>
        <w:numPr>
          <w:ilvl w:val="0"/>
          <w:numId w:val="3"/>
        </w:numPr>
      </w:pPr>
      <w:r w:rsidRPr="008D78F3">
        <w:t>Có khá nhiều các yếu tố trùng lặp như header và footer nếu trang HTML không được tạo riêng biệt.</w:t>
      </w:r>
    </w:p>
    <w:p w14:paraId="2DABF5DA" w14:textId="77777777" w:rsidR="00813131" w:rsidRPr="008D78F3" w:rsidRDefault="00813131" w:rsidP="00813131">
      <w:pPr>
        <w:pStyle w:val="noidung"/>
        <w:numPr>
          <w:ilvl w:val="0"/>
          <w:numId w:val="3"/>
        </w:numPr>
      </w:pPr>
      <w:r w:rsidRPr="008D78F3">
        <w:t>Cách đọc và hiển thị file HTML của trình duyệt khó kiểm soát.</w:t>
      </w:r>
    </w:p>
    <w:p w14:paraId="069D60DF" w14:textId="074CA33D" w:rsidR="003B2292" w:rsidRPr="008D78F3" w:rsidRDefault="00813131" w:rsidP="00E27218">
      <w:pPr>
        <w:pStyle w:val="noidung"/>
        <w:numPr>
          <w:ilvl w:val="0"/>
          <w:numId w:val="3"/>
        </w:numPr>
      </w:pPr>
      <w:r w:rsidRPr="008D78F3">
        <w:t>Tồn tại một số trình duyệt cập nhật chậm, không có khả năng hỗ trợ những tính năng mới của HTML.</w:t>
      </w:r>
    </w:p>
    <w:p w14:paraId="65A40FFB" w14:textId="30530AE7" w:rsidR="00027A1F" w:rsidRPr="008D78F3" w:rsidRDefault="008D23D1" w:rsidP="00007294">
      <w:pPr>
        <w:pStyle w:val="Heading3"/>
      </w:pPr>
      <w:bookmarkStart w:id="10" w:name="_Toc232255575"/>
      <w:r w:rsidRPr="008D78F3">
        <w:t>Các k</w:t>
      </w:r>
      <w:r w:rsidR="00007294" w:rsidRPr="008D78F3">
        <w:t>hái niệm</w:t>
      </w:r>
      <w:r w:rsidR="00A55D7C" w:rsidRPr="008D78F3">
        <w:t xml:space="preserve"> trong HTML</w:t>
      </w:r>
      <w:bookmarkEnd w:id="10"/>
    </w:p>
    <w:p w14:paraId="0E9A1139" w14:textId="69639EA1" w:rsidR="00547764" w:rsidRDefault="008B60AB" w:rsidP="00A96844">
      <w:pPr>
        <w:pStyle w:val="Heading4"/>
      </w:pPr>
      <w:bookmarkStart w:id="11" w:name="_Toc232255576"/>
      <w:r>
        <w:t>Phần tử HTML và thẻ đóng</w:t>
      </w:r>
      <w:bookmarkEnd w:id="11"/>
    </w:p>
    <w:p w14:paraId="2715E7EA" w14:textId="06F547CE" w:rsidR="008B60AB" w:rsidRDefault="008B60AB" w:rsidP="008B60AB">
      <w:pPr>
        <w:pStyle w:val="noidung"/>
      </w:pPr>
      <w:r w:rsidRPr="008B60AB">
        <w:t>HTML được mô tả bằng thẻ (trong dấu &lt; &gt;), gồm thẻ mở, thẻ đóng và nội dung bên trong – tất cả gọi là phần tử. Ví dụ:</w:t>
      </w:r>
    </w:p>
    <w:p w14:paraId="4DFACDFC" w14:textId="7E8507E6" w:rsidR="008B60AB" w:rsidRDefault="008B60AB" w:rsidP="008B60AB">
      <w:pPr>
        <w:pStyle w:val="manguon"/>
      </w:pPr>
      <w:r w:rsidRPr="008B60AB">
        <w:t>&lt;h1&gt;Tìm hiểu về HTML và CSS&lt;/h1&gt;</w:t>
      </w:r>
    </w:p>
    <w:p w14:paraId="300F22D3" w14:textId="77777777" w:rsidR="008B60AB" w:rsidRPr="008B60AB" w:rsidRDefault="008B60AB" w:rsidP="008B60AB">
      <w:pPr>
        <w:pStyle w:val="noidung"/>
      </w:pPr>
      <w:r w:rsidRPr="008B60AB">
        <w:t>Phần tử có thể lồng nhau, nhưng phải đóng đúng thứ tự. Nếu bỏ qua thẻ đóng, trình duyệt có thể tự đoán, dẫn đến hiển thị sai. Với các thẻ quan trọng như &lt;script&gt;, &lt;style&gt;, &lt;textarea&gt;, việc thiếu thẻ đóng có thể gây lỗi toàn bộ nội dung sau đó.</w:t>
      </w:r>
    </w:p>
    <w:p w14:paraId="4FB7C48E" w14:textId="77777777" w:rsidR="008B60AB" w:rsidRPr="008B60AB" w:rsidRDefault="008B60AB" w:rsidP="008B60AB">
      <w:pPr>
        <w:pStyle w:val="noidung"/>
      </w:pPr>
      <w:r w:rsidRPr="008B60AB">
        <w:t>Trình duyệt đôi khi tự thêm thẻ để hoàn thiện cấu trúc (như &lt;body&gt;, &lt;tbody&gt;), nhưng không nên phụ thuộc vào cơ chế này. Người viết mã cần đảm bảo đóng thẻ đầy đủ và đúng cách để tránh lỗi hiển thị, giúp mã nguồn dễ đọc và bảo trì.</w:t>
      </w:r>
    </w:p>
    <w:p w14:paraId="00B20CBC" w14:textId="349A8902" w:rsidR="003B2292" w:rsidRPr="008B60AB" w:rsidRDefault="008B60AB" w:rsidP="008B60AB">
      <w:pPr>
        <w:pStyle w:val="noidung"/>
      </w:pPr>
      <w:r w:rsidRPr="008B60AB">
        <w:t>Nguyên tắc: luôn đóng thẻ HTML đúng thứ tự, đặc biệt khi có phần tử lồng nhau, để đảm bảo trang web hoạt động ổn định và chính xác.</w:t>
      </w:r>
    </w:p>
    <w:p w14:paraId="696B2E3B" w14:textId="1D919B54" w:rsidR="002C624A" w:rsidRPr="008D78F3" w:rsidRDefault="002C624A" w:rsidP="002C624A">
      <w:pPr>
        <w:pStyle w:val="Heading4"/>
      </w:pPr>
      <w:bookmarkStart w:id="12" w:name="_Toc232255577"/>
      <w:r w:rsidRPr="008D78F3">
        <w:t>Phần tử không được thay thế và phần tử được thay thế</w:t>
      </w:r>
      <w:bookmarkEnd w:id="12"/>
    </w:p>
    <w:p w14:paraId="64A2D73A" w14:textId="77777777" w:rsidR="008B60AB" w:rsidRPr="008B60AB" w:rsidRDefault="008B60AB" w:rsidP="008B60AB">
      <w:pPr>
        <w:pStyle w:val="noidung"/>
      </w:pPr>
      <w:r w:rsidRPr="008B60AB">
        <w:t>Phần tử không được thay thế: Có thẻ mở và thẻ đóng, thường bao quanh văn bản hoặc chứa phần tử khác. Ví dụ: &lt;p&gt;, &lt;h1&gt;…&lt;h6&gt;, &lt;ul&gt;, &lt;ol&gt;, &lt;li&gt;, &lt;a&gt;, &lt;em&gt;, &lt;strong&gt;. Chúng giúp định nghĩa cấu trúc và ý nghĩa nội dung.</w:t>
      </w:r>
    </w:p>
    <w:p w14:paraId="5627C1F8" w14:textId="77777777" w:rsidR="008B60AB" w:rsidRPr="008B60AB" w:rsidRDefault="008B60AB" w:rsidP="008B60AB">
      <w:pPr>
        <w:pStyle w:val="noidung"/>
      </w:pPr>
      <w:r w:rsidRPr="008B60AB">
        <w:t xml:space="preserve">Phần tử được thay thế: Nội dung của chúng được thay bằng đối tượng khác, thường là hình ảnh hoặc giao diện người dùng. Ví dụ: &lt;img&gt; hiển thị hình ảnh, </w:t>
      </w:r>
      <w:r w:rsidRPr="008B60AB">
        <w:lastRenderedPageBreak/>
        <w:t>&lt;input&gt; hiển thị ô nhập liệu, nút hoặc thanh trượt. Khả năng định kiểu bằng CSS có giới hạn tùy loại đối tượng và trình duyệt. Với ảnh raster chỉ chỉnh kích thước, cắt, lọc; còn SVG có thể định kiểu đầy đủ vì dựa trên XML.</w:t>
      </w:r>
    </w:p>
    <w:p w14:paraId="4E492CD9" w14:textId="734EE9BD" w:rsidR="008B60AB" w:rsidRPr="008B60AB" w:rsidRDefault="008B60AB" w:rsidP="008B60AB">
      <w:pPr>
        <w:pStyle w:val="noidung"/>
      </w:pPr>
      <w:r w:rsidRPr="008B60AB">
        <w:t>Tóm lại: phần tử không thay thế định nghĩa cấu trúc văn bản, còn phần tử thay thế hiển thị đối tượng bên ngoài như hình ảnh hoặc thành phần giao diện.</w:t>
      </w:r>
    </w:p>
    <w:p w14:paraId="2E16367A" w14:textId="23313E3C" w:rsidR="002C624A" w:rsidRPr="008D78F3" w:rsidRDefault="002C624A" w:rsidP="002C624A">
      <w:pPr>
        <w:pStyle w:val="noidung"/>
      </w:pPr>
      <w:r w:rsidRPr="008D78F3">
        <w:t xml:space="preserve">Ví dụ minh họa: </w:t>
      </w:r>
    </w:p>
    <w:p w14:paraId="1A43A401" w14:textId="77777777" w:rsidR="002C624A" w:rsidRPr="00304688" w:rsidRDefault="002C624A" w:rsidP="00304688">
      <w:pPr>
        <w:pStyle w:val="manguon"/>
      </w:pPr>
      <w:r w:rsidRPr="00304688">
        <w:t>&lt;input type="range"&gt;</w:t>
      </w:r>
    </w:p>
    <w:p w14:paraId="2FF780B9" w14:textId="2144CBF6" w:rsidR="002C624A" w:rsidRPr="00304688" w:rsidRDefault="002C624A" w:rsidP="00304688">
      <w:pPr>
        <w:pStyle w:val="manguon"/>
      </w:pPr>
      <w:r w:rsidRPr="00304688">
        <w:t>&lt;img src="iphone15pro.jpg" alt="</w:t>
      </w:r>
      <w:r w:rsidR="00A772EC">
        <w:t>IP</w:t>
      </w:r>
      <w:r w:rsidRPr="00304688">
        <w:t xml:space="preserve">hone15 </w:t>
      </w:r>
      <w:r w:rsidR="006D10C1" w:rsidRPr="00304688">
        <w:t>Pro</w:t>
      </w:r>
      <w:r w:rsidRPr="00304688">
        <w:t>"&gt;</w:t>
      </w:r>
    </w:p>
    <w:p w14:paraId="6B014F54" w14:textId="2B638ADC" w:rsidR="002C624A" w:rsidRPr="008D78F3" w:rsidRDefault="00F7090D" w:rsidP="002C624A">
      <w:pPr>
        <w:pStyle w:val="noidung"/>
      </w:pPr>
      <w:r w:rsidRPr="008D78F3">
        <w:t xml:space="preserve">Kết quả hiển thị là một thanh trượt và hình ảnh </w:t>
      </w:r>
      <w:r w:rsidR="00304688">
        <w:t xml:space="preserve">điện </w:t>
      </w:r>
      <w:r w:rsidRPr="008D78F3">
        <w:t xml:space="preserve">thoại </w:t>
      </w:r>
      <w:r w:rsidR="00A772EC">
        <w:t>IP</w:t>
      </w:r>
      <w:r w:rsidRPr="008D78F3">
        <w:t>hone</w:t>
      </w:r>
    </w:p>
    <w:p w14:paraId="00DCD7C2" w14:textId="03D5CEAD" w:rsidR="00F7090D" w:rsidRPr="008D78F3" w:rsidRDefault="00F7090D" w:rsidP="002C624A">
      <w:pPr>
        <w:pStyle w:val="noidung"/>
      </w:pPr>
      <w:r w:rsidRPr="008D78F3">
        <w:rPr>
          <w:lang w:val="en-US"/>
        </w:rPr>
        <w:drawing>
          <wp:inline distT="0" distB="0" distL="0" distR="0" wp14:anchorId="3C667C8B" wp14:editId="59A727B6">
            <wp:extent cx="3810000" cy="2444331"/>
            <wp:effectExtent l="19050" t="19050" r="19050" b="13335"/>
            <wp:docPr id="9510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37797" name=""/>
                    <pic:cNvPicPr/>
                  </pic:nvPicPr>
                  <pic:blipFill>
                    <a:blip r:embed="rId11"/>
                    <a:stretch>
                      <a:fillRect/>
                    </a:stretch>
                  </pic:blipFill>
                  <pic:spPr>
                    <a:xfrm>
                      <a:off x="0" y="0"/>
                      <a:ext cx="3821216" cy="2451527"/>
                    </a:xfrm>
                    <a:prstGeom prst="rect">
                      <a:avLst/>
                    </a:prstGeom>
                    <a:ln>
                      <a:solidFill>
                        <a:schemeClr val="tx1"/>
                      </a:solidFill>
                    </a:ln>
                  </pic:spPr>
                </pic:pic>
              </a:graphicData>
            </a:graphic>
          </wp:inline>
        </w:drawing>
      </w:r>
    </w:p>
    <w:p w14:paraId="527B89C5" w14:textId="55B50619" w:rsidR="00F7090D" w:rsidRDefault="00F7090D" w:rsidP="00E53078">
      <w:pPr>
        <w:pStyle w:val="Caption"/>
      </w:pPr>
      <w:bookmarkStart w:id="13" w:name="_Toc232255534"/>
      <w:r w:rsidRPr="00E53078">
        <w:t xml:space="preserve">Hình </w:t>
      </w:r>
      <w:r w:rsidR="009D71B5">
        <w:fldChar w:fldCharType="begin"/>
      </w:r>
      <w:r w:rsidR="009D71B5">
        <w:instrText xml:space="preserve"> STYLEREF 1 \s </w:instrText>
      </w:r>
      <w:r w:rsidR="009D71B5">
        <w:fldChar w:fldCharType="separate"/>
      </w:r>
      <w:r w:rsidR="009D71B5">
        <w:t>2</w:t>
      </w:r>
      <w:r w:rsidR="009D71B5">
        <w:fldChar w:fldCharType="end"/>
      </w:r>
      <w:r w:rsidR="009D71B5">
        <w:t>.</w:t>
      </w:r>
      <w:r w:rsidR="009D71B5">
        <w:fldChar w:fldCharType="begin"/>
      </w:r>
      <w:r w:rsidR="009D71B5">
        <w:instrText xml:space="preserve"> SEQ Hình \* ARABIC \s 1 </w:instrText>
      </w:r>
      <w:r w:rsidR="009D71B5">
        <w:fldChar w:fldCharType="separate"/>
      </w:r>
      <w:r w:rsidR="009D71B5">
        <w:t>1</w:t>
      </w:r>
      <w:r w:rsidR="009D71B5">
        <w:fldChar w:fldCharType="end"/>
      </w:r>
      <w:r w:rsidRPr="00E53078">
        <w:t>: Trình duyệt hiển thị phần tử được và phần tử không được thay thế</w:t>
      </w:r>
      <w:bookmarkEnd w:id="13"/>
    </w:p>
    <w:p w14:paraId="25637CD1" w14:textId="77777777" w:rsidR="003B2292" w:rsidRPr="003B2292" w:rsidRDefault="003B2292" w:rsidP="003B2292"/>
    <w:p w14:paraId="6DF3F12E" w14:textId="37C1C778" w:rsidR="00F7090D" w:rsidRPr="008D78F3" w:rsidRDefault="00F7090D" w:rsidP="00F7090D">
      <w:pPr>
        <w:pStyle w:val="Heading4"/>
      </w:pPr>
      <w:bookmarkStart w:id="14" w:name="_Toc232255578"/>
      <w:r w:rsidRPr="008D78F3">
        <w:t>Phần tử trống</w:t>
      </w:r>
      <w:bookmarkEnd w:id="14"/>
    </w:p>
    <w:p w14:paraId="2B11DACF" w14:textId="6B53E0A5" w:rsidR="00F7090D" w:rsidRPr="008D78F3" w:rsidRDefault="00F7090D" w:rsidP="00F7090D">
      <w:pPr>
        <w:pStyle w:val="noidung"/>
      </w:pPr>
      <w:r w:rsidRPr="008D78F3">
        <w:t xml:space="preserve">Phần tử trống là những phần tử </w:t>
      </w:r>
      <w:r w:rsidRPr="008D78F3">
        <w:rPr>
          <w:b/>
          <w:bCs/>
        </w:rPr>
        <w:t>tự đóng</w:t>
      </w:r>
      <w:r w:rsidRPr="008D78F3">
        <w:t>, chỉ có một thẻ duy nhất và không chứa nội dung văn bản hay phần tử con. Ví dụ: &lt;br&gt;, &lt;hr&gt;, &lt;img&gt;, &lt;input&gt;, &lt;meta&gt;, &lt;link&gt;. Người viết có thể thêm dấu gạch chéo ở cuối để dễ đọc hơn:</w:t>
      </w:r>
    </w:p>
    <w:p w14:paraId="47DB0375" w14:textId="77777777" w:rsidR="00F7090D" w:rsidRPr="008D78F3" w:rsidRDefault="00F7090D" w:rsidP="00F7090D">
      <w:pPr>
        <w:pStyle w:val="manguon"/>
      </w:pPr>
      <w:r w:rsidRPr="008D78F3">
        <w:t>&lt;input type="range"/&gt;</w:t>
      </w:r>
    </w:p>
    <w:p w14:paraId="087B6DA3" w14:textId="77777777" w:rsidR="009C1DDB" w:rsidRPr="008D78F3" w:rsidRDefault="009C1DDB" w:rsidP="009C1DDB">
      <w:pPr>
        <w:pStyle w:val="manguon"/>
      </w:pPr>
      <w:r w:rsidRPr="008D78F3">
        <w:t>&lt;img src="iphone15pro.jpg" alt="Iphone15 Pro"&gt;</w:t>
      </w:r>
    </w:p>
    <w:p w14:paraId="64C6A69A" w14:textId="48F36913" w:rsidR="003B2292" w:rsidRPr="008D78F3" w:rsidRDefault="00F7090D" w:rsidP="00F7090D">
      <w:pPr>
        <w:pStyle w:val="noidung"/>
      </w:pPr>
      <w:r w:rsidRPr="008D78F3">
        <w:t xml:space="preserve">Hầu hết các phần tử được thay thế cũng là phần tử trống, nhưng không phải tất cả. Ví dụ: &lt;video&gt;, &lt;picture&gt;, &lt;object&gt;, &lt;iframe&gt; là phần tử được thay thế nhưng không trống, vì chúng có thể chứa nội dung hoặc phần tử khác và cần thẻ đóng. Ngược </w:t>
      </w:r>
      <w:r w:rsidRPr="008D78F3">
        <w:lastRenderedPageBreak/>
        <w:t>lại, một số phần tử trống như &lt;meta&gt;, &lt;link&gt; không hiển thị trực tiếp nội dung mà chỉ cung cấp thông tin cho trình duyệt.</w:t>
      </w:r>
    </w:p>
    <w:p w14:paraId="1993412A" w14:textId="4F1305DC" w:rsidR="00BB6D79" w:rsidRDefault="009C1DDB" w:rsidP="00BB6D79">
      <w:pPr>
        <w:pStyle w:val="Heading4"/>
      </w:pPr>
      <w:bookmarkStart w:id="15" w:name="_Toc232255579"/>
      <w:r w:rsidRPr="008D78F3">
        <w:t>Thuộc tính</w:t>
      </w:r>
      <w:bookmarkEnd w:id="15"/>
    </w:p>
    <w:p w14:paraId="1530A2FE" w14:textId="77777777" w:rsidR="003B2292" w:rsidRPr="003B2292" w:rsidRDefault="003B2292" w:rsidP="003B2292"/>
    <w:p w14:paraId="2D6A9E04" w14:textId="72960C49" w:rsidR="00BB6D79" w:rsidRDefault="00BB6D79" w:rsidP="00BB6D79">
      <w:pPr>
        <w:pStyle w:val="Caption"/>
        <w:keepNext/>
      </w:pPr>
      <w:bookmarkStart w:id="16" w:name="_Toc232255553"/>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1</w:t>
      </w:r>
      <w:r w:rsidR="008B5539">
        <w:fldChar w:fldCharType="end"/>
      </w:r>
      <w:r>
        <w:t>: Tóm tắt lý thuyết về thuộc tính</w:t>
      </w:r>
      <w:bookmarkEnd w:id="16"/>
    </w:p>
    <w:tbl>
      <w:tblPr>
        <w:tblStyle w:val="myTable"/>
        <w:tblW w:w="5000" w:type="pct"/>
        <w:tblLook w:val="04A0" w:firstRow="1" w:lastRow="0" w:firstColumn="1" w:lastColumn="0" w:noHBand="0" w:noVBand="1"/>
      </w:tblPr>
      <w:tblGrid>
        <w:gridCol w:w="4384"/>
        <w:gridCol w:w="4384"/>
      </w:tblGrid>
      <w:tr w:rsidR="0081668E" w:rsidRPr="00BB6D79" w14:paraId="5793E69F" w14:textId="77777777" w:rsidTr="00816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995E04E" w14:textId="6D60B1E5" w:rsidR="0081668E" w:rsidRPr="00BB6D79" w:rsidRDefault="0081668E" w:rsidP="0081668E">
            <w:pPr>
              <w:pStyle w:val="noidung"/>
            </w:pPr>
            <w:r w:rsidRPr="00BB6D79">
              <w:rPr>
                <w:rStyle w:val="Strong"/>
                <w:b/>
                <w:bCs w:val="0"/>
              </w:rPr>
              <w:t>Loại thuộc tính</w:t>
            </w:r>
          </w:p>
        </w:tc>
        <w:tc>
          <w:tcPr>
            <w:tcW w:w="2500" w:type="pct"/>
          </w:tcPr>
          <w:p w14:paraId="35CB0081" w14:textId="3195A07E" w:rsidR="0081668E" w:rsidRPr="00BB6D79" w:rsidRDefault="0081668E" w:rsidP="0081668E">
            <w:pPr>
              <w:pStyle w:val="noidung"/>
              <w:cnfStyle w:val="100000000000" w:firstRow="1" w:lastRow="0" w:firstColumn="0" w:lastColumn="0" w:oddVBand="0" w:evenVBand="0" w:oddHBand="0" w:evenHBand="0" w:firstRowFirstColumn="0" w:firstRowLastColumn="0" w:lastRowFirstColumn="0" w:lastRowLastColumn="0"/>
            </w:pPr>
            <w:r w:rsidRPr="00BB6D79">
              <w:rPr>
                <w:rStyle w:val="Strong"/>
                <w:b/>
                <w:bCs w:val="0"/>
              </w:rPr>
              <w:t>Đặc điểm</w:t>
            </w:r>
          </w:p>
        </w:tc>
      </w:tr>
      <w:tr w:rsidR="0081668E" w:rsidRPr="00BB6D79" w14:paraId="167124AC" w14:textId="77777777" w:rsidTr="0081668E">
        <w:tc>
          <w:tcPr>
            <w:cnfStyle w:val="001000000000" w:firstRow="0" w:lastRow="0" w:firstColumn="1" w:lastColumn="0" w:oddVBand="0" w:evenVBand="0" w:oddHBand="0" w:evenHBand="0" w:firstRowFirstColumn="0" w:firstRowLastColumn="0" w:lastRowFirstColumn="0" w:lastRowLastColumn="0"/>
            <w:tcW w:w="2500" w:type="pct"/>
          </w:tcPr>
          <w:p w14:paraId="600352E7" w14:textId="704FEFFB" w:rsidR="0081668E" w:rsidRPr="00BB6D79" w:rsidRDefault="0081668E" w:rsidP="0081668E">
            <w:pPr>
              <w:pStyle w:val="noidung"/>
            </w:pPr>
            <w:r w:rsidRPr="00BB6D79">
              <w:rPr>
                <w:rStyle w:val="Strong"/>
                <w:b w:val="0"/>
                <w:bCs w:val="0"/>
              </w:rPr>
              <w:t>Thuộc tính toàn cục</w:t>
            </w:r>
          </w:p>
        </w:tc>
        <w:tc>
          <w:tcPr>
            <w:tcW w:w="2500" w:type="pct"/>
          </w:tcPr>
          <w:p w14:paraId="7A904C65" w14:textId="45B66B24" w:rsidR="0081668E" w:rsidRPr="00BB6D79" w:rsidRDefault="0081668E" w:rsidP="0081668E">
            <w:pPr>
              <w:pStyle w:val="noidung"/>
              <w:cnfStyle w:val="000000000000" w:firstRow="0" w:lastRow="0" w:firstColumn="0" w:lastColumn="0" w:oddVBand="0" w:evenVBand="0" w:oddHBand="0" w:evenHBand="0" w:firstRowFirstColumn="0" w:firstRowLastColumn="0" w:lastRowFirstColumn="0" w:lastRowLastColumn="0"/>
            </w:pPr>
            <w:r w:rsidRPr="00BB6D79">
              <w:t>Dùng cho mọi phần tử, hỗ trợ định danh hoặc định kiểu.</w:t>
            </w:r>
          </w:p>
        </w:tc>
      </w:tr>
      <w:tr w:rsidR="0081668E" w:rsidRPr="00BB6D79" w14:paraId="60A3AA1F" w14:textId="77777777" w:rsidTr="0081668E">
        <w:tc>
          <w:tcPr>
            <w:cnfStyle w:val="001000000000" w:firstRow="0" w:lastRow="0" w:firstColumn="1" w:lastColumn="0" w:oddVBand="0" w:evenVBand="0" w:oddHBand="0" w:evenHBand="0" w:firstRowFirstColumn="0" w:firstRowLastColumn="0" w:lastRowFirstColumn="0" w:lastRowLastColumn="0"/>
            <w:tcW w:w="2500" w:type="pct"/>
          </w:tcPr>
          <w:p w14:paraId="0D98912F" w14:textId="64AACD20" w:rsidR="0081668E" w:rsidRPr="00BB6D79" w:rsidRDefault="0081668E" w:rsidP="0081668E">
            <w:pPr>
              <w:pStyle w:val="noidung"/>
            </w:pPr>
            <w:r w:rsidRPr="00BB6D79">
              <w:rPr>
                <w:rStyle w:val="Strong"/>
                <w:b w:val="0"/>
                <w:bCs w:val="0"/>
              </w:rPr>
              <w:t>Thuộc tính riêng</w:t>
            </w:r>
          </w:p>
        </w:tc>
        <w:tc>
          <w:tcPr>
            <w:tcW w:w="2500" w:type="pct"/>
          </w:tcPr>
          <w:p w14:paraId="3106827B" w14:textId="078C413D" w:rsidR="0081668E" w:rsidRPr="00BB6D79" w:rsidRDefault="0081668E" w:rsidP="0081668E">
            <w:pPr>
              <w:pStyle w:val="noidung"/>
              <w:cnfStyle w:val="000000000000" w:firstRow="0" w:lastRow="0" w:firstColumn="0" w:lastColumn="0" w:oddVBand="0" w:evenVBand="0" w:oddHBand="0" w:evenHBand="0" w:firstRowFirstColumn="0" w:firstRowLastColumn="0" w:lastRowFirstColumn="0" w:lastRowLastColumn="0"/>
            </w:pPr>
            <w:r w:rsidRPr="00BB6D79">
              <w:t>Chỉ áp dụng cho một số thẻ nhất định.</w:t>
            </w:r>
          </w:p>
        </w:tc>
      </w:tr>
      <w:tr w:rsidR="0081668E" w:rsidRPr="00BB6D79" w14:paraId="07E4DF49" w14:textId="77777777" w:rsidTr="0081668E">
        <w:tc>
          <w:tcPr>
            <w:cnfStyle w:val="001000000000" w:firstRow="0" w:lastRow="0" w:firstColumn="1" w:lastColumn="0" w:oddVBand="0" w:evenVBand="0" w:oddHBand="0" w:evenHBand="0" w:firstRowFirstColumn="0" w:firstRowLastColumn="0" w:lastRowFirstColumn="0" w:lastRowLastColumn="0"/>
            <w:tcW w:w="2500" w:type="pct"/>
          </w:tcPr>
          <w:p w14:paraId="01C25B68" w14:textId="2631B8E0" w:rsidR="0081668E" w:rsidRPr="00BB6D79" w:rsidRDefault="0081668E" w:rsidP="0081668E">
            <w:pPr>
              <w:pStyle w:val="noidung"/>
            </w:pPr>
            <w:r w:rsidRPr="00BB6D79">
              <w:rPr>
                <w:rStyle w:val="Strong"/>
                <w:b w:val="0"/>
                <w:bCs w:val="0"/>
              </w:rPr>
              <w:t>Thuộc tính Boolean</w:t>
            </w:r>
          </w:p>
        </w:tc>
        <w:tc>
          <w:tcPr>
            <w:tcW w:w="2500" w:type="pct"/>
          </w:tcPr>
          <w:p w14:paraId="183946BA" w14:textId="5C8E2671" w:rsidR="0081668E" w:rsidRPr="00BB6D79" w:rsidRDefault="0081668E" w:rsidP="0081668E">
            <w:pPr>
              <w:pStyle w:val="noidung"/>
              <w:cnfStyle w:val="000000000000" w:firstRow="0" w:lastRow="0" w:firstColumn="0" w:lastColumn="0" w:oddVBand="0" w:evenVBand="0" w:oddHBand="0" w:evenHBand="0" w:firstRowFirstColumn="0" w:firstRowLastColumn="0" w:lastRowFirstColumn="0" w:lastRowLastColumn="0"/>
            </w:pPr>
            <w:r w:rsidRPr="00BB6D79">
              <w:t>Chỉ cần tên, không cần giá trị.</w:t>
            </w:r>
          </w:p>
        </w:tc>
      </w:tr>
      <w:tr w:rsidR="0081668E" w:rsidRPr="00BB6D79" w14:paraId="0556E8D6" w14:textId="77777777" w:rsidTr="0081668E">
        <w:tc>
          <w:tcPr>
            <w:cnfStyle w:val="001000000000" w:firstRow="0" w:lastRow="0" w:firstColumn="1" w:lastColumn="0" w:oddVBand="0" w:evenVBand="0" w:oddHBand="0" w:evenHBand="0" w:firstRowFirstColumn="0" w:firstRowLastColumn="0" w:lastRowFirstColumn="0" w:lastRowLastColumn="0"/>
            <w:tcW w:w="2500" w:type="pct"/>
          </w:tcPr>
          <w:p w14:paraId="7256ADBC" w14:textId="5891180B" w:rsidR="0081668E" w:rsidRPr="00BB6D79" w:rsidRDefault="0081668E" w:rsidP="0081668E">
            <w:pPr>
              <w:pStyle w:val="noidung"/>
            </w:pPr>
            <w:r w:rsidRPr="00BB6D79">
              <w:rPr>
                <w:rStyle w:val="Strong"/>
                <w:b w:val="0"/>
                <w:bCs w:val="0"/>
              </w:rPr>
              <w:t>Quy tắc chung</w:t>
            </w:r>
          </w:p>
        </w:tc>
        <w:tc>
          <w:tcPr>
            <w:tcW w:w="2500" w:type="pct"/>
          </w:tcPr>
          <w:p w14:paraId="02540AAC" w14:textId="515435D0" w:rsidR="0081668E" w:rsidRPr="00BB6D79" w:rsidRDefault="0081668E" w:rsidP="0081668E">
            <w:pPr>
              <w:pStyle w:val="noidung"/>
              <w:cnfStyle w:val="000000000000" w:firstRow="0" w:lastRow="0" w:firstColumn="0" w:lastColumn="0" w:oddVBand="0" w:evenVBand="0" w:oddHBand="0" w:evenHBand="0" w:firstRowFirstColumn="0" w:firstRowLastColumn="0" w:lastRowFirstColumn="0" w:lastRowLastColumn="0"/>
            </w:pPr>
            <w:r w:rsidRPr="00BB6D79">
              <w:t xml:space="preserve">Xuất hiện trong thẻ mở, thường có dạng </w:t>
            </w:r>
            <w:r w:rsidRPr="00BB6D79">
              <w:rPr>
                <w:rStyle w:val="HTMLCode"/>
                <w:rFonts w:ascii="Times New Roman" w:eastAsiaTheme="minorHAnsi" w:hAnsi="Times New Roman" w:cstheme="minorBidi"/>
                <w:sz w:val="26"/>
                <w:szCs w:val="22"/>
              </w:rPr>
              <w:t>tên="giá trị"</w:t>
            </w:r>
            <w:r w:rsidRPr="00BB6D79">
              <w:t>. Nên viết chữ thường, giá trị đặt trong dấu ngoặc kép để dễ đọc và bảo trì.</w:t>
            </w:r>
          </w:p>
        </w:tc>
      </w:tr>
    </w:tbl>
    <w:p w14:paraId="53FC20AB" w14:textId="77777777" w:rsidR="00BB6D79" w:rsidRDefault="00BB6D79" w:rsidP="00BB6D79"/>
    <w:p w14:paraId="4D3235A4" w14:textId="23404555" w:rsidR="0081668E" w:rsidRDefault="0081668E" w:rsidP="0081668E">
      <w:pPr>
        <w:pStyle w:val="noidung"/>
      </w:pPr>
      <w:r>
        <w:t xml:space="preserve">Ví dụ: </w:t>
      </w:r>
    </w:p>
    <w:p w14:paraId="58700E6C" w14:textId="3B754C7F" w:rsidR="0081668E" w:rsidRPr="0081668E" w:rsidRDefault="0081668E" w:rsidP="0081668E">
      <w:pPr>
        <w:pStyle w:val="manguon"/>
      </w:pPr>
      <w:r w:rsidRPr="0081668E">
        <w:t>&lt;!—-Thuộc tính toàn cục--&gt;</w:t>
      </w:r>
    </w:p>
    <w:p w14:paraId="2A599469" w14:textId="499F59AF" w:rsidR="0081668E" w:rsidRPr="0081668E" w:rsidRDefault="0081668E" w:rsidP="0081668E">
      <w:pPr>
        <w:pStyle w:val="manguon"/>
        <w:rPr>
          <w:rStyle w:val="HTMLCode"/>
          <w:rFonts w:eastAsiaTheme="minorHAnsi" w:cstheme="minorBidi"/>
          <w:sz w:val="22"/>
          <w:szCs w:val="22"/>
        </w:rPr>
      </w:pPr>
      <w:r w:rsidRPr="0081668E">
        <w:rPr>
          <w:rStyle w:val="HTMLCode"/>
          <w:rFonts w:eastAsiaTheme="minorHAnsi" w:cstheme="minorBidi"/>
          <w:sz w:val="22"/>
          <w:szCs w:val="22"/>
        </w:rPr>
        <w:t>id="username"</w:t>
      </w:r>
      <w:r w:rsidRPr="0081668E">
        <w:t xml:space="preserve">, </w:t>
      </w:r>
      <w:r w:rsidRPr="0081668E">
        <w:rPr>
          <w:rStyle w:val="HTMLCode"/>
          <w:rFonts w:eastAsiaTheme="minorHAnsi" w:cstheme="minorBidi"/>
          <w:sz w:val="22"/>
          <w:szCs w:val="22"/>
        </w:rPr>
        <w:t>class="highlight"</w:t>
      </w:r>
      <w:r w:rsidRPr="0081668E">
        <w:t xml:space="preserve">, </w:t>
      </w:r>
      <w:r w:rsidRPr="0081668E">
        <w:rPr>
          <w:rStyle w:val="HTMLCode"/>
          <w:rFonts w:eastAsiaTheme="minorHAnsi" w:cstheme="minorBidi"/>
          <w:sz w:val="22"/>
          <w:szCs w:val="22"/>
        </w:rPr>
        <w:t>style="color:red;"</w:t>
      </w:r>
    </w:p>
    <w:p w14:paraId="7484DB93" w14:textId="695EE1C0" w:rsidR="0081668E" w:rsidRPr="0081668E" w:rsidRDefault="0081668E" w:rsidP="0081668E">
      <w:pPr>
        <w:pStyle w:val="manguon"/>
      </w:pPr>
      <w:r w:rsidRPr="0081668E">
        <w:t>&lt;!—-Thuộc tính riêng--&gt;</w:t>
      </w:r>
    </w:p>
    <w:p w14:paraId="29D59A45" w14:textId="171923E0" w:rsidR="0081668E" w:rsidRPr="0081668E" w:rsidRDefault="0081668E" w:rsidP="0081668E">
      <w:pPr>
        <w:pStyle w:val="manguon"/>
        <w:rPr>
          <w:rStyle w:val="HTMLCode"/>
          <w:rFonts w:eastAsiaTheme="minorHAnsi" w:cstheme="minorBidi"/>
          <w:sz w:val="22"/>
          <w:szCs w:val="22"/>
        </w:rPr>
      </w:pPr>
      <w:r w:rsidRPr="0081668E">
        <w:rPr>
          <w:rStyle w:val="HTMLCode"/>
          <w:rFonts w:eastAsiaTheme="minorHAnsi" w:cstheme="minorBidi"/>
          <w:sz w:val="22"/>
          <w:szCs w:val="22"/>
        </w:rPr>
        <w:t>&lt;img src="iphone15pro.jpg" alt="Iphone15 Pro"&gt;</w:t>
      </w:r>
    </w:p>
    <w:p w14:paraId="7A920DF7" w14:textId="4B8ADBE9" w:rsidR="0081668E" w:rsidRPr="0081668E" w:rsidRDefault="0081668E" w:rsidP="0081668E">
      <w:pPr>
        <w:pStyle w:val="manguon"/>
      </w:pPr>
      <w:r w:rsidRPr="0081668E">
        <w:t>&lt;!—-Thuộc tính boolean--&gt;</w:t>
      </w:r>
    </w:p>
    <w:p w14:paraId="140DFD09" w14:textId="17461C01" w:rsidR="0081668E" w:rsidRDefault="0081668E" w:rsidP="0081668E">
      <w:pPr>
        <w:pStyle w:val="manguon"/>
        <w:rPr>
          <w:rStyle w:val="HTMLCode"/>
          <w:rFonts w:eastAsiaTheme="minorHAnsi" w:cstheme="minorBidi"/>
          <w:sz w:val="22"/>
          <w:szCs w:val="22"/>
        </w:rPr>
      </w:pPr>
      <w:r w:rsidRPr="0081668E">
        <w:rPr>
          <w:rStyle w:val="HTMLCode"/>
          <w:rFonts w:eastAsiaTheme="minorHAnsi" w:cstheme="minorBidi"/>
          <w:sz w:val="22"/>
          <w:szCs w:val="22"/>
        </w:rPr>
        <w:t>&lt;input type="checkbox" checked&gt;</w:t>
      </w:r>
    </w:p>
    <w:p w14:paraId="43845612" w14:textId="77777777" w:rsidR="003B2292" w:rsidRDefault="003B2292" w:rsidP="003B2292">
      <w:pPr>
        <w:pStyle w:val="noidung"/>
        <w:rPr>
          <w:rStyle w:val="HTMLCode"/>
          <w:rFonts w:ascii="Times New Roman" w:eastAsiaTheme="minorHAnsi" w:hAnsi="Times New Roman" w:cstheme="minorBidi"/>
          <w:sz w:val="26"/>
          <w:szCs w:val="22"/>
        </w:rPr>
      </w:pPr>
    </w:p>
    <w:p w14:paraId="7AD79013" w14:textId="77777777" w:rsidR="00E27218" w:rsidRPr="0081668E" w:rsidRDefault="00E27218" w:rsidP="003B2292">
      <w:pPr>
        <w:pStyle w:val="noidung"/>
        <w:rPr>
          <w:rStyle w:val="HTMLCode"/>
          <w:rFonts w:ascii="Times New Roman" w:eastAsiaTheme="minorHAnsi" w:hAnsi="Times New Roman" w:cstheme="minorBidi"/>
          <w:sz w:val="26"/>
          <w:szCs w:val="22"/>
        </w:rPr>
      </w:pPr>
    </w:p>
    <w:p w14:paraId="5FB1A4A1" w14:textId="402C2D22" w:rsidR="009C1DDB" w:rsidRPr="008D78F3" w:rsidRDefault="00A55D7C" w:rsidP="00A55D7C">
      <w:pPr>
        <w:pStyle w:val="Heading3"/>
      </w:pPr>
      <w:bookmarkStart w:id="17" w:name="_Toc232255580"/>
      <w:r w:rsidRPr="008D78F3">
        <w:lastRenderedPageBreak/>
        <w:t>Một số vai trò của HTML</w:t>
      </w:r>
      <w:bookmarkEnd w:id="17"/>
    </w:p>
    <w:p w14:paraId="1669F4BF" w14:textId="48F0F02C" w:rsidR="00A55D7C" w:rsidRPr="005F5401" w:rsidRDefault="00A55D7C" w:rsidP="005F5401">
      <w:pPr>
        <w:pStyle w:val="noidung"/>
      </w:pPr>
      <w:r w:rsidRPr="005F5401">
        <w:t xml:space="preserve">Xây dựng cấu trúc trang web: </w:t>
      </w:r>
    </w:p>
    <w:p w14:paraId="79DF0E03" w14:textId="77777777" w:rsidR="00A55D7C" w:rsidRPr="005F5401" w:rsidRDefault="00A55D7C">
      <w:pPr>
        <w:pStyle w:val="noidung"/>
        <w:numPr>
          <w:ilvl w:val="0"/>
          <w:numId w:val="25"/>
        </w:numPr>
      </w:pPr>
      <w:r w:rsidRPr="005F5401">
        <w:t>HTML là “bộ khung” của website, xác định các phần tử như tiêu đề, đoạn văn, hình ảnh, bảng, biểu mẫu.</w:t>
      </w:r>
    </w:p>
    <w:p w14:paraId="7D2985FE" w14:textId="77777777" w:rsidR="00A55D7C" w:rsidRPr="005F5401" w:rsidRDefault="00A55D7C">
      <w:pPr>
        <w:pStyle w:val="noidung"/>
        <w:numPr>
          <w:ilvl w:val="0"/>
          <w:numId w:val="25"/>
        </w:numPr>
      </w:pPr>
      <w:r w:rsidRPr="005F5401">
        <w:t>Giúp nội dung được tổ chức logic, dễ đọc và dễ quản lý.</w:t>
      </w:r>
    </w:p>
    <w:p w14:paraId="3D0659AF" w14:textId="0AEAAFF2" w:rsidR="00A55D7C" w:rsidRPr="005F5401" w:rsidRDefault="00A55D7C" w:rsidP="005F5401">
      <w:pPr>
        <w:pStyle w:val="noidung"/>
      </w:pPr>
      <w:r w:rsidRPr="005F5401">
        <w:t xml:space="preserve">Tính phổ quát (Universality): </w:t>
      </w:r>
    </w:p>
    <w:p w14:paraId="37AB6485" w14:textId="77777777" w:rsidR="00A55D7C" w:rsidRPr="005F5401" w:rsidRDefault="00A55D7C">
      <w:pPr>
        <w:pStyle w:val="noidung"/>
        <w:numPr>
          <w:ilvl w:val="0"/>
          <w:numId w:val="26"/>
        </w:numPr>
      </w:pPr>
      <w:r w:rsidRPr="005F5401">
        <w:t>HTML là chuẩn chung, hầu hết mọi trình duyệt và thiết bị đều có thể đọc và hiển thị.</w:t>
      </w:r>
    </w:p>
    <w:p w14:paraId="453C02E8" w14:textId="77777777" w:rsidR="00A55D7C" w:rsidRPr="005F5401" w:rsidRDefault="00A55D7C">
      <w:pPr>
        <w:pStyle w:val="noidung"/>
        <w:numPr>
          <w:ilvl w:val="0"/>
          <w:numId w:val="26"/>
        </w:numPr>
      </w:pPr>
      <w:r w:rsidRPr="005F5401">
        <w:t>Giúp website dễ dàng tiếp cận người dùng trên nhiều nền tảng (PC, tablet, smartphone).</w:t>
      </w:r>
    </w:p>
    <w:p w14:paraId="2A4847CA" w14:textId="147C8FD3" w:rsidR="00A55D7C" w:rsidRPr="005F5401" w:rsidRDefault="00A55D7C" w:rsidP="005F5401">
      <w:pPr>
        <w:pStyle w:val="noidung"/>
      </w:pPr>
      <w:r w:rsidRPr="005F5401">
        <w:t>Hỗ trợ liên kết (Hypertext)</w:t>
      </w:r>
      <w:r w:rsidR="00443DF6">
        <w:t>:</w:t>
      </w:r>
    </w:p>
    <w:p w14:paraId="31F6CB21" w14:textId="77777777" w:rsidR="00A55D7C" w:rsidRPr="005F5401" w:rsidRDefault="00A55D7C">
      <w:pPr>
        <w:pStyle w:val="noidung"/>
        <w:numPr>
          <w:ilvl w:val="0"/>
          <w:numId w:val="27"/>
        </w:numPr>
      </w:pPr>
      <w:r w:rsidRPr="005F5401">
        <w:t>Cho phép tạo liên kết giữa các trang web, hình thành nên World Wide Web.</w:t>
      </w:r>
    </w:p>
    <w:p w14:paraId="63DB740C" w14:textId="77777777" w:rsidR="00A55D7C" w:rsidRPr="005F5401" w:rsidRDefault="00A55D7C">
      <w:pPr>
        <w:pStyle w:val="noidung"/>
        <w:numPr>
          <w:ilvl w:val="0"/>
          <w:numId w:val="27"/>
        </w:numPr>
      </w:pPr>
      <w:r w:rsidRPr="005F5401">
        <w:t>Đây là yếu tố cốt lõi giúp Internet trở thành mạng lưới thông tin toàn cầu.</w:t>
      </w:r>
    </w:p>
    <w:p w14:paraId="74FFE000" w14:textId="3A47D22E" w:rsidR="00A55D7C" w:rsidRPr="005F5401" w:rsidRDefault="00A55D7C" w:rsidP="005F5401">
      <w:pPr>
        <w:pStyle w:val="noidung"/>
      </w:pPr>
      <w:r w:rsidRPr="005F5401">
        <w:t xml:space="preserve">Nền tảng cho các công nghệ </w:t>
      </w:r>
      <w:r w:rsidR="00443DF6">
        <w:t>khác:</w:t>
      </w:r>
    </w:p>
    <w:p w14:paraId="17415291" w14:textId="77777777" w:rsidR="00A55D7C" w:rsidRPr="005F5401" w:rsidRDefault="00A55D7C">
      <w:pPr>
        <w:pStyle w:val="noidung"/>
        <w:numPr>
          <w:ilvl w:val="0"/>
          <w:numId w:val="28"/>
        </w:numPr>
      </w:pPr>
      <w:r w:rsidRPr="005F5401">
        <w:t>HTML kết hợp với CSS (định dạng giao diện) và JavaScript (tương tác động) để tạo nên website hoàn chỉnh.</w:t>
      </w:r>
    </w:p>
    <w:p w14:paraId="4009542D" w14:textId="77777777" w:rsidR="00A55D7C" w:rsidRPr="005F5401" w:rsidRDefault="00A55D7C">
      <w:pPr>
        <w:pStyle w:val="noidung"/>
        <w:numPr>
          <w:ilvl w:val="0"/>
          <w:numId w:val="28"/>
        </w:numPr>
      </w:pPr>
      <w:r w:rsidRPr="005F5401">
        <w:t>HTML5 bổ sung nhiều tính năng hiện đại: video/audio trực tiếp, canvas vẽ đồ họa, hỗ trợ ứng dụng web.</w:t>
      </w:r>
    </w:p>
    <w:p w14:paraId="40EF1179" w14:textId="27A87A22" w:rsidR="00A55D7C" w:rsidRPr="005F5401" w:rsidRDefault="00A55D7C" w:rsidP="005F5401">
      <w:pPr>
        <w:pStyle w:val="noidung"/>
      </w:pPr>
      <w:r w:rsidRPr="005F5401">
        <w:t xml:space="preserve">Khả năng mở rộng và tương </w:t>
      </w:r>
      <w:r w:rsidR="00443DF6">
        <w:t>thích:</w:t>
      </w:r>
    </w:p>
    <w:p w14:paraId="2E7E219B" w14:textId="77777777" w:rsidR="00A55D7C" w:rsidRPr="005F5401" w:rsidRDefault="00A55D7C">
      <w:pPr>
        <w:pStyle w:val="noidung"/>
        <w:numPr>
          <w:ilvl w:val="0"/>
          <w:numId w:val="29"/>
        </w:numPr>
      </w:pPr>
      <w:r w:rsidRPr="005F5401">
        <w:t>HTML có thể tích hợp với nhiều framework, thư viện, và công nghệ khác như Bootstrap, React, Angular.</w:t>
      </w:r>
    </w:p>
    <w:p w14:paraId="1497E88E" w14:textId="3B6C688B" w:rsidR="003B2292" w:rsidRPr="005F5401" w:rsidRDefault="00A55D7C" w:rsidP="00E27218">
      <w:pPr>
        <w:pStyle w:val="noidung"/>
        <w:numPr>
          <w:ilvl w:val="0"/>
          <w:numId w:val="29"/>
        </w:numPr>
      </w:pPr>
      <w:r w:rsidRPr="005F5401">
        <w:t>Là nền tảng cho các ứng dụng web từ đơn giản đến phức tạp.</w:t>
      </w:r>
    </w:p>
    <w:p w14:paraId="373C56E6" w14:textId="52B58820" w:rsidR="00007294" w:rsidRDefault="00007294" w:rsidP="00007294">
      <w:pPr>
        <w:pStyle w:val="Heading3"/>
      </w:pPr>
      <w:bookmarkStart w:id="18" w:name="_Toc232255581"/>
      <w:r w:rsidRPr="008D78F3">
        <w:lastRenderedPageBreak/>
        <w:t>Cấu trúc tài liệu HTML</w:t>
      </w:r>
      <w:bookmarkEnd w:id="18"/>
    </w:p>
    <w:p w14:paraId="56FFD3D4" w14:textId="7598823E" w:rsidR="00E51350" w:rsidRPr="00E51350" w:rsidRDefault="00E51350" w:rsidP="00E51350">
      <w:pPr>
        <w:pStyle w:val="Heading4"/>
      </w:pPr>
      <w:bookmarkStart w:id="19" w:name="_Toc232255582"/>
      <w:r>
        <w:t>Cấu trúc cơ bản của một tài liệu HTML</w:t>
      </w:r>
      <w:bookmarkEnd w:id="19"/>
    </w:p>
    <w:p w14:paraId="489E5D95" w14:textId="77777777" w:rsidR="00E51350" w:rsidRPr="00E51350" w:rsidRDefault="00E51350" w:rsidP="00E51350">
      <w:pPr>
        <w:pStyle w:val="noidung"/>
      </w:pPr>
      <w:r w:rsidRPr="00E51350">
        <w:t>Một tài liệu HTML luôn bắt đầu với khai báo loại tài liệu (DOCTYPE) và phần tử gốc &lt;html&gt;. Bên trong &lt;html&gt; có hai phần chính: phần đầu (head) và phần nội dung (body).</w:t>
      </w:r>
    </w:p>
    <w:p w14:paraId="7E790247" w14:textId="77777777" w:rsidR="00E51350" w:rsidRPr="00E51350" w:rsidRDefault="00E51350" w:rsidP="00E51350">
      <w:pPr>
        <w:pStyle w:val="noidung"/>
      </w:pPr>
      <w:r w:rsidRPr="00E51350">
        <w:t>&lt;!DOCTYPE html&gt;: Khai báo loại tài liệu, giúp trình duyệt hiển thị ở chế độ tiêu chuẩn.</w:t>
      </w:r>
    </w:p>
    <w:p w14:paraId="0359663E" w14:textId="77777777" w:rsidR="00E51350" w:rsidRPr="00E51350" w:rsidRDefault="00E51350" w:rsidP="00E51350">
      <w:pPr>
        <w:pStyle w:val="noidung"/>
      </w:pPr>
      <w:r w:rsidRPr="00E51350">
        <w:t>&lt;html lang="..."&gt;: Phần tử gốc, chứa toàn bộ nội dung. Thuộc tính lang xác định ngôn ngữ chính của tài liệu.</w:t>
      </w:r>
    </w:p>
    <w:p w14:paraId="17B40329" w14:textId="77777777" w:rsidR="00E51350" w:rsidRPr="00E51350" w:rsidRDefault="00E51350" w:rsidP="00E51350">
      <w:pPr>
        <w:pStyle w:val="noidung"/>
      </w:pPr>
      <w:r w:rsidRPr="00E51350">
        <w:t>&lt;head&gt;: Chứa siêu dữ liệu (metadata) như:</w:t>
      </w:r>
    </w:p>
    <w:p w14:paraId="6FE9FCEE" w14:textId="77777777" w:rsidR="00E51350" w:rsidRPr="00E51350" w:rsidRDefault="00E51350">
      <w:pPr>
        <w:pStyle w:val="noidung"/>
        <w:numPr>
          <w:ilvl w:val="0"/>
          <w:numId w:val="4"/>
        </w:numPr>
      </w:pPr>
      <w:r w:rsidRPr="00E51350">
        <w:t>&lt;meta charset="utf-8"&gt;: Khai báo bộ mã hóa ký tự.</w:t>
      </w:r>
    </w:p>
    <w:p w14:paraId="7E9929C6" w14:textId="77777777" w:rsidR="00E51350" w:rsidRPr="00E51350" w:rsidRDefault="00E51350">
      <w:pPr>
        <w:pStyle w:val="noidung"/>
        <w:numPr>
          <w:ilvl w:val="0"/>
          <w:numId w:val="4"/>
        </w:numPr>
      </w:pPr>
      <w:r w:rsidRPr="00E51350">
        <w:t>&lt;title&gt;: Tiêu đề trang, hiển thị trên tab trình duyệt và kết quả tìm kiếm.</w:t>
      </w:r>
    </w:p>
    <w:p w14:paraId="54E47FBF" w14:textId="77777777" w:rsidR="00E51350" w:rsidRPr="00E51350" w:rsidRDefault="00E51350">
      <w:pPr>
        <w:pStyle w:val="noidung"/>
        <w:numPr>
          <w:ilvl w:val="0"/>
          <w:numId w:val="4"/>
        </w:numPr>
      </w:pPr>
      <w:r w:rsidRPr="00E51350">
        <w:t>&lt;meta name="viewport" content="width=device-width"&gt;: Thiết lập khung nhìn, giúp trang web hiển thị tốt trên mọi thiết bị.</w:t>
      </w:r>
    </w:p>
    <w:p w14:paraId="5D05B51A" w14:textId="77777777" w:rsidR="00E51350" w:rsidRDefault="00E51350" w:rsidP="00E51350">
      <w:pPr>
        <w:pStyle w:val="noidung"/>
      </w:pPr>
      <w:r w:rsidRPr="00E51350">
        <w:t>&lt;body&gt;: Chứa toàn bộ nội dung hiển thị cho người dùng (văn bản, hình ảnh, video, liên kết, bảng biểu…).</w:t>
      </w:r>
    </w:p>
    <w:p w14:paraId="597A7EE9" w14:textId="481C4DD3" w:rsidR="0081668E" w:rsidRDefault="0081668E" w:rsidP="00E51350">
      <w:pPr>
        <w:pStyle w:val="noidung"/>
      </w:pPr>
      <w:r>
        <w:t xml:space="preserve">Ví dụ minh họa một tài liệu HTML cơ bản cần có: </w:t>
      </w:r>
    </w:p>
    <w:p w14:paraId="0B4DF342" w14:textId="339484F1" w:rsidR="0081668E" w:rsidRDefault="0081668E" w:rsidP="0081668E">
      <w:pPr>
        <w:pStyle w:val="manguon"/>
      </w:pPr>
      <w:r>
        <w:t>&lt;!DOCTYPE html&gt;</w:t>
      </w:r>
    </w:p>
    <w:p w14:paraId="47BCBB48" w14:textId="565A601E" w:rsidR="0081668E" w:rsidRDefault="0081668E" w:rsidP="0081668E">
      <w:pPr>
        <w:pStyle w:val="manguon"/>
      </w:pPr>
      <w:r>
        <w:t>&lt;html lang=”vi”&gt;</w:t>
      </w:r>
    </w:p>
    <w:p w14:paraId="6F2F32BB" w14:textId="0FCC58AB" w:rsidR="0081668E" w:rsidRDefault="0081668E" w:rsidP="0081668E">
      <w:pPr>
        <w:pStyle w:val="manguon"/>
      </w:pPr>
      <w:r>
        <w:tab/>
        <w:t xml:space="preserve">   &lt;head&gt;</w:t>
      </w:r>
    </w:p>
    <w:p w14:paraId="7AF71F62" w14:textId="67235D25" w:rsidR="0081668E" w:rsidRDefault="0081668E" w:rsidP="0081668E">
      <w:pPr>
        <w:pStyle w:val="manguon"/>
      </w:pPr>
      <w:r>
        <w:t xml:space="preserve">      &lt;title&gt;Tài liệu HTML Cơ bản&lt;/title&gt;</w:t>
      </w:r>
    </w:p>
    <w:p w14:paraId="7F487232" w14:textId="7F0B0291" w:rsidR="0081668E" w:rsidRDefault="0081668E" w:rsidP="0081668E">
      <w:pPr>
        <w:pStyle w:val="manguon"/>
        <w:ind w:firstLine="720"/>
      </w:pPr>
      <w:r>
        <w:t xml:space="preserve">      &lt;meta charset=”utf-8”&gt;</w:t>
      </w:r>
    </w:p>
    <w:p w14:paraId="2272BB3C" w14:textId="3C5715FD" w:rsidR="0081668E" w:rsidRDefault="0081668E" w:rsidP="0081668E">
      <w:pPr>
        <w:pStyle w:val="manguon"/>
        <w:ind w:firstLine="720"/>
      </w:pPr>
      <w:r>
        <w:t xml:space="preserve">   &lt;/head&gt;</w:t>
      </w:r>
    </w:p>
    <w:p w14:paraId="27FFF180" w14:textId="51E6650F" w:rsidR="0081668E" w:rsidRDefault="0081668E" w:rsidP="0081668E">
      <w:pPr>
        <w:pStyle w:val="manguon"/>
      </w:pPr>
      <w:r>
        <w:tab/>
        <w:t xml:space="preserve">   &lt;body&gt;</w:t>
      </w:r>
    </w:p>
    <w:p w14:paraId="6D7E5909" w14:textId="7C8D3E37" w:rsidR="0081668E" w:rsidRDefault="0081668E" w:rsidP="0081668E">
      <w:pPr>
        <w:pStyle w:val="manguon"/>
      </w:pPr>
      <w:r>
        <w:t xml:space="preserve">      &lt;!—Các thành phần khác--&gt;</w:t>
      </w:r>
    </w:p>
    <w:p w14:paraId="494C7DCC" w14:textId="6DDDCB75" w:rsidR="0081668E" w:rsidRDefault="0081668E" w:rsidP="0081668E">
      <w:pPr>
        <w:pStyle w:val="manguon"/>
      </w:pPr>
      <w:r>
        <w:tab/>
        <w:t xml:space="preserve">   &lt;/body&gt;</w:t>
      </w:r>
    </w:p>
    <w:p w14:paraId="629941BF" w14:textId="2E698DD4" w:rsidR="0081668E" w:rsidRDefault="0081668E" w:rsidP="0081668E">
      <w:pPr>
        <w:pStyle w:val="manguon"/>
      </w:pPr>
      <w:r>
        <w:t>&lt;/html&gt;</w:t>
      </w:r>
    </w:p>
    <w:p w14:paraId="6EE12C22" w14:textId="77777777" w:rsidR="003B2292" w:rsidRDefault="003B2292" w:rsidP="003B2292">
      <w:pPr>
        <w:pStyle w:val="noidung"/>
      </w:pPr>
    </w:p>
    <w:p w14:paraId="4FB323EC" w14:textId="77777777" w:rsidR="00E27218" w:rsidRPr="00E51350" w:rsidRDefault="00E27218" w:rsidP="003B2292">
      <w:pPr>
        <w:pStyle w:val="noidung"/>
      </w:pPr>
    </w:p>
    <w:p w14:paraId="684052B0" w14:textId="7A628E17" w:rsidR="00E51350" w:rsidRDefault="00E51350" w:rsidP="00E51350">
      <w:pPr>
        <w:pStyle w:val="Heading4"/>
        <w:rPr>
          <w:rFonts w:eastAsia="Times New Roman"/>
        </w:rPr>
      </w:pPr>
      <w:bookmarkStart w:id="20" w:name="_Toc232255583"/>
      <w:r>
        <w:rPr>
          <w:rFonts w:eastAsia="Times New Roman"/>
          <w:lang w:val="en-US"/>
        </w:rPr>
        <w:lastRenderedPageBreak/>
        <w:t>Một</w:t>
      </w:r>
      <w:r>
        <w:rPr>
          <w:rFonts w:eastAsia="Times New Roman"/>
        </w:rPr>
        <w:t xml:space="preserve"> số thành phần khác</w:t>
      </w:r>
      <w:bookmarkEnd w:id="20"/>
    </w:p>
    <w:p w14:paraId="235A4032" w14:textId="77777777" w:rsidR="003B2292" w:rsidRPr="003B2292" w:rsidRDefault="003B2292" w:rsidP="003B2292"/>
    <w:p w14:paraId="1D5CFBAD" w14:textId="1C80133B" w:rsidR="00BB6D79" w:rsidRDefault="00BB6D79" w:rsidP="00BB6D79">
      <w:pPr>
        <w:pStyle w:val="Caption"/>
        <w:keepNext/>
      </w:pPr>
      <w:bookmarkStart w:id="21" w:name="_Toc232255554"/>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2</w:t>
      </w:r>
      <w:r w:rsidR="008B5539">
        <w:fldChar w:fldCharType="end"/>
      </w:r>
      <w:r>
        <w:t>: Tóm tắt một số thành phần thường dùng trong cấu trúc tài liệu HTML</w:t>
      </w:r>
      <w:bookmarkEnd w:id="21"/>
    </w:p>
    <w:tbl>
      <w:tblPr>
        <w:tblStyle w:val="myTable"/>
        <w:tblW w:w="5000" w:type="pct"/>
        <w:tblLook w:val="04A0" w:firstRow="1" w:lastRow="0" w:firstColumn="1" w:lastColumn="0" w:noHBand="0" w:noVBand="1"/>
      </w:tblPr>
      <w:tblGrid>
        <w:gridCol w:w="3462"/>
        <w:gridCol w:w="5306"/>
      </w:tblGrid>
      <w:tr w:rsidR="003B2292" w14:paraId="0E9C4124" w14:textId="77777777" w:rsidTr="003B2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pct"/>
          </w:tcPr>
          <w:p w14:paraId="3B887316" w14:textId="4CCDF966" w:rsidR="003B2292" w:rsidRPr="00E51350" w:rsidRDefault="003B2292" w:rsidP="003B2292">
            <w:pPr>
              <w:pStyle w:val="noidung"/>
            </w:pPr>
            <w:r w:rsidRPr="00E51350">
              <w:rPr>
                <w:rStyle w:val="Strong"/>
                <w:b/>
                <w:bCs w:val="0"/>
              </w:rPr>
              <w:t>Thành phần HTML</w:t>
            </w:r>
          </w:p>
        </w:tc>
        <w:tc>
          <w:tcPr>
            <w:tcW w:w="3026" w:type="pct"/>
          </w:tcPr>
          <w:p w14:paraId="7CB3E496" w14:textId="14E59C3E" w:rsidR="003B2292" w:rsidRPr="00E51350"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E51350">
              <w:rPr>
                <w:rStyle w:val="Strong"/>
                <w:b/>
                <w:bCs w:val="0"/>
              </w:rPr>
              <w:t>Chức năng chính</w:t>
            </w:r>
          </w:p>
        </w:tc>
      </w:tr>
      <w:tr w:rsidR="003B2292" w14:paraId="6D90A80E" w14:textId="77777777" w:rsidTr="003B2292">
        <w:tc>
          <w:tcPr>
            <w:cnfStyle w:val="001000000000" w:firstRow="0" w:lastRow="0" w:firstColumn="1" w:lastColumn="0" w:oddVBand="0" w:evenVBand="0" w:oddHBand="0" w:evenHBand="0" w:firstRowFirstColumn="0" w:firstRowLastColumn="0" w:lastRowFirstColumn="0" w:lastRowLastColumn="0"/>
            <w:tcW w:w="1974" w:type="pct"/>
          </w:tcPr>
          <w:p w14:paraId="1B7BCD75" w14:textId="080BDE56" w:rsidR="003B2292" w:rsidRPr="00E51350" w:rsidRDefault="003B2292" w:rsidP="003B2292">
            <w:pPr>
              <w:pStyle w:val="noidung"/>
            </w:pPr>
            <w:r w:rsidRPr="00E51350">
              <w:rPr>
                <w:rStyle w:val="Strong"/>
                <w:b w:val="0"/>
                <w:bCs w:val="0"/>
              </w:rPr>
              <w:t xml:space="preserve">CSS trong </w:t>
            </w:r>
            <w:r w:rsidRPr="00E51350">
              <w:rPr>
                <w:rStyle w:val="HTMLCode"/>
                <w:rFonts w:ascii="Times New Roman" w:eastAsiaTheme="minorHAnsi" w:hAnsi="Times New Roman" w:cstheme="minorBidi"/>
                <w:sz w:val="26"/>
                <w:szCs w:val="22"/>
              </w:rPr>
              <w:t>&lt;head&gt;</w:t>
            </w:r>
          </w:p>
        </w:tc>
        <w:tc>
          <w:tcPr>
            <w:tcW w:w="3026" w:type="pct"/>
          </w:tcPr>
          <w:p w14:paraId="7785D100" w14:textId="4A5D46D5" w:rsidR="003B2292" w:rsidRPr="00E51350"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E51350">
              <w:t xml:space="preserve">Đưa biểu định kiểu vào tài liệu. Có 3 cách: liên kết ngoài bằng </w:t>
            </w:r>
            <w:r w:rsidRPr="00E51350">
              <w:rPr>
                <w:rStyle w:val="HTMLCode"/>
                <w:rFonts w:ascii="Times New Roman" w:eastAsiaTheme="minorHAnsi" w:hAnsi="Times New Roman" w:cstheme="minorBidi"/>
                <w:sz w:val="26"/>
                <w:szCs w:val="22"/>
              </w:rPr>
              <w:t>&lt;link&gt;</w:t>
            </w:r>
            <w:r w:rsidRPr="00E51350">
              <w:t xml:space="preserve">, nhúng trong </w:t>
            </w:r>
            <w:r w:rsidRPr="00E51350">
              <w:rPr>
                <w:rStyle w:val="HTMLCode"/>
                <w:rFonts w:ascii="Times New Roman" w:eastAsiaTheme="minorHAnsi" w:hAnsi="Times New Roman" w:cstheme="minorBidi"/>
                <w:sz w:val="26"/>
                <w:szCs w:val="22"/>
              </w:rPr>
              <w:t>&lt;style&gt;</w:t>
            </w:r>
            <w:r w:rsidRPr="00E51350">
              <w:t xml:space="preserve">, hoặc dùng thuộc tính </w:t>
            </w:r>
            <w:r w:rsidRPr="00E51350">
              <w:rPr>
                <w:rStyle w:val="HTMLCode"/>
                <w:rFonts w:ascii="Times New Roman" w:eastAsiaTheme="minorHAnsi" w:hAnsi="Times New Roman" w:cstheme="minorBidi"/>
                <w:sz w:val="26"/>
                <w:szCs w:val="22"/>
              </w:rPr>
              <w:t>style</w:t>
            </w:r>
            <w:r w:rsidRPr="00E51350">
              <w:t xml:space="preserve"> trực tiếp.</w:t>
            </w:r>
          </w:p>
        </w:tc>
      </w:tr>
      <w:tr w:rsidR="003B2292" w14:paraId="3232324F" w14:textId="77777777" w:rsidTr="003B2292">
        <w:tc>
          <w:tcPr>
            <w:cnfStyle w:val="001000000000" w:firstRow="0" w:lastRow="0" w:firstColumn="1" w:lastColumn="0" w:oddVBand="0" w:evenVBand="0" w:oddHBand="0" w:evenHBand="0" w:firstRowFirstColumn="0" w:firstRowLastColumn="0" w:lastRowFirstColumn="0" w:lastRowLastColumn="0"/>
            <w:tcW w:w="1974" w:type="pct"/>
          </w:tcPr>
          <w:p w14:paraId="618C0856" w14:textId="1B46E896" w:rsidR="003B2292" w:rsidRPr="00E51350" w:rsidRDefault="003B2292" w:rsidP="003B2292">
            <w:pPr>
              <w:pStyle w:val="noidung"/>
            </w:pPr>
            <w:r w:rsidRPr="00E51350">
              <w:rPr>
                <w:rStyle w:val="Strong"/>
                <w:b w:val="0"/>
                <w:bCs w:val="0"/>
              </w:rPr>
              <w:t xml:space="preserve">Thẻ </w:t>
            </w:r>
            <w:r w:rsidRPr="00E51350">
              <w:rPr>
                <w:rStyle w:val="HTMLCode"/>
                <w:rFonts w:ascii="Times New Roman" w:eastAsiaTheme="minorHAnsi" w:hAnsi="Times New Roman" w:cstheme="minorBidi"/>
                <w:sz w:val="26"/>
                <w:szCs w:val="22"/>
              </w:rPr>
              <w:t>&lt;link&gt;</w:t>
            </w:r>
          </w:p>
        </w:tc>
        <w:tc>
          <w:tcPr>
            <w:tcW w:w="3026" w:type="pct"/>
          </w:tcPr>
          <w:p w14:paraId="5428B0C5" w14:textId="0A557692" w:rsidR="003B2292" w:rsidRPr="00E51350"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E51350">
              <w:t xml:space="preserve">Liên kết tài nguyên ngoài. Phổ biến: </w:t>
            </w:r>
            <w:r w:rsidRPr="00E51350">
              <w:rPr>
                <w:rStyle w:val="HTMLCode"/>
                <w:rFonts w:ascii="Times New Roman" w:eastAsiaTheme="minorHAnsi" w:hAnsi="Times New Roman" w:cstheme="minorBidi"/>
                <w:sz w:val="26"/>
                <w:szCs w:val="22"/>
              </w:rPr>
              <w:t>rel="stylesheet"</w:t>
            </w:r>
            <w:r w:rsidRPr="00E51350">
              <w:t xml:space="preserve"> (CSS), </w:t>
            </w:r>
            <w:r w:rsidRPr="00E51350">
              <w:rPr>
                <w:rStyle w:val="HTMLCode"/>
                <w:rFonts w:ascii="Times New Roman" w:eastAsiaTheme="minorHAnsi" w:hAnsi="Times New Roman" w:cstheme="minorBidi"/>
                <w:sz w:val="26"/>
                <w:szCs w:val="22"/>
              </w:rPr>
              <w:t>rel="icon"</w:t>
            </w:r>
            <w:r w:rsidRPr="00E51350">
              <w:t xml:space="preserve"> (favicon), </w:t>
            </w:r>
            <w:r w:rsidRPr="00E51350">
              <w:rPr>
                <w:rStyle w:val="HTMLCode"/>
                <w:rFonts w:ascii="Times New Roman" w:eastAsiaTheme="minorHAnsi" w:hAnsi="Times New Roman" w:cstheme="minorBidi"/>
                <w:sz w:val="26"/>
                <w:szCs w:val="22"/>
              </w:rPr>
              <w:t>rel="alternate"</w:t>
            </w:r>
            <w:r w:rsidRPr="00E51350">
              <w:t xml:space="preserve"> (phiên bản thay thế).</w:t>
            </w:r>
          </w:p>
        </w:tc>
      </w:tr>
      <w:tr w:rsidR="003B2292" w14:paraId="6A7A4F64" w14:textId="77777777" w:rsidTr="003B2292">
        <w:tc>
          <w:tcPr>
            <w:cnfStyle w:val="001000000000" w:firstRow="0" w:lastRow="0" w:firstColumn="1" w:lastColumn="0" w:oddVBand="0" w:evenVBand="0" w:oddHBand="0" w:evenHBand="0" w:firstRowFirstColumn="0" w:firstRowLastColumn="0" w:lastRowFirstColumn="0" w:lastRowLastColumn="0"/>
            <w:tcW w:w="1974" w:type="pct"/>
          </w:tcPr>
          <w:p w14:paraId="4AC0BCA4" w14:textId="594193B7" w:rsidR="003B2292" w:rsidRPr="00E51350" w:rsidRDefault="003B2292" w:rsidP="003B2292">
            <w:pPr>
              <w:pStyle w:val="noidung"/>
            </w:pPr>
            <w:r w:rsidRPr="00E51350">
              <w:rPr>
                <w:rStyle w:val="Strong"/>
                <w:b w:val="0"/>
                <w:bCs w:val="0"/>
              </w:rPr>
              <w:t xml:space="preserve">Thẻ </w:t>
            </w:r>
            <w:r w:rsidRPr="00E51350">
              <w:rPr>
                <w:rStyle w:val="HTMLCode"/>
                <w:rFonts w:ascii="Times New Roman" w:eastAsiaTheme="minorHAnsi" w:hAnsi="Times New Roman" w:cstheme="minorBidi"/>
                <w:sz w:val="26"/>
                <w:szCs w:val="22"/>
              </w:rPr>
              <w:t>&lt;script&gt;</w:t>
            </w:r>
          </w:p>
        </w:tc>
        <w:tc>
          <w:tcPr>
            <w:tcW w:w="3026" w:type="pct"/>
          </w:tcPr>
          <w:p w14:paraId="5F11C567" w14:textId="43CCCB11" w:rsidR="003B2292" w:rsidRPr="00E51350"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E51350">
              <w:t xml:space="preserve">Nhúng hoặc liên kết tập lệnh (mặc định JavaScript). Có thể dùng </w:t>
            </w:r>
            <w:r w:rsidRPr="00E51350">
              <w:rPr>
                <w:rStyle w:val="HTMLCode"/>
                <w:rFonts w:ascii="Times New Roman" w:eastAsiaTheme="minorHAnsi" w:hAnsi="Times New Roman" w:cstheme="minorBidi"/>
                <w:sz w:val="26"/>
                <w:szCs w:val="22"/>
              </w:rPr>
              <w:t>defer</w:t>
            </w:r>
            <w:r w:rsidRPr="00E51350">
              <w:t xml:space="preserve"> hoặc </w:t>
            </w:r>
            <w:r w:rsidRPr="00E51350">
              <w:rPr>
                <w:rStyle w:val="HTMLCode"/>
                <w:rFonts w:ascii="Times New Roman" w:eastAsiaTheme="minorHAnsi" w:hAnsi="Times New Roman" w:cstheme="minorBidi"/>
                <w:sz w:val="26"/>
                <w:szCs w:val="22"/>
              </w:rPr>
              <w:t>async</w:t>
            </w:r>
            <w:r w:rsidRPr="00E51350">
              <w:t xml:space="preserve"> để tối ưu tải trang.</w:t>
            </w:r>
          </w:p>
        </w:tc>
      </w:tr>
      <w:tr w:rsidR="003B2292" w14:paraId="60C70C5A" w14:textId="77777777" w:rsidTr="003B2292">
        <w:tc>
          <w:tcPr>
            <w:cnfStyle w:val="001000000000" w:firstRow="0" w:lastRow="0" w:firstColumn="1" w:lastColumn="0" w:oddVBand="0" w:evenVBand="0" w:oddHBand="0" w:evenHBand="0" w:firstRowFirstColumn="0" w:firstRowLastColumn="0" w:lastRowFirstColumn="0" w:lastRowLastColumn="0"/>
            <w:tcW w:w="1974" w:type="pct"/>
          </w:tcPr>
          <w:p w14:paraId="71449321" w14:textId="1ADE62DA" w:rsidR="003B2292" w:rsidRPr="00E51350" w:rsidRDefault="003B2292" w:rsidP="003B2292">
            <w:pPr>
              <w:pStyle w:val="noidung"/>
            </w:pPr>
            <w:r w:rsidRPr="00E51350">
              <w:rPr>
                <w:rStyle w:val="Strong"/>
                <w:b w:val="0"/>
                <w:bCs w:val="0"/>
              </w:rPr>
              <w:t xml:space="preserve">Thẻ </w:t>
            </w:r>
            <w:r w:rsidRPr="00E51350">
              <w:rPr>
                <w:rStyle w:val="HTMLCode"/>
                <w:rFonts w:ascii="Times New Roman" w:eastAsiaTheme="minorHAnsi" w:hAnsi="Times New Roman" w:cstheme="minorBidi"/>
                <w:sz w:val="26"/>
                <w:szCs w:val="22"/>
              </w:rPr>
              <w:t>&lt;base&gt;</w:t>
            </w:r>
          </w:p>
        </w:tc>
        <w:tc>
          <w:tcPr>
            <w:tcW w:w="3026" w:type="pct"/>
          </w:tcPr>
          <w:p w14:paraId="6ECD5717" w14:textId="60830EB3" w:rsidR="003B2292" w:rsidRPr="00E51350"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E51350">
              <w:t xml:space="preserve">Xác định URL cơ sở và </w:t>
            </w:r>
            <w:r w:rsidRPr="00E51350">
              <w:rPr>
                <w:rStyle w:val="HTMLCode"/>
                <w:rFonts w:ascii="Times New Roman" w:eastAsiaTheme="minorHAnsi" w:hAnsi="Times New Roman" w:cstheme="minorBidi"/>
                <w:sz w:val="26"/>
                <w:szCs w:val="22"/>
              </w:rPr>
              <w:t>target</w:t>
            </w:r>
            <w:r w:rsidRPr="00E51350">
              <w:t xml:space="preserve"> mặc định cho liên kết/biểu mẫu. Chỉ có một thẻ </w:t>
            </w:r>
            <w:r w:rsidRPr="00E51350">
              <w:rPr>
                <w:rStyle w:val="HTMLCode"/>
                <w:rFonts w:ascii="Times New Roman" w:eastAsiaTheme="minorHAnsi" w:hAnsi="Times New Roman" w:cstheme="minorBidi"/>
                <w:sz w:val="26"/>
                <w:szCs w:val="22"/>
              </w:rPr>
              <w:t>&lt;base&gt;</w:t>
            </w:r>
            <w:r w:rsidRPr="00E51350">
              <w:t xml:space="preserve"> trong tài liệu.</w:t>
            </w:r>
          </w:p>
        </w:tc>
      </w:tr>
      <w:tr w:rsidR="003B2292" w14:paraId="118FA3FC" w14:textId="77777777" w:rsidTr="003B2292">
        <w:tc>
          <w:tcPr>
            <w:cnfStyle w:val="001000000000" w:firstRow="0" w:lastRow="0" w:firstColumn="1" w:lastColumn="0" w:oddVBand="0" w:evenVBand="0" w:oddHBand="0" w:evenHBand="0" w:firstRowFirstColumn="0" w:firstRowLastColumn="0" w:lastRowFirstColumn="0" w:lastRowLastColumn="0"/>
            <w:tcW w:w="1974" w:type="pct"/>
          </w:tcPr>
          <w:p w14:paraId="4F31C5A4" w14:textId="577263C6" w:rsidR="003B2292" w:rsidRPr="00E51350" w:rsidRDefault="003B2292" w:rsidP="003B2292">
            <w:pPr>
              <w:pStyle w:val="noidung"/>
            </w:pPr>
            <w:r w:rsidRPr="00E51350">
              <w:rPr>
                <w:rStyle w:val="Strong"/>
                <w:b w:val="0"/>
                <w:bCs w:val="0"/>
              </w:rPr>
              <w:t>Nhận xét HTML</w:t>
            </w:r>
          </w:p>
        </w:tc>
        <w:tc>
          <w:tcPr>
            <w:tcW w:w="3026" w:type="pct"/>
          </w:tcPr>
          <w:p w14:paraId="43780277" w14:textId="5A6A9292" w:rsidR="003B2292" w:rsidRPr="00E51350"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E51350">
              <w:t>Thêm chú thích, không hiển thị trên trang.</w:t>
            </w:r>
          </w:p>
        </w:tc>
      </w:tr>
    </w:tbl>
    <w:p w14:paraId="034B47A7" w14:textId="77777777" w:rsidR="00E51350" w:rsidRDefault="00E51350" w:rsidP="00E51350"/>
    <w:p w14:paraId="28250A4D" w14:textId="035C119D" w:rsidR="0081668E" w:rsidRDefault="0081668E" w:rsidP="0081668E">
      <w:pPr>
        <w:pStyle w:val="noidung"/>
      </w:pPr>
      <w:r>
        <w:t xml:space="preserve">Ví dụ: </w:t>
      </w:r>
    </w:p>
    <w:p w14:paraId="6278CA79" w14:textId="2AC0EF8F" w:rsidR="0081668E" w:rsidRPr="003B2292" w:rsidRDefault="0081668E"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&lt;link rel="stylesheet" href="styles.css"&gt;</w:t>
      </w:r>
      <w:r w:rsidRPr="003B2292">
        <w:t xml:space="preserve"> </w:t>
      </w:r>
      <w:r w:rsidRPr="003B2292">
        <w:rPr>
          <w:rStyle w:val="HTMLCode"/>
          <w:rFonts w:eastAsiaTheme="minorHAnsi" w:cstheme="minorBidi"/>
          <w:sz w:val="22"/>
          <w:szCs w:val="22"/>
        </w:rPr>
        <w:t>&lt;style&gt;body{background:#f0f0f0;}&lt;/style&gt;</w:t>
      </w:r>
    </w:p>
    <w:p w14:paraId="3841A565" w14:textId="4972F027" w:rsidR="0081668E" w:rsidRPr="003B2292" w:rsidRDefault="0081668E"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&lt;link rel="icon" href="/images/mlwicon.png" type="image/png"&gt;</w:t>
      </w:r>
    </w:p>
    <w:p w14:paraId="48E64C1F" w14:textId="75D15AB1" w:rsidR="0081668E" w:rsidRPr="003B2292" w:rsidRDefault="0081668E"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w:t>
      </w:r>
      <w:r w:rsidRPr="003B2292">
        <w:t xml:space="preserve"> </w:t>
      </w:r>
      <w:r w:rsidRPr="003B2292">
        <w:rPr>
          <w:rStyle w:val="HTMLCode"/>
          <w:rFonts w:eastAsiaTheme="minorHAnsi" w:cstheme="minorBidi"/>
          <w:sz w:val="22"/>
          <w:szCs w:val="22"/>
        </w:rPr>
        <w:t>script src="js/switch.js" defer&gt;&lt;/script&gt;</w:t>
      </w:r>
    </w:p>
    <w:p w14:paraId="34F7C272" w14:textId="68876BE3" w:rsidR="0081668E" w:rsidRPr="003B2292" w:rsidRDefault="0081668E"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&lt;base target="_top" href="https://example.com"&gt;</w:t>
      </w:r>
    </w:p>
    <w:p w14:paraId="1E18EF67" w14:textId="3DA5063B" w:rsid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 Đây là một nhận xét --&gt;</w:t>
      </w:r>
    </w:p>
    <w:p w14:paraId="1FFCF78E" w14:textId="77777777" w:rsidR="003B2292" w:rsidRPr="003B2292" w:rsidRDefault="003B2292" w:rsidP="003B2292">
      <w:pPr>
        <w:pStyle w:val="noidung"/>
      </w:pPr>
    </w:p>
    <w:p w14:paraId="715C804F" w14:textId="119EA48C" w:rsidR="00007294" w:rsidRDefault="00007294" w:rsidP="00007294">
      <w:pPr>
        <w:pStyle w:val="Heading3"/>
      </w:pPr>
      <w:bookmarkStart w:id="22" w:name="_Toc232255584"/>
      <w:r w:rsidRPr="008D78F3">
        <w:lastRenderedPageBreak/>
        <w:t>Các thẻ HTML cơ bản</w:t>
      </w:r>
      <w:bookmarkEnd w:id="22"/>
    </w:p>
    <w:p w14:paraId="6F76B33B" w14:textId="77B2BE60" w:rsidR="008D78F3" w:rsidRDefault="008D78F3" w:rsidP="008D78F3">
      <w:pPr>
        <w:pStyle w:val="Heading4"/>
      </w:pPr>
      <w:bookmarkStart w:id="23" w:name="_Toc232255585"/>
      <w:r>
        <w:t>Thẻ văn bản</w:t>
      </w:r>
      <w:bookmarkEnd w:id="23"/>
    </w:p>
    <w:p w14:paraId="14E44860" w14:textId="77777777" w:rsidR="003B2292" w:rsidRPr="003B2292" w:rsidRDefault="003B2292" w:rsidP="003B2292"/>
    <w:p w14:paraId="54BD3E56" w14:textId="7E5F5445" w:rsidR="00501EA5" w:rsidRDefault="00501EA5" w:rsidP="00501EA5">
      <w:pPr>
        <w:pStyle w:val="Caption"/>
        <w:keepNext/>
      </w:pPr>
      <w:bookmarkStart w:id="24" w:name="_Toc232255555"/>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3</w:t>
      </w:r>
      <w:r w:rsidR="008B5539">
        <w:fldChar w:fldCharType="end"/>
      </w:r>
      <w:r>
        <w:t>: Các thẻ hiển thị văn bản</w:t>
      </w:r>
      <w:bookmarkEnd w:id="24"/>
    </w:p>
    <w:tbl>
      <w:tblPr>
        <w:tblStyle w:val="myTable"/>
        <w:tblW w:w="5000" w:type="pct"/>
        <w:tblLook w:val="04A0" w:firstRow="1" w:lastRow="0" w:firstColumn="1" w:lastColumn="0" w:noHBand="0" w:noVBand="1"/>
      </w:tblPr>
      <w:tblGrid>
        <w:gridCol w:w="4384"/>
        <w:gridCol w:w="4384"/>
      </w:tblGrid>
      <w:tr w:rsidR="003B2292" w:rsidRPr="003E7534" w14:paraId="03C9F088" w14:textId="7057AF81" w:rsidTr="003B2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F331288" w14:textId="299B9E93" w:rsidR="003B2292" w:rsidRPr="003E7534" w:rsidRDefault="003B2292" w:rsidP="003B2292">
            <w:pPr>
              <w:pStyle w:val="noidung"/>
            </w:pPr>
            <w:r w:rsidRPr="003E7534">
              <w:rPr>
                <w:rStyle w:val="Strong"/>
                <w:b/>
                <w:bCs w:val="0"/>
              </w:rPr>
              <w:t>Thẻ HTML</w:t>
            </w:r>
          </w:p>
        </w:tc>
        <w:tc>
          <w:tcPr>
            <w:tcW w:w="2500" w:type="pct"/>
          </w:tcPr>
          <w:p w14:paraId="055AB477" w14:textId="521F29B8" w:rsidR="003B2292" w:rsidRPr="003E7534"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3E7534">
              <w:rPr>
                <w:rStyle w:val="Strong"/>
                <w:b/>
                <w:bCs w:val="0"/>
              </w:rPr>
              <w:t>Chức năng</w:t>
            </w:r>
          </w:p>
        </w:tc>
      </w:tr>
      <w:tr w:rsidR="003B2292" w:rsidRPr="003E7534" w14:paraId="676F3D79" w14:textId="7A0C9EDB" w:rsidTr="003B2292">
        <w:tc>
          <w:tcPr>
            <w:cnfStyle w:val="001000000000" w:firstRow="0" w:lastRow="0" w:firstColumn="1" w:lastColumn="0" w:oddVBand="0" w:evenVBand="0" w:oddHBand="0" w:evenHBand="0" w:firstRowFirstColumn="0" w:firstRowLastColumn="0" w:lastRowFirstColumn="0" w:lastRowLastColumn="0"/>
            <w:tcW w:w="2500" w:type="pct"/>
          </w:tcPr>
          <w:p w14:paraId="751D46D4" w14:textId="0CDF49A3" w:rsidR="003B2292" w:rsidRPr="003E7534" w:rsidRDefault="003B2292" w:rsidP="003B2292">
            <w:pPr>
              <w:pStyle w:val="noidung"/>
            </w:pPr>
            <w:r w:rsidRPr="003E7534">
              <w:rPr>
                <w:rStyle w:val="HTMLCode"/>
                <w:rFonts w:ascii="Times New Roman" w:eastAsiaTheme="minorHAnsi" w:hAnsi="Times New Roman" w:cstheme="minorBidi"/>
                <w:sz w:val="26"/>
                <w:szCs w:val="22"/>
              </w:rPr>
              <w:t>&lt;h1&gt;…&lt;h6&gt;</w:t>
            </w:r>
          </w:p>
        </w:tc>
        <w:tc>
          <w:tcPr>
            <w:tcW w:w="2500" w:type="pct"/>
          </w:tcPr>
          <w:p w14:paraId="7F332068" w14:textId="6D189FEB"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Tiêu đề phân cấp, hỗ trợ SEO và cấu trúc nội dung.</w:t>
            </w:r>
          </w:p>
        </w:tc>
      </w:tr>
      <w:tr w:rsidR="003B2292" w:rsidRPr="003E7534" w14:paraId="444FE7B0" w14:textId="05600CF3" w:rsidTr="003B2292">
        <w:tc>
          <w:tcPr>
            <w:cnfStyle w:val="001000000000" w:firstRow="0" w:lastRow="0" w:firstColumn="1" w:lastColumn="0" w:oddVBand="0" w:evenVBand="0" w:oddHBand="0" w:evenHBand="0" w:firstRowFirstColumn="0" w:firstRowLastColumn="0" w:lastRowFirstColumn="0" w:lastRowLastColumn="0"/>
            <w:tcW w:w="2500" w:type="pct"/>
          </w:tcPr>
          <w:p w14:paraId="3196495D" w14:textId="19637858" w:rsidR="003B2292" w:rsidRPr="003E7534" w:rsidRDefault="003B2292" w:rsidP="003B2292">
            <w:pPr>
              <w:pStyle w:val="noidung"/>
            </w:pPr>
            <w:r w:rsidRPr="003E7534">
              <w:rPr>
                <w:rStyle w:val="HTMLCode"/>
                <w:rFonts w:ascii="Times New Roman" w:eastAsiaTheme="minorHAnsi" w:hAnsi="Times New Roman" w:cstheme="minorBidi"/>
                <w:sz w:val="26"/>
                <w:szCs w:val="22"/>
              </w:rPr>
              <w:t>&lt;p&gt;</w:t>
            </w:r>
          </w:p>
        </w:tc>
        <w:tc>
          <w:tcPr>
            <w:tcW w:w="2500" w:type="pct"/>
          </w:tcPr>
          <w:p w14:paraId="6D8938AB" w14:textId="180C8051"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Xác định đoạn văn, tự động xuống dòng và thêm khoảng trắng.</w:t>
            </w:r>
          </w:p>
        </w:tc>
      </w:tr>
      <w:tr w:rsidR="003B2292" w:rsidRPr="003E7534" w14:paraId="483FCA19" w14:textId="25C26391" w:rsidTr="003B2292">
        <w:tc>
          <w:tcPr>
            <w:cnfStyle w:val="001000000000" w:firstRow="0" w:lastRow="0" w:firstColumn="1" w:lastColumn="0" w:oddVBand="0" w:evenVBand="0" w:oddHBand="0" w:evenHBand="0" w:firstRowFirstColumn="0" w:firstRowLastColumn="0" w:lastRowFirstColumn="0" w:lastRowLastColumn="0"/>
            <w:tcW w:w="2500" w:type="pct"/>
          </w:tcPr>
          <w:p w14:paraId="4878369C" w14:textId="11499B9B" w:rsidR="003B2292" w:rsidRPr="003E7534" w:rsidRDefault="003B2292" w:rsidP="003B2292">
            <w:pPr>
              <w:pStyle w:val="noidung"/>
            </w:pPr>
            <w:r w:rsidRPr="003E7534">
              <w:t>&lt;br&gt;</w:t>
            </w:r>
          </w:p>
        </w:tc>
        <w:tc>
          <w:tcPr>
            <w:tcW w:w="2500" w:type="pct"/>
          </w:tcPr>
          <w:p w14:paraId="46D3D92F" w14:textId="42B38646"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Ngắt dòng trong văn bản.</w:t>
            </w:r>
          </w:p>
        </w:tc>
      </w:tr>
      <w:tr w:rsidR="003B2292" w:rsidRPr="003E7534" w14:paraId="04EC58F9" w14:textId="7C60343F" w:rsidTr="003B2292">
        <w:tc>
          <w:tcPr>
            <w:cnfStyle w:val="001000000000" w:firstRow="0" w:lastRow="0" w:firstColumn="1" w:lastColumn="0" w:oddVBand="0" w:evenVBand="0" w:oddHBand="0" w:evenHBand="0" w:firstRowFirstColumn="0" w:firstRowLastColumn="0" w:lastRowFirstColumn="0" w:lastRowLastColumn="0"/>
            <w:tcW w:w="2500" w:type="pct"/>
          </w:tcPr>
          <w:p w14:paraId="5238FBBF" w14:textId="4E46A3C1" w:rsidR="003B2292" w:rsidRPr="003E7534" w:rsidRDefault="003B2292" w:rsidP="003B2292">
            <w:pPr>
              <w:pStyle w:val="noidung"/>
            </w:pPr>
            <w:r w:rsidRPr="003E7534">
              <w:rPr>
                <w:rStyle w:val="HTMLCode"/>
                <w:rFonts w:ascii="Times New Roman" w:eastAsiaTheme="minorHAnsi" w:hAnsi="Times New Roman" w:cstheme="minorBidi"/>
                <w:sz w:val="26"/>
                <w:szCs w:val="22"/>
              </w:rPr>
              <w:t>&lt;hr&gt;</w:t>
            </w:r>
          </w:p>
        </w:tc>
        <w:tc>
          <w:tcPr>
            <w:tcW w:w="2500" w:type="pct"/>
          </w:tcPr>
          <w:p w14:paraId="6F1E9FFB" w14:textId="0704F277"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Ngắt chủ đề, hiển thị đường kẻ ngang.</w:t>
            </w:r>
          </w:p>
        </w:tc>
      </w:tr>
      <w:tr w:rsidR="003B2292" w:rsidRPr="003E7534" w14:paraId="249C8CF9" w14:textId="549A656B" w:rsidTr="003B2292">
        <w:tc>
          <w:tcPr>
            <w:cnfStyle w:val="001000000000" w:firstRow="0" w:lastRow="0" w:firstColumn="1" w:lastColumn="0" w:oddVBand="0" w:evenVBand="0" w:oddHBand="0" w:evenHBand="0" w:firstRowFirstColumn="0" w:firstRowLastColumn="0" w:lastRowFirstColumn="0" w:lastRowLastColumn="0"/>
            <w:tcW w:w="2500" w:type="pct"/>
          </w:tcPr>
          <w:p w14:paraId="551EEE5C" w14:textId="370963C3" w:rsidR="003B2292" w:rsidRPr="003E7534" w:rsidRDefault="003B2292" w:rsidP="003B2292">
            <w:pPr>
              <w:pStyle w:val="noidung"/>
            </w:pPr>
            <w:r w:rsidRPr="003E7534">
              <w:rPr>
                <w:rStyle w:val="HTMLCode"/>
                <w:rFonts w:ascii="Times New Roman" w:eastAsiaTheme="minorHAnsi" w:hAnsi="Times New Roman" w:cstheme="minorBidi"/>
                <w:sz w:val="26"/>
                <w:szCs w:val="22"/>
              </w:rPr>
              <w:t>&lt;strong&gt;</w:t>
            </w:r>
          </w:p>
        </w:tc>
        <w:tc>
          <w:tcPr>
            <w:tcW w:w="2500" w:type="pct"/>
          </w:tcPr>
          <w:p w14:paraId="1EAB16F6" w14:textId="7E44EFFA"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Văn bản quan trọng, thường in đậm.</w:t>
            </w:r>
          </w:p>
        </w:tc>
      </w:tr>
      <w:tr w:rsidR="003B2292" w:rsidRPr="003E7534" w14:paraId="692E719C" w14:textId="4B3E48DD" w:rsidTr="003B2292">
        <w:tc>
          <w:tcPr>
            <w:cnfStyle w:val="001000000000" w:firstRow="0" w:lastRow="0" w:firstColumn="1" w:lastColumn="0" w:oddVBand="0" w:evenVBand="0" w:oddHBand="0" w:evenHBand="0" w:firstRowFirstColumn="0" w:firstRowLastColumn="0" w:lastRowFirstColumn="0" w:lastRowLastColumn="0"/>
            <w:tcW w:w="2500" w:type="pct"/>
          </w:tcPr>
          <w:p w14:paraId="7A1DF470" w14:textId="50A8BC11" w:rsidR="003B2292" w:rsidRPr="003E7534" w:rsidRDefault="003B2292" w:rsidP="003B2292">
            <w:pPr>
              <w:pStyle w:val="noidung"/>
            </w:pPr>
            <w:r w:rsidRPr="003E7534">
              <w:rPr>
                <w:rStyle w:val="HTMLCode"/>
                <w:rFonts w:ascii="Times New Roman" w:eastAsiaTheme="minorHAnsi" w:hAnsi="Times New Roman" w:cstheme="minorBidi"/>
                <w:sz w:val="26"/>
                <w:szCs w:val="22"/>
              </w:rPr>
              <w:t>&lt;em&gt;</w:t>
            </w:r>
          </w:p>
        </w:tc>
        <w:tc>
          <w:tcPr>
            <w:tcW w:w="2500" w:type="pct"/>
          </w:tcPr>
          <w:p w14:paraId="6A375E6D" w14:textId="7443C651"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Văn bản nhấn mạnh, thường in nghiêng.</w:t>
            </w:r>
          </w:p>
        </w:tc>
      </w:tr>
    </w:tbl>
    <w:p w14:paraId="7DB9D0A0" w14:textId="77777777" w:rsidR="003B2292" w:rsidRDefault="003B2292" w:rsidP="003B2292">
      <w:pPr>
        <w:pStyle w:val="noidung"/>
      </w:pPr>
    </w:p>
    <w:p w14:paraId="315FE733" w14:textId="274ADAD4" w:rsidR="003E7534" w:rsidRDefault="003B2292" w:rsidP="003B2292">
      <w:pPr>
        <w:pStyle w:val="noidung"/>
      </w:pPr>
      <w:r>
        <w:t xml:space="preserve">Ví dụ: </w:t>
      </w:r>
    </w:p>
    <w:p w14:paraId="0B7CFA3B" w14:textId="519900EA" w:rsidR="003B2292" w:rsidRP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&lt;h1&gt;Giới thiệu về HTML&lt;/h1&gt;</w:t>
      </w:r>
    </w:p>
    <w:p w14:paraId="3B17B3AC" w14:textId="1754B20A" w:rsidR="003B2292" w:rsidRP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&lt;p&gt;Đây là một đoạn văn bản&lt;/p&gt;</w:t>
      </w:r>
    </w:p>
    <w:p w14:paraId="7C4F600E" w14:textId="00DB2FA9" w:rsidR="003B2292" w:rsidRP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Nội dung 1 &lt;br&gt; Nội dung 2</w:t>
      </w:r>
    </w:p>
    <w:p w14:paraId="1B1B96B8" w14:textId="0C71C4D9" w:rsidR="003B2292" w:rsidRP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&lt;p&gt;Phần 1&lt;/p&gt;&lt;hr&gt;&lt;p&gt;Phần 2&lt;/p&gt;</w:t>
      </w:r>
    </w:p>
    <w:p w14:paraId="750EB716" w14:textId="5092B06A" w:rsidR="003B2292" w:rsidRP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&lt;strong&gt;Nội dung quan trọng&lt;/strong&gt;</w:t>
      </w:r>
    </w:p>
    <w:p w14:paraId="450859B4" w14:textId="6C663078" w:rsid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&lt;em&gt;Nội dung cần nhấn mạnh&lt;/em&gt;</w:t>
      </w:r>
    </w:p>
    <w:p w14:paraId="61AB2E9A" w14:textId="77777777" w:rsidR="003B2292" w:rsidRPr="003B2292" w:rsidRDefault="003B2292" w:rsidP="003B2292">
      <w:pPr>
        <w:pStyle w:val="noidung"/>
      </w:pPr>
    </w:p>
    <w:p w14:paraId="35219ABE" w14:textId="12361729" w:rsidR="008D78F3" w:rsidRDefault="008D78F3" w:rsidP="008D78F3">
      <w:pPr>
        <w:pStyle w:val="Heading4"/>
      </w:pPr>
      <w:bookmarkStart w:id="25" w:name="_Toc232255586"/>
      <w:r>
        <w:t>Thẻ liên kết và hình ảnh</w:t>
      </w:r>
      <w:bookmarkEnd w:id="25"/>
    </w:p>
    <w:p w14:paraId="70218BBA" w14:textId="77777777" w:rsidR="003B2292" w:rsidRPr="003B2292" w:rsidRDefault="003B2292" w:rsidP="003B2292"/>
    <w:p w14:paraId="51E29A55" w14:textId="54493828" w:rsidR="00501EA5" w:rsidRDefault="00501EA5" w:rsidP="00501EA5">
      <w:pPr>
        <w:pStyle w:val="Caption"/>
        <w:keepNext/>
      </w:pPr>
      <w:bookmarkStart w:id="26" w:name="_Toc232255556"/>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4</w:t>
      </w:r>
      <w:r w:rsidR="008B5539">
        <w:fldChar w:fldCharType="end"/>
      </w:r>
      <w:r>
        <w:t>: So sánh thẻ &lt;a&gt; và &lt;img&gt;</w:t>
      </w:r>
      <w:bookmarkEnd w:id="26"/>
    </w:p>
    <w:tbl>
      <w:tblPr>
        <w:tblStyle w:val="myTable"/>
        <w:tblW w:w="5000" w:type="pct"/>
        <w:tblLook w:val="04A0" w:firstRow="1" w:lastRow="0" w:firstColumn="1" w:lastColumn="0" w:noHBand="0" w:noVBand="1"/>
      </w:tblPr>
      <w:tblGrid>
        <w:gridCol w:w="4382"/>
        <w:gridCol w:w="4386"/>
      </w:tblGrid>
      <w:tr w:rsidR="003B2292" w:rsidRPr="003E7534" w14:paraId="2BDDEB27" w14:textId="77777777" w:rsidTr="003B2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Pr>
          <w:p w14:paraId="431B87D9" w14:textId="223FBB41" w:rsidR="003B2292" w:rsidRPr="003E7534" w:rsidRDefault="003B2292" w:rsidP="003B2292">
            <w:pPr>
              <w:pStyle w:val="noidung"/>
            </w:pPr>
            <w:r w:rsidRPr="003E7534">
              <w:rPr>
                <w:rStyle w:val="Strong"/>
                <w:b/>
                <w:bCs w:val="0"/>
              </w:rPr>
              <w:t>Thẻ HTML</w:t>
            </w:r>
          </w:p>
        </w:tc>
        <w:tc>
          <w:tcPr>
            <w:tcW w:w="2501" w:type="pct"/>
          </w:tcPr>
          <w:p w14:paraId="12376E5B" w14:textId="01FF7C6B" w:rsidR="003B2292" w:rsidRPr="003E7534"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3E7534">
              <w:rPr>
                <w:rStyle w:val="Strong"/>
                <w:b/>
                <w:bCs w:val="0"/>
              </w:rPr>
              <w:t>Chức năng</w:t>
            </w:r>
          </w:p>
        </w:tc>
      </w:tr>
      <w:tr w:rsidR="003B2292" w:rsidRPr="003E7534" w14:paraId="5B1E3272" w14:textId="77777777" w:rsidTr="003B2292">
        <w:tc>
          <w:tcPr>
            <w:cnfStyle w:val="001000000000" w:firstRow="0" w:lastRow="0" w:firstColumn="1" w:lastColumn="0" w:oddVBand="0" w:evenVBand="0" w:oddHBand="0" w:evenHBand="0" w:firstRowFirstColumn="0" w:firstRowLastColumn="0" w:lastRowFirstColumn="0" w:lastRowLastColumn="0"/>
            <w:tcW w:w="2499" w:type="pct"/>
          </w:tcPr>
          <w:p w14:paraId="7B930BC2" w14:textId="6969549A" w:rsidR="003B2292" w:rsidRPr="003E7534" w:rsidRDefault="003B2292" w:rsidP="003B2292">
            <w:pPr>
              <w:pStyle w:val="noidung"/>
            </w:pPr>
            <w:r w:rsidRPr="003E7534">
              <w:rPr>
                <w:rStyle w:val="HTMLCode"/>
                <w:rFonts w:ascii="Times New Roman" w:eastAsiaTheme="minorHAnsi" w:hAnsi="Times New Roman" w:cstheme="minorBidi"/>
                <w:sz w:val="26"/>
                <w:szCs w:val="22"/>
              </w:rPr>
              <w:t>&lt;a&gt;</w:t>
            </w:r>
            <w:r w:rsidRPr="003E7534">
              <w:t xml:space="preserve"> (Liên kết)</w:t>
            </w:r>
          </w:p>
        </w:tc>
        <w:tc>
          <w:tcPr>
            <w:tcW w:w="2501" w:type="pct"/>
          </w:tcPr>
          <w:p w14:paraId="53371473" w14:textId="08DF97B4"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 xml:space="preserve">Tạo hyperlink, cho phép di chuyển giữa các tài liệu hoặc trang web. Có thể áp dụng cho văn bản, hình ảnh, nút bấm. Thuộc tính </w:t>
            </w:r>
            <w:r w:rsidRPr="003E7534">
              <w:rPr>
                <w:rStyle w:val="HTMLCode"/>
                <w:rFonts w:ascii="Times New Roman" w:eastAsiaTheme="minorHAnsi" w:hAnsi="Times New Roman" w:cstheme="minorBidi"/>
                <w:sz w:val="26"/>
                <w:szCs w:val="22"/>
              </w:rPr>
              <w:t>target="_blank"</w:t>
            </w:r>
            <w:r w:rsidRPr="003E7534">
              <w:t xml:space="preserve"> mở liên kết ở tab mới.</w:t>
            </w:r>
          </w:p>
        </w:tc>
      </w:tr>
      <w:tr w:rsidR="003B2292" w:rsidRPr="003E7534" w14:paraId="6A67E462" w14:textId="77777777" w:rsidTr="003B2292">
        <w:tc>
          <w:tcPr>
            <w:cnfStyle w:val="001000000000" w:firstRow="0" w:lastRow="0" w:firstColumn="1" w:lastColumn="0" w:oddVBand="0" w:evenVBand="0" w:oddHBand="0" w:evenHBand="0" w:firstRowFirstColumn="0" w:firstRowLastColumn="0" w:lastRowFirstColumn="0" w:lastRowLastColumn="0"/>
            <w:tcW w:w="2499" w:type="pct"/>
          </w:tcPr>
          <w:p w14:paraId="30821B81" w14:textId="0D6A955F" w:rsidR="003B2292" w:rsidRPr="003E7534" w:rsidRDefault="003B2292" w:rsidP="003B2292">
            <w:pPr>
              <w:pStyle w:val="noidung"/>
            </w:pPr>
            <w:r w:rsidRPr="003E7534">
              <w:rPr>
                <w:rStyle w:val="HTMLCode"/>
                <w:rFonts w:ascii="Times New Roman" w:eastAsiaTheme="minorHAnsi" w:hAnsi="Times New Roman" w:cstheme="minorBidi"/>
                <w:sz w:val="26"/>
                <w:szCs w:val="22"/>
              </w:rPr>
              <w:t>&lt;img&gt;</w:t>
            </w:r>
            <w:r w:rsidRPr="003E7534">
              <w:t xml:space="preserve"> (Hình ảnh)</w:t>
            </w:r>
          </w:p>
        </w:tc>
        <w:tc>
          <w:tcPr>
            <w:tcW w:w="2501" w:type="pct"/>
          </w:tcPr>
          <w:p w14:paraId="0A65F769" w14:textId="4CF10320"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 xml:space="preserve">Nhúng hình ảnh vào trang web. Là thẻ trống, không có thẻ đóng. Thuộc tính bắt buộc: </w:t>
            </w:r>
            <w:r w:rsidRPr="003E7534">
              <w:rPr>
                <w:rStyle w:val="HTMLCode"/>
                <w:rFonts w:ascii="Times New Roman" w:eastAsiaTheme="minorHAnsi" w:hAnsi="Times New Roman" w:cstheme="minorBidi"/>
                <w:sz w:val="26"/>
                <w:szCs w:val="22"/>
              </w:rPr>
              <w:t>src</w:t>
            </w:r>
            <w:r w:rsidRPr="003E7534">
              <w:t xml:space="preserve"> (đường dẫn ảnh), </w:t>
            </w:r>
            <w:r w:rsidRPr="003E7534">
              <w:rPr>
                <w:rStyle w:val="HTMLCode"/>
                <w:rFonts w:ascii="Times New Roman" w:eastAsiaTheme="minorHAnsi" w:hAnsi="Times New Roman" w:cstheme="minorBidi"/>
                <w:sz w:val="26"/>
                <w:szCs w:val="22"/>
              </w:rPr>
              <w:t>alt</w:t>
            </w:r>
            <w:r w:rsidRPr="003E7534">
              <w:t xml:space="preserve"> (mô tả thay thế).</w:t>
            </w:r>
          </w:p>
        </w:tc>
      </w:tr>
    </w:tbl>
    <w:p w14:paraId="7036A4BC" w14:textId="77777777" w:rsidR="003E7534" w:rsidRDefault="003E7534" w:rsidP="003E7534"/>
    <w:p w14:paraId="64A9FC9E" w14:textId="680218A7" w:rsidR="003B2292" w:rsidRDefault="003B2292" w:rsidP="003B2292">
      <w:pPr>
        <w:pStyle w:val="noidung"/>
      </w:pPr>
      <w:r>
        <w:t xml:space="preserve">Ví dụ: </w:t>
      </w:r>
    </w:p>
    <w:p w14:paraId="7317A938" w14:textId="0550AA8D" w:rsidR="00E27218" w:rsidRDefault="00E27218" w:rsidP="003B2292">
      <w:pPr>
        <w:pStyle w:val="manguon"/>
        <w:rPr>
          <w:rStyle w:val="HTMLCode"/>
          <w:rFonts w:eastAsiaTheme="minorHAnsi" w:cstheme="minorBidi"/>
          <w:sz w:val="22"/>
          <w:szCs w:val="22"/>
        </w:rPr>
      </w:pPr>
      <w:r>
        <w:rPr>
          <w:rStyle w:val="HTMLCode"/>
          <w:rFonts w:eastAsiaTheme="minorHAnsi" w:cstheme="minorBidi"/>
          <w:sz w:val="22"/>
          <w:szCs w:val="22"/>
        </w:rPr>
        <w:t>&lt;!—Ví dụ một liên kết--&gt;</w:t>
      </w:r>
    </w:p>
    <w:p w14:paraId="058FC6F2" w14:textId="36082F9F" w:rsidR="003B2292" w:rsidRPr="003B2292" w:rsidRDefault="003B2292" w:rsidP="003B2292">
      <w:pPr>
        <w:pStyle w:val="manguon"/>
      </w:pPr>
      <w:r w:rsidRPr="003B2292">
        <w:rPr>
          <w:rStyle w:val="HTMLCode"/>
          <w:rFonts w:eastAsiaTheme="minorHAnsi" w:cstheme="minorBidi"/>
          <w:sz w:val="22"/>
          <w:szCs w:val="22"/>
        </w:rPr>
        <w:t>&lt;a href="html/Gioithieu.html"&gt;Truy cập Giới thiệu&lt;/a&gt;</w:t>
      </w:r>
      <w:r w:rsidRPr="003B2292">
        <w:t xml:space="preserve"> </w:t>
      </w:r>
    </w:p>
    <w:p w14:paraId="36540FD2" w14:textId="00101F5C" w:rsid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&lt;a href="https://www.w3schools.com" target="_blank"&gt;&lt;img src="logo.png" alt="Logo W3School"&gt;&lt;/a&gt;</w:t>
      </w:r>
    </w:p>
    <w:p w14:paraId="18DD75F6" w14:textId="261CB2E8" w:rsidR="00E27218" w:rsidRPr="003B2292" w:rsidRDefault="00E27218" w:rsidP="003B2292">
      <w:pPr>
        <w:pStyle w:val="manguon"/>
        <w:rPr>
          <w:rStyle w:val="HTMLCode"/>
          <w:rFonts w:eastAsiaTheme="minorHAnsi" w:cstheme="minorBidi"/>
          <w:sz w:val="22"/>
          <w:szCs w:val="22"/>
        </w:rPr>
      </w:pPr>
      <w:r>
        <w:rPr>
          <w:rStyle w:val="HTMLCode"/>
          <w:rFonts w:eastAsiaTheme="minorHAnsi" w:cstheme="minorBidi"/>
          <w:sz w:val="22"/>
          <w:szCs w:val="22"/>
        </w:rPr>
        <w:t>&lt;!—Ví dụ về hình ảnh--&gt;</w:t>
      </w:r>
    </w:p>
    <w:p w14:paraId="2D88FDB6" w14:textId="06582D26" w:rsidR="003B2292" w:rsidRDefault="003B2292" w:rsidP="003B2292">
      <w:pPr>
        <w:pStyle w:val="manguon"/>
        <w:rPr>
          <w:rStyle w:val="HTMLCode"/>
          <w:rFonts w:eastAsiaTheme="minorHAnsi" w:cstheme="minorBidi"/>
          <w:sz w:val="22"/>
          <w:szCs w:val="22"/>
        </w:rPr>
      </w:pPr>
      <w:r w:rsidRPr="003B2292">
        <w:rPr>
          <w:rStyle w:val="HTMLCode"/>
          <w:rFonts w:eastAsiaTheme="minorHAnsi" w:cstheme="minorBidi"/>
          <w:sz w:val="22"/>
          <w:szCs w:val="22"/>
        </w:rPr>
        <w:t>&lt;</w:t>
      </w:r>
      <w:r w:rsidRPr="003B2292">
        <w:t xml:space="preserve"> </w:t>
      </w:r>
      <w:r w:rsidRPr="003B2292">
        <w:rPr>
          <w:rStyle w:val="HTMLCode"/>
          <w:rFonts w:eastAsiaTheme="minorHAnsi" w:cstheme="minorBidi"/>
          <w:sz w:val="22"/>
          <w:szCs w:val="22"/>
        </w:rPr>
        <w:t>img src="flower.jpg" alt="Hình ảnh một bông hoa"&gt;</w:t>
      </w:r>
    </w:p>
    <w:p w14:paraId="50A6DD46" w14:textId="77777777" w:rsidR="003B2292" w:rsidRDefault="003B2292" w:rsidP="003B2292">
      <w:pPr>
        <w:pStyle w:val="noidung"/>
      </w:pPr>
    </w:p>
    <w:p w14:paraId="2146DA5A" w14:textId="77777777" w:rsidR="00E27218" w:rsidRDefault="00E27218" w:rsidP="003B2292">
      <w:pPr>
        <w:pStyle w:val="noidung"/>
      </w:pPr>
    </w:p>
    <w:p w14:paraId="5C4DD7DA" w14:textId="77777777" w:rsidR="00E27218" w:rsidRDefault="00E27218" w:rsidP="003B2292">
      <w:pPr>
        <w:pStyle w:val="noidung"/>
      </w:pPr>
    </w:p>
    <w:p w14:paraId="313F4B99" w14:textId="77777777" w:rsidR="00E27218" w:rsidRDefault="00E27218" w:rsidP="003B2292">
      <w:pPr>
        <w:pStyle w:val="noidung"/>
      </w:pPr>
    </w:p>
    <w:p w14:paraId="1C894441" w14:textId="77777777" w:rsidR="00E27218" w:rsidRPr="003B2292" w:rsidRDefault="00E27218" w:rsidP="003B2292">
      <w:pPr>
        <w:pStyle w:val="noidung"/>
      </w:pPr>
    </w:p>
    <w:p w14:paraId="22008EFA" w14:textId="4608F411" w:rsidR="008D78F3" w:rsidRDefault="007E5195" w:rsidP="008D78F3">
      <w:pPr>
        <w:pStyle w:val="Heading4"/>
      </w:pPr>
      <w:bookmarkStart w:id="27" w:name="_Toc232255587"/>
      <w:r>
        <w:lastRenderedPageBreak/>
        <w:t>Danh sách trong HTML</w:t>
      </w:r>
      <w:bookmarkEnd w:id="27"/>
    </w:p>
    <w:p w14:paraId="0BED70DF" w14:textId="77777777" w:rsidR="003B2292" w:rsidRPr="003B2292" w:rsidRDefault="003B2292" w:rsidP="003B2292"/>
    <w:p w14:paraId="3799CEC7" w14:textId="40C22E52" w:rsidR="00501EA5" w:rsidRDefault="00501EA5" w:rsidP="00501EA5">
      <w:pPr>
        <w:pStyle w:val="Caption"/>
        <w:keepNext/>
      </w:pPr>
      <w:bookmarkStart w:id="28" w:name="_Toc232255557"/>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5</w:t>
      </w:r>
      <w:r w:rsidR="008B5539">
        <w:fldChar w:fldCharType="end"/>
      </w:r>
      <w:r>
        <w:t>: So sánh các thẻ &lt;ul&gt;, &lt;ol&gt; và &lt;dl&gt;</w:t>
      </w:r>
      <w:bookmarkEnd w:id="28"/>
    </w:p>
    <w:tbl>
      <w:tblPr>
        <w:tblStyle w:val="myTable"/>
        <w:tblW w:w="5000" w:type="pct"/>
        <w:tblLook w:val="04A0" w:firstRow="1" w:lastRow="0" w:firstColumn="1" w:lastColumn="0" w:noHBand="0" w:noVBand="1"/>
      </w:tblPr>
      <w:tblGrid>
        <w:gridCol w:w="2924"/>
        <w:gridCol w:w="2921"/>
        <w:gridCol w:w="2923"/>
      </w:tblGrid>
      <w:tr w:rsidR="003B2292" w:rsidRPr="003E7534" w14:paraId="5BF921A0" w14:textId="77777777" w:rsidTr="003B2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55F0282" w14:textId="0F3AE880" w:rsidR="003B2292" w:rsidRPr="003E7534" w:rsidRDefault="003B2292" w:rsidP="003B2292">
            <w:pPr>
              <w:pStyle w:val="noidung"/>
            </w:pPr>
            <w:r w:rsidRPr="003E7534">
              <w:rPr>
                <w:rStyle w:val="Strong"/>
                <w:b/>
                <w:bCs w:val="0"/>
              </w:rPr>
              <w:t>Loại danh sách</w:t>
            </w:r>
          </w:p>
        </w:tc>
        <w:tc>
          <w:tcPr>
            <w:tcW w:w="1666" w:type="pct"/>
          </w:tcPr>
          <w:p w14:paraId="38F00A1F" w14:textId="61F62FF8" w:rsidR="003B2292" w:rsidRPr="003E7534"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3E7534">
              <w:rPr>
                <w:rStyle w:val="Strong"/>
                <w:b/>
                <w:bCs w:val="0"/>
              </w:rPr>
              <w:t>Thẻ sử dụng</w:t>
            </w:r>
          </w:p>
        </w:tc>
        <w:tc>
          <w:tcPr>
            <w:tcW w:w="1667" w:type="pct"/>
          </w:tcPr>
          <w:p w14:paraId="6BC11961" w14:textId="3C9B2326" w:rsidR="003B2292" w:rsidRPr="003E7534"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3E7534">
              <w:rPr>
                <w:rStyle w:val="Strong"/>
                <w:b/>
                <w:bCs w:val="0"/>
              </w:rPr>
              <w:t>Đặc điểm</w:t>
            </w:r>
          </w:p>
        </w:tc>
      </w:tr>
      <w:tr w:rsidR="003B2292" w:rsidRPr="003E7534" w14:paraId="045D0443" w14:textId="77777777" w:rsidTr="003B2292">
        <w:tc>
          <w:tcPr>
            <w:cnfStyle w:val="001000000000" w:firstRow="0" w:lastRow="0" w:firstColumn="1" w:lastColumn="0" w:oddVBand="0" w:evenVBand="0" w:oddHBand="0" w:evenHBand="0" w:firstRowFirstColumn="0" w:firstRowLastColumn="0" w:lastRowFirstColumn="0" w:lastRowLastColumn="0"/>
            <w:tcW w:w="1667" w:type="pct"/>
          </w:tcPr>
          <w:p w14:paraId="7F8BCC17" w14:textId="69AE6DB4" w:rsidR="003B2292" w:rsidRPr="003E7534" w:rsidRDefault="003B2292" w:rsidP="003B2292">
            <w:pPr>
              <w:pStyle w:val="noidung"/>
            </w:pPr>
            <w:r w:rsidRPr="003E7534">
              <w:rPr>
                <w:rStyle w:val="Strong"/>
                <w:b w:val="0"/>
                <w:bCs w:val="0"/>
              </w:rPr>
              <w:t>Danh sách không thứ tự</w:t>
            </w:r>
          </w:p>
        </w:tc>
        <w:tc>
          <w:tcPr>
            <w:tcW w:w="1666" w:type="pct"/>
          </w:tcPr>
          <w:p w14:paraId="31218DCF" w14:textId="63B37751"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&lt;ul&gt;</w:t>
            </w:r>
            <w:r w:rsidRPr="003E7534">
              <w:t xml:space="preserve"> + </w:t>
            </w:r>
            <w:r w:rsidRPr="003E7534">
              <w:rPr>
                <w:rStyle w:val="HTMLCode"/>
                <w:rFonts w:ascii="Times New Roman" w:eastAsiaTheme="minorHAnsi" w:hAnsi="Times New Roman" w:cstheme="minorBidi"/>
                <w:sz w:val="26"/>
                <w:szCs w:val="22"/>
              </w:rPr>
              <w:t>&lt;li&gt;</w:t>
            </w:r>
          </w:p>
        </w:tc>
        <w:tc>
          <w:tcPr>
            <w:tcW w:w="1667" w:type="pct"/>
          </w:tcPr>
          <w:p w14:paraId="6F4A16FD" w14:textId="76F551F6"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Hiển thị các mục với dấu đầu dòng (bullet).</w:t>
            </w:r>
          </w:p>
        </w:tc>
      </w:tr>
      <w:tr w:rsidR="003B2292" w:rsidRPr="003E7534" w14:paraId="4ADA3131" w14:textId="77777777" w:rsidTr="003B2292">
        <w:tc>
          <w:tcPr>
            <w:cnfStyle w:val="001000000000" w:firstRow="0" w:lastRow="0" w:firstColumn="1" w:lastColumn="0" w:oddVBand="0" w:evenVBand="0" w:oddHBand="0" w:evenHBand="0" w:firstRowFirstColumn="0" w:firstRowLastColumn="0" w:lastRowFirstColumn="0" w:lastRowLastColumn="0"/>
            <w:tcW w:w="1667" w:type="pct"/>
          </w:tcPr>
          <w:p w14:paraId="7F7920F4" w14:textId="55FBCED6" w:rsidR="003B2292" w:rsidRPr="003E7534" w:rsidRDefault="003B2292" w:rsidP="003B2292">
            <w:pPr>
              <w:pStyle w:val="noidung"/>
            </w:pPr>
            <w:r w:rsidRPr="003E7534">
              <w:rPr>
                <w:rStyle w:val="Strong"/>
                <w:b w:val="0"/>
                <w:bCs w:val="0"/>
              </w:rPr>
              <w:t>Danh sách có thứ tự</w:t>
            </w:r>
          </w:p>
        </w:tc>
        <w:tc>
          <w:tcPr>
            <w:tcW w:w="1666" w:type="pct"/>
          </w:tcPr>
          <w:p w14:paraId="64F22DB2" w14:textId="383ACA59"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&lt;ol&gt;</w:t>
            </w:r>
            <w:r w:rsidRPr="003E7534">
              <w:t xml:space="preserve"> + </w:t>
            </w:r>
            <w:r w:rsidRPr="003E7534">
              <w:rPr>
                <w:rStyle w:val="HTMLCode"/>
                <w:rFonts w:ascii="Times New Roman" w:eastAsiaTheme="minorHAnsi" w:hAnsi="Times New Roman" w:cstheme="minorBidi"/>
                <w:sz w:val="26"/>
                <w:szCs w:val="22"/>
              </w:rPr>
              <w:t>&lt;li&gt;</w:t>
            </w:r>
          </w:p>
        </w:tc>
        <w:tc>
          <w:tcPr>
            <w:tcW w:w="1667" w:type="pct"/>
          </w:tcPr>
          <w:p w14:paraId="39CFE5A6" w14:textId="427193AB"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Các mục được đánh số theo thứ tự.</w:t>
            </w:r>
          </w:p>
        </w:tc>
      </w:tr>
      <w:tr w:rsidR="003B2292" w:rsidRPr="003E7534" w14:paraId="391C8D0D" w14:textId="77777777" w:rsidTr="003B2292">
        <w:tc>
          <w:tcPr>
            <w:cnfStyle w:val="001000000000" w:firstRow="0" w:lastRow="0" w:firstColumn="1" w:lastColumn="0" w:oddVBand="0" w:evenVBand="0" w:oddHBand="0" w:evenHBand="0" w:firstRowFirstColumn="0" w:firstRowLastColumn="0" w:lastRowFirstColumn="0" w:lastRowLastColumn="0"/>
            <w:tcW w:w="1667" w:type="pct"/>
          </w:tcPr>
          <w:p w14:paraId="2F9E11D3" w14:textId="623F133B" w:rsidR="003B2292" w:rsidRPr="003E7534" w:rsidRDefault="003B2292" w:rsidP="003B2292">
            <w:pPr>
              <w:pStyle w:val="noidung"/>
            </w:pPr>
            <w:r w:rsidRPr="003E7534">
              <w:rPr>
                <w:rStyle w:val="Strong"/>
                <w:b w:val="0"/>
                <w:bCs w:val="0"/>
              </w:rPr>
              <w:t>Danh sách mô tả</w:t>
            </w:r>
          </w:p>
        </w:tc>
        <w:tc>
          <w:tcPr>
            <w:tcW w:w="1666" w:type="pct"/>
          </w:tcPr>
          <w:p w14:paraId="5E1E8A24" w14:textId="28D1BA84"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rPr>
                <w:rStyle w:val="HTMLCode"/>
                <w:rFonts w:ascii="Times New Roman" w:eastAsiaTheme="minorHAnsi" w:hAnsi="Times New Roman" w:cstheme="minorBidi"/>
                <w:sz w:val="26"/>
                <w:szCs w:val="22"/>
              </w:rPr>
              <w:t>&lt;dl&gt;</w:t>
            </w:r>
            <w:r w:rsidRPr="003E7534">
              <w:t xml:space="preserve">, </w:t>
            </w:r>
            <w:r w:rsidRPr="003E7534">
              <w:rPr>
                <w:rStyle w:val="HTMLCode"/>
                <w:rFonts w:ascii="Times New Roman" w:eastAsiaTheme="minorHAnsi" w:hAnsi="Times New Roman" w:cstheme="minorBidi"/>
                <w:sz w:val="26"/>
                <w:szCs w:val="22"/>
              </w:rPr>
              <w:t>&lt;dt&gt;</w:t>
            </w:r>
            <w:r w:rsidRPr="003E7534">
              <w:t xml:space="preserve">, </w:t>
            </w:r>
            <w:r w:rsidRPr="003E7534">
              <w:rPr>
                <w:rStyle w:val="HTMLCode"/>
                <w:rFonts w:ascii="Times New Roman" w:eastAsiaTheme="minorHAnsi" w:hAnsi="Times New Roman" w:cstheme="minorBidi"/>
                <w:sz w:val="26"/>
                <w:szCs w:val="22"/>
              </w:rPr>
              <w:t>&lt;dd&gt;</w:t>
            </w:r>
          </w:p>
        </w:tc>
        <w:tc>
          <w:tcPr>
            <w:tcW w:w="1667" w:type="pct"/>
          </w:tcPr>
          <w:p w14:paraId="54A673A6" w14:textId="10ED2C01" w:rsidR="003B2292" w:rsidRPr="003E7534"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3E7534">
              <w:t>Trình bày thuật ngữ và mô tả đi kèm.</w:t>
            </w:r>
          </w:p>
        </w:tc>
      </w:tr>
    </w:tbl>
    <w:p w14:paraId="70EF3445" w14:textId="77777777" w:rsidR="003E7534" w:rsidRDefault="003E7534" w:rsidP="003E7534"/>
    <w:p w14:paraId="0D2C3AAE" w14:textId="23DA81A5" w:rsidR="003B2292" w:rsidRDefault="003B2292" w:rsidP="003B2292">
      <w:pPr>
        <w:pStyle w:val="noidung"/>
      </w:pPr>
      <w:r>
        <w:t xml:space="preserve">Ví dụ: </w:t>
      </w:r>
    </w:p>
    <w:p w14:paraId="40F12B87" w14:textId="19FCE616" w:rsidR="003B2292" w:rsidRPr="009C6860" w:rsidRDefault="003B2292" w:rsidP="009C6860">
      <w:pPr>
        <w:pStyle w:val="manguon"/>
      </w:pPr>
      <w:r w:rsidRPr="009C6860">
        <w:rPr>
          <w:rStyle w:val="HTMLCode"/>
          <w:rFonts w:eastAsiaTheme="minorHAnsi" w:cstheme="minorBidi"/>
          <w:sz w:val="22"/>
          <w:szCs w:val="22"/>
        </w:rPr>
        <w:t>&lt;ul&gt;&lt;li&gt;Iphone 15 Pro&lt;/li&gt;&lt;li&gt;Macbook Air M2&lt;/li&gt;&lt;/ul&gt;</w:t>
      </w:r>
    </w:p>
    <w:p w14:paraId="2C03BA5D" w14:textId="3FF537FC" w:rsidR="003B2292" w:rsidRPr="009C6860" w:rsidRDefault="003B2292" w:rsidP="009C6860">
      <w:pPr>
        <w:pStyle w:val="manguon"/>
        <w:rPr>
          <w:rStyle w:val="HTMLCode"/>
          <w:rFonts w:eastAsiaTheme="minorHAnsi" w:cstheme="minorBidi"/>
          <w:sz w:val="22"/>
          <w:szCs w:val="22"/>
        </w:rPr>
      </w:pPr>
      <w:r w:rsidRPr="009C6860">
        <w:rPr>
          <w:rStyle w:val="HTMLCode"/>
          <w:rFonts w:eastAsiaTheme="minorHAnsi" w:cstheme="minorBidi"/>
          <w:sz w:val="22"/>
          <w:szCs w:val="22"/>
        </w:rPr>
        <w:t>&lt;ol&gt;&lt;li&gt;Galaxy S24 Ultra&lt;/li&gt;&lt;li&gt;Dell XPS 13&lt;/li&gt;&lt;/ol&gt;</w:t>
      </w:r>
    </w:p>
    <w:p w14:paraId="148075B5" w14:textId="75EA08E3" w:rsidR="003B2292" w:rsidRPr="009C6860" w:rsidRDefault="003B2292" w:rsidP="009C6860">
      <w:pPr>
        <w:pStyle w:val="manguon"/>
        <w:rPr>
          <w:rStyle w:val="HTMLCode"/>
          <w:rFonts w:eastAsiaTheme="minorHAnsi" w:cstheme="minorBidi"/>
          <w:sz w:val="22"/>
          <w:szCs w:val="22"/>
        </w:rPr>
      </w:pPr>
      <w:r w:rsidRPr="009C6860">
        <w:rPr>
          <w:rStyle w:val="HTMLCode"/>
          <w:rFonts w:eastAsiaTheme="minorHAnsi" w:cstheme="minorBidi"/>
          <w:sz w:val="22"/>
          <w:szCs w:val="22"/>
        </w:rPr>
        <w:t>&lt;dl&gt;&lt;dt&gt;HTML&lt;/dt&gt;&lt;dd&gt;Ngôn ngữ đánh dấu&lt;/dd&gt;&lt;/dl&gt;</w:t>
      </w:r>
    </w:p>
    <w:p w14:paraId="693EA844" w14:textId="77777777" w:rsidR="003B2292" w:rsidRDefault="003B2292" w:rsidP="003B2292">
      <w:pPr>
        <w:pStyle w:val="noidung"/>
        <w:rPr>
          <w:lang w:val="en-US"/>
        </w:rPr>
      </w:pPr>
    </w:p>
    <w:p w14:paraId="3F92427F" w14:textId="187E2854" w:rsidR="00EC74CD" w:rsidRDefault="00EC74CD" w:rsidP="00EC74CD">
      <w:pPr>
        <w:pStyle w:val="Heading4"/>
      </w:pPr>
      <w:bookmarkStart w:id="29" w:name="_Toc232255588"/>
      <w:r>
        <w:rPr>
          <w:lang w:val="en-US"/>
        </w:rPr>
        <w:t>Bảng</w:t>
      </w:r>
      <w:r>
        <w:t xml:space="preserve"> trong HTML</w:t>
      </w:r>
      <w:bookmarkEnd w:id="29"/>
      <w:r>
        <w:t xml:space="preserve"> </w:t>
      </w:r>
    </w:p>
    <w:p w14:paraId="7FF429A5" w14:textId="77777777" w:rsidR="008B5539" w:rsidRPr="008B5539" w:rsidRDefault="008B5539" w:rsidP="008B5539"/>
    <w:p w14:paraId="6723B218" w14:textId="2BEB9EAE" w:rsidR="008B5539" w:rsidRPr="008B5539" w:rsidRDefault="008B5539" w:rsidP="008B5539">
      <w:pPr>
        <w:pStyle w:val="Caption"/>
      </w:pPr>
      <w:bookmarkStart w:id="30" w:name="_Toc232255558"/>
      <w:r w:rsidRPr="008B5539">
        <w:t xml:space="preserve">Bảng </w:t>
      </w:r>
      <w:r w:rsidRPr="008B5539">
        <w:fldChar w:fldCharType="begin"/>
      </w:r>
      <w:r w:rsidRPr="008B5539">
        <w:instrText xml:space="preserve"> STYLEREF 1 \s </w:instrText>
      </w:r>
      <w:r w:rsidRPr="008B5539">
        <w:fldChar w:fldCharType="separate"/>
      </w:r>
      <w:r w:rsidRPr="008B5539">
        <w:t>2</w:t>
      </w:r>
      <w:r w:rsidRPr="008B5539">
        <w:fldChar w:fldCharType="end"/>
      </w:r>
      <w:r w:rsidRPr="008B5539">
        <w:t>.</w:t>
      </w:r>
      <w:r w:rsidRPr="008B5539">
        <w:fldChar w:fldCharType="begin"/>
      </w:r>
      <w:r w:rsidRPr="008B5539">
        <w:instrText xml:space="preserve"> SEQ Bảng \* ARABIC \s 1 </w:instrText>
      </w:r>
      <w:r w:rsidRPr="008B5539">
        <w:fldChar w:fldCharType="separate"/>
      </w:r>
      <w:r w:rsidRPr="008B5539">
        <w:t>6</w:t>
      </w:r>
      <w:r w:rsidRPr="008B5539">
        <w:fldChar w:fldCharType="end"/>
      </w:r>
      <w:r w:rsidRPr="008B5539">
        <w:t>: Tóm tắt các thẻ và thuộc tính cần thiết để tạo bảng dữ liệu</w:t>
      </w:r>
      <w:bookmarkEnd w:id="30"/>
    </w:p>
    <w:tbl>
      <w:tblPr>
        <w:tblStyle w:val="myTable"/>
        <w:tblW w:w="5000" w:type="pct"/>
        <w:tblLook w:val="04A0" w:firstRow="1" w:lastRow="0" w:firstColumn="1" w:lastColumn="0" w:noHBand="0" w:noVBand="1"/>
      </w:tblPr>
      <w:tblGrid>
        <w:gridCol w:w="3178"/>
        <w:gridCol w:w="5590"/>
      </w:tblGrid>
      <w:tr w:rsidR="00EC74CD" w:rsidRPr="00EC74CD" w14:paraId="162136E5" w14:textId="77777777" w:rsidTr="00EC7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pct"/>
          </w:tcPr>
          <w:p w14:paraId="0AC3398D" w14:textId="5490EBD3" w:rsidR="00EC74CD" w:rsidRPr="00EC74CD" w:rsidRDefault="00EC74CD" w:rsidP="00EC74CD">
            <w:pPr>
              <w:pStyle w:val="noidung"/>
            </w:pPr>
            <w:r w:rsidRPr="00EC74CD">
              <w:rPr>
                <w:rStyle w:val="Strong"/>
                <w:b/>
                <w:bCs w:val="0"/>
              </w:rPr>
              <w:t>Thẻ / Thuộc tính</w:t>
            </w:r>
          </w:p>
        </w:tc>
        <w:tc>
          <w:tcPr>
            <w:tcW w:w="3188" w:type="pct"/>
          </w:tcPr>
          <w:p w14:paraId="7E83820D" w14:textId="56B3E6C7" w:rsidR="00EC74CD" w:rsidRPr="00EC74CD" w:rsidRDefault="00EC74CD" w:rsidP="00EC74CD">
            <w:pPr>
              <w:pStyle w:val="noidung"/>
              <w:cnfStyle w:val="100000000000" w:firstRow="1" w:lastRow="0" w:firstColumn="0" w:lastColumn="0" w:oddVBand="0" w:evenVBand="0" w:oddHBand="0" w:evenHBand="0" w:firstRowFirstColumn="0" w:firstRowLastColumn="0" w:lastRowFirstColumn="0" w:lastRowLastColumn="0"/>
            </w:pPr>
            <w:r w:rsidRPr="00EC74CD">
              <w:rPr>
                <w:rStyle w:val="Strong"/>
                <w:b/>
                <w:bCs w:val="0"/>
              </w:rPr>
              <w:t>Chức năng</w:t>
            </w:r>
          </w:p>
        </w:tc>
      </w:tr>
      <w:tr w:rsidR="00EC74CD" w:rsidRPr="00EC74CD" w14:paraId="09E8EF33"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1343A092" w14:textId="03D75CFC" w:rsidR="00EC74CD" w:rsidRPr="00EC74CD" w:rsidRDefault="00EC74CD" w:rsidP="00EC74CD">
            <w:pPr>
              <w:pStyle w:val="noidung"/>
            </w:pPr>
            <w:r w:rsidRPr="00EC74CD">
              <w:rPr>
                <w:rStyle w:val="HTMLCode"/>
                <w:rFonts w:ascii="Times New Roman" w:eastAsiaTheme="minorHAnsi" w:hAnsi="Times New Roman" w:cstheme="minorBidi"/>
                <w:sz w:val="26"/>
                <w:szCs w:val="22"/>
              </w:rPr>
              <w:t>&lt;table&gt;</w:t>
            </w:r>
          </w:p>
        </w:tc>
        <w:tc>
          <w:tcPr>
            <w:tcW w:w="3188" w:type="pct"/>
          </w:tcPr>
          <w:p w14:paraId="2473CF6B" w14:textId="7816DF0C"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Tạo bảng</w:t>
            </w:r>
          </w:p>
        </w:tc>
      </w:tr>
      <w:tr w:rsidR="00EC74CD" w:rsidRPr="00EC74CD" w14:paraId="6E79CFEE"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482D3B43" w14:textId="0C72716F" w:rsidR="00EC74CD" w:rsidRPr="00EC74CD" w:rsidRDefault="00EC74CD" w:rsidP="00EC74CD">
            <w:pPr>
              <w:pStyle w:val="noidung"/>
            </w:pPr>
            <w:r w:rsidRPr="00EC74CD">
              <w:rPr>
                <w:rStyle w:val="HTMLCode"/>
                <w:rFonts w:ascii="Times New Roman" w:eastAsiaTheme="minorHAnsi" w:hAnsi="Times New Roman" w:cstheme="minorBidi"/>
                <w:sz w:val="26"/>
                <w:szCs w:val="22"/>
              </w:rPr>
              <w:t>&lt;tr&gt;</w:t>
            </w:r>
          </w:p>
        </w:tc>
        <w:tc>
          <w:tcPr>
            <w:tcW w:w="3188" w:type="pct"/>
          </w:tcPr>
          <w:p w14:paraId="0A475AFA" w14:textId="1D76595D"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Tạo một hàng trong bảng</w:t>
            </w:r>
          </w:p>
        </w:tc>
      </w:tr>
      <w:tr w:rsidR="00EC74CD" w:rsidRPr="00EC74CD" w14:paraId="35211780"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522AD69F" w14:textId="1B655B9F" w:rsidR="00EC74CD" w:rsidRPr="00EC74CD" w:rsidRDefault="00EC74CD" w:rsidP="00EC74CD">
            <w:pPr>
              <w:pStyle w:val="noidung"/>
            </w:pPr>
            <w:r w:rsidRPr="00EC74CD">
              <w:rPr>
                <w:rStyle w:val="HTMLCode"/>
                <w:rFonts w:ascii="Times New Roman" w:eastAsiaTheme="minorHAnsi" w:hAnsi="Times New Roman" w:cstheme="minorBidi"/>
                <w:sz w:val="26"/>
                <w:szCs w:val="22"/>
              </w:rPr>
              <w:lastRenderedPageBreak/>
              <w:t>&lt;th&gt;</w:t>
            </w:r>
          </w:p>
        </w:tc>
        <w:tc>
          <w:tcPr>
            <w:tcW w:w="3188" w:type="pct"/>
          </w:tcPr>
          <w:p w14:paraId="507860A9" w14:textId="1A789857"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Ô tiêu đề (in đậm, căn giữa mặc định)</w:t>
            </w:r>
          </w:p>
        </w:tc>
      </w:tr>
      <w:tr w:rsidR="00EC74CD" w:rsidRPr="00EC74CD" w14:paraId="7C35EEB7"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61712EBD" w14:textId="78D26660" w:rsidR="00EC74CD" w:rsidRPr="00EC74CD" w:rsidRDefault="00EC74CD" w:rsidP="00EC74CD">
            <w:pPr>
              <w:pStyle w:val="noidung"/>
              <w:rPr>
                <w:rStyle w:val="HTMLCode"/>
                <w:rFonts w:ascii="Times New Roman" w:eastAsiaTheme="minorHAnsi" w:hAnsi="Times New Roman" w:cstheme="minorBidi"/>
                <w:sz w:val="26"/>
                <w:szCs w:val="22"/>
              </w:rPr>
            </w:pPr>
            <w:r w:rsidRPr="00EC74CD">
              <w:rPr>
                <w:rStyle w:val="HTMLCode"/>
                <w:rFonts w:ascii="Times New Roman" w:eastAsiaTheme="minorHAnsi" w:hAnsi="Times New Roman" w:cstheme="minorBidi"/>
                <w:sz w:val="26"/>
                <w:szCs w:val="22"/>
              </w:rPr>
              <w:t>&lt;td&gt;</w:t>
            </w:r>
          </w:p>
        </w:tc>
        <w:tc>
          <w:tcPr>
            <w:tcW w:w="3188" w:type="pct"/>
          </w:tcPr>
          <w:p w14:paraId="4E1AFBAD" w14:textId="3AAE6CA8"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Ô dữ liệu</w:t>
            </w:r>
          </w:p>
        </w:tc>
      </w:tr>
      <w:tr w:rsidR="00EC74CD" w:rsidRPr="00EC74CD" w14:paraId="7886450C"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3C13DEA3" w14:textId="1FFFE84C" w:rsidR="00EC74CD" w:rsidRPr="00EC74CD" w:rsidRDefault="00EC74CD" w:rsidP="00EC74CD">
            <w:pPr>
              <w:pStyle w:val="noidung"/>
              <w:rPr>
                <w:rStyle w:val="HTMLCode"/>
                <w:rFonts w:ascii="Times New Roman" w:eastAsiaTheme="minorHAnsi" w:hAnsi="Times New Roman" w:cstheme="minorBidi"/>
                <w:sz w:val="26"/>
                <w:szCs w:val="22"/>
              </w:rPr>
            </w:pPr>
            <w:r w:rsidRPr="00EC74CD">
              <w:rPr>
                <w:rStyle w:val="HTMLCode"/>
                <w:rFonts w:ascii="Times New Roman" w:eastAsiaTheme="minorHAnsi" w:hAnsi="Times New Roman" w:cstheme="minorBidi"/>
                <w:sz w:val="26"/>
                <w:szCs w:val="22"/>
              </w:rPr>
              <w:t>&lt;thead&gt;</w:t>
            </w:r>
          </w:p>
        </w:tc>
        <w:tc>
          <w:tcPr>
            <w:tcW w:w="3188" w:type="pct"/>
          </w:tcPr>
          <w:p w14:paraId="6150EC4E" w14:textId="377F5FD6"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Nhóm phần đầu bảng</w:t>
            </w:r>
          </w:p>
        </w:tc>
      </w:tr>
      <w:tr w:rsidR="00EC74CD" w:rsidRPr="00EC74CD" w14:paraId="5940EF4F"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5213DFF5" w14:textId="36878D80" w:rsidR="00EC74CD" w:rsidRPr="00EC74CD" w:rsidRDefault="00EC74CD" w:rsidP="00EC74CD">
            <w:pPr>
              <w:pStyle w:val="noidung"/>
              <w:rPr>
                <w:rStyle w:val="HTMLCode"/>
                <w:rFonts w:ascii="Times New Roman" w:eastAsiaTheme="minorHAnsi" w:hAnsi="Times New Roman" w:cstheme="minorBidi"/>
                <w:sz w:val="26"/>
                <w:szCs w:val="22"/>
              </w:rPr>
            </w:pPr>
            <w:r w:rsidRPr="00EC74CD">
              <w:rPr>
                <w:rStyle w:val="HTMLCode"/>
                <w:rFonts w:ascii="Times New Roman" w:eastAsiaTheme="minorHAnsi" w:hAnsi="Times New Roman" w:cstheme="minorBidi"/>
                <w:sz w:val="26"/>
                <w:szCs w:val="22"/>
              </w:rPr>
              <w:t>colspan</w:t>
            </w:r>
          </w:p>
        </w:tc>
        <w:tc>
          <w:tcPr>
            <w:tcW w:w="3188" w:type="pct"/>
          </w:tcPr>
          <w:p w14:paraId="5F83AAEB" w14:textId="094C4B02"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Gộp nhiều cột thành một ô</w:t>
            </w:r>
          </w:p>
        </w:tc>
      </w:tr>
      <w:tr w:rsidR="00EC74CD" w:rsidRPr="00EC74CD" w14:paraId="596C6E74"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2CBAB865" w14:textId="23D0EC80" w:rsidR="00EC74CD" w:rsidRPr="00EC74CD" w:rsidRDefault="00EC74CD" w:rsidP="00EC74CD">
            <w:pPr>
              <w:pStyle w:val="noidung"/>
              <w:rPr>
                <w:rStyle w:val="HTMLCode"/>
                <w:rFonts w:ascii="Times New Roman" w:eastAsiaTheme="minorHAnsi" w:hAnsi="Times New Roman" w:cstheme="minorBidi"/>
                <w:sz w:val="26"/>
                <w:szCs w:val="22"/>
              </w:rPr>
            </w:pPr>
            <w:r w:rsidRPr="00EC74CD">
              <w:rPr>
                <w:rStyle w:val="HTMLCode"/>
                <w:rFonts w:ascii="Times New Roman" w:eastAsiaTheme="minorHAnsi" w:hAnsi="Times New Roman" w:cstheme="minorBidi"/>
                <w:sz w:val="26"/>
                <w:szCs w:val="22"/>
              </w:rPr>
              <w:t>rowspan</w:t>
            </w:r>
          </w:p>
        </w:tc>
        <w:tc>
          <w:tcPr>
            <w:tcW w:w="3188" w:type="pct"/>
          </w:tcPr>
          <w:p w14:paraId="1240C258" w14:textId="210DACAA"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Gộp nhiều hàng thành một ô</w:t>
            </w:r>
          </w:p>
        </w:tc>
      </w:tr>
      <w:tr w:rsidR="00EC74CD" w:rsidRPr="00EC74CD" w14:paraId="07ED3CDC" w14:textId="77777777" w:rsidTr="00EC74CD">
        <w:tc>
          <w:tcPr>
            <w:cnfStyle w:val="001000000000" w:firstRow="0" w:lastRow="0" w:firstColumn="1" w:lastColumn="0" w:oddVBand="0" w:evenVBand="0" w:oddHBand="0" w:evenHBand="0" w:firstRowFirstColumn="0" w:firstRowLastColumn="0" w:lastRowFirstColumn="0" w:lastRowLastColumn="0"/>
            <w:tcW w:w="1812" w:type="pct"/>
          </w:tcPr>
          <w:p w14:paraId="2FD632BB" w14:textId="54FA317A" w:rsidR="00EC74CD" w:rsidRPr="00EC74CD" w:rsidRDefault="00EC74CD" w:rsidP="00EC74CD">
            <w:pPr>
              <w:pStyle w:val="noidung"/>
              <w:rPr>
                <w:rStyle w:val="HTMLCode"/>
                <w:rFonts w:ascii="Times New Roman" w:eastAsiaTheme="minorHAnsi" w:hAnsi="Times New Roman" w:cstheme="minorBidi"/>
                <w:sz w:val="26"/>
                <w:szCs w:val="22"/>
              </w:rPr>
            </w:pPr>
            <w:r w:rsidRPr="00EC74CD">
              <w:rPr>
                <w:rStyle w:val="HTMLCode"/>
                <w:rFonts w:ascii="Times New Roman" w:eastAsiaTheme="minorHAnsi" w:hAnsi="Times New Roman" w:cstheme="minorBidi"/>
                <w:sz w:val="26"/>
                <w:szCs w:val="22"/>
              </w:rPr>
              <w:t>border</w:t>
            </w:r>
          </w:p>
        </w:tc>
        <w:tc>
          <w:tcPr>
            <w:tcW w:w="3188" w:type="pct"/>
          </w:tcPr>
          <w:p w14:paraId="4764FA90" w14:textId="1D48F070" w:rsidR="00EC74CD" w:rsidRPr="00EC74CD" w:rsidRDefault="00EC74CD" w:rsidP="00EC74CD">
            <w:pPr>
              <w:pStyle w:val="noidung"/>
              <w:cnfStyle w:val="000000000000" w:firstRow="0" w:lastRow="0" w:firstColumn="0" w:lastColumn="0" w:oddVBand="0" w:evenVBand="0" w:oddHBand="0" w:evenHBand="0" w:firstRowFirstColumn="0" w:firstRowLastColumn="0" w:lastRowFirstColumn="0" w:lastRowLastColumn="0"/>
            </w:pPr>
            <w:r w:rsidRPr="00EC74CD">
              <w:t>Hiển thị đường viền bảng</w:t>
            </w:r>
          </w:p>
        </w:tc>
      </w:tr>
    </w:tbl>
    <w:p w14:paraId="6E4A9776" w14:textId="77777777" w:rsidR="00EC74CD" w:rsidRDefault="00EC74CD" w:rsidP="00EC74CD"/>
    <w:p w14:paraId="21AFA79C" w14:textId="6C68C843" w:rsidR="00EC74CD" w:rsidRDefault="00EC74CD" w:rsidP="00EC74CD">
      <w:pPr>
        <w:pStyle w:val="noidung"/>
      </w:pPr>
      <w:r>
        <w:t xml:space="preserve">Ví dụ: </w:t>
      </w:r>
    </w:p>
    <w:p w14:paraId="0FA4535A" w14:textId="42ECFAC7" w:rsidR="00EC74CD" w:rsidRDefault="008B5539" w:rsidP="00EC74CD">
      <w:pPr>
        <w:pStyle w:val="manguon"/>
      </w:pPr>
      <w:r>
        <w:t>&lt;table&gt;</w:t>
      </w:r>
    </w:p>
    <w:p w14:paraId="142DA9A6" w14:textId="75444E42" w:rsidR="008B5539" w:rsidRDefault="008B5539" w:rsidP="008B5539">
      <w:pPr>
        <w:pStyle w:val="manguon"/>
      </w:pPr>
      <w:r>
        <w:t xml:space="preserve">   &lt;tr&gt;</w:t>
      </w:r>
    </w:p>
    <w:p w14:paraId="36D1EEAA" w14:textId="5B18CA6A" w:rsidR="008B5539" w:rsidRDefault="008B5539" w:rsidP="008B5539">
      <w:pPr>
        <w:pStyle w:val="manguon"/>
      </w:pPr>
      <w:r>
        <w:t xml:space="preserve">      &lt;th&gt;STT&lt;/th&gt;</w:t>
      </w:r>
    </w:p>
    <w:p w14:paraId="2EBDD3CA" w14:textId="611A1966" w:rsidR="008B5539" w:rsidRDefault="008B5539" w:rsidP="008B5539">
      <w:pPr>
        <w:pStyle w:val="manguon"/>
      </w:pPr>
      <w:r>
        <w:t xml:space="preserve">      &lt;th&gt;Tên sản phẩm&lt;/th&gt;</w:t>
      </w:r>
    </w:p>
    <w:p w14:paraId="4372B2AA" w14:textId="414D568A" w:rsidR="008B5539" w:rsidRDefault="008B5539" w:rsidP="008B5539">
      <w:pPr>
        <w:pStyle w:val="manguon"/>
      </w:pPr>
      <w:r>
        <w:t xml:space="preserve">      &lt;th&gt;Số lượng&lt;/th&gt;</w:t>
      </w:r>
    </w:p>
    <w:p w14:paraId="223D0C23" w14:textId="4EFDC8F8" w:rsidR="008B5539" w:rsidRDefault="008B5539" w:rsidP="008B5539">
      <w:pPr>
        <w:pStyle w:val="manguon"/>
      </w:pPr>
      <w:r>
        <w:t xml:space="preserve">      &lt;th&gt;Đơn giá&lt;/th&gt;</w:t>
      </w:r>
    </w:p>
    <w:p w14:paraId="1B074F2B" w14:textId="7913ADF4" w:rsidR="008B5539" w:rsidRDefault="008B5539" w:rsidP="008B5539">
      <w:pPr>
        <w:pStyle w:val="manguon"/>
      </w:pPr>
      <w:r>
        <w:t xml:space="preserve">      &lt;th&gt;Thành tiền&lt;/th&gt;</w:t>
      </w:r>
    </w:p>
    <w:p w14:paraId="57D917B6" w14:textId="019A9FB1" w:rsidR="008B5539" w:rsidRDefault="008B5539" w:rsidP="008B5539">
      <w:pPr>
        <w:pStyle w:val="manguon"/>
      </w:pPr>
      <w:r>
        <w:t xml:space="preserve">    &lt;/tr&gt;</w:t>
      </w:r>
    </w:p>
    <w:p w14:paraId="2D10D024" w14:textId="77777777" w:rsidR="008B5539" w:rsidRDefault="008B5539" w:rsidP="008B5539">
      <w:pPr>
        <w:pStyle w:val="manguon"/>
      </w:pPr>
      <w:r>
        <w:t xml:space="preserve">    &lt;tr&gt;</w:t>
      </w:r>
    </w:p>
    <w:p w14:paraId="790DB284" w14:textId="10B23C9A" w:rsidR="008B5539" w:rsidRDefault="008B5539" w:rsidP="008B5539">
      <w:pPr>
        <w:pStyle w:val="manguon"/>
      </w:pPr>
      <w:r>
        <w:t xml:space="preserve">       &lt;td&gt;1&lt;/td&gt;</w:t>
      </w:r>
    </w:p>
    <w:p w14:paraId="1D86700F" w14:textId="20CB92C0" w:rsidR="008B5539" w:rsidRDefault="008B5539" w:rsidP="008B5539">
      <w:pPr>
        <w:pStyle w:val="manguon"/>
      </w:pPr>
      <w:r>
        <w:t xml:space="preserve">       &lt;td&gt;A&lt;/td&gt;</w:t>
      </w:r>
    </w:p>
    <w:p w14:paraId="4985BDE6" w14:textId="3CC98912" w:rsidR="008B5539" w:rsidRDefault="008B5539" w:rsidP="008B5539">
      <w:pPr>
        <w:pStyle w:val="manguon"/>
      </w:pPr>
      <w:r>
        <w:t xml:space="preserve">       &lt;td class="sl"&gt;3&lt;/td&gt;</w:t>
      </w:r>
    </w:p>
    <w:p w14:paraId="2AD30137" w14:textId="1A9C4FA8" w:rsidR="008B5539" w:rsidRDefault="008B5539" w:rsidP="008B5539">
      <w:pPr>
        <w:pStyle w:val="manguon"/>
      </w:pPr>
      <w:r>
        <w:t xml:space="preserve">       &lt;td class="dg"&gt;1000&lt;/td&gt;</w:t>
      </w:r>
    </w:p>
    <w:p w14:paraId="7BE25A97" w14:textId="79A8AAE2" w:rsidR="008B5539" w:rsidRDefault="008B5539" w:rsidP="008B5539">
      <w:pPr>
        <w:pStyle w:val="manguon"/>
      </w:pPr>
      <w:r>
        <w:t xml:space="preserve">       &lt;td class="tt"&gt;&lt;/td&gt;</w:t>
      </w:r>
    </w:p>
    <w:p w14:paraId="293E4374" w14:textId="03E4DAD3" w:rsidR="008B5539" w:rsidRDefault="008B5539" w:rsidP="008B5539">
      <w:pPr>
        <w:pStyle w:val="manguon"/>
      </w:pPr>
      <w:r>
        <w:t xml:space="preserve">    &lt;/tr&gt;</w:t>
      </w:r>
    </w:p>
    <w:p w14:paraId="32FEE05F" w14:textId="77777777" w:rsidR="008B5539" w:rsidRDefault="008B5539" w:rsidP="008B5539">
      <w:pPr>
        <w:pStyle w:val="manguon"/>
      </w:pPr>
      <w:r>
        <w:t xml:space="preserve">    &lt;tr&gt;</w:t>
      </w:r>
    </w:p>
    <w:p w14:paraId="76F26BDC" w14:textId="56B08B8C" w:rsidR="008B5539" w:rsidRDefault="008B5539" w:rsidP="008B5539">
      <w:pPr>
        <w:pStyle w:val="manguon"/>
      </w:pPr>
      <w:r>
        <w:t xml:space="preserve">       &lt;td&gt;2&lt;/td&gt;</w:t>
      </w:r>
    </w:p>
    <w:p w14:paraId="4D20BE79" w14:textId="4DE665FB" w:rsidR="008B5539" w:rsidRDefault="008B5539" w:rsidP="008B5539">
      <w:pPr>
        <w:pStyle w:val="manguon"/>
      </w:pPr>
      <w:r>
        <w:t xml:space="preserve">       &lt;td&gt;B&lt;/td&gt;</w:t>
      </w:r>
    </w:p>
    <w:p w14:paraId="7C3802FE" w14:textId="1AE32C25" w:rsidR="008B5539" w:rsidRDefault="008B5539" w:rsidP="008B5539">
      <w:pPr>
        <w:pStyle w:val="manguon"/>
      </w:pPr>
      <w:r>
        <w:t xml:space="preserve">       &lt;td class="sl"&gt;4&lt;/td&gt;</w:t>
      </w:r>
    </w:p>
    <w:p w14:paraId="0BD7BEB7" w14:textId="182158BE" w:rsidR="008B5539" w:rsidRDefault="008B5539" w:rsidP="008B5539">
      <w:pPr>
        <w:pStyle w:val="manguon"/>
      </w:pPr>
      <w:r>
        <w:t xml:space="preserve">       &lt;td class="dg"&gt;2000&lt;/td&gt;</w:t>
      </w:r>
    </w:p>
    <w:p w14:paraId="6EBC3072" w14:textId="52562792" w:rsidR="008B5539" w:rsidRDefault="008B5539" w:rsidP="008B5539">
      <w:pPr>
        <w:pStyle w:val="manguon"/>
      </w:pPr>
      <w:r>
        <w:t xml:space="preserve">       &lt;td class="tt"&gt;&lt;/td&gt;</w:t>
      </w:r>
    </w:p>
    <w:p w14:paraId="3729C0F9" w14:textId="78898782" w:rsidR="008B5539" w:rsidRDefault="008B5539" w:rsidP="008B5539">
      <w:pPr>
        <w:pStyle w:val="manguon"/>
      </w:pPr>
      <w:r>
        <w:lastRenderedPageBreak/>
        <w:t xml:space="preserve">    &lt;/tr&gt;</w:t>
      </w:r>
    </w:p>
    <w:p w14:paraId="781C5285" w14:textId="5C923BD4" w:rsidR="008B5539" w:rsidRDefault="008B5539" w:rsidP="008B5539">
      <w:pPr>
        <w:pStyle w:val="manguon"/>
      </w:pPr>
      <w:r>
        <w:t xml:space="preserve">    &lt;tr&gt;</w:t>
      </w:r>
    </w:p>
    <w:p w14:paraId="7196B4EB" w14:textId="4E38EEDE" w:rsidR="008B5539" w:rsidRDefault="008B5539" w:rsidP="008B5539">
      <w:pPr>
        <w:pStyle w:val="manguon"/>
      </w:pPr>
      <w:r>
        <w:t xml:space="preserve">       &lt;td colspan="3"&gt;Tổng thanh toán&lt;/td&gt;</w:t>
      </w:r>
    </w:p>
    <w:p w14:paraId="3DA79E45" w14:textId="7930AAE3" w:rsidR="008B5539" w:rsidRDefault="008B5539" w:rsidP="008B5539">
      <w:pPr>
        <w:pStyle w:val="manguon"/>
      </w:pPr>
      <w:r>
        <w:t xml:space="preserve">        &lt;td colspan="2" id="Tong"&gt;&lt;/td&gt;</w:t>
      </w:r>
    </w:p>
    <w:p w14:paraId="2D1CE3C8" w14:textId="466FD85E" w:rsidR="008B5539" w:rsidRDefault="008B5539" w:rsidP="008B5539">
      <w:pPr>
        <w:pStyle w:val="manguon"/>
      </w:pPr>
      <w:r>
        <w:t xml:space="preserve">    &lt;/tr&gt;</w:t>
      </w:r>
    </w:p>
    <w:p w14:paraId="1CBFD4E5" w14:textId="0A24844B" w:rsidR="008B5539" w:rsidRDefault="008B5539" w:rsidP="00EC74CD">
      <w:pPr>
        <w:pStyle w:val="manguon"/>
      </w:pPr>
      <w:r>
        <w:t>&lt;/table&gt;</w:t>
      </w:r>
    </w:p>
    <w:p w14:paraId="55E18A38" w14:textId="77777777" w:rsidR="00EC74CD" w:rsidRPr="00EC74CD" w:rsidRDefault="00EC74CD" w:rsidP="00EC74CD"/>
    <w:p w14:paraId="6563F268" w14:textId="1A7ACFD9" w:rsidR="008D78F3" w:rsidRDefault="008D78F3" w:rsidP="008D78F3">
      <w:pPr>
        <w:pStyle w:val="Heading4"/>
      </w:pPr>
      <w:bookmarkStart w:id="31" w:name="_Toc232255589"/>
      <w:r>
        <w:t>Thẻ bố cục</w:t>
      </w:r>
      <w:bookmarkEnd w:id="31"/>
    </w:p>
    <w:p w14:paraId="10543B5F" w14:textId="77777777" w:rsidR="003B2292" w:rsidRPr="003B2292" w:rsidRDefault="003B2292" w:rsidP="003B2292"/>
    <w:p w14:paraId="4B3700E8" w14:textId="094CE421" w:rsidR="00501EA5" w:rsidRPr="00501EA5" w:rsidRDefault="00501EA5" w:rsidP="00501EA5">
      <w:pPr>
        <w:pStyle w:val="Caption"/>
      </w:pPr>
      <w:bookmarkStart w:id="32" w:name="_Toc232255559"/>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7</w:t>
      </w:r>
      <w:r w:rsidR="008B5539">
        <w:fldChar w:fldCharType="end"/>
      </w:r>
      <w:r>
        <w:t>: So sánh thẻ &lt;div&gt; và &lt;span&gt;</w:t>
      </w:r>
      <w:bookmarkEnd w:id="32"/>
    </w:p>
    <w:tbl>
      <w:tblPr>
        <w:tblStyle w:val="myTable"/>
        <w:tblW w:w="5000" w:type="pct"/>
        <w:tblLook w:val="04A0" w:firstRow="1" w:lastRow="0" w:firstColumn="1" w:lastColumn="0" w:noHBand="0" w:noVBand="1"/>
      </w:tblPr>
      <w:tblGrid>
        <w:gridCol w:w="2924"/>
        <w:gridCol w:w="2921"/>
        <w:gridCol w:w="2923"/>
      </w:tblGrid>
      <w:tr w:rsidR="003B2292" w:rsidRPr="00501EA5" w14:paraId="66539241" w14:textId="77777777" w:rsidTr="003B2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E8AF8E0" w14:textId="25573B60" w:rsidR="003B2292" w:rsidRPr="00501EA5" w:rsidRDefault="003B2292" w:rsidP="003B2292">
            <w:pPr>
              <w:pStyle w:val="noidung"/>
            </w:pPr>
            <w:r w:rsidRPr="00501EA5">
              <w:rPr>
                <w:rStyle w:val="Strong"/>
                <w:b/>
                <w:bCs w:val="0"/>
              </w:rPr>
              <w:t>Thẻ HTML</w:t>
            </w:r>
          </w:p>
        </w:tc>
        <w:tc>
          <w:tcPr>
            <w:tcW w:w="1666" w:type="pct"/>
          </w:tcPr>
          <w:p w14:paraId="247A82B1" w14:textId="1E8DA2CD" w:rsidR="003B2292" w:rsidRPr="00501EA5"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501EA5">
              <w:rPr>
                <w:rStyle w:val="Strong"/>
                <w:b/>
                <w:bCs w:val="0"/>
              </w:rPr>
              <w:t>Đặc điểm</w:t>
            </w:r>
          </w:p>
        </w:tc>
        <w:tc>
          <w:tcPr>
            <w:tcW w:w="1667" w:type="pct"/>
          </w:tcPr>
          <w:p w14:paraId="0AF48790" w14:textId="3AAB4C8B" w:rsidR="003B2292" w:rsidRPr="00501EA5" w:rsidRDefault="003B2292" w:rsidP="003B2292">
            <w:pPr>
              <w:pStyle w:val="noidung"/>
              <w:cnfStyle w:val="100000000000" w:firstRow="1" w:lastRow="0" w:firstColumn="0" w:lastColumn="0" w:oddVBand="0" w:evenVBand="0" w:oddHBand="0" w:evenHBand="0" w:firstRowFirstColumn="0" w:firstRowLastColumn="0" w:lastRowFirstColumn="0" w:lastRowLastColumn="0"/>
            </w:pPr>
            <w:r w:rsidRPr="00501EA5">
              <w:rPr>
                <w:rStyle w:val="Strong"/>
                <w:b/>
                <w:bCs w:val="0"/>
              </w:rPr>
              <w:t>Ứng dụng</w:t>
            </w:r>
          </w:p>
        </w:tc>
      </w:tr>
      <w:tr w:rsidR="003B2292" w:rsidRPr="00501EA5" w14:paraId="5A62696E" w14:textId="77777777" w:rsidTr="003B2292">
        <w:tc>
          <w:tcPr>
            <w:cnfStyle w:val="001000000000" w:firstRow="0" w:lastRow="0" w:firstColumn="1" w:lastColumn="0" w:oddVBand="0" w:evenVBand="0" w:oddHBand="0" w:evenHBand="0" w:firstRowFirstColumn="0" w:firstRowLastColumn="0" w:lastRowFirstColumn="0" w:lastRowLastColumn="0"/>
            <w:tcW w:w="1667" w:type="pct"/>
          </w:tcPr>
          <w:p w14:paraId="2F1EAC05" w14:textId="3074460C" w:rsidR="003B2292" w:rsidRPr="00501EA5" w:rsidRDefault="003B2292" w:rsidP="003B2292">
            <w:pPr>
              <w:pStyle w:val="noidung"/>
            </w:pPr>
            <w:r w:rsidRPr="00501EA5">
              <w:rPr>
                <w:rStyle w:val="HTMLCode"/>
                <w:rFonts w:ascii="Times New Roman" w:eastAsiaTheme="minorHAnsi" w:hAnsi="Times New Roman" w:cstheme="minorBidi"/>
                <w:sz w:val="26"/>
                <w:szCs w:val="22"/>
              </w:rPr>
              <w:t>&lt;div&gt;</w:t>
            </w:r>
          </w:p>
        </w:tc>
        <w:tc>
          <w:tcPr>
            <w:tcW w:w="1666" w:type="pct"/>
          </w:tcPr>
          <w:p w14:paraId="46B9FE94" w14:textId="77B00330" w:rsidR="003B2292" w:rsidRPr="00501EA5"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501EA5">
              <w:t>Phần tử block, chiếm toàn bộ chiều rộng, dùng làm vùng chứa cho các phần tử khác.</w:t>
            </w:r>
          </w:p>
        </w:tc>
        <w:tc>
          <w:tcPr>
            <w:tcW w:w="1667" w:type="pct"/>
          </w:tcPr>
          <w:p w14:paraId="68684789" w14:textId="3677378F" w:rsidR="003B2292" w:rsidRPr="00501EA5"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501EA5">
              <w:t>Tổ chức bố cục trang, kết hợp với CSS (Flexbox, Grid) để tạo giao diện hiện đại, linh hoạt.</w:t>
            </w:r>
          </w:p>
        </w:tc>
      </w:tr>
      <w:tr w:rsidR="003B2292" w:rsidRPr="00501EA5" w14:paraId="7AFBA959" w14:textId="77777777" w:rsidTr="003B2292">
        <w:tc>
          <w:tcPr>
            <w:cnfStyle w:val="001000000000" w:firstRow="0" w:lastRow="0" w:firstColumn="1" w:lastColumn="0" w:oddVBand="0" w:evenVBand="0" w:oddHBand="0" w:evenHBand="0" w:firstRowFirstColumn="0" w:firstRowLastColumn="0" w:lastRowFirstColumn="0" w:lastRowLastColumn="0"/>
            <w:tcW w:w="1667" w:type="pct"/>
          </w:tcPr>
          <w:p w14:paraId="0C737735" w14:textId="59C63A70" w:rsidR="003B2292" w:rsidRPr="00501EA5" w:rsidRDefault="003B2292" w:rsidP="003B2292">
            <w:pPr>
              <w:pStyle w:val="noidung"/>
            </w:pPr>
            <w:r w:rsidRPr="00501EA5">
              <w:rPr>
                <w:rStyle w:val="HTMLCode"/>
                <w:rFonts w:ascii="Times New Roman" w:eastAsiaTheme="minorHAnsi" w:hAnsi="Times New Roman" w:cstheme="minorBidi"/>
                <w:sz w:val="26"/>
                <w:szCs w:val="22"/>
              </w:rPr>
              <w:t>&lt;span&gt;</w:t>
            </w:r>
          </w:p>
        </w:tc>
        <w:tc>
          <w:tcPr>
            <w:tcW w:w="1666" w:type="pct"/>
          </w:tcPr>
          <w:p w14:paraId="44B0E25A" w14:textId="24BCC277" w:rsidR="003B2292" w:rsidRPr="00501EA5"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501EA5">
              <w:t>Phần tử inline, không chiếm toàn bộ chiều rộng, không tạo ngắt dòng.</w:t>
            </w:r>
          </w:p>
        </w:tc>
        <w:tc>
          <w:tcPr>
            <w:tcW w:w="1667" w:type="pct"/>
          </w:tcPr>
          <w:p w14:paraId="50E87614" w14:textId="787D18A8" w:rsidR="003B2292" w:rsidRPr="00501EA5" w:rsidRDefault="003B2292" w:rsidP="003B2292">
            <w:pPr>
              <w:pStyle w:val="noidung"/>
              <w:cnfStyle w:val="000000000000" w:firstRow="0" w:lastRow="0" w:firstColumn="0" w:lastColumn="0" w:oddVBand="0" w:evenVBand="0" w:oddHBand="0" w:evenHBand="0" w:firstRowFirstColumn="0" w:firstRowLastColumn="0" w:lastRowFirstColumn="0" w:lastRowLastColumn="0"/>
            </w:pPr>
            <w:r w:rsidRPr="00501EA5">
              <w:t>Đánh dấu và định dạng một phần nhỏ trong văn bản bằng CSS hoặc JS.</w:t>
            </w:r>
          </w:p>
        </w:tc>
      </w:tr>
    </w:tbl>
    <w:p w14:paraId="50C90CC9" w14:textId="77777777" w:rsidR="003E7534" w:rsidRDefault="003E7534" w:rsidP="003E7534"/>
    <w:p w14:paraId="7A54DF82" w14:textId="20F916F6" w:rsidR="003B2292" w:rsidRDefault="003B2292" w:rsidP="003B2292">
      <w:pPr>
        <w:pStyle w:val="noidung"/>
      </w:pPr>
      <w:r>
        <w:t xml:space="preserve">Ví dụ: </w:t>
      </w:r>
    </w:p>
    <w:p w14:paraId="0EA5F4DF" w14:textId="72F0FF49" w:rsidR="003B2292" w:rsidRDefault="003B2292" w:rsidP="003B2292">
      <w:pPr>
        <w:pStyle w:val="manguon"/>
        <w:rPr>
          <w:rStyle w:val="HTMLCode"/>
          <w:rFonts w:ascii="Times New Roman" w:eastAsiaTheme="minorHAnsi" w:hAnsi="Times New Roman" w:cstheme="minorBidi"/>
          <w:sz w:val="26"/>
          <w:szCs w:val="22"/>
        </w:rPr>
      </w:pPr>
      <w:r w:rsidRPr="00501EA5">
        <w:rPr>
          <w:rStyle w:val="HTMLCode"/>
          <w:rFonts w:ascii="Times New Roman" w:eastAsiaTheme="minorHAnsi" w:hAnsi="Times New Roman" w:cstheme="minorBidi"/>
          <w:sz w:val="26"/>
          <w:szCs w:val="22"/>
        </w:rPr>
        <w:t>&lt;div class="flex-container"&gt;&lt;div&gt;Khối 1&lt;/div&gt;&lt;/div&gt;</w:t>
      </w:r>
    </w:p>
    <w:p w14:paraId="4FFA4C6F" w14:textId="50531338" w:rsidR="003B2292" w:rsidRDefault="003B2292" w:rsidP="003B2292">
      <w:pPr>
        <w:pStyle w:val="manguon"/>
      </w:pPr>
      <w:r w:rsidRPr="00501EA5">
        <w:rPr>
          <w:rStyle w:val="HTMLCode"/>
          <w:rFonts w:ascii="Times New Roman" w:eastAsiaTheme="minorHAnsi" w:hAnsi="Times New Roman" w:cstheme="minorBidi"/>
          <w:sz w:val="26"/>
          <w:szCs w:val="22"/>
        </w:rPr>
        <w:t>&lt;p&gt;Đây là &lt;span style="color:red;"&gt;chữ màu đỏ&lt;/span&gt;&lt;/p&gt;</w:t>
      </w:r>
    </w:p>
    <w:p w14:paraId="25D37FF1" w14:textId="77777777" w:rsidR="003B2292" w:rsidRDefault="003B2292" w:rsidP="003E7534"/>
    <w:p w14:paraId="0DA40CFA" w14:textId="77777777" w:rsidR="00E27218" w:rsidRDefault="00E27218" w:rsidP="003E7534"/>
    <w:p w14:paraId="34E0BE2A" w14:textId="77777777" w:rsidR="00E27218" w:rsidRPr="003E7534" w:rsidRDefault="00E27218" w:rsidP="003E7534"/>
    <w:p w14:paraId="18601880" w14:textId="66DDF522" w:rsidR="008D78F3" w:rsidRDefault="009D3E0E" w:rsidP="008D78F3">
      <w:pPr>
        <w:pStyle w:val="Heading4"/>
      </w:pPr>
      <w:bookmarkStart w:id="33" w:name="_Toc232255590"/>
      <w:r>
        <w:lastRenderedPageBreak/>
        <w:t>Biểu mẫu trong HTML</w:t>
      </w:r>
      <w:bookmarkEnd w:id="33"/>
    </w:p>
    <w:p w14:paraId="79B3B78C" w14:textId="77777777" w:rsidR="003B2292" w:rsidRPr="003B2292" w:rsidRDefault="003B2292" w:rsidP="003B2292"/>
    <w:p w14:paraId="25C715CA" w14:textId="1298752F" w:rsidR="00501EA5" w:rsidRDefault="00501EA5" w:rsidP="00501EA5">
      <w:pPr>
        <w:pStyle w:val="Caption"/>
        <w:keepNext/>
      </w:pPr>
      <w:bookmarkStart w:id="34" w:name="_Toc232255560"/>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8</w:t>
      </w:r>
      <w:r w:rsidR="008B5539">
        <w:fldChar w:fldCharType="end"/>
      </w:r>
      <w:r>
        <w:t>: So sánh các thẻ biểu mẫu cơ bản</w:t>
      </w:r>
      <w:bookmarkEnd w:id="34"/>
    </w:p>
    <w:tbl>
      <w:tblPr>
        <w:tblStyle w:val="myTable"/>
        <w:tblW w:w="5000" w:type="pct"/>
        <w:tblLook w:val="04A0" w:firstRow="1" w:lastRow="0" w:firstColumn="1" w:lastColumn="0" w:noHBand="0" w:noVBand="1"/>
      </w:tblPr>
      <w:tblGrid>
        <w:gridCol w:w="4384"/>
        <w:gridCol w:w="4384"/>
      </w:tblGrid>
      <w:tr w:rsidR="001605EA" w:rsidRPr="00501EA5" w14:paraId="4840C3B4" w14:textId="77777777" w:rsidTr="001605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7889C5F" w14:textId="5979BB16" w:rsidR="001605EA" w:rsidRPr="00501EA5" w:rsidRDefault="001605EA" w:rsidP="001605EA">
            <w:pPr>
              <w:pStyle w:val="noidung"/>
            </w:pPr>
            <w:r w:rsidRPr="00501EA5">
              <w:rPr>
                <w:rStyle w:val="Strong"/>
                <w:b/>
                <w:bCs w:val="0"/>
              </w:rPr>
              <w:t>Thẻ HTML</w:t>
            </w:r>
          </w:p>
        </w:tc>
        <w:tc>
          <w:tcPr>
            <w:tcW w:w="2500" w:type="pct"/>
          </w:tcPr>
          <w:p w14:paraId="7EE3D2AE" w14:textId="2E0B2F5B" w:rsidR="001605EA" w:rsidRPr="00501EA5" w:rsidRDefault="001605EA" w:rsidP="001605EA">
            <w:pPr>
              <w:pStyle w:val="noidung"/>
              <w:cnfStyle w:val="100000000000" w:firstRow="1" w:lastRow="0" w:firstColumn="0" w:lastColumn="0" w:oddVBand="0" w:evenVBand="0" w:oddHBand="0" w:evenHBand="0" w:firstRowFirstColumn="0" w:firstRowLastColumn="0" w:lastRowFirstColumn="0" w:lastRowLastColumn="0"/>
            </w:pPr>
            <w:r w:rsidRPr="00501EA5">
              <w:rPr>
                <w:rStyle w:val="Strong"/>
                <w:b/>
                <w:bCs w:val="0"/>
              </w:rPr>
              <w:t>Đặc điểm / Chức năng</w:t>
            </w:r>
          </w:p>
        </w:tc>
      </w:tr>
      <w:tr w:rsidR="001605EA" w:rsidRPr="00501EA5" w14:paraId="1E6AA494" w14:textId="77777777" w:rsidTr="001605EA">
        <w:tc>
          <w:tcPr>
            <w:cnfStyle w:val="001000000000" w:firstRow="0" w:lastRow="0" w:firstColumn="1" w:lastColumn="0" w:oddVBand="0" w:evenVBand="0" w:oddHBand="0" w:evenHBand="0" w:firstRowFirstColumn="0" w:firstRowLastColumn="0" w:lastRowFirstColumn="0" w:lastRowLastColumn="0"/>
            <w:tcW w:w="2500" w:type="pct"/>
          </w:tcPr>
          <w:p w14:paraId="77A0A38F" w14:textId="5C329668" w:rsidR="001605EA" w:rsidRPr="00501EA5" w:rsidRDefault="001605EA" w:rsidP="001605EA">
            <w:pPr>
              <w:pStyle w:val="noidung"/>
            </w:pPr>
            <w:r w:rsidRPr="00501EA5">
              <w:rPr>
                <w:rStyle w:val="HTMLCode"/>
                <w:rFonts w:ascii="Times New Roman" w:eastAsiaTheme="minorHAnsi" w:hAnsi="Times New Roman" w:cstheme="minorBidi"/>
                <w:sz w:val="26"/>
                <w:szCs w:val="22"/>
              </w:rPr>
              <w:t>&lt;form&gt;</w:t>
            </w:r>
          </w:p>
        </w:tc>
        <w:tc>
          <w:tcPr>
            <w:tcW w:w="2500" w:type="pct"/>
          </w:tcPr>
          <w:p w14:paraId="68AF969D" w14:textId="1BC0F39E" w:rsidR="001605EA" w:rsidRPr="00501EA5" w:rsidRDefault="001605EA" w:rsidP="001605EA">
            <w:pPr>
              <w:pStyle w:val="noidung"/>
              <w:cnfStyle w:val="000000000000" w:firstRow="0" w:lastRow="0" w:firstColumn="0" w:lastColumn="0" w:oddVBand="0" w:evenVBand="0" w:oddHBand="0" w:evenHBand="0" w:firstRowFirstColumn="0" w:firstRowLastColumn="0" w:lastRowFirstColumn="0" w:lastRowLastColumn="0"/>
            </w:pPr>
            <w:r w:rsidRPr="00501EA5">
              <w:t>Vùng chứa cho các phần tử đầu vào, dữ liệu thường được gửi đến máy chủ để xử lý.</w:t>
            </w:r>
          </w:p>
        </w:tc>
      </w:tr>
      <w:tr w:rsidR="001605EA" w:rsidRPr="00501EA5" w14:paraId="7F1F3DBC" w14:textId="77777777" w:rsidTr="001605EA">
        <w:tc>
          <w:tcPr>
            <w:cnfStyle w:val="001000000000" w:firstRow="0" w:lastRow="0" w:firstColumn="1" w:lastColumn="0" w:oddVBand="0" w:evenVBand="0" w:oddHBand="0" w:evenHBand="0" w:firstRowFirstColumn="0" w:firstRowLastColumn="0" w:lastRowFirstColumn="0" w:lastRowLastColumn="0"/>
            <w:tcW w:w="2500" w:type="pct"/>
          </w:tcPr>
          <w:p w14:paraId="7C388FEA" w14:textId="6A5F98F7" w:rsidR="001605EA" w:rsidRPr="00501EA5" w:rsidRDefault="001605EA" w:rsidP="001605EA">
            <w:pPr>
              <w:pStyle w:val="noidung"/>
            </w:pPr>
            <w:r w:rsidRPr="00501EA5">
              <w:rPr>
                <w:rStyle w:val="HTMLCode"/>
                <w:rFonts w:ascii="Times New Roman" w:eastAsiaTheme="minorHAnsi" w:hAnsi="Times New Roman" w:cstheme="minorBidi"/>
                <w:sz w:val="26"/>
                <w:szCs w:val="22"/>
              </w:rPr>
              <w:t>&lt;input&gt;</w:t>
            </w:r>
          </w:p>
        </w:tc>
        <w:tc>
          <w:tcPr>
            <w:tcW w:w="2500" w:type="pct"/>
          </w:tcPr>
          <w:p w14:paraId="20F5EF28" w14:textId="707C27ED" w:rsidR="001605EA" w:rsidRPr="00501EA5" w:rsidRDefault="001605EA" w:rsidP="001605EA">
            <w:pPr>
              <w:pStyle w:val="noidung"/>
              <w:cnfStyle w:val="000000000000" w:firstRow="0" w:lastRow="0" w:firstColumn="0" w:lastColumn="0" w:oddVBand="0" w:evenVBand="0" w:oddHBand="0" w:evenHBand="0" w:firstRowFirstColumn="0" w:firstRowLastColumn="0" w:lastRowFirstColumn="0" w:lastRowLastColumn="0"/>
            </w:pPr>
            <w:r w:rsidRPr="00501EA5">
              <w:t xml:space="preserve">Phần tử nhập liệu đa dạng tùy theo </w:t>
            </w:r>
            <w:r w:rsidRPr="00501EA5">
              <w:rPr>
                <w:rStyle w:val="HTMLCode"/>
                <w:rFonts w:ascii="Times New Roman" w:eastAsiaTheme="minorHAnsi" w:hAnsi="Times New Roman" w:cstheme="minorBidi"/>
                <w:sz w:val="26"/>
                <w:szCs w:val="22"/>
              </w:rPr>
              <w:t>type</w:t>
            </w:r>
            <w:r w:rsidRPr="00501EA5">
              <w:t>: text, checkbox, radio, submit…</w:t>
            </w:r>
          </w:p>
        </w:tc>
      </w:tr>
      <w:tr w:rsidR="001605EA" w:rsidRPr="00501EA5" w14:paraId="64A235C4" w14:textId="77777777" w:rsidTr="001605EA">
        <w:tc>
          <w:tcPr>
            <w:cnfStyle w:val="001000000000" w:firstRow="0" w:lastRow="0" w:firstColumn="1" w:lastColumn="0" w:oddVBand="0" w:evenVBand="0" w:oddHBand="0" w:evenHBand="0" w:firstRowFirstColumn="0" w:firstRowLastColumn="0" w:lastRowFirstColumn="0" w:lastRowLastColumn="0"/>
            <w:tcW w:w="2500" w:type="pct"/>
          </w:tcPr>
          <w:p w14:paraId="6C904B75" w14:textId="3E7F9DCB" w:rsidR="001605EA" w:rsidRPr="00501EA5" w:rsidRDefault="001605EA" w:rsidP="001605EA">
            <w:pPr>
              <w:pStyle w:val="noidung"/>
            </w:pPr>
            <w:r w:rsidRPr="00501EA5">
              <w:rPr>
                <w:rStyle w:val="HTMLCode"/>
                <w:rFonts w:ascii="Times New Roman" w:eastAsiaTheme="minorHAnsi" w:hAnsi="Times New Roman" w:cstheme="minorBidi"/>
                <w:sz w:val="26"/>
                <w:szCs w:val="22"/>
              </w:rPr>
              <w:t>&lt;button&gt;</w:t>
            </w:r>
          </w:p>
        </w:tc>
        <w:tc>
          <w:tcPr>
            <w:tcW w:w="2500" w:type="pct"/>
          </w:tcPr>
          <w:p w14:paraId="76ABB293" w14:textId="40D55900" w:rsidR="001605EA" w:rsidRPr="00501EA5" w:rsidRDefault="001605EA" w:rsidP="001605EA">
            <w:pPr>
              <w:pStyle w:val="noidung"/>
              <w:cnfStyle w:val="000000000000" w:firstRow="0" w:lastRow="0" w:firstColumn="0" w:lastColumn="0" w:oddVBand="0" w:evenVBand="0" w:oddHBand="0" w:evenHBand="0" w:firstRowFirstColumn="0" w:firstRowLastColumn="0" w:lastRowFirstColumn="0" w:lastRowLastColumn="0"/>
            </w:pPr>
            <w:r w:rsidRPr="00501EA5">
              <w:t xml:space="preserve">Nút bấm có thể chứa văn bản, thẻ HTML hoặc hình ảnh. Thuộc tính </w:t>
            </w:r>
            <w:r w:rsidRPr="00501EA5">
              <w:rPr>
                <w:rStyle w:val="HTMLCode"/>
                <w:rFonts w:ascii="Times New Roman" w:eastAsiaTheme="minorHAnsi" w:hAnsi="Times New Roman" w:cstheme="minorBidi"/>
                <w:sz w:val="26"/>
                <w:szCs w:val="22"/>
              </w:rPr>
              <w:t>type</w:t>
            </w:r>
            <w:r w:rsidRPr="00501EA5">
              <w:t>: button, submit, reset.</w:t>
            </w:r>
          </w:p>
        </w:tc>
      </w:tr>
      <w:tr w:rsidR="001605EA" w:rsidRPr="00501EA5" w14:paraId="0C1107A5" w14:textId="77777777" w:rsidTr="001605EA">
        <w:tc>
          <w:tcPr>
            <w:cnfStyle w:val="001000000000" w:firstRow="0" w:lastRow="0" w:firstColumn="1" w:lastColumn="0" w:oddVBand="0" w:evenVBand="0" w:oddHBand="0" w:evenHBand="0" w:firstRowFirstColumn="0" w:firstRowLastColumn="0" w:lastRowFirstColumn="0" w:lastRowLastColumn="0"/>
            <w:tcW w:w="2500" w:type="pct"/>
          </w:tcPr>
          <w:p w14:paraId="3DF57AB8" w14:textId="28797D74" w:rsidR="001605EA" w:rsidRPr="00501EA5" w:rsidRDefault="001605EA" w:rsidP="001605EA">
            <w:pPr>
              <w:pStyle w:val="noidung"/>
            </w:pPr>
            <w:r w:rsidRPr="00501EA5">
              <w:rPr>
                <w:rStyle w:val="HTMLCode"/>
                <w:rFonts w:ascii="Times New Roman" w:eastAsiaTheme="minorHAnsi" w:hAnsi="Times New Roman" w:cstheme="minorBidi"/>
                <w:sz w:val="26"/>
                <w:szCs w:val="22"/>
              </w:rPr>
              <w:t>&lt;label&gt;</w:t>
            </w:r>
          </w:p>
        </w:tc>
        <w:tc>
          <w:tcPr>
            <w:tcW w:w="2500" w:type="pct"/>
          </w:tcPr>
          <w:p w14:paraId="0D71A882" w14:textId="57CE80B7" w:rsidR="001605EA" w:rsidRPr="00501EA5" w:rsidRDefault="001605EA" w:rsidP="001605EA">
            <w:pPr>
              <w:pStyle w:val="noidung"/>
              <w:cnfStyle w:val="000000000000" w:firstRow="0" w:lastRow="0" w:firstColumn="0" w:lastColumn="0" w:oddVBand="0" w:evenVBand="0" w:oddHBand="0" w:evenHBand="0" w:firstRowFirstColumn="0" w:firstRowLastColumn="0" w:lastRowFirstColumn="0" w:lastRowLastColumn="0"/>
            </w:pPr>
            <w:r w:rsidRPr="00501EA5">
              <w:t>Xác định nhãn cho phần tử biểu mẫu, cải thiện khả năng truy cập và dễ thao tác.</w:t>
            </w:r>
          </w:p>
        </w:tc>
      </w:tr>
    </w:tbl>
    <w:p w14:paraId="5CBCCFFD" w14:textId="77777777" w:rsidR="00501EA5" w:rsidRDefault="00501EA5" w:rsidP="00501EA5"/>
    <w:p w14:paraId="4618C9F2" w14:textId="142B1568" w:rsidR="003B2292" w:rsidRDefault="003B2292" w:rsidP="003B2292">
      <w:pPr>
        <w:pStyle w:val="noidung"/>
      </w:pPr>
      <w:r>
        <w:t xml:space="preserve">Ví dụ: </w:t>
      </w:r>
    </w:p>
    <w:p w14:paraId="78B71A63" w14:textId="77777777" w:rsidR="003B2292" w:rsidRPr="001605EA" w:rsidRDefault="003B2292" w:rsidP="001605EA">
      <w:pPr>
        <w:pStyle w:val="manguon"/>
        <w:rPr>
          <w:rStyle w:val="HTMLCode"/>
          <w:rFonts w:eastAsiaTheme="minorHAnsi" w:cstheme="minorBidi"/>
          <w:sz w:val="22"/>
          <w:szCs w:val="22"/>
        </w:rPr>
      </w:pPr>
      <w:r w:rsidRPr="001605EA">
        <w:rPr>
          <w:rStyle w:val="HTMLCode"/>
          <w:rFonts w:eastAsiaTheme="minorHAnsi" w:cstheme="minorBidi"/>
          <w:sz w:val="22"/>
          <w:szCs w:val="22"/>
        </w:rPr>
        <w:t xml:space="preserve">&lt;form&gt; </w:t>
      </w:r>
    </w:p>
    <w:p w14:paraId="67100E7A" w14:textId="0DAB5606" w:rsidR="001605EA" w:rsidRPr="001605EA" w:rsidRDefault="001605EA" w:rsidP="001605EA">
      <w:pPr>
        <w:pStyle w:val="manguon"/>
        <w:rPr>
          <w:rStyle w:val="HTMLCode"/>
          <w:rFonts w:eastAsiaTheme="minorHAnsi" w:cstheme="minorBidi"/>
          <w:sz w:val="22"/>
          <w:szCs w:val="22"/>
        </w:rPr>
      </w:pPr>
      <w:r w:rsidRPr="001605EA">
        <w:rPr>
          <w:rStyle w:val="HTMLCode"/>
          <w:rFonts w:eastAsiaTheme="minorHAnsi" w:cstheme="minorBidi"/>
          <w:sz w:val="22"/>
          <w:szCs w:val="22"/>
        </w:rPr>
        <w:t xml:space="preserve">    </w:t>
      </w:r>
      <w:r>
        <w:rPr>
          <w:rStyle w:val="HTMLCode"/>
          <w:rFonts w:eastAsiaTheme="minorHAnsi" w:cstheme="minorBidi"/>
          <w:sz w:val="22"/>
          <w:szCs w:val="22"/>
        </w:rPr>
        <w:t xml:space="preserve"> </w:t>
      </w:r>
      <w:r w:rsidRPr="001605EA">
        <w:rPr>
          <w:rStyle w:val="HTMLCode"/>
          <w:rFonts w:eastAsiaTheme="minorHAnsi" w:cstheme="minorBidi"/>
          <w:sz w:val="22"/>
          <w:szCs w:val="22"/>
        </w:rPr>
        <w:t>&lt;label for="username"&gt;Tên người dùng:&lt;/label&gt;</w:t>
      </w:r>
    </w:p>
    <w:p w14:paraId="05B2C2A1" w14:textId="788868BE" w:rsidR="003B2292" w:rsidRPr="001605EA" w:rsidRDefault="003B2292" w:rsidP="001605EA">
      <w:pPr>
        <w:pStyle w:val="manguon"/>
        <w:rPr>
          <w:rStyle w:val="HTMLCode"/>
          <w:rFonts w:eastAsiaTheme="minorHAnsi" w:cstheme="minorBidi"/>
          <w:sz w:val="22"/>
          <w:szCs w:val="22"/>
        </w:rPr>
      </w:pPr>
      <w:r w:rsidRPr="001605EA">
        <w:rPr>
          <w:rStyle w:val="HTMLCode"/>
          <w:rFonts w:eastAsiaTheme="minorHAnsi" w:cstheme="minorBidi"/>
          <w:sz w:val="22"/>
          <w:szCs w:val="22"/>
        </w:rPr>
        <w:t xml:space="preserve">     &lt;input type="text" id="username" name="username"&gt;</w:t>
      </w:r>
    </w:p>
    <w:p w14:paraId="4959BCB0" w14:textId="580779CF" w:rsidR="003B2292" w:rsidRPr="001605EA" w:rsidRDefault="003B2292" w:rsidP="001605EA">
      <w:pPr>
        <w:pStyle w:val="manguon"/>
        <w:rPr>
          <w:rStyle w:val="HTMLCode"/>
          <w:rFonts w:eastAsiaTheme="minorHAnsi" w:cstheme="minorBidi"/>
          <w:sz w:val="22"/>
          <w:szCs w:val="22"/>
        </w:rPr>
      </w:pPr>
      <w:r w:rsidRPr="001605EA">
        <w:rPr>
          <w:rStyle w:val="HTMLCode"/>
          <w:rFonts w:eastAsiaTheme="minorHAnsi" w:cstheme="minorBidi"/>
          <w:sz w:val="22"/>
          <w:szCs w:val="22"/>
        </w:rPr>
        <w:t xml:space="preserve">     &lt;button type="button"&gt;&lt;img src="icon.png"&gt; Nhấn vào tôi&lt;/button&gt;</w:t>
      </w:r>
    </w:p>
    <w:p w14:paraId="104179B8" w14:textId="51670852" w:rsidR="003B2292" w:rsidRPr="001605EA" w:rsidRDefault="003B2292" w:rsidP="001605EA">
      <w:pPr>
        <w:pStyle w:val="manguon"/>
      </w:pPr>
      <w:r w:rsidRPr="001605EA">
        <w:rPr>
          <w:rStyle w:val="HTMLCode"/>
          <w:rFonts w:eastAsiaTheme="minorHAnsi" w:cstheme="minorBidi"/>
          <w:sz w:val="22"/>
          <w:szCs w:val="22"/>
        </w:rPr>
        <w:t>&lt;/form&gt;</w:t>
      </w:r>
    </w:p>
    <w:p w14:paraId="3A36E099" w14:textId="77777777" w:rsidR="003B2292" w:rsidRPr="00501EA5" w:rsidRDefault="003B2292" w:rsidP="00501EA5"/>
    <w:p w14:paraId="3B828630" w14:textId="5667A41D" w:rsidR="0077133B" w:rsidRPr="008D78F3" w:rsidRDefault="00007294" w:rsidP="0077133B">
      <w:pPr>
        <w:pStyle w:val="Heading3"/>
      </w:pPr>
      <w:bookmarkStart w:id="35" w:name="_Toc232255591"/>
      <w:r w:rsidRPr="008D78F3">
        <w:lastRenderedPageBreak/>
        <w:t>HTML5 và các cải tiến mới</w:t>
      </w:r>
      <w:bookmarkEnd w:id="35"/>
    </w:p>
    <w:p w14:paraId="49A77E9C" w14:textId="14FD3B1E" w:rsidR="0077133B" w:rsidRPr="008D78F3" w:rsidRDefault="0077133B" w:rsidP="0077133B">
      <w:pPr>
        <w:pStyle w:val="Heading4"/>
      </w:pPr>
      <w:bookmarkStart w:id="36" w:name="_Toc232255592"/>
      <w:r w:rsidRPr="008D78F3">
        <w:t>HTML5 là gì?</w:t>
      </w:r>
      <w:bookmarkEnd w:id="36"/>
    </w:p>
    <w:p w14:paraId="6E014C45" w14:textId="58D431F1" w:rsidR="008B5539" w:rsidRPr="008D78F3" w:rsidRDefault="00FD135A" w:rsidP="00FD135A">
      <w:pPr>
        <w:pStyle w:val="noidung"/>
      </w:pPr>
      <w:r w:rsidRPr="008D78F3">
        <w:t>HTML5 phiên bản thứ 5 của HTML được công bố bởi World Wide Web Consortium (W3C). HTML5 là sự kết hợp giữa HTML 4, XHTML, DOM cấp 2 và JavaScript. HTML5 hỗ trợ chạy trên mọi trình duyệt. </w:t>
      </w:r>
    </w:p>
    <w:p w14:paraId="40D37212" w14:textId="610FDF2C" w:rsidR="0077133B" w:rsidRPr="008D78F3" w:rsidRDefault="0077133B" w:rsidP="0077133B">
      <w:pPr>
        <w:pStyle w:val="Heading4"/>
      </w:pPr>
      <w:bookmarkStart w:id="37" w:name="_Toc232255593"/>
      <w:r w:rsidRPr="008D78F3">
        <w:t>Cải tiến mới của HTML5</w:t>
      </w:r>
      <w:bookmarkEnd w:id="37"/>
    </w:p>
    <w:p w14:paraId="40FC5902" w14:textId="6B99327B" w:rsidR="0077133B" w:rsidRPr="005F5401" w:rsidRDefault="0077133B" w:rsidP="005F5401">
      <w:pPr>
        <w:pStyle w:val="noidung"/>
      </w:pPr>
      <w:r w:rsidRPr="005F5401">
        <w:t>Hỗ trợ đa phương tiện: HTML5 được cải tiến so với HTML, đã được tích hợp các chức năng hỗ trợ video, âm thanh.</w:t>
      </w:r>
    </w:p>
    <w:p w14:paraId="296AE3B4" w14:textId="528F91A1" w:rsidR="0077133B" w:rsidRPr="005F5401" w:rsidRDefault="0077133B" w:rsidP="005F5401">
      <w:pPr>
        <w:pStyle w:val="noidung"/>
      </w:pPr>
      <w:r w:rsidRPr="005F5401">
        <w:t>Hỗ trợ địa lý: HTML5 hiện nay đã sử dụng Javascript Geolocation API với mục đích theo dõi vị trí của tất cả người truy cập website.</w:t>
      </w:r>
    </w:p>
    <w:p w14:paraId="650F524F" w14:textId="77F58591" w:rsidR="0077133B" w:rsidRPr="005F5401" w:rsidRDefault="0077133B" w:rsidP="005F5401">
      <w:pPr>
        <w:pStyle w:val="noidung"/>
      </w:pPr>
      <w:r w:rsidRPr="005F5401">
        <w:t>Lưu trữ: HTML5 có nhiều tùy chọn hơn so với HTML để lưu trữ, có thể kể đến như SQL database, Application cache, Web storage.</w:t>
      </w:r>
      <w:r w:rsidR="00E14566" w:rsidRPr="005F5401">
        <w:t xml:space="preserve"> </w:t>
      </w:r>
      <w:r w:rsidRPr="005F5401">
        <w:t xml:space="preserve">Bên cạnh đó, có thể chạy JS trên nền </w:t>
      </w:r>
      <w:r w:rsidR="00725AD4" w:rsidRPr="005F5401">
        <w:t xml:space="preserve">JavaScript API </w:t>
      </w:r>
      <w:r w:rsidRPr="005F5401">
        <w:t>sẵn có.</w:t>
      </w:r>
    </w:p>
    <w:p w14:paraId="51F847DC" w14:textId="221F083F" w:rsidR="0077133B" w:rsidRPr="005F5401" w:rsidRDefault="0077133B" w:rsidP="005F5401">
      <w:pPr>
        <w:pStyle w:val="noidung"/>
      </w:pPr>
      <w:r w:rsidRPr="005F5401">
        <w:t>Giao tiếp: Trong HTML5, có sự hỗ trợ Web Socket, do đó có thể giao tiếp song song giữa Server và Client.</w:t>
      </w:r>
    </w:p>
    <w:p w14:paraId="7E70F165" w14:textId="4E70499F" w:rsidR="0077133B" w:rsidRPr="005F5401" w:rsidRDefault="0077133B" w:rsidP="005F5401">
      <w:pPr>
        <w:pStyle w:val="noidung"/>
      </w:pPr>
      <w:r w:rsidRPr="005F5401">
        <w:t>Khả năng tương thích với trình duyệt: HTML5 là phiên bản mới, do đó có nhiều thẻ mới và một số thẻ cũng đã bỏ đi. Do đó, chỉ có một số trình duyệt hỗ trợ cho HTML5.</w:t>
      </w:r>
    </w:p>
    <w:p w14:paraId="1368A711" w14:textId="49EA0205" w:rsidR="0077133B" w:rsidRPr="005F5401" w:rsidRDefault="0077133B" w:rsidP="005F5401">
      <w:pPr>
        <w:pStyle w:val="noidung"/>
      </w:pPr>
      <w:r w:rsidRPr="005F5401">
        <w:t>Hỗ trợ đồ họa: Trong HTML5, có sự hỗ trợ của Canvas và SVG, đồ họa vector luôn được hỗ trợ.</w:t>
      </w:r>
    </w:p>
    <w:p w14:paraId="331A0446" w14:textId="36635621" w:rsidR="0077133B" w:rsidRPr="005F5401" w:rsidRDefault="00304688" w:rsidP="005F5401">
      <w:pPr>
        <w:pStyle w:val="noidung"/>
      </w:pPr>
      <w:r w:rsidRPr="005F5401">
        <w:t>Xử lý luồng</w:t>
      </w:r>
      <w:r w:rsidR="0077133B" w:rsidRPr="005F5401">
        <w:t>: Trong HTML5, với JavaScript Web Worker API, Giao diện trình duyệt và Javascript được phép chạy trên nhiều luồng khác nhau.</w:t>
      </w:r>
    </w:p>
    <w:p w14:paraId="714ED33A" w14:textId="2D6C7A07" w:rsidR="008B5539" w:rsidRPr="005F5401" w:rsidRDefault="0077133B" w:rsidP="005F5401">
      <w:pPr>
        <w:pStyle w:val="noidung"/>
      </w:pPr>
      <w:r w:rsidRPr="005F5401">
        <w:t>Xử lý lỗi: HTML5 đã cập nhật chức năng chỉnh sửa lỗi sai, như cú pháp không chính xác và các lỗi khác.</w:t>
      </w:r>
    </w:p>
    <w:p w14:paraId="4CD114C1" w14:textId="51D1A7E4" w:rsidR="00FD135A" w:rsidRPr="008D78F3" w:rsidRDefault="00FD135A" w:rsidP="0077133B">
      <w:pPr>
        <w:pStyle w:val="Heading4"/>
      </w:pPr>
      <w:bookmarkStart w:id="38" w:name="_Toc232255594"/>
      <w:r w:rsidRPr="008D78F3">
        <w:t>Điểm khác biệt giữa HTML và HTML5</w:t>
      </w:r>
      <w:bookmarkEnd w:id="38"/>
    </w:p>
    <w:p w14:paraId="0C160C5A" w14:textId="68F717FE" w:rsidR="00FD135A" w:rsidRPr="008D78F3" w:rsidRDefault="00FD135A" w:rsidP="00FD135A">
      <w:pPr>
        <w:pStyle w:val="noidung"/>
      </w:pPr>
      <w:r w:rsidRPr="008D78F3">
        <w:t xml:space="preserve">HTML là phiên bản phát hành năm 1999 không hỗ trợ video, âm thanh và </w:t>
      </w:r>
      <w:r w:rsidR="002B22A3" w:rsidRPr="002B22A3">
        <w:t>không hỗ trợ các tính năng web hiện đại hoặc ứng dụng web phức tạp như HTML5</w:t>
      </w:r>
      <w:r w:rsidRPr="008D78F3">
        <w:t xml:space="preserve">. Ngoài ra, HTML có khả năng hỗ trợ theo dõi vị trí người dùng nhưng quá trình này </w:t>
      </w:r>
      <w:r w:rsidRPr="008D78F3">
        <w:lastRenderedPageBreak/>
        <w:t>gặp nhiều khó khăn đối với những người sử dụng thiết bị di động và dùng cache của trình duyệt để làm bộ nhớ tạm thời.</w:t>
      </w:r>
    </w:p>
    <w:p w14:paraId="44E4A32D" w14:textId="181E1DBD" w:rsidR="00FD135A" w:rsidRPr="008D78F3" w:rsidRDefault="00FD135A" w:rsidP="00FD135A">
      <w:pPr>
        <w:pStyle w:val="noidung"/>
      </w:pPr>
      <w:r w:rsidRPr="008D78F3">
        <w:t>HTML5 là phiên bản mới của HTML được phát hành vào năm 2014, được hỗ trợ tích hợp sẵn các chức năng video, âm thanh. Hơn thế, HTML5 có khả năng theo dõi vị trí người dùng trên mọi loại thiết bị di động nhờ</w:t>
      </w:r>
    </w:p>
    <w:p w14:paraId="73A610EA" w14:textId="4056B114" w:rsidR="008B5539" w:rsidRPr="008D78F3" w:rsidRDefault="00FD135A" w:rsidP="008D78F3">
      <w:pPr>
        <w:pStyle w:val="noidung"/>
      </w:pPr>
      <w:r w:rsidRPr="008D78F3">
        <w:t>JavaScript Geolocation API và có nhiều tuỳ chọn để lưu trữ thông tin.</w:t>
      </w:r>
    </w:p>
    <w:p w14:paraId="79BEB431" w14:textId="2D3584DC" w:rsidR="007950DA" w:rsidRPr="008D78F3" w:rsidRDefault="00027A1F" w:rsidP="00EC5402">
      <w:pPr>
        <w:pStyle w:val="Heading2"/>
      </w:pPr>
      <w:bookmarkStart w:id="39" w:name="_Toc232255595"/>
      <w:r w:rsidRPr="008D78F3">
        <w:t>CSS</w:t>
      </w:r>
      <w:bookmarkEnd w:id="39"/>
    </w:p>
    <w:p w14:paraId="2413B915" w14:textId="1FB11148" w:rsidR="00B3334D" w:rsidRPr="008D78F3" w:rsidRDefault="00027A1F" w:rsidP="00D724C7">
      <w:pPr>
        <w:pStyle w:val="Heading3"/>
      </w:pPr>
      <w:bookmarkStart w:id="40" w:name="_Toc232255596"/>
      <w:r w:rsidRPr="008D78F3">
        <w:t>CSS cơ bản</w:t>
      </w:r>
      <w:bookmarkEnd w:id="40"/>
    </w:p>
    <w:p w14:paraId="634FD9D8" w14:textId="2032C385" w:rsidR="00007294" w:rsidRDefault="00007294" w:rsidP="00007294">
      <w:pPr>
        <w:pStyle w:val="Heading4"/>
      </w:pPr>
      <w:bookmarkStart w:id="41" w:name="_Toc232255597"/>
      <w:r w:rsidRPr="008D78F3">
        <w:t>Khái niệm và vai trò</w:t>
      </w:r>
      <w:bookmarkEnd w:id="41"/>
    </w:p>
    <w:p w14:paraId="05407D7E" w14:textId="6239D328" w:rsidR="005465E1" w:rsidRPr="005465E1" w:rsidRDefault="005465E1" w:rsidP="005465E1">
      <w:pPr>
        <w:pStyle w:val="noidung"/>
      </w:pPr>
      <w:r w:rsidRPr="005465E1">
        <w:t>CSS là viết tắt của Cascading Style Sheets một ngôn ngữ định dạng dùng để mô tả cách trình bày các phần tử </w:t>
      </w:r>
      <w:hyperlink r:id="rId12" w:tgtFrame="_blank" w:history="1">
        <w:r w:rsidRPr="005465E1">
          <w:rPr>
            <w:rStyle w:val="Hyperlink"/>
            <w:color w:val="auto"/>
            <w:u w:val="none"/>
          </w:rPr>
          <w:t>HTML</w:t>
        </w:r>
      </w:hyperlink>
      <w:r w:rsidRPr="005465E1">
        <w:t> trên một trang web. CSS được sử dụng để kiểm soát giao diện của trang web, bao gồm phông chữ, màu sắc, khoảnh cách, bố cục và các hiệu ứng hình ảnh. Tóm lại, CSS là ngôn ngữ giúp bạn “trang trí” cho trang web của mình, làm cho nó trở nên thẩm mỹ, hấp dẫn, dễ nhìn hơn.</w:t>
      </w:r>
    </w:p>
    <w:p w14:paraId="7CA126BA" w14:textId="6B1A9CE8" w:rsidR="005465E1" w:rsidRDefault="005465E1" w:rsidP="005465E1">
      <w:pPr>
        <w:pStyle w:val="noidung"/>
      </w:pPr>
      <w:r w:rsidRPr="005465E1">
        <w:t>Đặc điểm kỹ thuật của CSS được duy trì bởi </w:t>
      </w:r>
      <w:hyperlink r:id="rId13" w:tgtFrame="_blank" w:history="1">
        <w:r w:rsidRPr="005465E1">
          <w:rPr>
            <w:rStyle w:val="Hyperlink"/>
            <w:color w:val="auto"/>
            <w:u w:val="none"/>
          </w:rPr>
          <w:t>World Wide Web Consortium</w:t>
        </w:r>
      </w:hyperlink>
      <w:r w:rsidRPr="005465E1">
        <w:t xml:space="preserve"> (W3C). Thay vì đặt các thẻ định dạng kiểu dáng cho văn bản HTML ngay trong nội dung của nó, thì bạn nên sử dụng CSS để làm điều đó một cách chuyên biệt và dễ quản lý trong việc thêm và chỉnh sửa được </w:t>
      </w:r>
      <w:r w:rsidR="00603719">
        <w:t>dễ</w:t>
      </w:r>
      <w:r w:rsidRPr="005465E1">
        <w:t xml:space="preserve"> dàng hơn.</w:t>
      </w:r>
    </w:p>
    <w:p w14:paraId="1C29F882" w14:textId="77777777" w:rsidR="005465E1" w:rsidRPr="00304688" w:rsidRDefault="005465E1" w:rsidP="00304688">
      <w:pPr>
        <w:pStyle w:val="manguon"/>
      </w:pPr>
      <w:r w:rsidRPr="00304688">
        <w:t>.pageHeader {</w:t>
      </w:r>
    </w:p>
    <w:p w14:paraId="112F5983" w14:textId="77777777" w:rsidR="005465E1" w:rsidRPr="00304688" w:rsidRDefault="005465E1" w:rsidP="00304688">
      <w:pPr>
        <w:pStyle w:val="manguon"/>
      </w:pPr>
      <w:r w:rsidRPr="00304688">
        <w:t>    background-color: #1e293b;</w:t>
      </w:r>
    </w:p>
    <w:p w14:paraId="6089B89A" w14:textId="77777777" w:rsidR="005465E1" w:rsidRPr="00304688" w:rsidRDefault="005465E1" w:rsidP="00304688">
      <w:pPr>
        <w:pStyle w:val="manguon"/>
      </w:pPr>
      <w:r w:rsidRPr="00304688">
        <w:t>    color: white;</w:t>
      </w:r>
    </w:p>
    <w:p w14:paraId="1E7BC6C3" w14:textId="77777777" w:rsidR="005465E1" w:rsidRPr="00304688" w:rsidRDefault="005465E1" w:rsidP="00304688">
      <w:pPr>
        <w:pStyle w:val="manguon"/>
      </w:pPr>
      <w:r w:rsidRPr="00304688">
        <w:t>    padding: 20px 10%;</w:t>
      </w:r>
    </w:p>
    <w:p w14:paraId="0D84E003" w14:textId="77777777" w:rsidR="005465E1" w:rsidRPr="00304688" w:rsidRDefault="005465E1" w:rsidP="00304688">
      <w:pPr>
        <w:pStyle w:val="manguon"/>
      </w:pPr>
      <w:r w:rsidRPr="00304688">
        <w:t>    display: flex;</w:t>
      </w:r>
    </w:p>
    <w:p w14:paraId="3D929D45" w14:textId="77777777" w:rsidR="005465E1" w:rsidRPr="00304688" w:rsidRDefault="005465E1" w:rsidP="00304688">
      <w:pPr>
        <w:pStyle w:val="manguon"/>
      </w:pPr>
      <w:r w:rsidRPr="00304688">
        <w:t>    justify-content: space-between;</w:t>
      </w:r>
    </w:p>
    <w:p w14:paraId="3CA8332A" w14:textId="77777777" w:rsidR="005465E1" w:rsidRPr="00304688" w:rsidRDefault="005465E1" w:rsidP="00304688">
      <w:pPr>
        <w:pStyle w:val="manguon"/>
      </w:pPr>
      <w:r w:rsidRPr="00304688">
        <w:t>    align-items: center;</w:t>
      </w:r>
    </w:p>
    <w:p w14:paraId="1BBF9698" w14:textId="77777777" w:rsidR="005465E1" w:rsidRPr="00304688" w:rsidRDefault="005465E1" w:rsidP="00304688">
      <w:pPr>
        <w:pStyle w:val="manguon"/>
      </w:pPr>
      <w:r w:rsidRPr="00304688">
        <w:t>    box-shadow: 0 2px 5px rgba(0, 0, 0, 0.11);</w:t>
      </w:r>
    </w:p>
    <w:p w14:paraId="64176AE1" w14:textId="51A109ED" w:rsidR="005465E1" w:rsidRPr="00304688" w:rsidRDefault="005465E1" w:rsidP="00304688">
      <w:pPr>
        <w:pStyle w:val="manguon"/>
      </w:pPr>
      <w:r w:rsidRPr="00304688">
        <w:t>}</w:t>
      </w:r>
    </w:p>
    <w:p w14:paraId="716C35E4" w14:textId="77777777" w:rsidR="005465E1" w:rsidRPr="00304688" w:rsidRDefault="005465E1" w:rsidP="00304688">
      <w:pPr>
        <w:pStyle w:val="manguon"/>
      </w:pPr>
      <w:r w:rsidRPr="00304688">
        <w:t>.pageHeader h1 {</w:t>
      </w:r>
    </w:p>
    <w:p w14:paraId="5F5C6B34" w14:textId="77777777" w:rsidR="005465E1" w:rsidRPr="00304688" w:rsidRDefault="005465E1" w:rsidP="00304688">
      <w:pPr>
        <w:pStyle w:val="manguon"/>
      </w:pPr>
      <w:r w:rsidRPr="00304688">
        <w:t>    font-size: 24px;</w:t>
      </w:r>
    </w:p>
    <w:p w14:paraId="7789A1FF" w14:textId="77777777" w:rsidR="005465E1" w:rsidRPr="00304688" w:rsidRDefault="005465E1" w:rsidP="00304688">
      <w:pPr>
        <w:pStyle w:val="manguon"/>
      </w:pPr>
      <w:r w:rsidRPr="00304688">
        <w:t>    text-align: center;</w:t>
      </w:r>
    </w:p>
    <w:p w14:paraId="2DB225AD" w14:textId="54B8D3C5" w:rsidR="005465E1" w:rsidRPr="00304688" w:rsidRDefault="005465E1" w:rsidP="00304688">
      <w:pPr>
        <w:pStyle w:val="manguon"/>
      </w:pPr>
      <w:r w:rsidRPr="00304688">
        <w:t>}</w:t>
      </w:r>
    </w:p>
    <w:p w14:paraId="265C37FD" w14:textId="77777777" w:rsidR="005465E1" w:rsidRPr="00304688" w:rsidRDefault="005465E1" w:rsidP="00304688">
      <w:pPr>
        <w:pStyle w:val="manguon"/>
      </w:pPr>
      <w:r w:rsidRPr="00304688">
        <w:t>.pageHeader ul {</w:t>
      </w:r>
    </w:p>
    <w:p w14:paraId="3ADCAC18" w14:textId="77777777" w:rsidR="005465E1" w:rsidRPr="00304688" w:rsidRDefault="005465E1" w:rsidP="00304688">
      <w:pPr>
        <w:pStyle w:val="manguon"/>
      </w:pPr>
      <w:r w:rsidRPr="00304688">
        <w:lastRenderedPageBreak/>
        <w:t>    list-style: none;</w:t>
      </w:r>
    </w:p>
    <w:p w14:paraId="3EC2DDA0" w14:textId="77777777" w:rsidR="005465E1" w:rsidRPr="00304688" w:rsidRDefault="005465E1" w:rsidP="00304688">
      <w:pPr>
        <w:pStyle w:val="manguon"/>
      </w:pPr>
      <w:r w:rsidRPr="00304688">
        <w:t>    display: flex;</w:t>
      </w:r>
    </w:p>
    <w:p w14:paraId="54BD12D9" w14:textId="77777777" w:rsidR="005465E1" w:rsidRPr="00304688" w:rsidRDefault="005465E1" w:rsidP="00304688">
      <w:pPr>
        <w:pStyle w:val="manguon"/>
      </w:pPr>
      <w:r w:rsidRPr="00304688">
        <w:t>    gap: 20px;</w:t>
      </w:r>
    </w:p>
    <w:p w14:paraId="7488F2DC" w14:textId="77777777" w:rsidR="005465E1" w:rsidRPr="00304688" w:rsidRDefault="005465E1" w:rsidP="00304688">
      <w:pPr>
        <w:pStyle w:val="manguon"/>
      </w:pPr>
      <w:r w:rsidRPr="00304688">
        <w:t>    padding: 0;</w:t>
      </w:r>
    </w:p>
    <w:p w14:paraId="72D67933" w14:textId="6A157866" w:rsidR="005465E1" w:rsidRPr="00304688" w:rsidRDefault="005465E1" w:rsidP="00304688">
      <w:pPr>
        <w:pStyle w:val="manguon"/>
      </w:pPr>
      <w:r w:rsidRPr="00304688">
        <w:t>}</w:t>
      </w:r>
    </w:p>
    <w:p w14:paraId="28F48247" w14:textId="77777777" w:rsidR="005465E1" w:rsidRPr="00304688" w:rsidRDefault="005465E1" w:rsidP="00304688">
      <w:pPr>
        <w:pStyle w:val="manguon"/>
      </w:pPr>
      <w:r w:rsidRPr="00304688">
        <w:t>.pageHeader ul li a {</w:t>
      </w:r>
    </w:p>
    <w:p w14:paraId="4736B53C" w14:textId="77777777" w:rsidR="005465E1" w:rsidRPr="00304688" w:rsidRDefault="005465E1" w:rsidP="00304688">
      <w:pPr>
        <w:pStyle w:val="manguon"/>
      </w:pPr>
      <w:r w:rsidRPr="00304688">
        <w:t>    color: #cbd5e1;</w:t>
      </w:r>
    </w:p>
    <w:p w14:paraId="18D397AA" w14:textId="77777777" w:rsidR="005465E1" w:rsidRPr="00304688" w:rsidRDefault="005465E1" w:rsidP="00304688">
      <w:pPr>
        <w:pStyle w:val="manguon"/>
      </w:pPr>
      <w:r w:rsidRPr="00304688">
        <w:t>    text-decoration: none;</w:t>
      </w:r>
    </w:p>
    <w:p w14:paraId="086E1892" w14:textId="77777777" w:rsidR="005465E1" w:rsidRPr="00304688" w:rsidRDefault="005465E1" w:rsidP="00304688">
      <w:pPr>
        <w:pStyle w:val="manguon"/>
      </w:pPr>
      <w:r w:rsidRPr="00304688">
        <w:t>    font-weight: 500;</w:t>
      </w:r>
    </w:p>
    <w:p w14:paraId="02B15B48" w14:textId="77777777" w:rsidR="005465E1" w:rsidRPr="00304688" w:rsidRDefault="005465E1" w:rsidP="00304688">
      <w:pPr>
        <w:pStyle w:val="manguon"/>
      </w:pPr>
      <w:r w:rsidRPr="00304688">
        <w:t>    transition: color 0.3s;</w:t>
      </w:r>
    </w:p>
    <w:p w14:paraId="1A81E382" w14:textId="60103D88" w:rsidR="005465E1" w:rsidRPr="00304688" w:rsidRDefault="005465E1" w:rsidP="00304688">
      <w:pPr>
        <w:pStyle w:val="manguon"/>
      </w:pPr>
      <w:r w:rsidRPr="00304688">
        <w:t>}</w:t>
      </w:r>
    </w:p>
    <w:p w14:paraId="02DF5BFB" w14:textId="20B357AE" w:rsidR="00126609" w:rsidRPr="00126609" w:rsidRDefault="00126609" w:rsidP="00126609">
      <w:pPr>
        <w:pStyle w:val="noidung"/>
      </w:pPr>
      <w:r w:rsidRPr="00126609">
        <w:t xml:space="preserve">Để xây dựng giao diện web hiện đại, CSS mang lại nhiều lợi ích và quy </w:t>
      </w:r>
      <w:r w:rsidR="005F5401">
        <w:t>chuẩn:</w:t>
      </w:r>
    </w:p>
    <w:p w14:paraId="4DD84AE7" w14:textId="35E6EA16" w:rsidR="00126609" w:rsidRPr="00126609" w:rsidRDefault="00126609">
      <w:pPr>
        <w:pStyle w:val="noidung"/>
        <w:numPr>
          <w:ilvl w:val="0"/>
          <w:numId w:val="5"/>
        </w:numPr>
      </w:pPr>
      <w:r w:rsidRPr="00126609">
        <w:t xml:space="preserve">Tách biệt nội dung và hình </w:t>
      </w:r>
      <w:r w:rsidR="00E16FEA">
        <w:t>thức.</w:t>
      </w:r>
    </w:p>
    <w:p w14:paraId="1C4DD21C" w14:textId="76AF2A3A" w:rsidR="00126609" w:rsidRPr="00126609" w:rsidRDefault="00126609">
      <w:pPr>
        <w:pStyle w:val="noidung"/>
        <w:numPr>
          <w:ilvl w:val="0"/>
          <w:numId w:val="5"/>
        </w:numPr>
      </w:pPr>
      <w:r w:rsidRPr="00126609">
        <w:t>Thiết kế đa nền tảng (Responsive)</w:t>
      </w:r>
      <w:r w:rsidR="00E16FEA">
        <w:t>.</w:t>
      </w:r>
    </w:p>
    <w:p w14:paraId="3B355B86" w14:textId="19F0FE5A" w:rsidR="00126609" w:rsidRPr="00126609" w:rsidRDefault="00126609">
      <w:pPr>
        <w:pStyle w:val="noidung"/>
        <w:numPr>
          <w:ilvl w:val="0"/>
          <w:numId w:val="5"/>
        </w:numPr>
      </w:pPr>
      <w:r w:rsidRPr="00126609">
        <w:t xml:space="preserve">Quản lý và cập nhật dễ </w:t>
      </w:r>
      <w:r w:rsidR="00E16FEA">
        <w:t>dàng.</w:t>
      </w:r>
    </w:p>
    <w:p w14:paraId="5AED9241" w14:textId="44103C4D" w:rsidR="00126609" w:rsidRPr="00126609" w:rsidRDefault="00126609">
      <w:pPr>
        <w:pStyle w:val="noidung"/>
        <w:numPr>
          <w:ilvl w:val="0"/>
          <w:numId w:val="5"/>
        </w:numPr>
      </w:pPr>
      <w:r w:rsidRPr="00126609">
        <w:t xml:space="preserve">Tối ưu hiệu </w:t>
      </w:r>
      <w:r w:rsidR="00E16FEA">
        <w:t>suất.</w:t>
      </w:r>
    </w:p>
    <w:p w14:paraId="06E6BAB0" w14:textId="192C54DC" w:rsidR="00126609" w:rsidRPr="00126609" w:rsidRDefault="00126609">
      <w:pPr>
        <w:pStyle w:val="noidung"/>
        <w:numPr>
          <w:ilvl w:val="0"/>
          <w:numId w:val="5"/>
        </w:numPr>
      </w:pPr>
      <w:r w:rsidRPr="00126609">
        <w:t xml:space="preserve">Giao diện hiện đại và hấp </w:t>
      </w:r>
      <w:r w:rsidR="00E16FEA">
        <w:t>dẫn.</w:t>
      </w:r>
    </w:p>
    <w:p w14:paraId="2AFA16A7" w14:textId="77DBC3F7" w:rsidR="00126609" w:rsidRPr="00126609" w:rsidRDefault="00126609">
      <w:pPr>
        <w:pStyle w:val="noidung"/>
        <w:numPr>
          <w:ilvl w:val="0"/>
          <w:numId w:val="5"/>
        </w:numPr>
      </w:pPr>
      <w:r w:rsidRPr="00126609">
        <w:t xml:space="preserve">Tái sử dụng </w:t>
      </w:r>
      <w:r w:rsidR="00E16FEA">
        <w:t>mã.</w:t>
      </w:r>
    </w:p>
    <w:p w14:paraId="5D8EA302" w14:textId="6386CDCF" w:rsidR="00126609" w:rsidRPr="00126609" w:rsidRDefault="00126609">
      <w:pPr>
        <w:pStyle w:val="noidung"/>
        <w:numPr>
          <w:ilvl w:val="0"/>
          <w:numId w:val="5"/>
        </w:numPr>
      </w:pPr>
      <w:r w:rsidRPr="00126609">
        <w:t xml:space="preserve">Tùy chỉnh mạnh </w:t>
      </w:r>
      <w:r w:rsidR="00E16FEA">
        <w:t>mẽ.</w:t>
      </w:r>
    </w:p>
    <w:p w14:paraId="4CCA4F90" w14:textId="05B8268A" w:rsidR="00126609" w:rsidRPr="00126609" w:rsidRDefault="00126609">
      <w:pPr>
        <w:pStyle w:val="noidung"/>
        <w:numPr>
          <w:ilvl w:val="0"/>
          <w:numId w:val="5"/>
        </w:numPr>
      </w:pPr>
      <w:r w:rsidRPr="00126609">
        <w:t xml:space="preserve">Hỗ trợ </w:t>
      </w:r>
      <w:r w:rsidR="00E16FEA">
        <w:t>SEO.</w:t>
      </w:r>
    </w:p>
    <w:p w14:paraId="5356ECFD" w14:textId="3D606749" w:rsidR="00126609" w:rsidRDefault="00126609">
      <w:pPr>
        <w:pStyle w:val="noidung"/>
        <w:numPr>
          <w:ilvl w:val="0"/>
          <w:numId w:val="5"/>
        </w:numPr>
      </w:pPr>
      <w:r w:rsidRPr="00126609">
        <w:t xml:space="preserve">Kết hợp với công nghệ </w:t>
      </w:r>
      <w:r w:rsidR="00E16FEA">
        <w:t>khác.</w:t>
      </w:r>
    </w:p>
    <w:p w14:paraId="07FF3B77" w14:textId="0B5787E6" w:rsidR="008B5539" w:rsidRPr="004F1A20" w:rsidRDefault="004F1A20" w:rsidP="004F1A20">
      <w:pPr>
        <w:pStyle w:val="noidung"/>
      </w:pPr>
      <w:r w:rsidRPr="004F1A20">
        <w:t>CSS không chỉ là công cụ định kiểu mà còn là nền tảng để xây dựng giao diện web hiện đại, linh hoạt, tối ưu và thân thiện với người dùng. Việc nắm vững CSS giúp nhà phát triển tạo ra những website vừa đẹp mắt, vừa hiệu quả về hiệu suất và khả năng tiếp cận.</w:t>
      </w:r>
    </w:p>
    <w:p w14:paraId="118C1E12" w14:textId="37A3CBCD" w:rsidR="00007294" w:rsidRDefault="00007294" w:rsidP="00007294">
      <w:pPr>
        <w:pStyle w:val="Heading4"/>
      </w:pPr>
      <w:bookmarkStart w:id="42" w:name="_Toc232255598"/>
      <w:r w:rsidRPr="008D78F3">
        <w:t>Các thuộc tính định dạng văn bản</w:t>
      </w:r>
      <w:bookmarkEnd w:id="42"/>
    </w:p>
    <w:p w14:paraId="3F1E3B9F" w14:textId="77777777" w:rsidR="008B60AB" w:rsidRPr="008B60AB" w:rsidRDefault="008B60AB" w:rsidP="008B60AB">
      <w:pPr>
        <w:pStyle w:val="noidung"/>
      </w:pPr>
      <w:r w:rsidRPr="008B60AB">
        <w:t>Màu chữ (color): đặt màu văn bản bằng tên màu, mã HEX hoặc RGB.</w:t>
      </w:r>
    </w:p>
    <w:p w14:paraId="05E21EED" w14:textId="77777777" w:rsidR="008B60AB" w:rsidRPr="008B60AB" w:rsidRDefault="008B60AB" w:rsidP="008B60AB">
      <w:pPr>
        <w:pStyle w:val="noidung"/>
      </w:pPr>
      <w:r w:rsidRPr="008B60AB">
        <w:t>Màu nền (background-color): thay đổi màu nền của phần tử.</w:t>
      </w:r>
    </w:p>
    <w:p w14:paraId="4EC92D9C" w14:textId="77777777" w:rsidR="008B60AB" w:rsidRPr="008B60AB" w:rsidRDefault="008B60AB" w:rsidP="008B60AB">
      <w:pPr>
        <w:pStyle w:val="noidung"/>
      </w:pPr>
      <w:r w:rsidRPr="008B60AB">
        <w:t>Căn chỉnh ngang (text-align): trái, phải, giữa, hoặc dàn đều.</w:t>
      </w:r>
    </w:p>
    <w:p w14:paraId="16E78667" w14:textId="77777777" w:rsidR="008B60AB" w:rsidRPr="008B60AB" w:rsidRDefault="008B60AB" w:rsidP="008B60AB">
      <w:pPr>
        <w:pStyle w:val="noidung"/>
      </w:pPr>
      <w:r w:rsidRPr="008B60AB">
        <w:lastRenderedPageBreak/>
        <w:t>Căn chỉnh dòng cuối (text-align-last): quy định cách căn chỉnh dòng cuối cùng.</w:t>
      </w:r>
    </w:p>
    <w:p w14:paraId="4B1BD0E5" w14:textId="77777777" w:rsidR="008B60AB" w:rsidRPr="008B60AB" w:rsidRDefault="008B60AB" w:rsidP="008B60AB">
      <w:pPr>
        <w:pStyle w:val="noidung"/>
      </w:pPr>
      <w:r w:rsidRPr="008B60AB">
        <w:t>Căn chỉnh dọc (vertical-align): đặt vị trí dọc của phần tử.</w:t>
      </w:r>
    </w:p>
    <w:p w14:paraId="0529B2DE" w14:textId="77777777" w:rsidR="008B60AB" w:rsidRPr="008B60AB" w:rsidRDefault="008B60AB" w:rsidP="008B60AB">
      <w:pPr>
        <w:pStyle w:val="noidung"/>
      </w:pPr>
      <w:r w:rsidRPr="008B60AB">
        <w:t>Trang trí văn bản (text-decoration-line, text-decoration-color): thêm gạch chân, gạch ngang, gạch trên và chỉ định màu cho đường trang trí.</w:t>
      </w:r>
    </w:p>
    <w:p w14:paraId="2BBFA1AD" w14:textId="6BABFEB1" w:rsidR="008B60AB" w:rsidRPr="008B60AB" w:rsidRDefault="008B60AB" w:rsidP="008B60AB">
      <w:pPr>
        <w:pStyle w:val="noidung"/>
      </w:pPr>
      <w:r w:rsidRPr="008B60AB">
        <w:t>Chuyển đổi chữ (text-transform): viết hoa, viết thường, viết hoa chữ cái đầu.</w:t>
      </w:r>
    </w:p>
    <w:p w14:paraId="71AA3812" w14:textId="77777777" w:rsidR="008B60AB" w:rsidRPr="008B60AB" w:rsidRDefault="008B60AB" w:rsidP="008B60AB">
      <w:pPr>
        <w:pStyle w:val="noidung"/>
      </w:pPr>
      <w:r w:rsidRPr="008B60AB">
        <w:t>Thụt lề (text-indent): thụt dòng đầu tiên của đoạn văn.</w:t>
      </w:r>
    </w:p>
    <w:p w14:paraId="2A35FCA8" w14:textId="77777777" w:rsidR="008B60AB" w:rsidRPr="008B60AB" w:rsidRDefault="008B60AB" w:rsidP="008B60AB">
      <w:pPr>
        <w:pStyle w:val="noidung"/>
      </w:pPr>
      <w:r w:rsidRPr="008B60AB">
        <w:t>Chiều cao dòng (line-height): đặt khoảng cách giữa các dòng.</w:t>
      </w:r>
    </w:p>
    <w:p w14:paraId="742A8515" w14:textId="29F68D61" w:rsidR="008B60AB" w:rsidRPr="008B60AB" w:rsidRDefault="008B60AB" w:rsidP="008B60AB">
      <w:pPr>
        <w:pStyle w:val="noidung"/>
      </w:pPr>
      <w:r w:rsidRPr="008B60AB">
        <w:t>Đây là các thuộc tính CSS cơ bản giúp kiểm soát màu sắc, căn chỉnh, trang trí và định dạng văn bản, đảm bảo nội dung rõ ràng, dễ đọc và thân thiện với người dùng.</w:t>
      </w:r>
    </w:p>
    <w:p w14:paraId="6C45D601" w14:textId="1D6EE068" w:rsidR="006374C3" w:rsidRDefault="00B27BB6" w:rsidP="006374C3">
      <w:pPr>
        <w:pStyle w:val="noidung"/>
        <w:keepNext/>
      </w:pPr>
      <w:r>
        <w:t xml:space="preserve">Ví dụ minh họa: </w:t>
      </w:r>
    </w:p>
    <w:p w14:paraId="0F15D8F7" w14:textId="77777777" w:rsidR="00B27BB6" w:rsidRPr="00304688" w:rsidRDefault="00B27BB6" w:rsidP="00304688">
      <w:pPr>
        <w:pStyle w:val="manguon"/>
      </w:pPr>
      <w:r w:rsidRPr="00304688">
        <w:t>&lt;!DOCTYPE html&gt;</w:t>
      </w:r>
    </w:p>
    <w:p w14:paraId="54313E7E" w14:textId="77777777" w:rsidR="00B27BB6" w:rsidRPr="00304688" w:rsidRDefault="00B27BB6" w:rsidP="00304688">
      <w:pPr>
        <w:pStyle w:val="manguon"/>
      </w:pPr>
      <w:r w:rsidRPr="00304688">
        <w:t>&lt;html lang="vi"&gt;</w:t>
      </w:r>
    </w:p>
    <w:p w14:paraId="00373B8C" w14:textId="77777777" w:rsidR="00B27BB6" w:rsidRPr="00304688" w:rsidRDefault="00B27BB6" w:rsidP="00304688">
      <w:pPr>
        <w:pStyle w:val="manguon"/>
      </w:pPr>
      <w:r w:rsidRPr="00304688">
        <w:t>&lt;head&gt;</w:t>
      </w:r>
    </w:p>
    <w:p w14:paraId="61F4202E" w14:textId="77777777" w:rsidR="00B27BB6" w:rsidRPr="00304688" w:rsidRDefault="00B27BB6" w:rsidP="00304688">
      <w:pPr>
        <w:pStyle w:val="manguon"/>
      </w:pPr>
      <w:r w:rsidRPr="00304688">
        <w:t xml:space="preserve">  &lt;meta charset="UTF-8"&gt;</w:t>
      </w:r>
    </w:p>
    <w:p w14:paraId="6D837900" w14:textId="77777777" w:rsidR="00B27BB6" w:rsidRPr="00304688" w:rsidRDefault="00B27BB6" w:rsidP="00304688">
      <w:pPr>
        <w:pStyle w:val="manguon"/>
      </w:pPr>
      <w:r w:rsidRPr="00304688">
        <w:t xml:space="preserve">  &lt;title&gt;Ví dụ CSS Văn bản&lt;/title&gt;</w:t>
      </w:r>
    </w:p>
    <w:p w14:paraId="67C5D9A0" w14:textId="77777777" w:rsidR="00B27BB6" w:rsidRPr="00304688" w:rsidRDefault="00B27BB6" w:rsidP="00304688">
      <w:pPr>
        <w:pStyle w:val="manguon"/>
      </w:pPr>
      <w:r w:rsidRPr="00304688">
        <w:t xml:space="preserve">  &lt;style&gt;</w:t>
      </w:r>
    </w:p>
    <w:p w14:paraId="2C3ACD3B" w14:textId="77777777" w:rsidR="00B27BB6" w:rsidRPr="00304688" w:rsidRDefault="00B27BB6" w:rsidP="00304688">
      <w:pPr>
        <w:pStyle w:val="manguon"/>
      </w:pPr>
      <w:r w:rsidRPr="00304688">
        <w:t xml:space="preserve">    h1 {</w:t>
      </w:r>
    </w:p>
    <w:p w14:paraId="66E01ECE" w14:textId="77777777" w:rsidR="00B27BB6" w:rsidRPr="00304688" w:rsidRDefault="00B27BB6" w:rsidP="00304688">
      <w:pPr>
        <w:pStyle w:val="manguon"/>
      </w:pPr>
      <w:r w:rsidRPr="00304688">
        <w:t xml:space="preserve">      color: darkblue;</w:t>
      </w:r>
    </w:p>
    <w:p w14:paraId="3F0AC4E4" w14:textId="77777777" w:rsidR="00B27BB6" w:rsidRPr="00304688" w:rsidRDefault="00B27BB6" w:rsidP="00304688">
      <w:pPr>
        <w:pStyle w:val="manguon"/>
      </w:pPr>
      <w:r w:rsidRPr="00304688">
        <w:t xml:space="preserve">      text-align: center;</w:t>
      </w:r>
    </w:p>
    <w:p w14:paraId="1B302291" w14:textId="77777777" w:rsidR="00B27BB6" w:rsidRPr="00304688" w:rsidRDefault="00B27BB6" w:rsidP="00304688">
      <w:pPr>
        <w:pStyle w:val="manguon"/>
      </w:pPr>
      <w:r w:rsidRPr="00304688">
        <w:t xml:space="preserve">      text-transform: uppercase;</w:t>
      </w:r>
    </w:p>
    <w:p w14:paraId="20AACFF2" w14:textId="77777777" w:rsidR="00B27BB6" w:rsidRPr="00304688" w:rsidRDefault="00B27BB6" w:rsidP="00304688">
      <w:pPr>
        <w:pStyle w:val="manguon"/>
      </w:pPr>
      <w:r w:rsidRPr="00304688">
        <w:t xml:space="preserve">    }</w:t>
      </w:r>
    </w:p>
    <w:p w14:paraId="53F84464" w14:textId="77777777" w:rsidR="00B27BB6" w:rsidRPr="00304688" w:rsidRDefault="00B27BB6" w:rsidP="00304688">
      <w:pPr>
        <w:pStyle w:val="manguon"/>
      </w:pPr>
      <w:r w:rsidRPr="00304688">
        <w:t xml:space="preserve">    p {</w:t>
      </w:r>
    </w:p>
    <w:p w14:paraId="7664831F" w14:textId="77777777" w:rsidR="00B27BB6" w:rsidRPr="00304688" w:rsidRDefault="00B27BB6" w:rsidP="00304688">
      <w:pPr>
        <w:pStyle w:val="manguon"/>
      </w:pPr>
      <w:r w:rsidRPr="00304688">
        <w:t xml:space="preserve">      color: red;</w:t>
      </w:r>
    </w:p>
    <w:p w14:paraId="09073174" w14:textId="77777777" w:rsidR="00B27BB6" w:rsidRPr="00304688" w:rsidRDefault="00B27BB6" w:rsidP="00304688">
      <w:pPr>
        <w:pStyle w:val="manguon"/>
      </w:pPr>
      <w:r w:rsidRPr="00304688">
        <w:t xml:space="preserve">      background-color: #f0f0f0;</w:t>
      </w:r>
    </w:p>
    <w:p w14:paraId="7400E5E9" w14:textId="77777777" w:rsidR="00B27BB6" w:rsidRPr="00304688" w:rsidRDefault="00B27BB6" w:rsidP="00304688">
      <w:pPr>
        <w:pStyle w:val="manguon"/>
      </w:pPr>
      <w:r w:rsidRPr="00304688">
        <w:t xml:space="preserve">      text-align: justify;</w:t>
      </w:r>
    </w:p>
    <w:p w14:paraId="61811361" w14:textId="77777777" w:rsidR="00B27BB6" w:rsidRPr="00304688" w:rsidRDefault="00B27BB6" w:rsidP="00304688">
      <w:pPr>
        <w:pStyle w:val="manguon"/>
      </w:pPr>
      <w:r w:rsidRPr="00304688">
        <w:t xml:space="preserve">      text-indent: 40px;</w:t>
      </w:r>
    </w:p>
    <w:p w14:paraId="2FD15445" w14:textId="77777777" w:rsidR="00B27BB6" w:rsidRPr="00304688" w:rsidRDefault="00B27BB6" w:rsidP="00304688">
      <w:pPr>
        <w:pStyle w:val="manguon"/>
      </w:pPr>
      <w:r w:rsidRPr="00304688">
        <w:t xml:space="preserve">      line-height: 1.8;</w:t>
      </w:r>
    </w:p>
    <w:p w14:paraId="0C9AA15A" w14:textId="77777777" w:rsidR="00B27BB6" w:rsidRPr="00304688" w:rsidRDefault="00B27BB6" w:rsidP="00304688">
      <w:pPr>
        <w:pStyle w:val="manguon"/>
      </w:pPr>
      <w:r w:rsidRPr="00304688">
        <w:t xml:space="preserve">      text-decoration-line: underline;</w:t>
      </w:r>
    </w:p>
    <w:p w14:paraId="232CBBB6" w14:textId="77777777" w:rsidR="00B27BB6" w:rsidRPr="00304688" w:rsidRDefault="00B27BB6" w:rsidP="00304688">
      <w:pPr>
        <w:pStyle w:val="manguon"/>
      </w:pPr>
      <w:r w:rsidRPr="00304688">
        <w:t xml:space="preserve">      text-decoration-color: blue;</w:t>
      </w:r>
    </w:p>
    <w:p w14:paraId="0629E992" w14:textId="77777777" w:rsidR="00B27BB6" w:rsidRPr="00304688" w:rsidRDefault="00B27BB6" w:rsidP="00304688">
      <w:pPr>
        <w:pStyle w:val="manguon"/>
      </w:pPr>
      <w:r w:rsidRPr="00304688">
        <w:t xml:space="preserve">    }</w:t>
      </w:r>
    </w:p>
    <w:p w14:paraId="10F23F36" w14:textId="77777777" w:rsidR="00B27BB6" w:rsidRPr="00304688" w:rsidRDefault="00B27BB6" w:rsidP="00304688">
      <w:pPr>
        <w:pStyle w:val="manguon"/>
      </w:pPr>
      <w:r w:rsidRPr="00304688">
        <w:t xml:space="preserve">    span {</w:t>
      </w:r>
    </w:p>
    <w:p w14:paraId="386FC4CC" w14:textId="77777777" w:rsidR="00B27BB6" w:rsidRPr="00304688" w:rsidRDefault="00B27BB6" w:rsidP="00304688">
      <w:pPr>
        <w:pStyle w:val="manguon"/>
      </w:pPr>
      <w:r w:rsidRPr="00304688">
        <w:t xml:space="preserve">      color: green;</w:t>
      </w:r>
    </w:p>
    <w:p w14:paraId="32DD9935" w14:textId="77777777" w:rsidR="00B27BB6" w:rsidRPr="00304688" w:rsidRDefault="00B27BB6" w:rsidP="00304688">
      <w:pPr>
        <w:pStyle w:val="manguon"/>
      </w:pPr>
      <w:r w:rsidRPr="00304688">
        <w:t xml:space="preserve">      vertical-align: text-top;</w:t>
      </w:r>
    </w:p>
    <w:p w14:paraId="7A4B4A96" w14:textId="77777777" w:rsidR="00B27BB6" w:rsidRPr="00304688" w:rsidRDefault="00B27BB6" w:rsidP="00304688">
      <w:pPr>
        <w:pStyle w:val="manguon"/>
      </w:pPr>
      <w:r w:rsidRPr="00304688">
        <w:t xml:space="preserve">    }</w:t>
      </w:r>
    </w:p>
    <w:p w14:paraId="35794F82" w14:textId="77777777" w:rsidR="00B27BB6" w:rsidRPr="00304688" w:rsidRDefault="00B27BB6" w:rsidP="00304688">
      <w:pPr>
        <w:pStyle w:val="manguon"/>
      </w:pPr>
      <w:r w:rsidRPr="00304688">
        <w:lastRenderedPageBreak/>
        <w:t xml:space="preserve">  &lt;/style&gt;</w:t>
      </w:r>
    </w:p>
    <w:p w14:paraId="09EC012D" w14:textId="77777777" w:rsidR="00B27BB6" w:rsidRPr="00304688" w:rsidRDefault="00B27BB6" w:rsidP="00304688">
      <w:pPr>
        <w:pStyle w:val="manguon"/>
      </w:pPr>
      <w:r w:rsidRPr="00304688">
        <w:t>&lt;/head&gt;</w:t>
      </w:r>
    </w:p>
    <w:p w14:paraId="3DF5D1BF" w14:textId="77777777" w:rsidR="00B27BB6" w:rsidRPr="00304688" w:rsidRDefault="00B27BB6" w:rsidP="00304688">
      <w:pPr>
        <w:pStyle w:val="manguon"/>
      </w:pPr>
      <w:r w:rsidRPr="00304688">
        <w:t>&lt;body&gt;</w:t>
      </w:r>
    </w:p>
    <w:p w14:paraId="1A7C6148" w14:textId="77777777" w:rsidR="00B27BB6" w:rsidRPr="00304688" w:rsidRDefault="00B27BB6" w:rsidP="00304688">
      <w:pPr>
        <w:pStyle w:val="manguon"/>
      </w:pPr>
      <w:r w:rsidRPr="00304688">
        <w:t xml:space="preserve">  &lt;h1&gt;Tìm hiểu CSS Văn bản&lt;/h1&gt;</w:t>
      </w:r>
    </w:p>
    <w:p w14:paraId="30ACD947" w14:textId="77777777" w:rsidR="00B27BB6" w:rsidRPr="00304688" w:rsidRDefault="00B27BB6" w:rsidP="00304688">
      <w:pPr>
        <w:pStyle w:val="manguon"/>
      </w:pPr>
      <w:r w:rsidRPr="00304688">
        <w:t xml:space="preserve">  &lt;p&gt;Đây là một đoạn văn bản minh họa với &lt;span&gt;chữ màu xanh&lt;/span&gt; và căn chỉnh dàn đều.&lt;/p&gt;</w:t>
      </w:r>
    </w:p>
    <w:p w14:paraId="721855A0" w14:textId="77777777" w:rsidR="00B27BB6" w:rsidRPr="00304688" w:rsidRDefault="00B27BB6" w:rsidP="00304688">
      <w:pPr>
        <w:pStyle w:val="manguon"/>
      </w:pPr>
      <w:r w:rsidRPr="00304688">
        <w:t>&lt;/body&gt;</w:t>
      </w:r>
    </w:p>
    <w:p w14:paraId="3EEEB728" w14:textId="2A99DD5A" w:rsidR="00B27BB6" w:rsidRDefault="00B27BB6" w:rsidP="00304688">
      <w:pPr>
        <w:pStyle w:val="manguon"/>
      </w:pPr>
      <w:r w:rsidRPr="00304688">
        <w:t>&lt;/html&gt;</w:t>
      </w:r>
    </w:p>
    <w:p w14:paraId="3AA90612" w14:textId="77777777" w:rsidR="008B5539" w:rsidRPr="00304688" w:rsidRDefault="008B5539" w:rsidP="008B5539">
      <w:pPr>
        <w:pStyle w:val="noidung"/>
      </w:pPr>
    </w:p>
    <w:p w14:paraId="04822B2F" w14:textId="3A6D8234" w:rsidR="00007294" w:rsidRDefault="00007294" w:rsidP="00007294">
      <w:pPr>
        <w:pStyle w:val="Heading4"/>
      </w:pPr>
      <w:bookmarkStart w:id="43" w:name="_Toc232255599"/>
      <w:r w:rsidRPr="008D78F3">
        <w:t>Các thuộc tính bố cục</w:t>
      </w:r>
      <w:bookmarkEnd w:id="43"/>
    </w:p>
    <w:p w14:paraId="484C23A8" w14:textId="77777777" w:rsidR="00B27BB6" w:rsidRPr="00E16FEA" w:rsidRDefault="00B27BB6" w:rsidP="00E16FEA">
      <w:pPr>
        <w:pStyle w:val="noidung"/>
      </w:pPr>
      <w:r w:rsidRPr="00E16FEA">
        <w:t>Thuộc tính display: quyết định cách phần tử hiển thị.</w:t>
      </w:r>
    </w:p>
    <w:p w14:paraId="2C00B3D5" w14:textId="77777777" w:rsidR="00B27BB6" w:rsidRPr="00E16FEA" w:rsidRDefault="00B27BB6">
      <w:pPr>
        <w:pStyle w:val="noidung"/>
        <w:numPr>
          <w:ilvl w:val="0"/>
          <w:numId w:val="6"/>
        </w:numPr>
      </w:pPr>
      <w:r w:rsidRPr="00E16FEA">
        <w:t>block: bắt đầu dòng mới, chiếm toàn bộ chiều rộng (&lt;div&gt;, &lt;h1&gt;…).</w:t>
      </w:r>
    </w:p>
    <w:p w14:paraId="31FFB704" w14:textId="77777777" w:rsidR="00B27BB6" w:rsidRPr="00E16FEA" w:rsidRDefault="00B27BB6">
      <w:pPr>
        <w:pStyle w:val="noidung"/>
        <w:numPr>
          <w:ilvl w:val="0"/>
          <w:numId w:val="6"/>
        </w:numPr>
      </w:pPr>
      <w:r w:rsidRPr="00E16FEA">
        <w:t>inline: không xuống dòng, chỉ chiếm chiều rộng cần thiết (&lt;span&gt;, &lt;a&gt;…).</w:t>
      </w:r>
    </w:p>
    <w:p w14:paraId="3A1CD69E" w14:textId="77777777" w:rsidR="00B27BB6" w:rsidRPr="00E16FEA" w:rsidRDefault="00B27BB6">
      <w:pPr>
        <w:pStyle w:val="noidung"/>
        <w:numPr>
          <w:ilvl w:val="0"/>
          <w:numId w:val="6"/>
        </w:numPr>
      </w:pPr>
      <w:r w:rsidRPr="00E16FEA">
        <w:t>inline-block: hiển thị nội tuyến nhưng có thể chỉnh kích thước.</w:t>
      </w:r>
    </w:p>
    <w:p w14:paraId="7F622DC8" w14:textId="77777777" w:rsidR="00B27BB6" w:rsidRPr="00E16FEA" w:rsidRDefault="00B27BB6">
      <w:pPr>
        <w:pStyle w:val="noidung"/>
        <w:numPr>
          <w:ilvl w:val="0"/>
          <w:numId w:val="6"/>
        </w:numPr>
      </w:pPr>
      <w:r w:rsidRPr="00E16FEA">
        <w:t>flex: tạo container linh hoạt theo hàng/cột.</w:t>
      </w:r>
    </w:p>
    <w:p w14:paraId="74834F4F" w14:textId="77777777" w:rsidR="00B27BB6" w:rsidRPr="00E16FEA" w:rsidRDefault="00B27BB6">
      <w:pPr>
        <w:pStyle w:val="noidung"/>
        <w:numPr>
          <w:ilvl w:val="0"/>
          <w:numId w:val="6"/>
        </w:numPr>
      </w:pPr>
      <w:r w:rsidRPr="00E16FEA">
        <w:t>grid: tạo bố cục dạng lưới.</w:t>
      </w:r>
    </w:p>
    <w:p w14:paraId="6C867B10" w14:textId="77777777" w:rsidR="00B27BB6" w:rsidRPr="00E16FEA" w:rsidRDefault="00B27BB6">
      <w:pPr>
        <w:pStyle w:val="noidung"/>
        <w:numPr>
          <w:ilvl w:val="0"/>
          <w:numId w:val="6"/>
        </w:numPr>
      </w:pPr>
      <w:r w:rsidRPr="00E16FEA">
        <w:t>none: ẩn phần tử khỏi luồng tài liệu.</w:t>
      </w:r>
    </w:p>
    <w:p w14:paraId="7E2C0E45" w14:textId="77777777" w:rsidR="00B27BB6" w:rsidRPr="00E16FEA" w:rsidRDefault="00B27BB6" w:rsidP="00E16FEA">
      <w:pPr>
        <w:pStyle w:val="noidung"/>
        <w:ind w:left="680" w:firstLine="0"/>
      </w:pPr>
      <w:r w:rsidRPr="00E16FEA">
        <w:t>Thuộc tính position: kiểm soát vị trí phần tử.</w:t>
      </w:r>
    </w:p>
    <w:p w14:paraId="7B2C57D6" w14:textId="77777777" w:rsidR="00B27BB6" w:rsidRPr="00E16FEA" w:rsidRDefault="00B27BB6">
      <w:pPr>
        <w:pStyle w:val="noidung"/>
        <w:numPr>
          <w:ilvl w:val="0"/>
          <w:numId w:val="6"/>
        </w:numPr>
      </w:pPr>
      <w:r w:rsidRPr="00E16FEA">
        <w:t>static: mặc định, theo luồng tài liệu.</w:t>
      </w:r>
    </w:p>
    <w:p w14:paraId="6F32A6CC" w14:textId="77777777" w:rsidR="00B27BB6" w:rsidRPr="00E16FEA" w:rsidRDefault="00B27BB6">
      <w:pPr>
        <w:pStyle w:val="noidung"/>
        <w:numPr>
          <w:ilvl w:val="0"/>
          <w:numId w:val="6"/>
        </w:numPr>
      </w:pPr>
      <w:r w:rsidRPr="00E16FEA">
        <w:t>relative: định vị tương đối với vị trí ban đầu.</w:t>
      </w:r>
    </w:p>
    <w:p w14:paraId="0535DC45" w14:textId="77777777" w:rsidR="00B27BB6" w:rsidRPr="00E16FEA" w:rsidRDefault="00B27BB6">
      <w:pPr>
        <w:pStyle w:val="noidung"/>
        <w:numPr>
          <w:ilvl w:val="0"/>
          <w:numId w:val="6"/>
        </w:numPr>
      </w:pPr>
      <w:r w:rsidRPr="00E16FEA">
        <w:t>absolute: định vị tuyệt đối theo phần tử cha gần nhất có position khác static.</w:t>
      </w:r>
    </w:p>
    <w:p w14:paraId="7E4FF5CA" w14:textId="77777777" w:rsidR="00B27BB6" w:rsidRPr="00E16FEA" w:rsidRDefault="00B27BB6">
      <w:pPr>
        <w:pStyle w:val="noidung"/>
        <w:numPr>
          <w:ilvl w:val="0"/>
          <w:numId w:val="6"/>
        </w:numPr>
      </w:pPr>
      <w:r w:rsidRPr="00E16FEA">
        <w:t>fixed: cố định theo khung nhìn, không thay đổi khi cuộn.</w:t>
      </w:r>
    </w:p>
    <w:p w14:paraId="5C954576" w14:textId="77777777" w:rsidR="00B27BB6" w:rsidRPr="00E16FEA" w:rsidRDefault="00B27BB6">
      <w:pPr>
        <w:pStyle w:val="noidung"/>
        <w:numPr>
          <w:ilvl w:val="0"/>
          <w:numId w:val="6"/>
        </w:numPr>
      </w:pPr>
      <w:r w:rsidRPr="00E16FEA">
        <w:t>sticky: kết hợp relative và fixed, “dính” khi cuộn đến vị trí nhất định.</w:t>
      </w:r>
    </w:p>
    <w:p w14:paraId="65969C1A" w14:textId="77777777" w:rsidR="00B27BB6" w:rsidRPr="00E16FEA" w:rsidRDefault="00B27BB6" w:rsidP="00E16FEA">
      <w:pPr>
        <w:pStyle w:val="noidung"/>
        <w:ind w:left="680" w:firstLine="0"/>
      </w:pPr>
      <w:r w:rsidRPr="00E16FEA">
        <w:t>Thuộc tính float: cho phép phần tử “nổi” sang trái hoặc phải, văn bản sẽ bao quanh.</w:t>
      </w:r>
    </w:p>
    <w:p w14:paraId="5DEF8249" w14:textId="77777777" w:rsidR="00B27BB6" w:rsidRPr="00E16FEA" w:rsidRDefault="00B27BB6">
      <w:pPr>
        <w:pStyle w:val="noidung"/>
        <w:numPr>
          <w:ilvl w:val="0"/>
          <w:numId w:val="6"/>
        </w:numPr>
      </w:pPr>
      <w:r w:rsidRPr="00E16FEA">
        <w:t>left: nổi sang trái.</w:t>
      </w:r>
    </w:p>
    <w:p w14:paraId="4866197D" w14:textId="77777777" w:rsidR="00B27BB6" w:rsidRPr="00E16FEA" w:rsidRDefault="00B27BB6">
      <w:pPr>
        <w:pStyle w:val="noidung"/>
        <w:numPr>
          <w:ilvl w:val="0"/>
          <w:numId w:val="6"/>
        </w:numPr>
      </w:pPr>
      <w:r w:rsidRPr="00E16FEA">
        <w:lastRenderedPageBreak/>
        <w:t>right: nổi sang phải.</w:t>
      </w:r>
    </w:p>
    <w:p w14:paraId="0FECAAA1" w14:textId="77777777" w:rsidR="00B27BB6" w:rsidRPr="00E16FEA" w:rsidRDefault="00B27BB6">
      <w:pPr>
        <w:pStyle w:val="noidung"/>
        <w:numPr>
          <w:ilvl w:val="0"/>
          <w:numId w:val="6"/>
        </w:numPr>
      </w:pPr>
      <w:r w:rsidRPr="00E16FEA">
        <w:t>none: mặc định, không nổi.</w:t>
      </w:r>
    </w:p>
    <w:p w14:paraId="055A8A47" w14:textId="77777777" w:rsidR="00B27BB6" w:rsidRPr="00B27BB6" w:rsidRDefault="00B27BB6">
      <w:pPr>
        <w:pStyle w:val="noidung"/>
        <w:numPr>
          <w:ilvl w:val="0"/>
          <w:numId w:val="6"/>
        </w:numPr>
      </w:pPr>
      <w:r w:rsidRPr="00E16FEA">
        <w:t>inherit: kế thừa từ phần tử cha</w:t>
      </w:r>
      <w:r w:rsidRPr="00B27BB6">
        <w:t>.</w:t>
      </w:r>
    </w:p>
    <w:p w14:paraId="7D778A93" w14:textId="5A67E458" w:rsidR="00B27BB6" w:rsidRDefault="00B27BB6" w:rsidP="00B27BB6">
      <w:pPr>
        <w:pStyle w:val="noidung"/>
      </w:pPr>
      <w:r w:rsidRPr="00B27BB6">
        <w:t>Tóm lại: display quyết định cách phần tử hiển thị, position kiểm soát vị trí, còn float giúp bố trí phần tử sang trái/phải để văn bản bao quanh. Đây là nền tảng quan trọng trong thiết kế bố cục web.</w:t>
      </w:r>
    </w:p>
    <w:p w14:paraId="0E07BEAE" w14:textId="60B94DE9" w:rsidR="00B27BB6" w:rsidRDefault="00B27BB6" w:rsidP="00B27BB6">
      <w:pPr>
        <w:pStyle w:val="noidung"/>
      </w:pPr>
      <w:r>
        <w:t xml:space="preserve">Ví dụ minh họa: </w:t>
      </w:r>
    </w:p>
    <w:p w14:paraId="3E878253" w14:textId="77777777" w:rsidR="00B27BB6" w:rsidRDefault="00B27BB6" w:rsidP="00B27BB6">
      <w:pPr>
        <w:pStyle w:val="manguon"/>
      </w:pPr>
      <w:r>
        <w:t>&lt;!DOCTYPE html&gt;</w:t>
      </w:r>
    </w:p>
    <w:p w14:paraId="6F9F6EEF" w14:textId="77777777" w:rsidR="00B27BB6" w:rsidRDefault="00B27BB6" w:rsidP="00B27BB6">
      <w:pPr>
        <w:pStyle w:val="manguon"/>
      </w:pPr>
      <w:r>
        <w:t>&lt;html lang="vi"&gt;</w:t>
      </w:r>
    </w:p>
    <w:p w14:paraId="526FC8C0" w14:textId="77777777" w:rsidR="00B27BB6" w:rsidRDefault="00B27BB6" w:rsidP="00B27BB6">
      <w:pPr>
        <w:pStyle w:val="manguon"/>
      </w:pPr>
      <w:r>
        <w:t>&lt;head&gt;</w:t>
      </w:r>
    </w:p>
    <w:p w14:paraId="25754664" w14:textId="77777777" w:rsidR="00B27BB6" w:rsidRDefault="00B27BB6" w:rsidP="00B27BB6">
      <w:pPr>
        <w:pStyle w:val="manguon"/>
      </w:pPr>
      <w:r>
        <w:t xml:space="preserve">  &lt;meta charset="UTF-8"&gt;</w:t>
      </w:r>
    </w:p>
    <w:p w14:paraId="1F1A3F99" w14:textId="77777777" w:rsidR="00B27BB6" w:rsidRDefault="00B27BB6" w:rsidP="00B27BB6">
      <w:pPr>
        <w:pStyle w:val="manguon"/>
      </w:pPr>
      <w:r>
        <w:t xml:space="preserve">  &lt;title&gt;Ví dụ CSS Bố cục&lt;/title&gt;</w:t>
      </w:r>
    </w:p>
    <w:p w14:paraId="4D069F2E" w14:textId="77777777" w:rsidR="00B27BB6" w:rsidRDefault="00B27BB6" w:rsidP="00B27BB6">
      <w:pPr>
        <w:pStyle w:val="manguon"/>
      </w:pPr>
      <w:r>
        <w:t xml:space="preserve">  &lt;style&gt;</w:t>
      </w:r>
    </w:p>
    <w:p w14:paraId="1215964F" w14:textId="77777777" w:rsidR="00B27BB6" w:rsidRDefault="00B27BB6" w:rsidP="00B27BB6">
      <w:pPr>
        <w:pStyle w:val="manguon"/>
      </w:pPr>
      <w:r>
        <w:t xml:space="preserve">    .box1 {</w:t>
      </w:r>
    </w:p>
    <w:p w14:paraId="61340C12" w14:textId="77777777" w:rsidR="00B27BB6" w:rsidRDefault="00B27BB6" w:rsidP="00B27BB6">
      <w:pPr>
        <w:pStyle w:val="manguon"/>
      </w:pPr>
      <w:r>
        <w:t xml:space="preserve">      display: inline-block;</w:t>
      </w:r>
    </w:p>
    <w:p w14:paraId="24BFF14C" w14:textId="77777777" w:rsidR="00B27BB6" w:rsidRDefault="00B27BB6" w:rsidP="00B27BB6">
      <w:pPr>
        <w:pStyle w:val="manguon"/>
      </w:pPr>
      <w:r>
        <w:t xml:space="preserve">      width: 150px;</w:t>
      </w:r>
    </w:p>
    <w:p w14:paraId="7298B385" w14:textId="77777777" w:rsidR="00B27BB6" w:rsidRDefault="00B27BB6" w:rsidP="00B27BB6">
      <w:pPr>
        <w:pStyle w:val="manguon"/>
      </w:pPr>
      <w:r>
        <w:t xml:space="preserve">      height: 100px;</w:t>
      </w:r>
    </w:p>
    <w:p w14:paraId="672BD705" w14:textId="77777777" w:rsidR="00B27BB6" w:rsidRDefault="00B27BB6" w:rsidP="00B27BB6">
      <w:pPr>
        <w:pStyle w:val="manguon"/>
      </w:pPr>
      <w:r>
        <w:t xml:space="preserve">      background: lightcoral;</w:t>
      </w:r>
    </w:p>
    <w:p w14:paraId="17E4D5A0" w14:textId="77777777" w:rsidR="00B27BB6" w:rsidRDefault="00B27BB6" w:rsidP="00B27BB6">
      <w:pPr>
        <w:pStyle w:val="manguon"/>
      </w:pPr>
      <w:r>
        <w:t xml:space="preserve">    }</w:t>
      </w:r>
    </w:p>
    <w:p w14:paraId="40E429CD" w14:textId="77777777" w:rsidR="00B27BB6" w:rsidRDefault="00B27BB6" w:rsidP="00B27BB6">
      <w:pPr>
        <w:pStyle w:val="manguon"/>
      </w:pPr>
      <w:r>
        <w:t xml:space="preserve">    .box2 {</w:t>
      </w:r>
    </w:p>
    <w:p w14:paraId="0C246CAD" w14:textId="77777777" w:rsidR="00B27BB6" w:rsidRDefault="00B27BB6" w:rsidP="00B27BB6">
      <w:pPr>
        <w:pStyle w:val="manguon"/>
      </w:pPr>
      <w:r>
        <w:t xml:space="preserve">      display: inline-block;</w:t>
      </w:r>
    </w:p>
    <w:p w14:paraId="6C69DC19" w14:textId="77777777" w:rsidR="00B27BB6" w:rsidRDefault="00B27BB6" w:rsidP="00B27BB6">
      <w:pPr>
        <w:pStyle w:val="manguon"/>
      </w:pPr>
      <w:r>
        <w:t xml:space="preserve">      width: 150px;</w:t>
      </w:r>
    </w:p>
    <w:p w14:paraId="342D8E37" w14:textId="77777777" w:rsidR="00B27BB6" w:rsidRDefault="00B27BB6" w:rsidP="00B27BB6">
      <w:pPr>
        <w:pStyle w:val="manguon"/>
      </w:pPr>
      <w:r>
        <w:t xml:space="preserve">      height: 100px;</w:t>
      </w:r>
    </w:p>
    <w:p w14:paraId="52B59372" w14:textId="77777777" w:rsidR="00B27BB6" w:rsidRDefault="00B27BB6" w:rsidP="00B27BB6">
      <w:pPr>
        <w:pStyle w:val="manguon"/>
      </w:pPr>
      <w:r>
        <w:t xml:space="preserve">      background: lightseagreen;</w:t>
      </w:r>
    </w:p>
    <w:p w14:paraId="1AE6507C" w14:textId="77777777" w:rsidR="00B27BB6" w:rsidRDefault="00B27BB6" w:rsidP="00B27BB6">
      <w:pPr>
        <w:pStyle w:val="manguon"/>
      </w:pPr>
      <w:r>
        <w:t xml:space="preserve">      position: relative;</w:t>
      </w:r>
    </w:p>
    <w:p w14:paraId="10AA773F" w14:textId="77777777" w:rsidR="00B27BB6" w:rsidRDefault="00B27BB6" w:rsidP="00B27BB6">
      <w:pPr>
        <w:pStyle w:val="manguon"/>
      </w:pPr>
      <w:r>
        <w:t xml:space="preserve">      top: 20px;</w:t>
      </w:r>
    </w:p>
    <w:p w14:paraId="76AD6953" w14:textId="77777777" w:rsidR="00B27BB6" w:rsidRDefault="00B27BB6" w:rsidP="00B27BB6">
      <w:pPr>
        <w:pStyle w:val="manguon"/>
      </w:pPr>
      <w:r>
        <w:t xml:space="preserve">      left: 30px;</w:t>
      </w:r>
    </w:p>
    <w:p w14:paraId="75AE9341" w14:textId="77777777" w:rsidR="00B27BB6" w:rsidRDefault="00B27BB6" w:rsidP="00B27BB6">
      <w:pPr>
        <w:pStyle w:val="manguon"/>
      </w:pPr>
      <w:r>
        <w:t xml:space="preserve">    }</w:t>
      </w:r>
    </w:p>
    <w:p w14:paraId="4554196D" w14:textId="77777777" w:rsidR="00B27BB6" w:rsidRDefault="00B27BB6" w:rsidP="00B27BB6">
      <w:pPr>
        <w:pStyle w:val="manguon"/>
      </w:pPr>
      <w:r>
        <w:t xml:space="preserve">    .box3 {</w:t>
      </w:r>
    </w:p>
    <w:p w14:paraId="46604B54" w14:textId="77777777" w:rsidR="00B27BB6" w:rsidRDefault="00B27BB6" w:rsidP="00B27BB6">
      <w:pPr>
        <w:pStyle w:val="manguon"/>
      </w:pPr>
      <w:r>
        <w:t xml:space="preserve">      width: 150px;</w:t>
      </w:r>
    </w:p>
    <w:p w14:paraId="7736C275" w14:textId="77777777" w:rsidR="00B27BB6" w:rsidRDefault="00B27BB6" w:rsidP="00B27BB6">
      <w:pPr>
        <w:pStyle w:val="manguon"/>
      </w:pPr>
      <w:r>
        <w:t xml:space="preserve">      height: 100px;</w:t>
      </w:r>
    </w:p>
    <w:p w14:paraId="0ACF06C2" w14:textId="77777777" w:rsidR="00B27BB6" w:rsidRDefault="00B27BB6" w:rsidP="00B27BB6">
      <w:pPr>
        <w:pStyle w:val="manguon"/>
      </w:pPr>
      <w:r>
        <w:t xml:space="preserve">      background: gold;</w:t>
      </w:r>
    </w:p>
    <w:p w14:paraId="4342E484" w14:textId="77777777" w:rsidR="00B27BB6" w:rsidRDefault="00B27BB6" w:rsidP="00B27BB6">
      <w:pPr>
        <w:pStyle w:val="manguon"/>
      </w:pPr>
      <w:r>
        <w:t xml:space="preserve">      float: right;</w:t>
      </w:r>
    </w:p>
    <w:p w14:paraId="784583F3" w14:textId="77777777" w:rsidR="00B27BB6" w:rsidRDefault="00B27BB6" w:rsidP="00B27BB6">
      <w:pPr>
        <w:pStyle w:val="manguon"/>
      </w:pPr>
      <w:r>
        <w:t xml:space="preserve">    }</w:t>
      </w:r>
    </w:p>
    <w:p w14:paraId="1DE405FA" w14:textId="77777777" w:rsidR="00B27BB6" w:rsidRDefault="00B27BB6" w:rsidP="00B27BB6">
      <w:pPr>
        <w:pStyle w:val="manguon"/>
      </w:pPr>
      <w:r>
        <w:t xml:space="preserve">  &lt;/style&gt;</w:t>
      </w:r>
    </w:p>
    <w:p w14:paraId="4FC615AC" w14:textId="77777777" w:rsidR="00B27BB6" w:rsidRDefault="00B27BB6" w:rsidP="00B27BB6">
      <w:pPr>
        <w:pStyle w:val="manguon"/>
      </w:pPr>
      <w:r>
        <w:lastRenderedPageBreak/>
        <w:t>&lt;/head&gt;</w:t>
      </w:r>
    </w:p>
    <w:p w14:paraId="7D3A36C1" w14:textId="77777777" w:rsidR="00B27BB6" w:rsidRDefault="00B27BB6" w:rsidP="00B27BB6">
      <w:pPr>
        <w:pStyle w:val="manguon"/>
      </w:pPr>
      <w:r>
        <w:t>&lt;body&gt;</w:t>
      </w:r>
    </w:p>
    <w:p w14:paraId="3D53910F" w14:textId="77777777" w:rsidR="00B27BB6" w:rsidRDefault="00B27BB6" w:rsidP="00B27BB6">
      <w:pPr>
        <w:pStyle w:val="manguon"/>
      </w:pPr>
      <w:r>
        <w:t xml:space="preserve">  &lt;div class="box1"&gt;Khối 1 (inline-block)&lt;/div&gt;</w:t>
      </w:r>
    </w:p>
    <w:p w14:paraId="49F0CB88" w14:textId="77777777" w:rsidR="00B27BB6" w:rsidRDefault="00B27BB6" w:rsidP="00B27BB6">
      <w:pPr>
        <w:pStyle w:val="manguon"/>
      </w:pPr>
      <w:r>
        <w:t xml:space="preserve">  &lt;div class="box2"&gt;Khối 2 (relative)&lt;/div&gt;</w:t>
      </w:r>
    </w:p>
    <w:p w14:paraId="35BD0D81" w14:textId="77777777" w:rsidR="00B27BB6" w:rsidRDefault="00B27BB6" w:rsidP="00B27BB6">
      <w:pPr>
        <w:pStyle w:val="manguon"/>
      </w:pPr>
      <w:r>
        <w:t xml:space="preserve">  &lt;div class="box3"&gt;Khối 3 (float right)&lt;/div&gt;</w:t>
      </w:r>
    </w:p>
    <w:p w14:paraId="30BBD353" w14:textId="77777777" w:rsidR="00B27BB6" w:rsidRDefault="00B27BB6" w:rsidP="00B27BB6">
      <w:pPr>
        <w:pStyle w:val="manguon"/>
      </w:pPr>
      <w:r>
        <w:t>&lt;/body&gt;</w:t>
      </w:r>
    </w:p>
    <w:p w14:paraId="45246D01" w14:textId="30A6D93E" w:rsidR="00B27BB6" w:rsidRDefault="00B27BB6" w:rsidP="00B27BB6">
      <w:pPr>
        <w:pStyle w:val="manguon"/>
      </w:pPr>
      <w:r>
        <w:t>&lt;/html&gt;</w:t>
      </w:r>
    </w:p>
    <w:p w14:paraId="78FE28B0" w14:textId="77777777" w:rsidR="00E27218" w:rsidRPr="00B27BB6" w:rsidRDefault="00E27218" w:rsidP="00E27218">
      <w:pPr>
        <w:pStyle w:val="noidung"/>
      </w:pPr>
    </w:p>
    <w:p w14:paraId="23B02915" w14:textId="6D510618" w:rsidR="00B3334D" w:rsidRPr="008D78F3" w:rsidRDefault="00027A1F" w:rsidP="00D724C7">
      <w:pPr>
        <w:pStyle w:val="Heading3"/>
      </w:pPr>
      <w:bookmarkStart w:id="44" w:name="_Toc232255600"/>
      <w:r w:rsidRPr="008D78F3">
        <w:t>CSS nâng cao</w:t>
      </w:r>
      <w:bookmarkEnd w:id="44"/>
    </w:p>
    <w:p w14:paraId="1B8A48A3" w14:textId="77777777" w:rsidR="003D0A42" w:rsidRPr="00244F1A" w:rsidRDefault="003D0A42" w:rsidP="003D0A42">
      <w:pPr>
        <w:pStyle w:val="noidung"/>
        <w:rPr>
          <w:lang w:val="en-US"/>
        </w:rPr>
      </w:pPr>
      <w:r w:rsidRPr="00244F1A">
        <w:rPr>
          <w:lang w:val="en-US"/>
        </w:rPr>
        <w:t>CSS Flexbox (Bố cục hộp linh hoạt)</w:t>
      </w:r>
    </w:p>
    <w:p w14:paraId="231152E2" w14:textId="77777777" w:rsidR="003D0A42" w:rsidRPr="003D0A42" w:rsidRDefault="003D0A42" w:rsidP="003D0A42">
      <w:pPr>
        <w:pStyle w:val="noidung"/>
        <w:rPr>
          <w:lang w:val="en-US"/>
        </w:rPr>
      </w:pPr>
      <w:r w:rsidRPr="003D0A42">
        <w:rPr>
          <w:lang w:val="en-US"/>
        </w:rPr>
        <w:t xml:space="preserve">Flexbox là mô-đun bố cục trong CSS, viết tắt của </w:t>
      </w:r>
      <w:r w:rsidRPr="003D0A42">
        <w:rPr>
          <w:i/>
          <w:iCs/>
          <w:lang w:val="en-US"/>
        </w:rPr>
        <w:t>Flexible Box Layout</w:t>
      </w:r>
      <w:r w:rsidRPr="003D0A42">
        <w:rPr>
          <w:lang w:val="en-US"/>
        </w:rPr>
        <w:t>. Đây là mô hình bố cục hiện đại cho phép sắp xếp các phần tử theo chiều ngang hoặc chiều dọc trong một vùng chứa một cách linh hoạt và đáp ứng.</w:t>
      </w:r>
    </w:p>
    <w:p w14:paraId="6AA56E62" w14:textId="77777777" w:rsidR="003D0A42" w:rsidRPr="003D0A42" w:rsidRDefault="003D0A42">
      <w:pPr>
        <w:pStyle w:val="noidung"/>
        <w:numPr>
          <w:ilvl w:val="0"/>
          <w:numId w:val="7"/>
        </w:numPr>
        <w:rPr>
          <w:lang w:val="en-US"/>
        </w:rPr>
      </w:pPr>
      <w:r w:rsidRPr="003D0A42">
        <w:rPr>
          <w:lang w:val="en-US"/>
        </w:rPr>
        <w:t>Flex Container: phần tử cha, được khai báo với display: flex hoặc display: inline-flex.</w:t>
      </w:r>
    </w:p>
    <w:p w14:paraId="67888DF9" w14:textId="77777777" w:rsidR="003D0A42" w:rsidRPr="003D0A42" w:rsidRDefault="003D0A42">
      <w:pPr>
        <w:pStyle w:val="noidung"/>
        <w:numPr>
          <w:ilvl w:val="0"/>
          <w:numId w:val="7"/>
        </w:numPr>
        <w:rPr>
          <w:lang w:val="en-US"/>
        </w:rPr>
      </w:pPr>
      <w:r w:rsidRPr="003D0A42">
        <w:rPr>
          <w:lang w:val="en-US"/>
        </w:rPr>
        <w:t>Flex Items: các phần tử con trực tiếp của container, tự động trở thành mục linh hoạt.</w:t>
      </w:r>
    </w:p>
    <w:p w14:paraId="7CBB8AA1" w14:textId="77777777" w:rsidR="003D0A42" w:rsidRPr="003D0A42" w:rsidRDefault="003D0A42" w:rsidP="003D0A42">
      <w:pPr>
        <w:pStyle w:val="noidung"/>
        <w:rPr>
          <w:lang w:val="en-US"/>
        </w:rPr>
      </w:pPr>
      <w:r w:rsidRPr="003D0A42">
        <w:rPr>
          <w:lang w:val="en-US"/>
        </w:rPr>
        <w:t>Flexbox giúp thiết kế bố cục mà không cần sử dụng float hoặc position, đặc biệt hữu ích cho giao diện responsive.</w:t>
      </w:r>
    </w:p>
    <w:p w14:paraId="300EF2F1" w14:textId="77777777" w:rsidR="003D0A42" w:rsidRPr="003D0A42" w:rsidRDefault="003D0A42" w:rsidP="003D0A42">
      <w:pPr>
        <w:pStyle w:val="noidung"/>
        <w:rPr>
          <w:lang w:val="en-US"/>
        </w:rPr>
      </w:pPr>
      <w:r w:rsidRPr="003D0A42">
        <w:rPr>
          <w:lang w:val="en-US"/>
        </w:rPr>
        <w:t>CSS Grid (Bố cục lưới)</w:t>
      </w:r>
    </w:p>
    <w:p w14:paraId="488AE4E9" w14:textId="77777777" w:rsidR="003D0A42" w:rsidRPr="003D0A42" w:rsidRDefault="003D0A42" w:rsidP="003D0A42">
      <w:pPr>
        <w:pStyle w:val="noidung"/>
        <w:rPr>
          <w:lang w:val="en-US"/>
        </w:rPr>
      </w:pPr>
      <w:r w:rsidRPr="003D0A42">
        <w:rPr>
          <w:lang w:val="en-US"/>
        </w:rPr>
        <w:t>CSS Grid Layout cung cấp hệ thống bố cục dựa trên hàng và cột, cho phép xây dựng cấu trúc web phức tạp một cách dễ dàng.</w:t>
      </w:r>
    </w:p>
    <w:p w14:paraId="137CA4ED" w14:textId="77777777" w:rsidR="003D0A42" w:rsidRPr="003D0A42" w:rsidRDefault="003D0A42">
      <w:pPr>
        <w:pStyle w:val="noidung"/>
        <w:numPr>
          <w:ilvl w:val="0"/>
          <w:numId w:val="8"/>
        </w:numPr>
        <w:rPr>
          <w:lang w:val="en-US"/>
        </w:rPr>
      </w:pPr>
      <w:r w:rsidRPr="003D0A42">
        <w:rPr>
          <w:lang w:val="en-US"/>
        </w:rPr>
        <w:t>Grid Container: phần tử cha, được khai báo với display: grid hoặc display: inline-grid.</w:t>
      </w:r>
    </w:p>
    <w:p w14:paraId="2FCFC940" w14:textId="77777777" w:rsidR="003D0A42" w:rsidRPr="003D0A42" w:rsidRDefault="003D0A42">
      <w:pPr>
        <w:pStyle w:val="noidung"/>
        <w:numPr>
          <w:ilvl w:val="0"/>
          <w:numId w:val="8"/>
        </w:numPr>
        <w:rPr>
          <w:lang w:val="en-US"/>
        </w:rPr>
      </w:pPr>
      <w:r w:rsidRPr="003D0A42">
        <w:rPr>
          <w:lang w:val="en-US"/>
        </w:rPr>
        <w:t>Grid Items: các phần tử con trực tiếp, tự động trở thành mục lưới.</w:t>
      </w:r>
    </w:p>
    <w:p w14:paraId="51687C15" w14:textId="77777777" w:rsidR="003D0A42" w:rsidRPr="003D0A42" w:rsidRDefault="003D0A42" w:rsidP="003D0A42">
      <w:pPr>
        <w:pStyle w:val="noidung"/>
        <w:rPr>
          <w:lang w:val="en-US"/>
        </w:rPr>
      </w:pPr>
      <w:r w:rsidRPr="003D0A42">
        <w:rPr>
          <w:lang w:val="en-US"/>
        </w:rPr>
        <w:t>Một số thuộc tính quan trọng của Grid:</w:t>
      </w:r>
    </w:p>
    <w:p w14:paraId="306D17AF" w14:textId="77777777" w:rsidR="003D0A42" w:rsidRPr="003D0A42" w:rsidRDefault="003D0A42">
      <w:pPr>
        <w:pStyle w:val="noidung"/>
        <w:numPr>
          <w:ilvl w:val="0"/>
          <w:numId w:val="9"/>
        </w:numPr>
        <w:rPr>
          <w:lang w:val="en-US"/>
        </w:rPr>
      </w:pPr>
      <w:r w:rsidRPr="003D0A42">
        <w:rPr>
          <w:lang w:val="en-US"/>
        </w:rPr>
        <w:t>grid-template-rows, grid-template-columns: xác định số lượng và kích thước hàng/cột.</w:t>
      </w:r>
    </w:p>
    <w:p w14:paraId="6432572F" w14:textId="77777777" w:rsidR="003D0A42" w:rsidRPr="003D0A42" w:rsidRDefault="003D0A42">
      <w:pPr>
        <w:pStyle w:val="noidung"/>
        <w:numPr>
          <w:ilvl w:val="0"/>
          <w:numId w:val="9"/>
        </w:numPr>
        <w:rPr>
          <w:lang w:val="en-US"/>
        </w:rPr>
      </w:pPr>
      <w:r w:rsidRPr="003D0A42">
        <w:rPr>
          <w:lang w:val="en-US"/>
        </w:rPr>
        <w:t>grid-area: định nghĩa vùng hiển thị của phần tử.</w:t>
      </w:r>
    </w:p>
    <w:p w14:paraId="7A479244" w14:textId="77777777" w:rsidR="003D0A42" w:rsidRPr="003D0A42" w:rsidRDefault="003D0A42">
      <w:pPr>
        <w:pStyle w:val="noidung"/>
        <w:numPr>
          <w:ilvl w:val="0"/>
          <w:numId w:val="9"/>
        </w:numPr>
        <w:rPr>
          <w:lang w:val="en-US"/>
        </w:rPr>
      </w:pPr>
      <w:r w:rsidRPr="003D0A42">
        <w:rPr>
          <w:lang w:val="en-US"/>
        </w:rPr>
        <w:lastRenderedPageBreak/>
        <w:t>gap, row-gap, column-gap: khoảng cách giữa các hàng và cột.</w:t>
      </w:r>
    </w:p>
    <w:p w14:paraId="26C345FF" w14:textId="77777777" w:rsidR="003D0A42" w:rsidRPr="003D0A42" w:rsidRDefault="003D0A42">
      <w:pPr>
        <w:pStyle w:val="noidung"/>
        <w:numPr>
          <w:ilvl w:val="0"/>
          <w:numId w:val="9"/>
        </w:numPr>
        <w:rPr>
          <w:lang w:val="en-US"/>
        </w:rPr>
      </w:pPr>
      <w:r w:rsidRPr="003D0A42">
        <w:rPr>
          <w:lang w:val="en-US"/>
        </w:rPr>
        <w:t>align-items, justify-content: căn chỉnh phần tử trong container.</w:t>
      </w:r>
    </w:p>
    <w:p w14:paraId="2C6114E4" w14:textId="77777777" w:rsidR="003D0A42" w:rsidRPr="003D0A42" w:rsidRDefault="003D0A42">
      <w:pPr>
        <w:pStyle w:val="noidung"/>
        <w:numPr>
          <w:ilvl w:val="0"/>
          <w:numId w:val="9"/>
        </w:numPr>
        <w:rPr>
          <w:lang w:val="en-US"/>
        </w:rPr>
      </w:pPr>
      <w:r w:rsidRPr="003D0A42">
        <w:rPr>
          <w:lang w:val="en-US"/>
        </w:rPr>
        <w:t>place-content, place-self: viết tắt cho căn chỉnh dọc và ngang.</w:t>
      </w:r>
    </w:p>
    <w:p w14:paraId="41486A4A" w14:textId="12226743" w:rsidR="00E27218" w:rsidRDefault="003D0A42" w:rsidP="003D0A42">
      <w:pPr>
        <w:pStyle w:val="noidung"/>
      </w:pPr>
      <w:r w:rsidRPr="003D0A42">
        <w:rPr>
          <w:lang w:val="en-US"/>
        </w:rPr>
        <w:t>Grid giúp thiết kế bố cục đa chiều, mạnh mẽ hơn Flexbox khi cần kiểm soát cả hàng và cột.</w:t>
      </w:r>
    </w:p>
    <w:p w14:paraId="4E84EBDB" w14:textId="77777777" w:rsidR="00E27218" w:rsidRPr="00E27218" w:rsidRDefault="00E27218" w:rsidP="003D0A42">
      <w:pPr>
        <w:pStyle w:val="noidung"/>
      </w:pPr>
    </w:p>
    <w:p w14:paraId="4F012255" w14:textId="230AF940" w:rsidR="00D67762" w:rsidRDefault="00D67762" w:rsidP="00D67762">
      <w:pPr>
        <w:pStyle w:val="Caption"/>
        <w:keepNext/>
      </w:pPr>
      <w:bookmarkStart w:id="45" w:name="_Toc232255561"/>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9</w:t>
      </w:r>
      <w:r w:rsidR="008B5539">
        <w:fldChar w:fldCharType="end"/>
      </w:r>
      <w:r>
        <w:t>: So sánh CSS Flexbox và CSS Grid</w:t>
      </w:r>
      <w:bookmarkEnd w:id="45"/>
    </w:p>
    <w:tbl>
      <w:tblPr>
        <w:tblStyle w:val="myTable"/>
        <w:tblW w:w="0" w:type="auto"/>
        <w:tblLook w:val="04A0" w:firstRow="1" w:lastRow="0" w:firstColumn="1" w:lastColumn="0" w:noHBand="0" w:noVBand="1"/>
      </w:tblPr>
      <w:tblGrid>
        <w:gridCol w:w="2923"/>
        <w:gridCol w:w="2923"/>
        <w:gridCol w:w="2922"/>
      </w:tblGrid>
      <w:tr w:rsidR="003D0319" w:rsidRPr="00D67762" w14:paraId="356F2880" w14:textId="77777777" w:rsidTr="00D677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65E1F62" w14:textId="363FDAC0" w:rsidR="003D0319" w:rsidRPr="00D67762" w:rsidRDefault="00D67762" w:rsidP="00D67762">
            <w:r w:rsidRPr="00D67762">
              <w:t>Tiêu chí</w:t>
            </w:r>
          </w:p>
        </w:tc>
        <w:tc>
          <w:tcPr>
            <w:tcW w:w="2923" w:type="dxa"/>
          </w:tcPr>
          <w:p w14:paraId="73E6C864" w14:textId="3527E296"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Flexbox</w:t>
            </w:r>
          </w:p>
        </w:tc>
        <w:tc>
          <w:tcPr>
            <w:tcW w:w="2922" w:type="dxa"/>
          </w:tcPr>
          <w:p w14:paraId="77A2A3B4" w14:textId="50E1FC0B" w:rsidR="003D0319" w:rsidRPr="00D67762" w:rsidRDefault="00D67762" w:rsidP="00D67762">
            <w:pPr>
              <w:cnfStyle w:val="100000000000" w:firstRow="1" w:lastRow="0" w:firstColumn="0" w:lastColumn="0" w:oddVBand="0" w:evenVBand="0" w:oddHBand="0" w:evenHBand="0" w:firstRowFirstColumn="0" w:firstRowLastColumn="0" w:lastRowFirstColumn="0" w:lastRowLastColumn="0"/>
            </w:pPr>
            <w:r w:rsidRPr="00D67762">
              <w:t>CSS Grid</w:t>
            </w:r>
          </w:p>
        </w:tc>
      </w:tr>
      <w:tr w:rsidR="00D67762" w:rsidRPr="00D67762" w14:paraId="53199724"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47196F0" w14:textId="36A69120" w:rsidR="00D67762" w:rsidRPr="00D67762" w:rsidRDefault="00D67762" w:rsidP="00D67762">
            <w:r w:rsidRPr="00D67762">
              <w:rPr>
                <w:rStyle w:val="Strong"/>
                <w:b w:val="0"/>
                <w:bCs w:val="0"/>
              </w:rPr>
              <w:t>Mô hình bố cục</w:t>
            </w:r>
          </w:p>
        </w:tc>
        <w:tc>
          <w:tcPr>
            <w:tcW w:w="2923" w:type="dxa"/>
          </w:tcPr>
          <w:p w14:paraId="14B81FE6" w14:textId="2F1A4461"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một chiều (theo hàng </w:t>
            </w:r>
            <w:r w:rsidRPr="00D67762">
              <w:rPr>
                <w:rStyle w:val="Strong"/>
                <w:b w:val="0"/>
                <w:bCs w:val="0"/>
              </w:rPr>
              <w:t>hoặc</w:t>
            </w:r>
            <w:r w:rsidRPr="00D67762">
              <w:t xml:space="preserve"> theo cột).</w:t>
            </w:r>
          </w:p>
        </w:tc>
        <w:tc>
          <w:tcPr>
            <w:tcW w:w="2922" w:type="dxa"/>
          </w:tcPr>
          <w:p w14:paraId="76AC828F" w14:textId="1DBE0938"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Bố cục hai chiều (theo cả hàng </w:t>
            </w:r>
            <w:r w:rsidRPr="00D67762">
              <w:rPr>
                <w:rStyle w:val="Strong"/>
                <w:b w:val="0"/>
                <w:bCs w:val="0"/>
              </w:rPr>
              <w:t>và</w:t>
            </w:r>
            <w:r w:rsidRPr="00D67762">
              <w:t xml:space="preserve"> cột).</w:t>
            </w:r>
          </w:p>
        </w:tc>
      </w:tr>
      <w:tr w:rsidR="00D67762" w:rsidRPr="00D67762" w14:paraId="256BCFBC"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0CBAE7E2" w14:textId="508DBE47" w:rsidR="00D67762" w:rsidRPr="00D67762" w:rsidRDefault="00D67762" w:rsidP="00D67762">
            <w:r w:rsidRPr="00D67762">
              <w:rPr>
                <w:rStyle w:val="Strong"/>
                <w:b w:val="0"/>
                <w:bCs w:val="0"/>
              </w:rPr>
              <w:t>Phần tử cha (Container)</w:t>
            </w:r>
          </w:p>
        </w:tc>
        <w:tc>
          <w:tcPr>
            <w:tcW w:w="2923" w:type="dxa"/>
          </w:tcPr>
          <w:p w14:paraId="795E8890" w14:textId="68C986B4"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flex</w:t>
            </w:r>
            <w:r w:rsidRPr="00D67762">
              <w:t xml:space="preserve"> hoặc </w:t>
            </w:r>
            <w:r w:rsidRPr="00D67762">
              <w:rPr>
                <w:rStyle w:val="HTMLCode"/>
                <w:rFonts w:ascii="Times New Roman" w:eastAsiaTheme="minorHAnsi" w:hAnsi="Times New Roman" w:cstheme="minorBidi"/>
                <w:sz w:val="26"/>
                <w:szCs w:val="22"/>
              </w:rPr>
              <w:t>display: inline-flex</w:t>
            </w:r>
            <w:r w:rsidRPr="00D67762">
              <w:t>.</w:t>
            </w:r>
          </w:p>
        </w:tc>
        <w:tc>
          <w:tcPr>
            <w:tcW w:w="2922" w:type="dxa"/>
          </w:tcPr>
          <w:p w14:paraId="3AA9F6BF" w14:textId="16418A3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Khai báo với </w:t>
            </w:r>
            <w:r w:rsidRPr="00D67762">
              <w:rPr>
                <w:rStyle w:val="HTMLCode"/>
                <w:rFonts w:ascii="Times New Roman" w:eastAsiaTheme="minorHAnsi" w:hAnsi="Times New Roman" w:cstheme="minorBidi"/>
                <w:sz w:val="26"/>
                <w:szCs w:val="22"/>
              </w:rPr>
              <w:t>display: grid</w:t>
            </w:r>
            <w:r w:rsidRPr="00D67762">
              <w:t xml:space="preserve"> hoặc </w:t>
            </w:r>
            <w:r w:rsidRPr="00D67762">
              <w:rPr>
                <w:rStyle w:val="HTMLCode"/>
                <w:rFonts w:ascii="Times New Roman" w:eastAsiaTheme="minorHAnsi" w:hAnsi="Times New Roman" w:cstheme="minorBidi"/>
                <w:sz w:val="26"/>
                <w:szCs w:val="22"/>
              </w:rPr>
              <w:t>display: inline-grid</w:t>
            </w:r>
            <w:r w:rsidRPr="00D67762">
              <w:t>.</w:t>
            </w:r>
          </w:p>
        </w:tc>
      </w:tr>
      <w:tr w:rsidR="00D67762" w:rsidRPr="00D67762" w14:paraId="6E633A26"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340D2AAD" w14:textId="6B607696" w:rsidR="00D67762" w:rsidRPr="00D67762" w:rsidRDefault="00D67762" w:rsidP="00D67762">
            <w:r w:rsidRPr="00D67762">
              <w:rPr>
                <w:rStyle w:val="Strong"/>
                <w:b w:val="0"/>
                <w:bCs w:val="0"/>
              </w:rPr>
              <w:t>Phần tử con (Items)</w:t>
            </w:r>
          </w:p>
        </w:tc>
        <w:tc>
          <w:tcPr>
            <w:tcW w:w="2923" w:type="dxa"/>
          </w:tcPr>
          <w:p w14:paraId="782AFE58" w14:textId="6EB23613"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flex items</w:t>
            </w:r>
            <w:r w:rsidRPr="00D67762">
              <w:t>.</w:t>
            </w:r>
          </w:p>
        </w:tc>
        <w:tc>
          <w:tcPr>
            <w:tcW w:w="2922" w:type="dxa"/>
          </w:tcPr>
          <w:p w14:paraId="246C6B75" w14:textId="45D172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Các phần tử con trực tiếp của container trở thành </w:t>
            </w:r>
            <w:r w:rsidRPr="00D67762">
              <w:rPr>
                <w:rStyle w:val="Strong"/>
                <w:b w:val="0"/>
                <w:bCs w:val="0"/>
              </w:rPr>
              <w:t>grid items</w:t>
            </w:r>
            <w:r w:rsidRPr="00D67762">
              <w:t>.</w:t>
            </w:r>
          </w:p>
        </w:tc>
      </w:tr>
      <w:tr w:rsidR="00D67762" w:rsidRPr="00D67762" w14:paraId="3ECB3630"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25E5FFC6" w14:textId="0F156118" w:rsidR="00D67762" w:rsidRPr="00D67762" w:rsidRDefault="00D67762" w:rsidP="00D67762">
            <w:r w:rsidRPr="00D67762">
              <w:rPr>
                <w:rStyle w:val="Strong"/>
                <w:b w:val="0"/>
                <w:bCs w:val="0"/>
              </w:rPr>
              <w:t>Khả năng bố trí</w:t>
            </w:r>
          </w:p>
        </w:tc>
        <w:tc>
          <w:tcPr>
            <w:tcW w:w="2923" w:type="dxa"/>
          </w:tcPr>
          <w:p w14:paraId="039206C1" w14:textId="423A932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Linh hoạt trong việc sắp xếp, co giãn, phân chia không gian theo một chiều.</w:t>
            </w:r>
          </w:p>
        </w:tc>
        <w:tc>
          <w:tcPr>
            <w:tcW w:w="2922" w:type="dxa"/>
          </w:tcPr>
          <w:p w14:paraId="1419D9F5" w14:textId="5C2C63A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Cho phép tạo bố cục phức tạp với hàng và cột, kiểm soát đa chiều.</w:t>
            </w:r>
          </w:p>
        </w:tc>
      </w:tr>
      <w:tr w:rsidR="00D67762" w:rsidRPr="00D67762" w14:paraId="29C54D5D"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4EAB365" w14:textId="2DF73297" w:rsidR="00D67762" w:rsidRPr="00D67762" w:rsidRDefault="00D67762" w:rsidP="00D67762">
            <w:r w:rsidRPr="00D67762">
              <w:rPr>
                <w:rStyle w:val="Strong"/>
                <w:b w:val="0"/>
                <w:bCs w:val="0"/>
              </w:rPr>
              <w:t>Thuộc tính quan trọng</w:t>
            </w:r>
          </w:p>
        </w:tc>
        <w:tc>
          <w:tcPr>
            <w:tcW w:w="2923" w:type="dxa"/>
          </w:tcPr>
          <w:p w14:paraId="0AF0E902" w14:textId="7F5CA48B"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flex-direction</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flex-wrap</w:t>
            </w:r>
            <w:r w:rsidRPr="00D67762">
              <w:t xml:space="preserve">, </w:t>
            </w:r>
            <w:r w:rsidRPr="00D67762">
              <w:rPr>
                <w:rStyle w:val="HTMLCode"/>
                <w:rFonts w:ascii="Times New Roman" w:eastAsiaTheme="minorHAnsi" w:hAnsi="Times New Roman" w:cstheme="minorBidi"/>
                <w:sz w:val="26"/>
                <w:szCs w:val="22"/>
              </w:rPr>
              <w:t>order</w:t>
            </w:r>
            <w:r w:rsidRPr="00D67762">
              <w:t>.</w:t>
            </w:r>
          </w:p>
        </w:tc>
        <w:tc>
          <w:tcPr>
            <w:tcW w:w="2922" w:type="dxa"/>
          </w:tcPr>
          <w:p w14:paraId="5727B7DC" w14:textId="20215299"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rPr>
                <w:rStyle w:val="HTMLCode"/>
                <w:rFonts w:ascii="Times New Roman" w:eastAsiaTheme="minorHAnsi" w:hAnsi="Times New Roman" w:cstheme="minorBidi"/>
                <w:sz w:val="26"/>
                <w:szCs w:val="22"/>
              </w:rPr>
              <w:t>grid-template-rows</w:t>
            </w:r>
            <w:r w:rsidRPr="00D67762">
              <w:t xml:space="preserve">, </w:t>
            </w:r>
            <w:r w:rsidRPr="00D67762">
              <w:rPr>
                <w:rStyle w:val="HTMLCode"/>
                <w:rFonts w:ascii="Times New Roman" w:eastAsiaTheme="minorHAnsi" w:hAnsi="Times New Roman" w:cstheme="minorBidi"/>
                <w:sz w:val="26"/>
                <w:szCs w:val="22"/>
              </w:rPr>
              <w:t>grid-template-columns</w:t>
            </w:r>
            <w:r w:rsidRPr="00D67762">
              <w:t xml:space="preserve">, </w:t>
            </w:r>
            <w:r w:rsidRPr="00D67762">
              <w:rPr>
                <w:rStyle w:val="HTMLCode"/>
                <w:rFonts w:ascii="Times New Roman" w:eastAsiaTheme="minorHAnsi" w:hAnsi="Times New Roman" w:cstheme="minorBidi"/>
                <w:sz w:val="26"/>
                <w:szCs w:val="22"/>
              </w:rPr>
              <w:t>grid-area</w:t>
            </w:r>
            <w:r w:rsidRPr="00D67762">
              <w:t xml:space="preserve">, </w:t>
            </w:r>
            <w:r w:rsidRPr="00D67762">
              <w:rPr>
                <w:rStyle w:val="HTMLCode"/>
                <w:rFonts w:ascii="Times New Roman" w:eastAsiaTheme="minorHAnsi" w:hAnsi="Times New Roman" w:cstheme="minorBidi"/>
                <w:sz w:val="26"/>
                <w:szCs w:val="22"/>
              </w:rPr>
              <w:t>gap</w:t>
            </w:r>
            <w:r w:rsidRPr="00D67762">
              <w:t xml:space="preserve">, </w:t>
            </w:r>
            <w:r w:rsidRPr="00D67762">
              <w:rPr>
                <w:rStyle w:val="HTMLCode"/>
                <w:rFonts w:ascii="Times New Roman" w:eastAsiaTheme="minorHAnsi" w:hAnsi="Times New Roman" w:cstheme="minorBidi"/>
                <w:sz w:val="26"/>
                <w:szCs w:val="22"/>
              </w:rPr>
              <w:t>row-gap</w:t>
            </w:r>
            <w:r w:rsidRPr="00D67762">
              <w:t xml:space="preserve">, </w:t>
            </w:r>
            <w:r w:rsidRPr="00D67762">
              <w:rPr>
                <w:rStyle w:val="HTMLCode"/>
                <w:rFonts w:ascii="Times New Roman" w:eastAsiaTheme="minorHAnsi" w:hAnsi="Times New Roman" w:cstheme="minorBidi"/>
                <w:sz w:val="26"/>
                <w:szCs w:val="22"/>
              </w:rPr>
              <w:t>column-gap</w:t>
            </w:r>
            <w:r w:rsidRPr="00D67762">
              <w:t xml:space="preserve">, </w:t>
            </w:r>
            <w:r w:rsidRPr="00D67762">
              <w:rPr>
                <w:rStyle w:val="HTMLCode"/>
                <w:rFonts w:ascii="Times New Roman" w:eastAsiaTheme="minorHAnsi" w:hAnsi="Times New Roman" w:cstheme="minorBidi"/>
                <w:sz w:val="26"/>
                <w:szCs w:val="22"/>
              </w:rPr>
              <w:t>align-items</w:t>
            </w:r>
            <w:r w:rsidRPr="00D67762">
              <w:t xml:space="preserve">, </w:t>
            </w:r>
            <w:r w:rsidRPr="00D67762">
              <w:rPr>
                <w:rStyle w:val="HTMLCode"/>
                <w:rFonts w:ascii="Times New Roman" w:eastAsiaTheme="minorHAnsi" w:hAnsi="Times New Roman" w:cstheme="minorBidi"/>
                <w:sz w:val="26"/>
                <w:szCs w:val="22"/>
              </w:rPr>
              <w:t>justify-content</w:t>
            </w:r>
            <w:r w:rsidRPr="00D67762">
              <w:t xml:space="preserve">, </w:t>
            </w:r>
            <w:r w:rsidRPr="00D67762">
              <w:rPr>
                <w:rStyle w:val="HTMLCode"/>
                <w:rFonts w:ascii="Times New Roman" w:eastAsiaTheme="minorHAnsi" w:hAnsi="Times New Roman" w:cstheme="minorBidi"/>
                <w:sz w:val="26"/>
                <w:szCs w:val="22"/>
              </w:rPr>
              <w:t>place-content</w:t>
            </w:r>
            <w:r w:rsidRPr="00D67762">
              <w:t xml:space="preserve">, </w:t>
            </w:r>
            <w:r w:rsidRPr="00D67762">
              <w:rPr>
                <w:rStyle w:val="HTMLCode"/>
                <w:rFonts w:ascii="Times New Roman" w:eastAsiaTheme="minorHAnsi" w:hAnsi="Times New Roman" w:cstheme="minorBidi"/>
                <w:sz w:val="26"/>
                <w:szCs w:val="22"/>
              </w:rPr>
              <w:t>place-self</w:t>
            </w:r>
            <w:r w:rsidRPr="00D67762">
              <w:t>.</w:t>
            </w:r>
          </w:p>
        </w:tc>
      </w:tr>
      <w:tr w:rsidR="00D67762" w:rsidRPr="00D67762" w14:paraId="133129DA"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1135A57B" w14:textId="396A72DA" w:rsidR="00D67762" w:rsidRPr="00D67762" w:rsidRDefault="00D67762" w:rsidP="00D67762">
            <w:r w:rsidRPr="00D67762">
              <w:rPr>
                <w:rStyle w:val="Strong"/>
                <w:b w:val="0"/>
                <w:bCs w:val="0"/>
              </w:rPr>
              <w:t>Ứng dụng chính</w:t>
            </w:r>
          </w:p>
        </w:tc>
        <w:tc>
          <w:tcPr>
            <w:tcW w:w="2923" w:type="dxa"/>
          </w:tcPr>
          <w:p w14:paraId="521A181B" w14:textId="43C4E2AC"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tuyến tính như thanh điều hướng, danh sách sản phẩm theo hàng hoặc cột.</w:t>
            </w:r>
          </w:p>
        </w:tc>
        <w:tc>
          <w:tcPr>
            <w:tcW w:w="2922" w:type="dxa"/>
          </w:tcPr>
          <w:p w14:paraId="4E1B9508" w14:textId="7338B347"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Phù hợp cho bố cục tổng thể của trang, bảng dữ liệu, hoặc giao diện phức tạp có nhiều hàng và cột.</w:t>
            </w:r>
          </w:p>
        </w:tc>
      </w:tr>
      <w:tr w:rsidR="00D67762" w:rsidRPr="00D67762" w14:paraId="3B96C172" w14:textId="77777777" w:rsidTr="00D67762">
        <w:tc>
          <w:tcPr>
            <w:cnfStyle w:val="001000000000" w:firstRow="0" w:lastRow="0" w:firstColumn="1" w:lastColumn="0" w:oddVBand="0" w:evenVBand="0" w:oddHBand="0" w:evenHBand="0" w:firstRowFirstColumn="0" w:firstRowLastColumn="0" w:lastRowFirstColumn="0" w:lastRowLastColumn="0"/>
            <w:tcW w:w="2923" w:type="dxa"/>
          </w:tcPr>
          <w:p w14:paraId="601F50C8" w14:textId="61429FFB" w:rsidR="00D67762" w:rsidRPr="00D67762" w:rsidRDefault="00D67762" w:rsidP="00D67762">
            <w:r w:rsidRPr="00D67762">
              <w:rPr>
                <w:rStyle w:val="Strong"/>
                <w:b w:val="0"/>
                <w:bCs w:val="0"/>
              </w:rPr>
              <w:t>Tính linh hoạt</w:t>
            </w:r>
          </w:p>
        </w:tc>
        <w:tc>
          <w:tcPr>
            <w:tcW w:w="2923" w:type="dxa"/>
          </w:tcPr>
          <w:p w14:paraId="2C6AF887" w14:textId="54003D52"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Dễ dàng điều chỉnh kích thước và khoảng cách giữa các phần tử theo một chiều.</w:t>
            </w:r>
          </w:p>
        </w:tc>
        <w:tc>
          <w:tcPr>
            <w:tcW w:w="2922" w:type="dxa"/>
          </w:tcPr>
          <w:p w14:paraId="1ECD0DCA" w14:textId="283D442A" w:rsidR="00D67762" w:rsidRPr="00D67762" w:rsidRDefault="00D67762" w:rsidP="00D67762">
            <w:pPr>
              <w:cnfStyle w:val="000000000000" w:firstRow="0" w:lastRow="0" w:firstColumn="0" w:lastColumn="0" w:oddVBand="0" w:evenVBand="0" w:oddHBand="0" w:evenHBand="0" w:firstRowFirstColumn="0" w:firstRowLastColumn="0" w:lastRowFirstColumn="0" w:lastRowLastColumn="0"/>
            </w:pPr>
            <w:r w:rsidRPr="00D67762">
              <w:t xml:space="preserve">Linh hoạt hơn khi cần kiểm soát cả hai chiều, hỗ trợ thiết kế </w:t>
            </w:r>
            <w:r w:rsidRPr="00D67762">
              <w:rPr>
                <w:rStyle w:val="Strong"/>
                <w:b w:val="0"/>
                <w:bCs w:val="0"/>
              </w:rPr>
              <w:t>responsive</w:t>
            </w:r>
            <w:r w:rsidRPr="00D67762">
              <w:t xml:space="preserve"> mạnh mẽ.</w:t>
            </w:r>
          </w:p>
        </w:tc>
      </w:tr>
    </w:tbl>
    <w:p w14:paraId="2CCEE94E" w14:textId="77777777" w:rsidR="00E27218" w:rsidRDefault="00E27218" w:rsidP="00244F1A">
      <w:pPr>
        <w:pStyle w:val="noidung"/>
      </w:pPr>
    </w:p>
    <w:p w14:paraId="5A649786" w14:textId="237F74AE" w:rsidR="00E27218" w:rsidRPr="00244F1A" w:rsidRDefault="00D67762" w:rsidP="00244F1A">
      <w:pPr>
        <w:pStyle w:val="noidung"/>
      </w:pPr>
      <w:r w:rsidRPr="00D67762">
        <w:lastRenderedPageBreak/>
        <w:t>Flexbox phù hợp cho bố cục một chiều, Grid mạnh mẽ cho bố cục hai chiều. Hai công cụ này thường được kết hợp để xây dựng giao diện web hiện đại.</w:t>
      </w:r>
    </w:p>
    <w:p w14:paraId="3824C4ED" w14:textId="5C815AA2" w:rsidR="00B3334D" w:rsidRPr="008D78F3" w:rsidRDefault="00007294" w:rsidP="00D724C7">
      <w:pPr>
        <w:pStyle w:val="Heading4"/>
      </w:pPr>
      <w:bookmarkStart w:id="46" w:name="_Toc232255601"/>
      <w:r w:rsidRPr="008D78F3">
        <w:t>Responsive design</w:t>
      </w:r>
      <w:bookmarkEnd w:id="46"/>
    </w:p>
    <w:p w14:paraId="26003667" w14:textId="77777777" w:rsidR="00244F1A" w:rsidRPr="00244F1A" w:rsidRDefault="00244F1A" w:rsidP="00244F1A">
      <w:pPr>
        <w:pStyle w:val="noidung"/>
      </w:pPr>
      <w:r w:rsidRPr="00244F1A">
        <w:t>Responsive web design (hay còn gọi Thiết kế web đáp ứng) là kiểu mẫu phong cách thiết kế với giao diện, bố cục website thể hiện đẹp, mang tính mỹ thuật với độ hiển thị nội dung co giãn phù hợp trên tất cả các màn hình thiết bị như desktop, laptop, tablet, smartphone, với mọi độ phân giải màn hình, duy trì sự hiển thị nội dung nhất quán thẩm mỹ trên mọi chế độ phân giải.</w:t>
      </w:r>
    </w:p>
    <w:p w14:paraId="1651B50C" w14:textId="2308CBCE" w:rsidR="00E27218" w:rsidRPr="00244F1A" w:rsidRDefault="00244F1A" w:rsidP="00244F1A">
      <w:pPr>
        <w:pStyle w:val="noidung"/>
      </w:pPr>
      <w:r w:rsidRPr="00244F1A">
        <w:t xml:space="preserve">Media queries cho phép trang sử dụng những quy tắc kiểu </w:t>
      </w:r>
      <w:r w:rsidR="005F354C">
        <w:t xml:space="preserve">CSS </w:t>
      </w:r>
      <w:r w:rsidRPr="00244F1A">
        <w:t>khác nhau dựa trên đặc điểm của thiết bị mà trang web đang được hiển thị trên đó, phổ biến nhất là tỷ lệ </w:t>
      </w:r>
      <w:hyperlink r:id="rId14" w:tooltip="Chiều rộng" w:history="1">
        <w:r w:rsidRPr="00244F1A">
          <w:rPr>
            <w:rStyle w:val="Hyperlink"/>
            <w:color w:val="auto"/>
            <w:u w:val="none"/>
          </w:rPr>
          <w:t>chiều rộng</w:t>
        </w:r>
      </w:hyperlink>
      <w:r w:rsidRPr="00244F1A">
        <w:t> của trình duyệt.</w:t>
      </w:r>
    </w:p>
    <w:p w14:paraId="75A377B5" w14:textId="4B342216" w:rsidR="00B3334D" w:rsidRDefault="00007294" w:rsidP="00D724C7">
      <w:pPr>
        <w:pStyle w:val="Heading4"/>
      </w:pPr>
      <w:bookmarkStart w:id="47" w:name="_Toc232255602"/>
      <w:r w:rsidRPr="008D78F3">
        <w:t>Bootstrap Framework</w:t>
      </w:r>
      <w:bookmarkEnd w:id="47"/>
    </w:p>
    <w:p w14:paraId="1E5A3BC2" w14:textId="1D038F7D" w:rsidR="009E18C4" w:rsidRDefault="009E18C4" w:rsidP="009E18C4">
      <w:pPr>
        <w:pStyle w:val="noidung"/>
      </w:pPr>
      <w:r w:rsidRPr="009E18C4">
        <w:t>Bootstrap là một framework front-end miễn phí bao gồm </w:t>
      </w:r>
      <w:hyperlink r:id="rId15" w:tgtFrame="_blank" w:history="1">
        <w:r w:rsidRPr="009E18C4">
          <w:rPr>
            <w:rStyle w:val="Hyperlink"/>
          </w:rPr>
          <w:t>HTML</w:t>
        </w:r>
      </w:hyperlink>
      <w:r w:rsidRPr="009E18C4">
        <w:t>, </w:t>
      </w:r>
      <w:hyperlink r:id="rId16" w:tgtFrame="_blank" w:history="1">
        <w:r w:rsidRPr="009E18C4">
          <w:rPr>
            <w:rStyle w:val="Hyperlink"/>
          </w:rPr>
          <w:t>CSS</w:t>
        </w:r>
      </w:hyperlink>
      <w:r w:rsidRPr="009E18C4">
        <w:t>, và </w:t>
      </w:r>
      <w:hyperlink r:id="rId17" w:tgtFrame="_blank" w:history="1">
        <w:r w:rsidRPr="009E18C4">
          <w:rPr>
            <w:rStyle w:val="Hyperlink"/>
          </w:rPr>
          <w:t>JavaScript</w:t>
        </w:r>
      </w:hyperlink>
      <w:r w:rsidRPr="009E18C4">
        <w:t xml:space="preserve"> phổ biến nhất để phát triển website chuẩn </w:t>
      </w:r>
      <w:r>
        <w:t xml:space="preserve">responsive. </w:t>
      </w:r>
      <w:r w:rsidRPr="009E18C4">
        <w:t>Bootstrap giúp cho quá trình thiết kế website của bạn diễn ra nhanh chóng dựa trên những thành tố cơ bản sẵn có như typography, forms, buttons, tables, grids, navigation, image carousels,…</w:t>
      </w:r>
      <w:r w:rsidRPr="009E18C4">
        <w:rPr>
          <w:rFonts w:ascii="Roboto" w:hAnsi="Roboto"/>
          <w:color w:val="424552"/>
          <w:sz w:val="27"/>
          <w:szCs w:val="27"/>
          <w:shd w:val="clear" w:color="auto" w:fill="FFFFFF"/>
        </w:rPr>
        <w:t xml:space="preserve"> </w:t>
      </w:r>
      <w:r w:rsidRPr="009E18C4">
        <w:t xml:space="preserve">Nói một cách đơn giản, Bootstrap là một bộ sưu tập các đoạn code lớn có thể tái sử dụng, được viết bằng HTML, CSS và </w:t>
      </w:r>
      <w:r>
        <w:t>JavaScript.</w:t>
      </w:r>
    </w:p>
    <w:p w14:paraId="30E321BC" w14:textId="77777777" w:rsidR="009E18C4" w:rsidRDefault="009E18C4" w:rsidP="009E18C4">
      <w:pPr>
        <w:pStyle w:val="noidung"/>
      </w:pPr>
      <w:r w:rsidRPr="009E18C4">
        <w:t>Hệ thống lưới (Grid system) của Bootstrap là một công cụ mạnh mẽ, giúp bạn xây dựng các layout linh hoạt và responsive một cách nhanh chóng. Dựa trên Flexbox trong Bootstrap và thiết kế mobile-first, Bootstrap Grid cho phép bạn tạo bố cục mọi hình dạng và kích thước, từ đơn giản đến phức tạp, chỉ bằng cách sử dụng các class tiện ích được định nghĩa sẵn.</w:t>
      </w:r>
    </w:p>
    <w:p w14:paraId="4A9D3CE4" w14:textId="77777777" w:rsidR="00E27218" w:rsidRDefault="00E27218" w:rsidP="009E18C4">
      <w:pPr>
        <w:pStyle w:val="noidung"/>
      </w:pPr>
    </w:p>
    <w:p w14:paraId="0E2DF90A" w14:textId="49538EEB" w:rsidR="00304476" w:rsidRDefault="00304476" w:rsidP="00304476">
      <w:pPr>
        <w:pStyle w:val="Caption"/>
        <w:keepNext/>
      </w:pPr>
      <w:bookmarkStart w:id="48" w:name="_Toc232255562"/>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10</w:t>
      </w:r>
      <w:r w:rsidR="008B5539">
        <w:fldChar w:fldCharType="end"/>
      </w:r>
      <w:r>
        <w:t>: So sánh ưu và nhược điểm của Bootstrap Framework</w:t>
      </w:r>
      <w:bookmarkEnd w:id="48"/>
    </w:p>
    <w:tbl>
      <w:tblPr>
        <w:tblStyle w:val="myTable"/>
        <w:tblW w:w="0" w:type="auto"/>
        <w:tblLook w:val="04A0" w:firstRow="1" w:lastRow="0" w:firstColumn="1" w:lastColumn="0" w:noHBand="0" w:noVBand="1"/>
      </w:tblPr>
      <w:tblGrid>
        <w:gridCol w:w="2922"/>
        <w:gridCol w:w="2923"/>
        <w:gridCol w:w="2923"/>
      </w:tblGrid>
      <w:tr w:rsidR="00304476" w:rsidRPr="00304476" w14:paraId="05F570BF" w14:textId="77777777" w:rsidTr="003044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35D85B03" w14:textId="346D8B5B" w:rsidR="00304476" w:rsidRPr="00304476" w:rsidRDefault="00304476" w:rsidP="00304476">
            <w:r w:rsidRPr="00304476">
              <w:rPr>
                <w:rStyle w:val="Strong"/>
                <w:b/>
                <w:bCs w:val="0"/>
              </w:rPr>
              <w:t>Khía cạnh</w:t>
            </w:r>
          </w:p>
        </w:tc>
        <w:tc>
          <w:tcPr>
            <w:tcW w:w="2923" w:type="dxa"/>
          </w:tcPr>
          <w:p w14:paraId="48285BEE" w14:textId="6987EDCF" w:rsidR="00304476" w:rsidRPr="00304476" w:rsidRDefault="00304476" w:rsidP="00304476">
            <w:pPr>
              <w:cnfStyle w:val="100000000000" w:firstRow="1" w:lastRow="0" w:firstColumn="0" w:lastColumn="0" w:oddVBand="0" w:evenVBand="0" w:oddHBand="0" w:evenHBand="0" w:firstRowFirstColumn="0" w:firstRowLastColumn="0" w:lastRowFirstColumn="0" w:lastRowLastColumn="0"/>
            </w:pPr>
            <w:r w:rsidRPr="00304476">
              <w:rPr>
                <w:rStyle w:val="Strong"/>
                <w:b/>
                <w:bCs w:val="0"/>
              </w:rPr>
              <w:t>Lợi ích</w:t>
            </w:r>
          </w:p>
        </w:tc>
        <w:tc>
          <w:tcPr>
            <w:tcW w:w="2923" w:type="dxa"/>
          </w:tcPr>
          <w:p w14:paraId="4F5B8B22" w14:textId="1EBB108B" w:rsidR="00304476" w:rsidRPr="00304476" w:rsidRDefault="00304476" w:rsidP="00304476">
            <w:pPr>
              <w:cnfStyle w:val="100000000000" w:firstRow="1" w:lastRow="0" w:firstColumn="0" w:lastColumn="0" w:oddVBand="0" w:evenVBand="0" w:oddHBand="0" w:evenHBand="0" w:firstRowFirstColumn="0" w:firstRowLastColumn="0" w:lastRowFirstColumn="0" w:lastRowLastColumn="0"/>
            </w:pPr>
            <w:r w:rsidRPr="00304476">
              <w:rPr>
                <w:rStyle w:val="Strong"/>
                <w:b/>
                <w:bCs w:val="0"/>
              </w:rPr>
              <w:t>Hạn chế</w:t>
            </w:r>
          </w:p>
        </w:tc>
      </w:tr>
      <w:tr w:rsidR="00304476" w:rsidRPr="00304476" w14:paraId="6D1B627C"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33F2F740" w14:textId="09765F05" w:rsidR="00304476" w:rsidRPr="00304476" w:rsidRDefault="00304476" w:rsidP="00304476">
            <w:r w:rsidRPr="00304476">
              <w:rPr>
                <w:rStyle w:val="Strong"/>
                <w:b w:val="0"/>
                <w:bCs w:val="0"/>
              </w:rPr>
              <w:t>Xây dựng layout</w:t>
            </w:r>
          </w:p>
        </w:tc>
        <w:tc>
          <w:tcPr>
            <w:tcW w:w="2923" w:type="dxa"/>
          </w:tcPr>
          <w:p w14:paraId="0B041E02" w14:textId="1D27F0F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 xml:space="preserve">Grid system với các class </w:t>
            </w:r>
            <w:r w:rsidRPr="00304476">
              <w:rPr>
                <w:rStyle w:val="HTMLCode"/>
                <w:rFonts w:ascii="Times New Roman" w:eastAsiaTheme="minorHAnsi" w:hAnsi="Times New Roman" w:cstheme="minorBidi"/>
                <w:sz w:val="26"/>
                <w:szCs w:val="22"/>
              </w:rPr>
              <w:t>.row</w:t>
            </w:r>
            <w:r w:rsidRPr="00304476">
              <w:t xml:space="preserve">, </w:t>
            </w:r>
            <w:r w:rsidRPr="00304476">
              <w:rPr>
                <w:rStyle w:val="HTMLCode"/>
                <w:rFonts w:ascii="Times New Roman" w:eastAsiaTheme="minorHAnsi" w:hAnsi="Times New Roman" w:cstheme="minorBidi"/>
                <w:sz w:val="26"/>
                <w:szCs w:val="22"/>
              </w:rPr>
              <w:t>.col-6</w:t>
            </w:r>
            <w:r w:rsidRPr="00304476">
              <w:t xml:space="preserve">, </w:t>
            </w:r>
            <w:r w:rsidRPr="00304476">
              <w:rPr>
                <w:rStyle w:val="HTMLCode"/>
                <w:rFonts w:ascii="Times New Roman" w:eastAsiaTheme="minorHAnsi" w:hAnsi="Times New Roman" w:cstheme="minorBidi"/>
                <w:sz w:val="26"/>
                <w:szCs w:val="22"/>
              </w:rPr>
              <w:t>.offset-md-2</w:t>
            </w:r>
            <w:r w:rsidRPr="00304476">
              <w:t xml:space="preserve"> giúp tạo bố cục nhanh chóng, chuyên nghiệp.</w:t>
            </w:r>
          </w:p>
        </w:tc>
        <w:tc>
          <w:tcPr>
            <w:tcW w:w="2923" w:type="dxa"/>
          </w:tcPr>
          <w:p w14:paraId="37FFD857" w14:textId="2054561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Thiết kế dễ bị trùng lặp, giảm tính độc đáo thương hiệu.</w:t>
            </w:r>
          </w:p>
        </w:tc>
      </w:tr>
      <w:tr w:rsidR="00304476" w:rsidRPr="00304476" w14:paraId="7BC3E973"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4E9E29EE" w14:textId="5E77EE86" w:rsidR="00304476" w:rsidRPr="00304476" w:rsidRDefault="00304476" w:rsidP="00304476">
            <w:r w:rsidRPr="00304476">
              <w:rPr>
                <w:rStyle w:val="Strong"/>
                <w:b w:val="0"/>
                <w:bCs w:val="0"/>
              </w:rPr>
              <w:lastRenderedPageBreak/>
              <w:t>Tương thích thiết bị</w:t>
            </w:r>
          </w:p>
        </w:tc>
        <w:tc>
          <w:tcPr>
            <w:tcW w:w="2923" w:type="dxa"/>
          </w:tcPr>
          <w:p w14:paraId="24BB651B" w14:textId="3A0664A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Thiết kế mobile-first, hỗ trợ nhiều breakpoint, tự động điều chỉnh theo kích thước màn hình.</w:t>
            </w:r>
          </w:p>
        </w:tc>
        <w:tc>
          <w:tcPr>
            <w:tcW w:w="2923" w:type="dxa"/>
          </w:tcPr>
          <w:p w14:paraId="442287E3" w14:textId="2250D3B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Cần cập nhật thường xuyên để duy trì tính tương thích.</w:t>
            </w:r>
          </w:p>
        </w:tc>
      </w:tr>
      <w:tr w:rsidR="00304476" w:rsidRPr="00304476" w14:paraId="2C25D81E"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25DFE6C0" w14:textId="11D77E16" w:rsidR="00304476" w:rsidRPr="00304476" w:rsidRDefault="00304476" w:rsidP="00304476">
            <w:r w:rsidRPr="00304476">
              <w:rPr>
                <w:rStyle w:val="Strong"/>
                <w:b w:val="0"/>
                <w:bCs w:val="0"/>
              </w:rPr>
              <w:t>Bảo trì &amp; mở rộng</w:t>
            </w:r>
          </w:p>
        </w:tc>
        <w:tc>
          <w:tcPr>
            <w:tcW w:w="2923" w:type="dxa"/>
          </w:tcPr>
          <w:p w14:paraId="19A424E6" w14:textId="130CBA9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Cấu trúc rõ ràng, dễ đọc, dễ bảo trì; hỗ trợ tùy chỉnh grid qua Sass/mixin.</w:t>
            </w:r>
          </w:p>
        </w:tc>
        <w:tc>
          <w:tcPr>
            <w:tcW w:w="2923" w:type="dxa"/>
          </w:tcPr>
          <w:p w14:paraId="49285A87" w14:textId="6A5F9104"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Việc tùy chỉnh sâu đòi hỏi kiến thức nâng cao về CSS/JS.</w:t>
            </w:r>
          </w:p>
        </w:tc>
      </w:tr>
      <w:tr w:rsidR="00304476" w:rsidRPr="00304476" w14:paraId="4FF21A13"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42E0C007" w14:textId="6F4B35F2" w:rsidR="00304476" w:rsidRPr="00304476" w:rsidRDefault="00304476" w:rsidP="00304476">
            <w:r w:rsidRPr="00304476">
              <w:rPr>
                <w:rStyle w:val="Strong"/>
                <w:b w:val="0"/>
                <w:bCs w:val="0"/>
              </w:rPr>
              <w:t>Thư viện thành phần</w:t>
            </w:r>
          </w:p>
        </w:tc>
        <w:tc>
          <w:tcPr>
            <w:tcW w:w="2923" w:type="dxa"/>
          </w:tcPr>
          <w:p w14:paraId="4333B12C" w14:textId="3361698B"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Cung cấp nhiều thành phần UI (form, table, typography, font, glyphicons), dễ tái sử dụng.</w:t>
            </w:r>
          </w:p>
        </w:tc>
        <w:tc>
          <w:tcPr>
            <w:tcW w:w="2923" w:type="dxa"/>
          </w:tcPr>
          <w:p w14:paraId="3120BCA7" w14:textId="3B1AD13D"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Khối lượng lớn CSS/JS có thể làm chậm tốc độ tải trang.</w:t>
            </w:r>
          </w:p>
        </w:tc>
      </w:tr>
      <w:tr w:rsidR="00304476" w:rsidRPr="00304476" w14:paraId="77A3FE0E"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15DF28B7" w14:textId="0ED9DF8A" w:rsidR="00304476" w:rsidRPr="00304476" w:rsidRDefault="00304476" w:rsidP="00304476">
            <w:r w:rsidRPr="00304476">
              <w:rPr>
                <w:rStyle w:val="Strong"/>
                <w:b w:val="0"/>
                <w:bCs w:val="0"/>
              </w:rPr>
              <w:t>Tính linh hoạt</w:t>
            </w:r>
          </w:p>
        </w:tc>
        <w:tc>
          <w:tcPr>
            <w:tcW w:w="2923" w:type="dxa"/>
          </w:tcPr>
          <w:p w14:paraId="2D29B7D8" w14:textId="57616475"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Cho phép tùy chỉnh framework, tạo theme riêng, kết hợp với nhiều CMS (WordPress, Joomla, Magento).</w:t>
            </w:r>
          </w:p>
        </w:tc>
        <w:tc>
          <w:tcPr>
            <w:tcW w:w="2923" w:type="dxa"/>
          </w:tcPr>
          <w:p w14:paraId="347E9842" w14:textId="4E57C69A"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Nếu triển khai không đúng cách, khả năng truy cập (Accessibility) có thể bị hạn chế.</w:t>
            </w:r>
          </w:p>
        </w:tc>
      </w:tr>
      <w:tr w:rsidR="00304476" w:rsidRPr="00304476" w14:paraId="625C557F" w14:textId="77777777" w:rsidTr="00304476">
        <w:tc>
          <w:tcPr>
            <w:cnfStyle w:val="001000000000" w:firstRow="0" w:lastRow="0" w:firstColumn="1" w:lastColumn="0" w:oddVBand="0" w:evenVBand="0" w:oddHBand="0" w:evenHBand="0" w:firstRowFirstColumn="0" w:firstRowLastColumn="0" w:lastRowFirstColumn="0" w:lastRowLastColumn="0"/>
            <w:tcW w:w="2922" w:type="dxa"/>
          </w:tcPr>
          <w:p w14:paraId="23741905" w14:textId="186AE394" w:rsidR="00304476" w:rsidRPr="00304476" w:rsidRDefault="00304476" w:rsidP="00304476">
            <w:r w:rsidRPr="00304476">
              <w:rPr>
                <w:rStyle w:val="Strong"/>
                <w:b w:val="0"/>
                <w:bCs w:val="0"/>
              </w:rPr>
              <w:t>Nguồn mở &amp; cộng đồng</w:t>
            </w:r>
          </w:p>
        </w:tc>
        <w:tc>
          <w:tcPr>
            <w:tcW w:w="2923" w:type="dxa"/>
          </w:tcPr>
          <w:p w14:paraId="37F0A8E4" w14:textId="57A9723E"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Mã nguồn mở, dễ tiếp cận cho cả người mới lẫn chuyên gia, tiết kiệm thời gian phát triển.</w:t>
            </w:r>
          </w:p>
        </w:tc>
        <w:tc>
          <w:tcPr>
            <w:tcW w:w="2923" w:type="dxa"/>
          </w:tcPr>
          <w:p w14:paraId="268BF5AB" w14:textId="1A908752" w:rsidR="00304476" w:rsidRPr="00304476" w:rsidRDefault="00304476" w:rsidP="00304476">
            <w:pPr>
              <w:cnfStyle w:val="000000000000" w:firstRow="0" w:lastRow="0" w:firstColumn="0" w:lastColumn="0" w:oddVBand="0" w:evenVBand="0" w:oddHBand="0" w:evenHBand="0" w:firstRowFirstColumn="0" w:firstRowLastColumn="0" w:lastRowFirstColumn="0" w:lastRowLastColumn="0"/>
            </w:pPr>
            <w:r w:rsidRPr="00304476">
              <w:t>Rủi ro bảo mật nếu framework gặp lỗ hổng.</w:t>
            </w:r>
          </w:p>
        </w:tc>
      </w:tr>
    </w:tbl>
    <w:p w14:paraId="76AE1DA6" w14:textId="77777777" w:rsidR="00304476" w:rsidRDefault="00304476" w:rsidP="00304476">
      <w:pPr>
        <w:pStyle w:val="noidung"/>
        <w:ind w:firstLine="0"/>
      </w:pPr>
    </w:p>
    <w:p w14:paraId="435C51E3" w14:textId="01A0307D" w:rsidR="00027A1F" w:rsidRDefault="00027A1F" w:rsidP="00126609">
      <w:pPr>
        <w:pStyle w:val="Heading2"/>
      </w:pPr>
      <w:bookmarkStart w:id="49" w:name="_Toc232255603"/>
      <w:r w:rsidRPr="009C2B1F">
        <w:t>Javascript</w:t>
      </w:r>
      <w:bookmarkEnd w:id="49"/>
    </w:p>
    <w:p w14:paraId="36330A07" w14:textId="6562812A" w:rsidR="000C76A9" w:rsidRDefault="000C76A9" w:rsidP="00B849A9">
      <w:pPr>
        <w:pStyle w:val="Heading3"/>
      </w:pPr>
      <w:bookmarkStart w:id="50" w:name="_Toc232255604"/>
      <w:r w:rsidRPr="008D78F3">
        <w:t>Khái niệm và vai trò</w:t>
      </w:r>
      <w:bookmarkEnd w:id="50"/>
    </w:p>
    <w:p w14:paraId="758F2448" w14:textId="7133413F" w:rsidR="00CE53D6" w:rsidRDefault="00D649A7" w:rsidP="00D649A7">
      <w:pPr>
        <w:pStyle w:val="Heading4"/>
      </w:pPr>
      <w:bookmarkStart w:id="51" w:name="_Toc232255605"/>
      <w:r>
        <w:t>JavaScript là gì?</w:t>
      </w:r>
      <w:bookmarkEnd w:id="51"/>
    </w:p>
    <w:p w14:paraId="565047AE" w14:textId="01B6A7BE" w:rsidR="00E27218" w:rsidRDefault="00D649A7" w:rsidP="00D649A7">
      <w:pPr>
        <w:pStyle w:val="noidung"/>
      </w:pPr>
      <w:r>
        <w:t>JavaScript viết tắt là JS là ngôn ngữ lập trình bậc cao phổ biến dùng để tạo ra các trang web tương tác, được tích</w:t>
      </w:r>
      <w:r w:rsidR="00304688">
        <w:t xml:space="preserve"> hợp</w:t>
      </w:r>
      <w:r>
        <w:t xml:space="preserve"> và nhúng vào HTML giúp website trở nên sống động hơn. JavaScript đóng vai trò như một phần của trang web, thực thi cho phép Client-Side Script từ phía người dùng cũng như phía máy chủ (Nodejs) tạo ra các trang web động. </w:t>
      </w:r>
    </w:p>
    <w:p w14:paraId="1D5D2689" w14:textId="4AD39522" w:rsidR="00D649A7" w:rsidRDefault="00D649A7" w:rsidP="00D649A7">
      <w:pPr>
        <w:pStyle w:val="Heading4"/>
      </w:pPr>
      <w:bookmarkStart w:id="52" w:name="_Toc232255606"/>
      <w:r>
        <w:t>Vai trò của JavaScript</w:t>
      </w:r>
      <w:bookmarkEnd w:id="52"/>
    </w:p>
    <w:p w14:paraId="27FFD181" w14:textId="7B7AA9E8" w:rsidR="00D649A7" w:rsidRDefault="00D649A7" w:rsidP="00D649A7">
      <w:pPr>
        <w:pStyle w:val="noidung"/>
      </w:pPr>
      <w:r w:rsidRPr="00D649A7">
        <w:t xml:space="preserve">JavaScript là một ngôn ngữ lập trình thông dịch với khả năng hướng đến đối tượng. Là một trong 3 ngôn ngữ chính trong lập trình web và có mối liên hệ lẫn nhau để xây dựng một website sống động, chuyên </w:t>
      </w:r>
      <w:r>
        <w:t>nghiệp.</w:t>
      </w:r>
    </w:p>
    <w:p w14:paraId="3A789AF7" w14:textId="77777777" w:rsidR="00E27218" w:rsidRDefault="00E27218" w:rsidP="00D649A7">
      <w:pPr>
        <w:pStyle w:val="noidung"/>
      </w:pPr>
    </w:p>
    <w:p w14:paraId="02CB7A25" w14:textId="4D8AEC53" w:rsidR="00D649A7" w:rsidRDefault="00D649A7" w:rsidP="00D649A7">
      <w:pPr>
        <w:pStyle w:val="Caption"/>
        <w:keepNext/>
      </w:pPr>
      <w:bookmarkStart w:id="53" w:name="_Toc232255563"/>
      <w:r>
        <w:t xml:space="preserve">Bảng </w:t>
      </w:r>
      <w:r w:rsidR="008B5539">
        <w:fldChar w:fldCharType="begin"/>
      </w:r>
      <w:r w:rsidR="008B5539">
        <w:instrText xml:space="preserve"> STYLEREF 1 \s </w:instrText>
      </w:r>
      <w:r w:rsidR="008B5539">
        <w:fldChar w:fldCharType="separate"/>
      </w:r>
      <w:r w:rsidR="008B5539">
        <w:t>2</w:t>
      </w:r>
      <w:r w:rsidR="008B5539">
        <w:fldChar w:fldCharType="end"/>
      </w:r>
      <w:r w:rsidR="008B5539">
        <w:t>.</w:t>
      </w:r>
      <w:r w:rsidR="008B5539">
        <w:fldChar w:fldCharType="begin"/>
      </w:r>
      <w:r w:rsidR="008B5539">
        <w:instrText xml:space="preserve"> SEQ Bảng \* ARABIC \s 1 </w:instrText>
      </w:r>
      <w:r w:rsidR="008B5539">
        <w:fldChar w:fldCharType="separate"/>
      </w:r>
      <w:r w:rsidR="008B5539">
        <w:t>11</w:t>
      </w:r>
      <w:r w:rsidR="008B5539">
        <w:fldChar w:fldCharType="end"/>
      </w:r>
      <w:r>
        <w:t xml:space="preserve">: </w:t>
      </w:r>
      <w:r w:rsidR="00B508C7">
        <w:t>So sánh vai trò của HTML, CSS và JS trong lập trình Web</w:t>
      </w:r>
      <w:bookmarkEnd w:id="53"/>
    </w:p>
    <w:tbl>
      <w:tblPr>
        <w:tblStyle w:val="myTable"/>
        <w:tblW w:w="0" w:type="auto"/>
        <w:tblLook w:val="04A0" w:firstRow="1" w:lastRow="0" w:firstColumn="1" w:lastColumn="0" w:noHBand="0" w:noVBand="1"/>
      </w:tblPr>
      <w:tblGrid>
        <w:gridCol w:w="2922"/>
        <w:gridCol w:w="2923"/>
        <w:gridCol w:w="2923"/>
      </w:tblGrid>
      <w:tr w:rsidR="00D649A7" w:rsidRPr="00D649A7" w14:paraId="0BA58D46" w14:textId="77777777" w:rsidTr="00D64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31B1B4B8" w14:textId="13891416" w:rsidR="00D649A7" w:rsidRPr="00D649A7" w:rsidRDefault="00D649A7" w:rsidP="00D649A7">
            <w:r w:rsidRPr="00D649A7">
              <w:t>Ngôn ngữ</w:t>
            </w:r>
          </w:p>
        </w:tc>
        <w:tc>
          <w:tcPr>
            <w:tcW w:w="2923" w:type="dxa"/>
          </w:tcPr>
          <w:p w14:paraId="096ED389" w14:textId="0CCC0124"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Vai trò chính</w:t>
            </w:r>
          </w:p>
        </w:tc>
        <w:tc>
          <w:tcPr>
            <w:tcW w:w="2923" w:type="dxa"/>
          </w:tcPr>
          <w:p w14:paraId="7BB5E1D4" w14:textId="59D44866" w:rsidR="00D649A7" w:rsidRPr="00D649A7" w:rsidRDefault="00D649A7" w:rsidP="00D649A7">
            <w:pPr>
              <w:cnfStyle w:val="100000000000" w:firstRow="1" w:lastRow="0" w:firstColumn="0" w:lastColumn="0" w:oddVBand="0" w:evenVBand="0" w:oddHBand="0" w:evenHBand="0" w:firstRowFirstColumn="0" w:firstRowLastColumn="0" w:lastRowFirstColumn="0" w:lastRowLastColumn="0"/>
            </w:pPr>
            <w:r w:rsidRPr="00D649A7">
              <w:t>Ứng dụng cụ thể</w:t>
            </w:r>
          </w:p>
        </w:tc>
      </w:tr>
      <w:tr w:rsidR="00D649A7" w:rsidRPr="00D649A7" w14:paraId="7376B5B8"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69296D0D" w14:textId="5727984C" w:rsidR="00D649A7" w:rsidRPr="00D649A7" w:rsidRDefault="00D649A7" w:rsidP="00D649A7">
            <w:r w:rsidRPr="00D649A7">
              <w:rPr>
                <w:rStyle w:val="Strong"/>
                <w:b w:val="0"/>
                <w:bCs w:val="0"/>
              </w:rPr>
              <w:t>HTML</w:t>
            </w:r>
            <w:r w:rsidRPr="00D649A7">
              <w:t xml:space="preserve"> (HyperText Markup Language)</w:t>
            </w:r>
          </w:p>
        </w:tc>
        <w:tc>
          <w:tcPr>
            <w:tcW w:w="2923" w:type="dxa"/>
          </w:tcPr>
          <w:p w14:paraId="75497585" w14:textId="250A87A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Cung cấp </w:t>
            </w:r>
            <w:r w:rsidRPr="00D649A7">
              <w:rPr>
                <w:rStyle w:val="Strong"/>
                <w:b w:val="0"/>
                <w:bCs w:val="0"/>
              </w:rPr>
              <w:t>cấu trúc cơ bản</w:t>
            </w:r>
            <w:r w:rsidRPr="00D649A7">
              <w:t xml:space="preserve"> cho website.</w:t>
            </w:r>
          </w:p>
        </w:tc>
        <w:tc>
          <w:tcPr>
            <w:tcW w:w="2923" w:type="dxa"/>
          </w:tcPr>
          <w:p w14:paraId="1E2E5B71" w14:textId="20030F06"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Xây dựng layout, thêm nội dung như văn bản, hình ảnh, liên kết, biểu mẫu.</w:t>
            </w:r>
          </w:p>
        </w:tc>
      </w:tr>
      <w:tr w:rsidR="00D649A7" w:rsidRPr="00D649A7" w14:paraId="11C47F5C"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2C265279" w14:textId="30642E99" w:rsidR="00D649A7" w:rsidRPr="00D649A7" w:rsidRDefault="00D649A7" w:rsidP="00D649A7">
            <w:r w:rsidRPr="00D649A7">
              <w:rPr>
                <w:rStyle w:val="Strong"/>
                <w:b w:val="0"/>
                <w:bCs w:val="0"/>
              </w:rPr>
              <w:t>CSS</w:t>
            </w:r>
            <w:r w:rsidRPr="00D649A7">
              <w:t xml:space="preserve"> (Cascading Style Sheets)</w:t>
            </w:r>
          </w:p>
        </w:tc>
        <w:tc>
          <w:tcPr>
            <w:tcW w:w="2923" w:type="dxa"/>
          </w:tcPr>
          <w:p w14:paraId="5536C4E5" w14:textId="0E5C801F"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Kiểm soát </w:t>
            </w:r>
            <w:r w:rsidRPr="00D649A7">
              <w:rPr>
                <w:rStyle w:val="Strong"/>
                <w:b w:val="0"/>
                <w:bCs w:val="0"/>
              </w:rPr>
              <w:t>thiết kế và định dạng</w:t>
            </w:r>
            <w:r w:rsidRPr="00D649A7">
              <w:t>.</w:t>
            </w:r>
          </w:p>
        </w:tc>
        <w:tc>
          <w:tcPr>
            <w:tcW w:w="2923" w:type="dxa"/>
          </w:tcPr>
          <w:p w14:paraId="312C7656" w14:textId="0DABE541"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Tạo bố cục, màu sắc, font chữ, hiệu ứng hiển thị, phong cách trực quan.</w:t>
            </w:r>
          </w:p>
        </w:tc>
      </w:tr>
      <w:tr w:rsidR="00D649A7" w:rsidRPr="00D649A7" w14:paraId="0CE51751" w14:textId="77777777" w:rsidTr="00D649A7">
        <w:tc>
          <w:tcPr>
            <w:cnfStyle w:val="001000000000" w:firstRow="0" w:lastRow="0" w:firstColumn="1" w:lastColumn="0" w:oddVBand="0" w:evenVBand="0" w:oddHBand="0" w:evenHBand="0" w:firstRowFirstColumn="0" w:firstRowLastColumn="0" w:lastRowFirstColumn="0" w:lastRowLastColumn="0"/>
            <w:tcW w:w="2922" w:type="dxa"/>
          </w:tcPr>
          <w:p w14:paraId="3A56B627" w14:textId="1686A6BD" w:rsidR="00D649A7" w:rsidRPr="00D649A7" w:rsidRDefault="00D649A7" w:rsidP="00D649A7">
            <w:r w:rsidRPr="00D649A7">
              <w:rPr>
                <w:rStyle w:val="Strong"/>
                <w:b w:val="0"/>
                <w:bCs w:val="0"/>
              </w:rPr>
              <w:t>JavaScript</w:t>
            </w:r>
          </w:p>
        </w:tc>
        <w:tc>
          <w:tcPr>
            <w:tcW w:w="2923" w:type="dxa"/>
          </w:tcPr>
          <w:p w14:paraId="2B96C5D1" w14:textId="46B75602"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 xml:space="preserve">Tạo nên </w:t>
            </w:r>
            <w:r w:rsidRPr="00D649A7">
              <w:rPr>
                <w:rStyle w:val="Strong"/>
                <w:b w:val="0"/>
                <w:bCs w:val="0"/>
              </w:rPr>
              <w:t>nội dung động</w:t>
            </w:r>
            <w:r w:rsidRPr="00D649A7">
              <w:t xml:space="preserve"> và tương tác.</w:t>
            </w:r>
          </w:p>
        </w:tc>
        <w:tc>
          <w:tcPr>
            <w:tcW w:w="2923" w:type="dxa"/>
          </w:tcPr>
          <w:p w14:paraId="522FBFFC" w14:textId="026B7128" w:rsidR="00D649A7" w:rsidRPr="00D649A7" w:rsidRDefault="00D649A7" w:rsidP="00D649A7">
            <w:pPr>
              <w:cnfStyle w:val="000000000000" w:firstRow="0" w:lastRow="0" w:firstColumn="0" w:lastColumn="0" w:oddVBand="0" w:evenVBand="0" w:oddHBand="0" w:evenHBand="0" w:firstRowFirstColumn="0" w:firstRowLastColumn="0" w:lastRowFirstColumn="0" w:lastRowLastColumn="0"/>
            </w:pPr>
            <w:r w:rsidRPr="00D649A7">
              <w:t>Xử lý sự kiện (click, hover), xác thực form, hiệu ứng động, kết nối dữ liệu, xây dựng ứng dụng web.</w:t>
            </w:r>
          </w:p>
        </w:tc>
      </w:tr>
    </w:tbl>
    <w:p w14:paraId="5D65BCCC" w14:textId="77777777" w:rsidR="00E27218" w:rsidRPr="00D649A7" w:rsidRDefault="00E27218" w:rsidP="006C4271">
      <w:pPr>
        <w:pStyle w:val="noidung"/>
        <w:ind w:firstLine="0"/>
      </w:pPr>
    </w:p>
    <w:p w14:paraId="12F4AB0B" w14:textId="2DBDAD50" w:rsidR="006C4271" w:rsidRDefault="000C76A9" w:rsidP="006C4271">
      <w:pPr>
        <w:pStyle w:val="Heading3"/>
      </w:pPr>
      <w:bookmarkStart w:id="54" w:name="_Toc232255607"/>
      <w:r w:rsidRPr="008D78F3">
        <w:t>Các cú pháp cơ bản</w:t>
      </w:r>
      <w:bookmarkEnd w:id="54"/>
      <w:r w:rsidRPr="008D78F3">
        <w:t xml:space="preserve"> </w:t>
      </w:r>
    </w:p>
    <w:p w14:paraId="3C0E7F70" w14:textId="41A62EB5" w:rsidR="007F0BBE" w:rsidRDefault="007F0BBE" w:rsidP="007F0BBE">
      <w:pPr>
        <w:pStyle w:val="Heading4"/>
      </w:pPr>
      <w:bookmarkStart w:id="55" w:name="_Toc232255608"/>
      <w:r>
        <w:t>Giá trị cú pháp</w:t>
      </w:r>
      <w:bookmarkEnd w:id="55"/>
    </w:p>
    <w:p w14:paraId="629D6561" w14:textId="78196DFD" w:rsidR="007F0BBE" w:rsidRDefault="007F0BBE" w:rsidP="007F0BBE">
      <w:pPr>
        <w:pStyle w:val="noidung"/>
      </w:pPr>
      <w:r>
        <w:t xml:space="preserve">Cú pháp trong JavaScript có thể xác định 2 loại giá trị: </w:t>
      </w:r>
    </w:p>
    <w:p w14:paraId="7073B901" w14:textId="694BB72A" w:rsidR="007F0BBE" w:rsidRPr="00B1172E" w:rsidRDefault="007F0BBE">
      <w:pPr>
        <w:pStyle w:val="noidung"/>
        <w:numPr>
          <w:ilvl w:val="0"/>
          <w:numId w:val="13"/>
        </w:numPr>
      </w:pPr>
      <w:r w:rsidRPr="00B1172E">
        <w:t>Giá trị cố định (</w:t>
      </w:r>
      <w:r w:rsidR="000140E2" w:rsidRPr="00B1172E">
        <w:t>Literals</w:t>
      </w:r>
      <w:r w:rsidRPr="00B1172E">
        <w:t xml:space="preserve">): </w:t>
      </w:r>
    </w:p>
    <w:p w14:paraId="6FECE704" w14:textId="73A2AEAB" w:rsidR="000140E2" w:rsidRPr="00B1172E" w:rsidRDefault="000140E2">
      <w:pPr>
        <w:pStyle w:val="noidung"/>
        <w:numPr>
          <w:ilvl w:val="0"/>
          <w:numId w:val="14"/>
        </w:numPr>
      </w:pPr>
      <w:r w:rsidRPr="00B1172E">
        <w:t>Các số được viết có hoặc không có số thập phân.</w:t>
      </w:r>
    </w:p>
    <w:p w14:paraId="7BF30A0D" w14:textId="746B467F" w:rsidR="000140E2" w:rsidRPr="00B1172E" w:rsidRDefault="000140E2">
      <w:pPr>
        <w:pStyle w:val="noidung"/>
        <w:numPr>
          <w:ilvl w:val="0"/>
          <w:numId w:val="14"/>
        </w:numPr>
      </w:pPr>
      <w:r w:rsidRPr="00B1172E">
        <w:t>Chuỗi là văn bản được viết trong dấu ngoặc đơn hoặc dấu ngoặc kép.</w:t>
      </w:r>
    </w:p>
    <w:p w14:paraId="69BBEF36" w14:textId="6B04D6D0" w:rsidR="000140E2" w:rsidRPr="00B1172E" w:rsidRDefault="000140E2">
      <w:pPr>
        <w:pStyle w:val="noidung"/>
        <w:numPr>
          <w:ilvl w:val="0"/>
          <w:numId w:val="13"/>
        </w:numPr>
      </w:pPr>
      <w:r w:rsidRPr="00B1172E">
        <w:t xml:space="preserve">Giá trị biến (Variables): </w:t>
      </w:r>
    </w:p>
    <w:p w14:paraId="4648D0AA" w14:textId="6FD0346D" w:rsidR="000140E2" w:rsidRPr="00B1172E" w:rsidRDefault="000140E2">
      <w:pPr>
        <w:pStyle w:val="noidung"/>
        <w:numPr>
          <w:ilvl w:val="0"/>
          <w:numId w:val="15"/>
        </w:numPr>
      </w:pPr>
      <w:r w:rsidRPr="00B1172E">
        <w:t>Biến là vùng để lưu trữ các giá trị dữ liệu.</w:t>
      </w:r>
    </w:p>
    <w:p w14:paraId="0D27F1ED" w14:textId="1703C1B5" w:rsidR="00E27218" w:rsidRPr="00E27218" w:rsidRDefault="000140E2" w:rsidP="00E27218">
      <w:pPr>
        <w:pStyle w:val="noidung"/>
        <w:numPr>
          <w:ilvl w:val="0"/>
          <w:numId w:val="15"/>
        </w:numPr>
      </w:pPr>
      <w:r w:rsidRPr="00B1172E">
        <w:t>Các biến phải được xác định bằng tên duy nhất</w:t>
      </w:r>
      <w:r w:rsidR="00C269BC" w:rsidRPr="00B1172E">
        <w:t>.</w:t>
      </w:r>
    </w:p>
    <w:p w14:paraId="263D952A" w14:textId="5ECF5089" w:rsidR="00C269BC" w:rsidRDefault="00C269BC" w:rsidP="00C269BC">
      <w:pPr>
        <w:pStyle w:val="Heading4"/>
      </w:pPr>
      <w:bookmarkStart w:id="56" w:name="_Toc232255609"/>
      <w:r>
        <w:rPr>
          <w:lang w:val="en-US"/>
        </w:rPr>
        <w:t>Từ</w:t>
      </w:r>
      <w:r>
        <w:t xml:space="preserve"> khóa JavaScript</w:t>
      </w:r>
      <w:bookmarkEnd w:id="56"/>
    </w:p>
    <w:p w14:paraId="06DE6E11" w14:textId="49ACA5D9" w:rsidR="00C269BC" w:rsidRDefault="00C269BC" w:rsidP="00C269BC">
      <w:pPr>
        <w:pStyle w:val="noidung"/>
      </w:pPr>
      <w:r>
        <w:t>Từ khóa trong JavaScript được dùng để xác định các hành động sẽ được thực thi. Các từ khóa tạo các biến:</w:t>
      </w:r>
    </w:p>
    <w:p w14:paraId="1E030188" w14:textId="07DD226D" w:rsidR="00C269BC" w:rsidRDefault="00C269BC">
      <w:pPr>
        <w:pStyle w:val="noidung"/>
        <w:numPr>
          <w:ilvl w:val="0"/>
          <w:numId w:val="10"/>
        </w:numPr>
      </w:pPr>
      <w:r>
        <w:t>let: khai báo biến có thể thay đổi giá trị</w:t>
      </w:r>
    </w:p>
    <w:p w14:paraId="015D584A" w14:textId="1E9EF46E" w:rsidR="00C269BC" w:rsidRDefault="00C269BC">
      <w:pPr>
        <w:pStyle w:val="noidung"/>
        <w:numPr>
          <w:ilvl w:val="0"/>
          <w:numId w:val="10"/>
        </w:numPr>
      </w:pPr>
      <w:r>
        <w:t>const: khai báo hằng số, không thể gán lại giá trị</w:t>
      </w:r>
    </w:p>
    <w:p w14:paraId="3F82C93B" w14:textId="6CB986B7" w:rsidR="00C269BC" w:rsidRPr="00BE5938" w:rsidRDefault="00C269BC" w:rsidP="00BE5938">
      <w:pPr>
        <w:pStyle w:val="noidung"/>
      </w:pPr>
      <w:r w:rsidRPr="00BE5938">
        <w:lastRenderedPageBreak/>
        <w:t>Từ khóa trong JavaScript có phân biệt chữ hoa và chữ thường.</w:t>
      </w:r>
    </w:p>
    <w:p w14:paraId="7DBC2084" w14:textId="13AF4CCE" w:rsidR="00E27218" w:rsidRDefault="00C269BC" w:rsidP="00BE5938">
      <w:pPr>
        <w:pStyle w:val="noidung"/>
      </w:pPr>
      <w:r w:rsidRPr="00BE5938">
        <w:t>Sử dụng từ khóa let để khai báo các biến giá trị cần cập nhật liên tục. Đối với khai báo đối tượng, mảng hoặc mảng các đối tượng cần sử dụng từ khóa const</w:t>
      </w:r>
      <w:r w:rsidR="00BE5938" w:rsidRPr="00BE5938">
        <w:t xml:space="preserve"> để tránh việc vô tình gán lại biến, đồng thời vẫn cho phép thêm/xóa/sửa phần tử trong mảng hoặc thuộc tính trong object, giúp mã nguồn an toàn hơn.</w:t>
      </w:r>
    </w:p>
    <w:p w14:paraId="137DEC5C" w14:textId="725F1013" w:rsidR="00BE5938" w:rsidRDefault="00BE5938" w:rsidP="00BE5938">
      <w:pPr>
        <w:pStyle w:val="Heading4"/>
      </w:pPr>
      <w:bookmarkStart w:id="57" w:name="_Toc232255610"/>
      <w:r>
        <w:t>Mã định danh JavaScript</w:t>
      </w:r>
      <w:bookmarkEnd w:id="57"/>
    </w:p>
    <w:p w14:paraId="58C71136" w14:textId="77777777" w:rsidR="00BE5938" w:rsidRPr="00BE5938" w:rsidRDefault="00BE5938" w:rsidP="00BE5938">
      <w:pPr>
        <w:pStyle w:val="noidung"/>
        <w:rPr>
          <w:lang w:val="en-US"/>
        </w:rPr>
      </w:pPr>
      <w:r w:rsidRPr="00BE5938">
        <w:rPr>
          <w:lang w:val="en-US"/>
        </w:rPr>
        <w:t>Mã </w:t>
      </w:r>
      <w:r w:rsidRPr="00BE5938">
        <w:rPr>
          <w:b/>
          <w:bCs/>
          <w:lang w:val="en-US"/>
        </w:rPr>
        <w:t>định danh</w:t>
      </w:r>
      <w:r w:rsidRPr="00BE5938">
        <w:rPr>
          <w:lang w:val="en-US"/>
        </w:rPr>
        <w:t> là </w:t>
      </w:r>
      <w:r w:rsidRPr="00BE5938">
        <w:rPr>
          <w:b/>
          <w:bCs/>
          <w:lang w:val="en-US"/>
        </w:rPr>
        <w:t>tên</w:t>
      </w:r>
      <w:r w:rsidRPr="00BE5938">
        <w:rPr>
          <w:lang w:val="en-US"/>
        </w:rPr>
        <w:t> bạn đặt cho một biến.</w:t>
      </w:r>
    </w:p>
    <w:p w14:paraId="67EC1850" w14:textId="77777777" w:rsidR="00BE5938" w:rsidRPr="00BE5938" w:rsidRDefault="00BE5938" w:rsidP="00BE5938">
      <w:pPr>
        <w:pStyle w:val="noidung"/>
        <w:rPr>
          <w:lang w:val="en-US"/>
        </w:rPr>
      </w:pPr>
      <w:r w:rsidRPr="00BE5938">
        <w:rPr>
          <w:lang w:val="en-US"/>
        </w:rPr>
        <w:t>Quy tắc cho mã định danh:</w:t>
      </w:r>
    </w:p>
    <w:p w14:paraId="676DA1C8" w14:textId="77777777" w:rsidR="00BE5938" w:rsidRPr="00BE5938" w:rsidRDefault="00BE5938">
      <w:pPr>
        <w:pStyle w:val="noidung"/>
        <w:numPr>
          <w:ilvl w:val="0"/>
          <w:numId w:val="11"/>
        </w:numPr>
        <w:rPr>
          <w:lang w:val="en-US"/>
        </w:rPr>
      </w:pPr>
      <w:r w:rsidRPr="00BE5938">
        <w:rPr>
          <w:lang w:val="en-US"/>
        </w:rPr>
        <w:t>Phải bắt đầu bằng một chữ cái, _ hoặc $</w:t>
      </w:r>
    </w:p>
    <w:p w14:paraId="73E464FF" w14:textId="77777777" w:rsidR="00BE5938" w:rsidRPr="00BE5938" w:rsidRDefault="00BE5938">
      <w:pPr>
        <w:pStyle w:val="noidung"/>
        <w:numPr>
          <w:ilvl w:val="0"/>
          <w:numId w:val="11"/>
        </w:numPr>
        <w:rPr>
          <w:lang w:val="en-US"/>
        </w:rPr>
      </w:pPr>
      <w:r w:rsidRPr="00BE5938">
        <w:rPr>
          <w:lang w:val="en-US"/>
        </w:rPr>
        <w:t>Có thể chứa các chữ số sau ký tự đầu tiên</w:t>
      </w:r>
    </w:p>
    <w:p w14:paraId="1C0387B2" w14:textId="77777777" w:rsidR="00BE5938" w:rsidRPr="00BE5938" w:rsidRDefault="00BE5938">
      <w:pPr>
        <w:pStyle w:val="noidung"/>
        <w:numPr>
          <w:ilvl w:val="0"/>
          <w:numId w:val="11"/>
        </w:numPr>
        <w:rPr>
          <w:lang w:val="en-US"/>
        </w:rPr>
      </w:pPr>
      <w:r w:rsidRPr="00BE5938">
        <w:rPr>
          <w:lang w:val="en-US"/>
        </w:rPr>
        <w:t>Không thể là từ khóa dành riêng (let, const, if, v.v.)</w:t>
      </w:r>
    </w:p>
    <w:p w14:paraId="15F945B6" w14:textId="2159F8EC" w:rsidR="00E27218" w:rsidRPr="00E27218" w:rsidRDefault="00BE5938" w:rsidP="00E27218">
      <w:pPr>
        <w:pStyle w:val="noidung"/>
        <w:numPr>
          <w:ilvl w:val="0"/>
          <w:numId w:val="11"/>
        </w:numPr>
        <w:rPr>
          <w:lang w:val="en-US"/>
        </w:rPr>
      </w:pPr>
      <w:r w:rsidRPr="00BE5938">
        <w:rPr>
          <w:lang w:val="en-US"/>
        </w:rPr>
        <w:t>Phân biệt chữ hoa chữ thường</w:t>
      </w:r>
    </w:p>
    <w:p w14:paraId="3D7978D5" w14:textId="77777777" w:rsidR="00F7025A" w:rsidRDefault="00F7025A" w:rsidP="00F7025A">
      <w:pPr>
        <w:pStyle w:val="Heading4"/>
      </w:pPr>
      <w:bookmarkStart w:id="58" w:name="_Toc232255611"/>
      <w:r w:rsidRPr="00877A6D">
        <w:t>Event Handling</w:t>
      </w:r>
      <w:bookmarkEnd w:id="58"/>
      <w:r w:rsidRPr="00877A6D">
        <w:t xml:space="preserve"> </w:t>
      </w:r>
    </w:p>
    <w:p w14:paraId="58813282" w14:textId="4ACE92DC" w:rsidR="00F7025A" w:rsidRPr="00877A6D" w:rsidRDefault="00F7025A" w:rsidP="00F7025A">
      <w:pPr>
        <w:pStyle w:val="noidung"/>
      </w:pPr>
      <w:r>
        <w:t xml:space="preserve">Event Handling </w:t>
      </w:r>
      <w:r w:rsidRPr="00877A6D">
        <w:t>là cơ chế xử lý sự kiện trong JavaScript, cho phép website phản hồi các hành động của người dùng.</w:t>
      </w:r>
    </w:p>
    <w:p w14:paraId="6F7B8CED" w14:textId="77777777" w:rsidR="00F7025A" w:rsidRPr="00877A6D" w:rsidRDefault="00F7025A" w:rsidP="00F7025A">
      <w:pPr>
        <w:pStyle w:val="noidung"/>
      </w:pPr>
      <w:r w:rsidRPr="00877A6D">
        <w:t>Một số sự kiện phổ biến:</w:t>
      </w:r>
    </w:p>
    <w:p w14:paraId="71DA5FEC" w14:textId="77777777" w:rsidR="00F7025A" w:rsidRPr="00877A6D" w:rsidRDefault="00F7025A">
      <w:pPr>
        <w:pStyle w:val="noidung"/>
        <w:numPr>
          <w:ilvl w:val="0"/>
          <w:numId w:val="12"/>
        </w:numPr>
      </w:pPr>
      <w:r w:rsidRPr="00877A6D">
        <w:t>onclick: khi người dùng nhấp chuột.</w:t>
      </w:r>
    </w:p>
    <w:p w14:paraId="619EDC70" w14:textId="77777777" w:rsidR="00F7025A" w:rsidRPr="00877A6D" w:rsidRDefault="00F7025A">
      <w:pPr>
        <w:pStyle w:val="noidung"/>
        <w:numPr>
          <w:ilvl w:val="0"/>
          <w:numId w:val="12"/>
        </w:numPr>
      </w:pPr>
      <w:r w:rsidRPr="00877A6D">
        <w:t>onmouseover: khi di chuột vào phần tử.</w:t>
      </w:r>
    </w:p>
    <w:p w14:paraId="267BB0B2" w14:textId="77777777" w:rsidR="00F7025A" w:rsidRPr="00877A6D" w:rsidRDefault="00F7025A">
      <w:pPr>
        <w:pStyle w:val="noidung"/>
        <w:numPr>
          <w:ilvl w:val="0"/>
          <w:numId w:val="12"/>
        </w:numPr>
      </w:pPr>
      <w:r w:rsidRPr="00877A6D">
        <w:t>onkeydown: khi nhấn phím.</w:t>
      </w:r>
    </w:p>
    <w:p w14:paraId="1F4EDAC4" w14:textId="02410C60" w:rsidR="00E27218" w:rsidRPr="00E27218" w:rsidRDefault="00F7025A" w:rsidP="00E27218">
      <w:pPr>
        <w:pStyle w:val="noidung"/>
        <w:numPr>
          <w:ilvl w:val="0"/>
          <w:numId w:val="12"/>
        </w:numPr>
        <w:rPr>
          <w:lang w:val="en-US"/>
        </w:rPr>
      </w:pPr>
      <w:r w:rsidRPr="00877A6D">
        <w:t>onsubmit: khi gửi form.</w:t>
      </w:r>
    </w:p>
    <w:p w14:paraId="504F6516" w14:textId="2D54657F" w:rsidR="000C76A9" w:rsidRDefault="000C76A9" w:rsidP="00B849A9">
      <w:pPr>
        <w:pStyle w:val="Heading3"/>
      </w:pPr>
      <w:bookmarkStart w:id="59" w:name="_Toc232255612"/>
      <w:r w:rsidRPr="008D78F3">
        <w:t>DOM manipulation</w:t>
      </w:r>
      <w:bookmarkEnd w:id="59"/>
    </w:p>
    <w:p w14:paraId="29AF17FE" w14:textId="586E2C9B" w:rsidR="00877A6D" w:rsidRDefault="00877A6D" w:rsidP="00877A6D">
      <w:pPr>
        <w:pStyle w:val="noidung"/>
      </w:pPr>
      <w:r w:rsidRPr="00877A6D">
        <w:t>DOM (Document Object Model) là mô hình đối tượng tài liệu, cung cấp giao diện lập trình cho các tài liệu web. DOM biểu diễn trang web dưới dạng cây các nút (nodes) và đối tượng (objects), cho phép JavaScript thay đổi cấu trúc, kiểu dáng và nội dung của trang.</w:t>
      </w:r>
    </w:p>
    <w:p w14:paraId="4B10E481" w14:textId="77777777" w:rsidR="00877A6D" w:rsidRPr="00877A6D" w:rsidRDefault="00877A6D" w:rsidP="00877A6D">
      <w:pPr>
        <w:pStyle w:val="noidung"/>
      </w:pPr>
      <w:r w:rsidRPr="00877A6D">
        <w:t>Một số cú pháp cơ bản:</w:t>
      </w:r>
    </w:p>
    <w:p w14:paraId="621B0DCA" w14:textId="1614CDFA" w:rsidR="00877A6D" w:rsidRPr="00877A6D" w:rsidRDefault="00877A6D">
      <w:pPr>
        <w:pStyle w:val="noidung"/>
        <w:numPr>
          <w:ilvl w:val="0"/>
          <w:numId w:val="16"/>
        </w:numPr>
      </w:pPr>
      <w:r w:rsidRPr="00877A6D">
        <w:t>document.getElementById(elementID)</w:t>
      </w:r>
      <w:r w:rsidR="00E27218">
        <w:t>:</w:t>
      </w:r>
    </w:p>
    <w:p w14:paraId="42ECF1EC" w14:textId="77777777" w:rsidR="00877A6D" w:rsidRPr="00877A6D" w:rsidRDefault="00877A6D">
      <w:pPr>
        <w:pStyle w:val="noidung"/>
        <w:numPr>
          <w:ilvl w:val="0"/>
          <w:numId w:val="17"/>
        </w:numPr>
      </w:pPr>
      <w:r w:rsidRPr="00877A6D">
        <w:lastRenderedPageBreak/>
        <w:t>Trả về phần tử có id xác định.</w:t>
      </w:r>
    </w:p>
    <w:p w14:paraId="1709C806" w14:textId="77777777" w:rsidR="00877A6D" w:rsidRPr="00877A6D" w:rsidRDefault="00877A6D">
      <w:pPr>
        <w:pStyle w:val="noidung"/>
        <w:numPr>
          <w:ilvl w:val="0"/>
          <w:numId w:val="17"/>
        </w:numPr>
      </w:pPr>
      <w:r w:rsidRPr="00877A6D">
        <w:t>Nếu không tồn tại, trả về null.</w:t>
      </w:r>
    </w:p>
    <w:p w14:paraId="6D4B471F" w14:textId="77777777" w:rsidR="00877A6D" w:rsidRPr="00877A6D" w:rsidRDefault="00877A6D">
      <w:pPr>
        <w:pStyle w:val="noidung"/>
        <w:numPr>
          <w:ilvl w:val="0"/>
          <w:numId w:val="17"/>
        </w:numPr>
      </w:pPr>
      <w:r w:rsidRPr="00877A6D">
        <w:t>Mỗi id nên là duy nhất. Nếu có nhiều phần tử cùng id, chỉ phần tử đầu tiên được trả về.</w:t>
      </w:r>
    </w:p>
    <w:p w14:paraId="7BF47242" w14:textId="4E8D196A" w:rsidR="00877A6D" w:rsidRPr="00877A6D" w:rsidRDefault="00877A6D">
      <w:pPr>
        <w:pStyle w:val="noidung"/>
        <w:numPr>
          <w:ilvl w:val="0"/>
          <w:numId w:val="16"/>
        </w:numPr>
      </w:pPr>
      <w:r w:rsidRPr="00877A6D">
        <w:t>document.getElementsByClassName(className)</w:t>
      </w:r>
      <w:r w:rsidR="00E27218">
        <w:t>:</w:t>
      </w:r>
    </w:p>
    <w:p w14:paraId="6BD053DF" w14:textId="77777777" w:rsidR="00877A6D" w:rsidRPr="00877A6D" w:rsidRDefault="00877A6D">
      <w:pPr>
        <w:pStyle w:val="noidung"/>
        <w:numPr>
          <w:ilvl w:val="1"/>
          <w:numId w:val="18"/>
        </w:numPr>
      </w:pPr>
      <w:r w:rsidRPr="00877A6D">
        <w:t>Trả về tập hợp các phần tử có class xác định.</w:t>
      </w:r>
    </w:p>
    <w:p w14:paraId="322E82A1" w14:textId="77777777" w:rsidR="00877A6D" w:rsidRPr="00877A6D" w:rsidRDefault="00877A6D">
      <w:pPr>
        <w:pStyle w:val="noidung"/>
        <w:numPr>
          <w:ilvl w:val="1"/>
          <w:numId w:val="18"/>
        </w:numPr>
      </w:pPr>
      <w:r w:rsidRPr="00877A6D">
        <w:t>Là một collection dạng mảng (array-like).</w:t>
      </w:r>
    </w:p>
    <w:p w14:paraId="3D5634A1" w14:textId="77777777" w:rsidR="00877A6D" w:rsidRPr="00877A6D" w:rsidRDefault="00877A6D">
      <w:pPr>
        <w:pStyle w:val="noidung"/>
        <w:numPr>
          <w:ilvl w:val="1"/>
          <w:numId w:val="18"/>
        </w:numPr>
      </w:pPr>
      <w:r w:rsidRPr="00877A6D">
        <w:t>Các phần tử được sắp xếp theo thứ tự xuất hiện trong tài liệu.</w:t>
      </w:r>
    </w:p>
    <w:p w14:paraId="2F2DCBAC" w14:textId="544DFA6D" w:rsidR="00877A6D" w:rsidRPr="00877A6D" w:rsidRDefault="00877A6D">
      <w:pPr>
        <w:pStyle w:val="noidung"/>
        <w:numPr>
          <w:ilvl w:val="0"/>
          <w:numId w:val="16"/>
        </w:numPr>
      </w:pPr>
      <w:r w:rsidRPr="00877A6D">
        <w:t>document.getElementsByTagName(tagName)</w:t>
      </w:r>
      <w:r w:rsidR="00E27218">
        <w:t>:</w:t>
      </w:r>
    </w:p>
    <w:p w14:paraId="0AEB4E65" w14:textId="77777777" w:rsidR="00877A6D" w:rsidRPr="00877A6D" w:rsidRDefault="00877A6D">
      <w:pPr>
        <w:pStyle w:val="noidung"/>
        <w:numPr>
          <w:ilvl w:val="1"/>
          <w:numId w:val="19"/>
        </w:numPr>
      </w:pPr>
      <w:r w:rsidRPr="00877A6D">
        <w:t>Trả về tập hợp các phần tử có tên thẻ xác định.</w:t>
      </w:r>
    </w:p>
    <w:p w14:paraId="002B220E" w14:textId="77777777" w:rsidR="00877A6D" w:rsidRPr="00877A6D" w:rsidRDefault="00877A6D">
      <w:pPr>
        <w:pStyle w:val="noidung"/>
        <w:numPr>
          <w:ilvl w:val="1"/>
          <w:numId w:val="19"/>
        </w:numPr>
      </w:pPr>
      <w:r w:rsidRPr="00877A6D">
        <w:t>Là một collection dạng mảng, có thể truy cập bằng chỉ số.</w:t>
      </w:r>
    </w:p>
    <w:p w14:paraId="11C630C1" w14:textId="71408C29" w:rsidR="00877A6D" w:rsidRPr="00877A6D" w:rsidRDefault="00877A6D">
      <w:pPr>
        <w:pStyle w:val="noidung"/>
        <w:numPr>
          <w:ilvl w:val="0"/>
          <w:numId w:val="16"/>
        </w:numPr>
      </w:pPr>
      <w:r w:rsidRPr="00877A6D">
        <w:t>document.querySelector(CSS selectors)</w:t>
      </w:r>
      <w:r w:rsidR="00E27218">
        <w:t>:</w:t>
      </w:r>
    </w:p>
    <w:p w14:paraId="7B492265" w14:textId="77777777" w:rsidR="00877A6D" w:rsidRPr="00877A6D" w:rsidRDefault="00877A6D">
      <w:pPr>
        <w:pStyle w:val="noidung"/>
        <w:numPr>
          <w:ilvl w:val="1"/>
          <w:numId w:val="20"/>
        </w:numPr>
      </w:pPr>
      <w:r w:rsidRPr="00877A6D">
        <w:t>Trả về phần tử đầu tiên khớp với bộ chọn CSS.</w:t>
      </w:r>
    </w:p>
    <w:p w14:paraId="3FB9736F" w14:textId="77777777" w:rsidR="00877A6D" w:rsidRPr="00877A6D" w:rsidRDefault="00877A6D">
      <w:pPr>
        <w:pStyle w:val="noidung"/>
        <w:numPr>
          <w:ilvl w:val="1"/>
          <w:numId w:val="20"/>
        </w:numPr>
      </w:pPr>
      <w:r w:rsidRPr="00877A6D">
        <w:t>Nếu không tìm thấy, trả về null.</w:t>
      </w:r>
    </w:p>
    <w:p w14:paraId="488E4736" w14:textId="77777777" w:rsidR="00877A6D" w:rsidRPr="00877A6D" w:rsidRDefault="00877A6D">
      <w:pPr>
        <w:pStyle w:val="noidung"/>
        <w:numPr>
          <w:ilvl w:val="1"/>
          <w:numId w:val="20"/>
        </w:numPr>
      </w:pPr>
      <w:r w:rsidRPr="00877A6D">
        <w:t>Nếu bộ chọn không hợp lệ, sẽ báo lỗi SYNTAX_ERR.</w:t>
      </w:r>
    </w:p>
    <w:p w14:paraId="154EACF3" w14:textId="03A5231C" w:rsidR="00877A6D" w:rsidRPr="00877A6D" w:rsidRDefault="00877A6D">
      <w:pPr>
        <w:pStyle w:val="noidung"/>
        <w:numPr>
          <w:ilvl w:val="0"/>
          <w:numId w:val="16"/>
        </w:numPr>
      </w:pPr>
      <w:r w:rsidRPr="00877A6D">
        <w:t>document.querySelectorAll(CSS selectors)</w:t>
      </w:r>
      <w:r w:rsidR="00E27218">
        <w:t>:</w:t>
      </w:r>
    </w:p>
    <w:p w14:paraId="064DA0F3" w14:textId="77777777" w:rsidR="00877A6D" w:rsidRPr="00877A6D" w:rsidRDefault="00877A6D">
      <w:pPr>
        <w:pStyle w:val="noidung"/>
        <w:numPr>
          <w:ilvl w:val="1"/>
          <w:numId w:val="21"/>
        </w:numPr>
      </w:pPr>
      <w:r w:rsidRPr="00877A6D">
        <w:t>Trả về tất cả phần tử khớp với bộ chọn CSS.</w:t>
      </w:r>
    </w:p>
    <w:p w14:paraId="6B24465E" w14:textId="77777777" w:rsidR="00877A6D" w:rsidRPr="00877A6D" w:rsidRDefault="00877A6D">
      <w:pPr>
        <w:pStyle w:val="noidung"/>
        <w:numPr>
          <w:ilvl w:val="1"/>
          <w:numId w:val="21"/>
        </w:numPr>
      </w:pPr>
      <w:r w:rsidRPr="00877A6D">
        <w:t>Kết quả là một NodeList (dạng mảng).</w:t>
      </w:r>
    </w:p>
    <w:p w14:paraId="69AC77E9" w14:textId="77777777" w:rsidR="00877A6D" w:rsidRPr="00877A6D" w:rsidRDefault="00877A6D">
      <w:pPr>
        <w:pStyle w:val="noidung"/>
        <w:numPr>
          <w:ilvl w:val="1"/>
          <w:numId w:val="21"/>
        </w:numPr>
      </w:pPr>
      <w:r w:rsidRPr="00877A6D">
        <w:t>Nếu không tìm thấy, trả về NodeList rỗng.</w:t>
      </w:r>
    </w:p>
    <w:p w14:paraId="188117EA" w14:textId="7C3E7897" w:rsidR="00877A6D" w:rsidRPr="00877A6D" w:rsidRDefault="00877A6D">
      <w:pPr>
        <w:pStyle w:val="noidung"/>
        <w:numPr>
          <w:ilvl w:val="0"/>
          <w:numId w:val="16"/>
        </w:numPr>
      </w:pPr>
      <w:r w:rsidRPr="00877A6D">
        <w:t>document.</w:t>
      </w:r>
      <w:r w:rsidR="00E27218">
        <w:t>forms:</w:t>
      </w:r>
    </w:p>
    <w:p w14:paraId="2B7F1F8F" w14:textId="77777777" w:rsidR="00877A6D" w:rsidRPr="00877A6D" w:rsidRDefault="00877A6D">
      <w:pPr>
        <w:pStyle w:val="noidung"/>
        <w:numPr>
          <w:ilvl w:val="1"/>
          <w:numId w:val="22"/>
        </w:numPr>
      </w:pPr>
      <w:r w:rsidRPr="00877A6D">
        <w:t>Trả về tập hợp tất cả các thẻ &lt;form&gt; trong tài liệu.</w:t>
      </w:r>
    </w:p>
    <w:p w14:paraId="46EA8997" w14:textId="77777777" w:rsidR="00877A6D" w:rsidRPr="00877A6D" w:rsidRDefault="00877A6D">
      <w:pPr>
        <w:pStyle w:val="noidung"/>
        <w:numPr>
          <w:ilvl w:val="1"/>
          <w:numId w:val="22"/>
        </w:numPr>
      </w:pPr>
      <w:r w:rsidRPr="00877A6D">
        <w:t>Có thể truy cập bằng chỉ số hoặc id.</w:t>
      </w:r>
    </w:p>
    <w:p w14:paraId="651CB4AE" w14:textId="753A034D" w:rsidR="00E27218" w:rsidRPr="00877A6D" w:rsidRDefault="00877A6D" w:rsidP="00E27218">
      <w:pPr>
        <w:pStyle w:val="noidung"/>
        <w:numPr>
          <w:ilvl w:val="0"/>
          <w:numId w:val="16"/>
        </w:numPr>
      </w:pPr>
      <w:r w:rsidRPr="00877A6D">
        <w:t>document.forms.</w:t>
      </w:r>
      <w:r w:rsidR="00E27218">
        <w:t>elements:</w:t>
      </w:r>
    </w:p>
    <w:p w14:paraId="46C2093A" w14:textId="77777777" w:rsidR="00877A6D" w:rsidRPr="00877A6D" w:rsidRDefault="00877A6D">
      <w:pPr>
        <w:pStyle w:val="noidung"/>
        <w:numPr>
          <w:ilvl w:val="1"/>
          <w:numId w:val="23"/>
        </w:numPr>
      </w:pPr>
      <w:r w:rsidRPr="00877A6D">
        <w:t>Trả về tập hợp tất cả các phần tử nhập liệu (input) trong một form.</w:t>
      </w:r>
    </w:p>
    <w:p w14:paraId="1B346320" w14:textId="4AF79083" w:rsidR="00AE636C" w:rsidRPr="008D78F3" w:rsidRDefault="00877A6D">
      <w:pPr>
        <w:pStyle w:val="noidung"/>
        <w:numPr>
          <w:ilvl w:val="1"/>
          <w:numId w:val="23"/>
        </w:numPr>
      </w:pPr>
      <w:r w:rsidRPr="00877A6D">
        <w:t>Có thể truy cập bằng chỉ số hoặc id.</w:t>
      </w:r>
      <w:r w:rsidR="00AE636C" w:rsidRPr="008D78F3">
        <w:br w:type="page"/>
      </w:r>
    </w:p>
    <w:p w14:paraId="43CB8C94" w14:textId="2F1DAAB0" w:rsidR="00314527" w:rsidRPr="008D78F3" w:rsidRDefault="004A27CC" w:rsidP="00653A3A">
      <w:pPr>
        <w:pStyle w:val="Heading1"/>
      </w:pPr>
      <w:bookmarkStart w:id="60" w:name="_Toc232255613"/>
      <w:r w:rsidRPr="008D78F3">
        <w:rPr>
          <w:caps w:val="0"/>
        </w:rPr>
        <w:lastRenderedPageBreak/>
        <w:t>PHÂN TÍCH THIẾT KẾ HỆ THỐNG</w:t>
      </w:r>
      <w:bookmarkEnd w:id="60"/>
    </w:p>
    <w:p w14:paraId="72DCEE51" w14:textId="77777777" w:rsidR="00D724C7" w:rsidRDefault="00FD44BF" w:rsidP="00D724C7">
      <w:pPr>
        <w:pStyle w:val="Heading2"/>
      </w:pPr>
      <w:bookmarkStart w:id="61" w:name="_Toc232255614"/>
      <w:r w:rsidRPr="008D78F3">
        <w:t>Mô tả vấn đề</w:t>
      </w:r>
      <w:bookmarkEnd w:id="61"/>
    </w:p>
    <w:p w14:paraId="06FBFC84" w14:textId="7BCC6A27" w:rsidR="00FB04A2" w:rsidRPr="00FB04A2" w:rsidRDefault="00FB04A2" w:rsidP="00FB04A2">
      <w:pPr>
        <w:pStyle w:val="noidung"/>
      </w:pPr>
      <w:r w:rsidRPr="00FB04A2">
        <w:t>Doanh nghiệp cần một website giới thiệu và bán sản phẩm điện tử, nhưng ở mức cơ bản, không yêu cầu hệ thống quản trị phức tạp.</w:t>
      </w:r>
    </w:p>
    <w:p w14:paraId="0C1310E0" w14:textId="4529A058" w:rsidR="00FB04A2" w:rsidRPr="00FB04A2" w:rsidRDefault="00FB04A2" w:rsidP="00FB04A2">
      <w:pPr>
        <w:pStyle w:val="noidung"/>
      </w:pPr>
      <w:r w:rsidRPr="00FB04A2">
        <w:t>Website tĩnh sẽ tập trung vào việc trình bày thông tin sản phẩm, hình ảnh, giá cả, thông tin liên hệ và tạo trải nghiệm trực quan cho khách hàng.</w:t>
      </w:r>
    </w:p>
    <w:p w14:paraId="3DBEBCDA" w14:textId="0E88D0CD" w:rsidR="00E27218" w:rsidRPr="00FB04A2" w:rsidRDefault="00FB04A2" w:rsidP="00FB04A2">
      <w:pPr>
        <w:pStyle w:val="noidung"/>
      </w:pPr>
      <w:r w:rsidRPr="00FB04A2">
        <w:t>Vấn đề chính: làm sao để website đẹp, dễ dùng, tải nhanh, tương thích đa thiết bị mà vẫn dễ dàng bảo trì.</w:t>
      </w:r>
    </w:p>
    <w:p w14:paraId="20AF907D" w14:textId="77777777" w:rsidR="00D724C7" w:rsidRPr="008D78F3" w:rsidRDefault="00FD44BF" w:rsidP="00D724C7">
      <w:pPr>
        <w:pStyle w:val="Heading2"/>
      </w:pPr>
      <w:bookmarkStart w:id="62" w:name="_Toc232255615"/>
      <w:r w:rsidRPr="008D78F3">
        <w:t>Đặc tả yêu cầu hệ thống</w:t>
      </w:r>
      <w:bookmarkEnd w:id="62"/>
    </w:p>
    <w:p w14:paraId="0A46D704" w14:textId="77777777" w:rsidR="00D724C7" w:rsidRDefault="00FD44BF" w:rsidP="00D724C7">
      <w:pPr>
        <w:pStyle w:val="Heading3"/>
      </w:pPr>
      <w:bookmarkStart w:id="63" w:name="_Toc232255616"/>
      <w:r w:rsidRPr="008D78F3">
        <w:t>Yêu cầu chức năng</w:t>
      </w:r>
      <w:bookmarkEnd w:id="63"/>
    </w:p>
    <w:p w14:paraId="6F5BE913" w14:textId="58D38735" w:rsidR="00FB04A2" w:rsidRPr="005F5401" w:rsidRDefault="00FB04A2" w:rsidP="005F5401">
      <w:pPr>
        <w:pStyle w:val="noidung"/>
      </w:pPr>
      <w:r w:rsidRPr="005F5401">
        <w:t>Trang chi tiết sản phẩm với hình ảnh, mô tả, giá.</w:t>
      </w:r>
    </w:p>
    <w:p w14:paraId="34097B7C" w14:textId="45F6D32C" w:rsidR="00FB04A2" w:rsidRPr="005F5401" w:rsidRDefault="00FB04A2" w:rsidP="005F5401">
      <w:pPr>
        <w:pStyle w:val="noidung"/>
      </w:pPr>
      <w:r w:rsidRPr="005F5401">
        <w:t>Trang liên hệ (form liên hệ có thể gửi qua email hoặc hiển thị thông tin liên hệ trực tiếp).</w:t>
      </w:r>
    </w:p>
    <w:p w14:paraId="6AD30801" w14:textId="29100D70" w:rsidR="00FB04A2" w:rsidRDefault="00FB04A2" w:rsidP="005F5401">
      <w:pPr>
        <w:pStyle w:val="noidung"/>
      </w:pPr>
      <w:r w:rsidRPr="005F5401">
        <w:t>Trang giới thiệu doanh nghiệp.</w:t>
      </w:r>
    </w:p>
    <w:p w14:paraId="4280225C" w14:textId="6BC5AD42" w:rsidR="00EF000D" w:rsidRDefault="00EF000D" w:rsidP="005F5401">
      <w:pPr>
        <w:pStyle w:val="noidung"/>
      </w:pPr>
      <w:r>
        <w:t>Trang quản lý sản phẩm với các phương thức thêm, sửa, xóa.</w:t>
      </w:r>
    </w:p>
    <w:p w14:paraId="77645F53" w14:textId="4FCECA78" w:rsidR="00EF000D" w:rsidRPr="005F5401" w:rsidRDefault="00EF000D" w:rsidP="005F5401">
      <w:pPr>
        <w:pStyle w:val="noidung"/>
      </w:pPr>
      <w:r>
        <w:t>Trang giỏ hàng hiển thị thông tin sản phẩm, hóa đơn thanh toán.</w:t>
      </w:r>
    </w:p>
    <w:p w14:paraId="05B3D32F" w14:textId="2069F22A" w:rsidR="00FB04A2" w:rsidRPr="005F5401" w:rsidRDefault="00FB04A2" w:rsidP="005F5401">
      <w:pPr>
        <w:pStyle w:val="noidung"/>
      </w:pPr>
      <w:r w:rsidRPr="005F5401">
        <w:t>Hỗ trợ tìm kiếm cơ bản (có thể dùng JavaScript filter trên dữ liệu tĩnh).</w:t>
      </w:r>
    </w:p>
    <w:p w14:paraId="5AB3727E" w14:textId="77777777" w:rsidR="00D724C7" w:rsidRDefault="00FD44BF" w:rsidP="00D724C7">
      <w:pPr>
        <w:pStyle w:val="Heading3"/>
      </w:pPr>
      <w:bookmarkStart w:id="64" w:name="_Toc232255617"/>
      <w:r w:rsidRPr="008D78F3">
        <w:t>Yêu cầu phi chức năng</w:t>
      </w:r>
      <w:bookmarkEnd w:id="64"/>
    </w:p>
    <w:p w14:paraId="7D4FDCA1" w14:textId="3F788B67" w:rsidR="00E27218" w:rsidRPr="00D00366" w:rsidRDefault="00D00366" w:rsidP="00D00366">
      <w:pPr>
        <w:pStyle w:val="noidung"/>
      </w:pPr>
      <w:r w:rsidRPr="00D00366">
        <w:t>Trong dự án website bán sản phẩm điện tử (web tĩnh), ngoài các chức năng chính, hệ thống cần đảm bảo một số yêu cầu phi chức năng để nâng cao trải nghiệm người dùng và tính ổn định của website:</w:t>
      </w:r>
    </w:p>
    <w:p w14:paraId="313C34E6" w14:textId="6DF30986" w:rsidR="00D724C7" w:rsidRDefault="00FB04A2" w:rsidP="00D724C7">
      <w:pPr>
        <w:pStyle w:val="Heading4"/>
      </w:pPr>
      <w:bookmarkStart w:id="65" w:name="_Toc232255618"/>
      <w:r>
        <w:t xml:space="preserve">Hiệu </w:t>
      </w:r>
      <w:r w:rsidR="00D00366">
        <w:t>năng và tốc độ</w:t>
      </w:r>
      <w:bookmarkEnd w:id="65"/>
    </w:p>
    <w:p w14:paraId="0D7518ED" w14:textId="5A116FBC" w:rsidR="00D00366" w:rsidRPr="005F5401" w:rsidRDefault="00D00366" w:rsidP="005F5401">
      <w:pPr>
        <w:pStyle w:val="noidung"/>
      </w:pPr>
      <w:r w:rsidRPr="005F5401">
        <w:t>Website phải tải nhanh, đặc biệt trên thiết bị di động và mạng yếu.</w:t>
      </w:r>
    </w:p>
    <w:p w14:paraId="604A0560" w14:textId="3AFF54B4" w:rsidR="00D00366" w:rsidRPr="005F5401" w:rsidRDefault="00D00366" w:rsidP="005F5401">
      <w:pPr>
        <w:pStyle w:val="noidung"/>
      </w:pPr>
      <w:r w:rsidRPr="005F5401">
        <w:t>Tối ưu hình ảnh, CSS, JavaScript để giảm dung lượng.</w:t>
      </w:r>
    </w:p>
    <w:p w14:paraId="3A540166" w14:textId="31BF0EE8" w:rsidR="00E27218" w:rsidRPr="005F5401" w:rsidRDefault="00D00366" w:rsidP="005F5401">
      <w:pPr>
        <w:pStyle w:val="noidung"/>
      </w:pPr>
      <w:r w:rsidRPr="005F5401">
        <w:t>Sử dụng kỹ thuật nén dữ liệu và cache trình duyệt.</w:t>
      </w:r>
    </w:p>
    <w:p w14:paraId="4C5D070E" w14:textId="77777777" w:rsidR="00D00366" w:rsidRPr="00D00366" w:rsidRDefault="00D00366" w:rsidP="00D00366">
      <w:pPr>
        <w:pStyle w:val="Heading4"/>
        <w:rPr>
          <w:lang w:val="en-US"/>
        </w:rPr>
      </w:pPr>
      <w:bookmarkStart w:id="66" w:name="_Toc232255619"/>
      <w:r w:rsidRPr="00D00366">
        <w:rPr>
          <w:lang w:val="en-US"/>
        </w:rPr>
        <w:lastRenderedPageBreak/>
        <w:t>Bảo mật và an toàn</w:t>
      </w:r>
      <w:bookmarkEnd w:id="66"/>
    </w:p>
    <w:p w14:paraId="27E4796E" w14:textId="77777777" w:rsidR="00D00366" w:rsidRPr="00D00366" w:rsidRDefault="00D00366" w:rsidP="00D00366">
      <w:pPr>
        <w:pStyle w:val="noidung"/>
      </w:pPr>
      <w:r w:rsidRPr="00D00366">
        <w:t>Dù là web tĩnh, vẫn cần bảo mật thông tin liên hệ và dữ liệu hiển thị.</w:t>
      </w:r>
    </w:p>
    <w:p w14:paraId="03134688" w14:textId="77777777" w:rsidR="00D00366" w:rsidRPr="00D00366" w:rsidRDefault="00D00366" w:rsidP="00D00366">
      <w:pPr>
        <w:pStyle w:val="noidung"/>
      </w:pPr>
      <w:r w:rsidRPr="00D00366">
        <w:t>Sử dụng HTTPS để mã hóa kết nối.</w:t>
      </w:r>
    </w:p>
    <w:p w14:paraId="013776F4" w14:textId="34731EFC" w:rsidR="00E27218" w:rsidRPr="00D00366" w:rsidRDefault="00D00366" w:rsidP="00D00366">
      <w:pPr>
        <w:pStyle w:val="noidung"/>
      </w:pPr>
      <w:r w:rsidRPr="00D00366">
        <w:t>Hạn chế các lỗ hổng phổ biến như XSS thông qua kiểm soát input trong form liên hệ.</w:t>
      </w:r>
    </w:p>
    <w:p w14:paraId="40790D11" w14:textId="09D9293F" w:rsidR="00D00366" w:rsidRPr="00D00366" w:rsidRDefault="00D00366" w:rsidP="00D00366">
      <w:pPr>
        <w:pStyle w:val="Heading4"/>
        <w:rPr>
          <w:lang w:val="en-US"/>
        </w:rPr>
      </w:pPr>
      <w:bookmarkStart w:id="67" w:name="_Toc232255620"/>
      <w:r w:rsidRPr="00D00366">
        <w:rPr>
          <w:lang w:val="en-US"/>
        </w:rPr>
        <w:t>Khả năng mở rộng</w:t>
      </w:r>
      <w:bookmarkEnd w:id="67"/>
    </w:p>
    <w:p w14:paraId="7EF7150C" w14:textId="77777777" w:rsidR="00D00366" w:rsidRPr="00D00366" w:rsidRDefault="00D00366" w:rsidP="00D00366">
      <w:pPr>
        <w:pStyle w:val="noidung"/>
        <w:rPr>
          <w:lang w:val="en-US"/>
        </w:rPr>
      </w:pPr>
      <w:r w:rsidRPr="00D00366">
        <w:rPr>
          <w:lang w:val="en-US"/>
        </w:rPr>
        <w:t>Cấu trúc thư mục và mã nguồn rõ ràng, dễ dàng thêm sản phẩm mới hoặc mở rộng danh mục.</w:t>
      </w:r>
    </w:p>
    <w:p w14:paraId="629FD97B" w14:textId="0879670D" w:rsidR="00E27218" w:rsidRPr="00E27218" w:rsidRDefault="00D00366" w:rsidP="00D00366">
      <w:pPr>
        <w:pStyle w:val="noidung"/>
      </w:pPr>
      <w:r w:rsidRPr="00D00366">
        <w:rPr>
          <w:lang w:val="en-US"/>
        </w:rPr>
        <w:t>Hỗ trợ tích hợp thêm các dịch vụ bên ngoài (ví dụ: giỏ hàng giả lập bằng localStorage, hoặc liên kết thanh toán sau này).</w:t>
      </w:r>
    </w:p>
    <w:p w14:paraId="6528D7A1" w14:textId="60F959C8" w:rsidR="00D00366" w:rsidRPr="00D00366" w:rsidRDefault="00D00366" w:rsidP="00D00366">
      <w:pPr>
        <w:pStyle w:val="Heading4"/>
        <w:rPr>
          <w:lang w:val="en-US"/>
        </w:rPr>
      </w:pPr>
      <w:bookmarkStart w:id="68" w:name="_Toc232255621"/>
      <w:r w:rsidRPr="00D00366">
        <w:rPr>
          <w:lang w:val="en-US"/>
        </w:rPr>
        <w:t>Tương thích và truy cập</w:t>
      </w:r>
      <w:bookmarkEnd w:id="68"/>
    </w:p>
    <w:p w14:paraId="6AE52B94" w14:textId="77777777" w:rsidR="00D00366" w:rsidRPr="004F6E20" w:rsidRDefault="00D00366" w:rsidP="004F6E20">
      <w:pPr>
        <w:pStyle w:val="noidung"/>
      </w:pPr>
      <w:r w:rsidRPr="004F6E20">
        <w:t>Website hiển thị tốt trên nhiều trình duyệt (Chrome, Firefox, Edge, Safari).</w:t>
      </w:r>
    </w:p>
    <w:p w14:paraId="74C5C2C6" w14:textId="77777777" w:rsidR="00D00366" w:rsidRPr="004F6E20" w:rsidRDefault="00D00366" w:rsidP="004F6E20">
      <w:pPr>
        <w:pStyle w:val="noidung"/>
      </w:pPr>
      <w:r w:rsidRPr="004F6E20">
        <w:t>Thiết kế responsive, tương thích với mọi kích thước màn hình (desktop, tablet, smartphone).</w:t>
      </w:r>
    </w:p>
    <w:p w14:paraId="708FBF76" w14:textId="785FA63D" w:rsidR="00E27218" w:rsidRPr="004F6E20" w:rsidRDefault="00D00366" w:rsidP="004F6E20">
      <w:pPr>
        <w:pStyle w:val="noidung"/>
      </w:pPr>
      <w:r w:rsidRPr="004F6E20">
        <w:t xml:space="preserve">Hỗ trợ </w:t>
      </w:r>
      <w:r w:rsidR="004F6E20">
        <w:t>truy cập</w:t>
      </w:r>
      <w:r w:rsidRPr="004F6E20">
        <w:t>: font chữ dễ đọc, màu sắc tương phản, hỗ trợ người khuyết tật.</w:t>
      </w:r>
    </w:p>
    <w:p w14:paraId="3D183269" w14:textId="433CEB81" w:rsidR="00D00366" w:rsidRPr="00D00366" w:rsidRDefault="00D00366" w:rsidP="00D00366">
      <w:pPr>
        <w:pStyle w:val="Heading4"/>
        <w:rPr>
          <w:lang w:val="en-US"/>
        </w:rPr>
      </w:pPr>
      <w:bookmarkStart w:id="69" w:name="_Toc232255622"/>
      <w:r w:rsidRPr="00D00366">
        <w:rPr>
          <w:lang w:val="en-US"/>
        </w:rPr>
        <w:t>Thân thiện SEO</w:t>
      </w:r>
      <w:bookmarkEnd w:id="69"/>
    </w:p>
    <w:p w14:paraId="6452AAA1" w14:textId="77777777" w:rsidR="00D00366" w:rsidRPr="00D00366" w:rsidRDefault="00D00366" w:rsidP="00D00366">
      <w:pPr>
        <w:pStyle w:val="noidung"/>
        <w:rPr>
          <w:lang w:val="en-US"/>
        </w:rPr>
      </w:pPr>
      <w:r w:rsidRPr="00D00366">
        <w:rPr>
          <w:lang w:val="en-US"/>
        </w:rPr>
        <w:t>Tối ưu thẻ meta, heading, URL tĩnh để nâng cao thứ hạng tìm kiếm.</w:t>
      </w:r>
    </w:p>
    <w:p w14:paraId="14BC0D5A" w14:textId="1158025F" w:rsidR="00E27218" w:rsidRPr="00E27218" w:rsidRDefault="00D00366" w:rsidP="00D00366">
      <w:pPr>
        <w:pStyle w:val="noidung"/>
      </w:pPr>
      <w:r w:rsidRPr="00D00366">
        <w:rPr>
          <w:lang w:val="en-US"/>
        </w:rPr>
        <w:t>Nội dung rõ ràng, có cấu trúc, dễ dàng được công cụ tìm kiếm index.</w:t>
      </w:r>
    </w:p>
    <w:p w14:paraId="67125FD6" w14:textId="77777777" w:rsidR="00FD44BF" w:rsidRDefault="004553D9" w:rsidP="004553D9">
      <w:pPr>
        <w:pStyle w:val="Heading2"/>
      </w:pPr>
      <w:bookmarkStart w:id="70" w:name="_Toc232255623"/>
      <w:r w:rsidRPr="008D78F3">
        <w:t>Thiết kế dữ liệu</w:t>
      </w:r>
      <w:bookmarkEnd w:id="70"/>
    </w:p>
    <w:p w14:paraId="174DE460" w14:textId="67F8C05B" w:rsidR="0035784D" w:rsidRDefault="0035784D" w:rsidP="0035784D">
      <w:pPr>
        <w:pStyle w:val="Heading3"/>
      </w:pPr>
      <w:bookmarkStart w:id="71" w:name="_Toc232255624"/>
      <w:r w:rsidRPr="008D78F3">
        <w:t>Cấu trúc lưu trữ</w:t>
      </w:r>
      <w:bookmarkEnd w:id="71"/>
    </w:p>
    <w:p w14:paraId="6CE0DA6F" w14:textId="48395508" w:rsidR="00515F74" w:rsidRDefault="00515F74" w:rsidP="00515F74">
      <w:pPr>
        <w:pStyle w:val="noidung"/>
      </w:pPr>
      <w:r>
        <w:t xml:space="preserve">Cấu trúc lưu trữ gồm có: </w:t>
      </w:r>
    </w:p>
    <w:p w14:paraId="776C1A18" w14:textId="10C91120" w:rsidR="00515F74" w:rsidRDefault="00515F74" w:rsidP="00515F74">
      <w:pPr>
        <w:pStyle w:val="noidung"/>
        <w:numPr>
          <w:ilvl w:val="0"/>
          <w:numId w:val="16"/>
        </w:numPr>
      </w:pPr>
      <w:r>
        <w:t>Trang chủ</w:t>
      </w:r>
    </w:p>
    <w:p w14:paraId="5B2F2AE5" w14:textId="1BDE6FB9" w:rsidR="00515F74" w:rsidRDefault="00515F74" w:rsidP="00515F74">
      <w:pPr>
        <w:pStyle w:val="noidung"/>
        <w:numPr>
          <w:ilvl w:val="0"/>
          <w:numId w:val="16"/>
        </w:numPr>
      </w:pPr>
      <w:r>
        <w:t>Các trang thông tin được lưu trong thư mục html.</w:t>
      </w:r>
    </w:p>
    <w:p w14:paraId="1F5CDA7B" w14:textId="1741799A" w:rsidR="00515F74" w:rsidRDefault="00515F74" w:rsidP="00515F74">
      <w:pPr>
        <w:pStyle w:val="noidung"/>
        <w:numPr>
          <w:ilvl w:val="0"/>
          <w:numId w:val="16"/>
        </w:numPr>
      </w:pPr>
      <w:r>
        <w:t>Các tập tin định dạng trang lưu trong thư mục css.</w:t>
      </w:r>
    </w:p>
    <w:p w14:paraId="6A4B9E4B" w14:textId="72EE7A5F" w:rsidR="00515F74" w:rsidRDefault="00515F74" w:rsidP="00515F74">
      <w:pPr>
        <w:pStyle w:val="noidung"/>
        <w:numPr>
          <w:ilvl w:val="0"/>
          <w:numId w:val="16"/>
        </w:numPr>
      </w:pPr>
      <w:r>
        <w:t>Các tập tin xử lý dữ liệu và hành động được lưu trong thư mục js.</w:t>
      </w:r>
    </w:p>
    <w:p w14:paraId="63E3A954" w14:textId="0EDA0EA9" w:rsidR="00515F74" w:rsidRDefault="00560F61" w:rsidP="00515F74">
      <w:pPr>
        <w:pStyle w:val="noidung"/>
        <w:numPr>
          <w:ilvl w:val="0"/>
          <w:numId w:val="16"/>
        </w:numPr>
      </w:pPr>
      <w:r>
        <w:t xml:space="preserve">Mảng </w:t>
      </w:r>
      <w:r w:rsidR="00515F74">
        <w:t>dữ liệu</w:t>
      </w:r>
      <w:r>
        <w:t xml:space="preserve"> sản phẩm</w:t>
      </w:r>
      <w:r w:rsidR="00515F74">
        <w:t xml:space="preserve"> được lưu trữ trong thư mục db.</w:t>
      </w:r>
    </w:p>
    <w:p w14:paraId="448A1EAA" w14:textId="380F3D49" w:rsidR="00515F74" w:rsidRDefault="00515F74" w:rsidP="00515F74">
      <w:pPr>
        <w:pStyle w:val="noidung"/>
        <w:numPr>
          <w:ilvl w:val="0"/>
          <w:numId w:val="16"/>
        </w:numPr>
      </w:pPr>
      <w:r>
        <w:lastRenderedPageBreak/>
        <w:t>Các hình ảnh sản phẩm và nội dung báo cáo lưu trữ trong thư assets</w:t>
      </w:r>
    </w:p>
    <w:p w14:paraId="3FC6B899" w14:textId="77777777" w:rsidR="00515F74" w:rsidRPr="00515F74" w:rsidRDefault="00515F74" w:rsidP="00515F74">
      <w:pPr>
        <w:pStyle w:val="noidung"/>
        <w:ind w:left="1440" w:firstLine="0"/>
      </w:pPr>
    </w:p>
    <w:p w14:paraId="4348FD5E" w14:textId="77777777" w:rsidR="00515F74" w:rsidRDefault="00515F74" w:rsidP="00515F74">
      <w:pPr>
        <w:pStyle w:val="noidung"/>
        <w:keepNext/>
      </w:pPr>
      <w:r w:rsidRPr="00515F74">
        <w:rPr>
          <w:lang w:val="en-US"/>
        </w:rPr>
        <w:drawing>
          <wp:inline distT="0" distB="0" distL="0" distR="0" wp14:anchorId="64DE61A6" wp14:editId="4FD625FD">
            <wp:extent cx="5455920" cy="2217420"/>
            <wp:effectExtent l="0" t="0" r="0" b="0"/>
            <wp:docPr id="195104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6967" name=""/>
                    <pic:cNvPicPr/>
                  </pic:nvPicPr>
                  <pic:blipFill rotWithShape="1">
                    <a:blip r:embed="rId18"/>
                    <a:srcRect t="7986" r="2231" b="9009"/>
                    <a:stretch>
                      <a:fillRect/>
                    </a:stretch>
                  </pic:blipFill>
                  <pic:spPr bwMode="auto">
                    <a:xfrm>
                      <a:off x="0" y="0"/>
                      <a:ext cx="5455920" cy="2217420"/>
                    </a:xfrm>
                    <a:prstGeom prst="rect">
                      <a:avLst/>
                    </a:prstGeom>
                    <a:ln>
                      <a:noFill/>
                    </a:ln>
                    <a:extLst>
                      <a:ext uri="{53640926-AAD7-44D8-BBD7-CCE9431645EC}">
                        <a14:shadowObscured xmlns:a14="http://schemas.microsoft.com/office/drawing/2010/main"/>
                      </a:ext>
                    </a:extLst>
                  </pic:spPr>
                </pic:pic>
              </a:graphicData>
            </a:graphic>
          </wp:inline>
        </w:drawing>
      </w:r>
    </w:p>
    <w:p w14:paraId="13FA48A9" w14:textId="55525592" w:rsidR="00EF000D" w:rsidRPr="00515F74" w:rsidRDefault="00515F74" w:rsidP="00515F74">
      <w:pPr>
        <w:pStyle w:val="Caption"/>
      </w:pPr>
      <w:bookmarkStart w:id="72" w:name="_Toc232255535"/>
      <w:r w:rsidRPr="00515F74">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1</w:t>
      </w:r>
      <w:r w:rsidR="009D71B5">
        <w:fldChar w:fldCharType="end"/>
      </w:r>
      <w:r w:rsidRPr="00515F74">
        <w:t>: Sơ đồ thư mục dự án</w:t>
      </w:r>
      <w:bookmarkEnd w:id="72"/>
    </w:p>
    <w:p w14:paraId="465C1D17" w14:textId="77777777" w:rsidR="00515F74" w:rsidRPr="00F51C01" w:rsidRDefault="00515F74" w:rsidP="00F51C01">
      <w:pPr>
        <w:pStyle w:val="noidung"/>
      </w:pPr>
    </w:p>
    <w:p w14:paraId="2B23CE29" w14:textId="77777777" w:rsidR="004553D9" w:rsidRPr="008D78F3" w:rsidRDefault="004553D9" w:rsidP="008759C1">
      <w:pPr>
        <w:pStyle w:val="Heading3"/>
      </w:pPr>
      <w:bookmarkStart w:id="73" w:name="_Toc232255625"/>
      <w:r w:rsidRPr="008D78F3">
        <w:t>Đặc tả chi tiết</w:t>
      </w:r>
      <w:bookmarkEnd w:id="73"/>
    </w:p>
    <w:p w14:paraId="641808EA" w14:textId="0D9C621C" w:rsidR="0035784D" w:rsidRPr="005F5401" w:rsidRDefault="0035784D" w:rsidP="005F5401">
      <w:pPr>
        <w:pStyle w:val="noidung"/>
      </w:pPr>
      <w:r w:rsidRPr="005F5401">
        <w:t>Sử dụng HTML5 để xây dựng cấu trúc trang.</w:t>
      </w:r>
    </w:p>
    <w:p w14:paraId="091AF2C5" w14:textId="5845B0A4" w:rsidR="0035784D" w:rsidRPr="005F5401" w:rsidRDefault="0035784D" w:rsidP="005F5401">
      <w:pPr>
        <w:pStyle w:val="noidung"/>
      </w:pPr>
      <w:r w:rsidRPr="005F5401">
        <w:t>CSS3/Flexbox/Grid để bố cục và thiết kế giao diện.</w:t>
      </w:r>
    </w:p>
    <w:p w14:paraId="69E02969" w14:textId="44E71951" w:rsidR="0035784D" w:rsidRPr="005F5401" w:rsidRDefault="0035784D" w:rsidP="005F5401">
      <w:pPr>
        <w:pStyle w:val="noidung"/>
      </w:pPr>
      <w:r w:rsidRPr="005F5401">
        <w:t>JavaScript để xử lý tương tác cơ bản (</w:t>
      </w:r>
      <w:r w:rsidR="00560F61">
        <w:t>nạp sản phẩm vào localStorage, các chức năng thêm, xóa, sửa</w:t>
      </w:r>
      <w:r w:rsidRPr="005F5401">
        <w:t>).</w:t>
      </w:r>
    </w:p>
    <w:p w14:paraId="17A8B44B" w14:textId="1ACA3D8F" w:rsidR="002D378E" w:rsidRDefault="0035784D" w:rsidP="005F5401">
      <w:pPr>
        <w:pStyle w:val="noidung"/>
      </w:pPr>
      <w:r w:rsidRPr="005F5401">
        <w:t>Không cần cơ sở dữ liệu phức tạp, chỉ cần file tĩnh.</w:t>
      </w:r>
    </w:p>
    <w:p w14:paraId="6D792C73" w14:textId="77777777" w:rsidR="00560F61" w:rsidRPr="005F5401" w:rsidRDefault="00560F61" w:rsidP="005F5401">
      <w:pPr>
        <w:pStyle w:val="noidung"/>
      </w:pPr>
    </w:p>
    <w:p w14:paraId="3E1959F8" w14:textId="6B7134DB" w:rsidR="002D378E" w:rsidRPr="008D78F3" w:rsidRDefault="002D378E" w:rsidP="002D378E">
      <w:pPr>
        <w:pStyle w:val="Caption"/>
        <w:keepNext/>
      </w:pPr>
      <w:r w:rsidRPr="008D78F3">
        <w:t xml:space="preserve">Bảng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Bảng \* ARABIC \s 1 </w:instrText>
      </w:r>
      <w:r w:rsidRPr="008D78F3">
        <w:fldChar w:fldCharType="separate"/>
      </w:r>
      <w:r w:rsidR="00D47612" w:rsidRPr="008D78F3">
        <w:t>1</w:t>
      </w:r>
      <w:r w:rsidRPr="008D78F3">
        <w:fldChar w:fldCharType="end"/>
      </w:r>
      <w:r w:rsidRPr="008D78F3">
        <w:t xml:space="preserve"> </w:t>
      </w:r>
      <w:r w:rsidR="0035784D">
        <w:t>Minh họa cấu trúc dữ liệu Website</w:t>
      </w:r>
    </w:p>
    <w:tbl>
      <w:tblPr>
        <w:tblStyle w:val="myTable"/>
        <w:tblW w:w="5000" w:type="pct"/>
        <w:tblLook w:val="04A0" w:firstRow="1" w:lastRow="0" w:firstColumn="1" w:lastColumn="0" w:noHBand="0" w:noVBand="1"/>
      </w:tblPr>
      <w:tblGrid>
        <w:gridCol w:w="709"/>
        <w:gridCol w:w="1904"/>
        <w:gridCol w:w="3451"/>
        <w:gridCol w:w="2704"/>
      </w:tblGrid>
      <w:tr w:rsidR="0035784D" w:rsidRPr="00515F74" w14:paraId="6C387953" w14:textId="77777777" w:rsidTr="00560F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tcPr>
          <w:p w14:paraId="6D9D45D3" w14:textId="2D633333" w:rsidR="0035784D" w:rsidRPr="00515F74" w:rsidRDefault="0035784D" w:rsidP="00560F61">
            <w:r w:rsidRPr="00515F74">
              <w:t>STT</w:t>
            </w:r>
          </w:p>
        </w:tc>
        <w:tc>
          <w:tcPr>
            <w:tcW w:w="1086" w:type="pct"/>
          </w:tcPr>
          <w:p w14:paraId="458C9B79" w14:textId="2F05C093" w:rsidR="0035784D" w:rsidRPr="00515F74" w:rsidRDefault="0035784D" w:rsidP="00560F61">
            <w:pPr>
              <w:cnfStyle w:val="100000000000" w:firstRow="1" w:lastRow="0" w:firstColumn="0" w:lastColumn="0" w:oddVBand="0" w:evenVBand="0" w:oddHBand="0" w:evenHBand="0" w:firstRowFirstColumn="0" w:firstRowLastColumn="0" w:lastRowFirstColumn="0" w:lastRowLastColumn="0"/>
            </w:pPr>
            <w:r w:rsidRPr="00515F74">
              <w:t>Thành</w:t>
            </w:r>
            <w:r w:rsidR="00515F74" w:rsidRPr="00515F74">
              <w:t xml:space="preserve"> </w:t>
            </w:r>
            <w:r w:rsidRPr="00515F74">
              <w:t>phần</w:t>
            </w:r>
          </w:p>
        </w:tc>
        <w:tc>
          <w:tcPr>
            <w:tcW w:w="1968" w:type="pct"/>
          </w:tcPr>
          <w:p w14:paraId="3E35597C" w14:textId="02D1A2C1" w:rsidR="0035784D" w:rsidRPr="00515F74" w:rsidRDefault="0035784D" w:rsidP="00560F61">
            <w:pPr>
              <w:cnfStyle w:val="100000000000" w:firstRow="1" w:lastRow="0" w:firstColumn="0" w:lastColumn="0" w:oddVBand="0" w:evenVBand="0" w:oddHBand="0" w:evenHBand="0" w:firstRowFirstColumn="0" w:firstRowLastColumn="0" w:lastRowFirstColumn="0" w:lastRowLastColumn="0"/>
            </w:pPr>
            <w:r w:rsidRPr="00515F74">
              <w:t>Mục đích</w:t>
            </w:r>
          </w:p>
        </w:tc>
        <w:tc>
          <w:tcPr>
            <w:tcW w:w="1542" w:type="pct"/>
          </w:tcPr>
          <w:p w14:paraId="1FB6AC70" w14:textId="7ED7F57E" w:rsidR="0035784D" w:rsidRPr="00515F74" w:rsidRDefault="0035784D" w:rsidP="00560F61">
            <w:pPr>
              <w:cnfStyle w:val="100000000000" w:firstRow="1" w:lastRow="0" w:firstColumn="0" w:lastColumn="0" w:oddVBand="0" w:evenVBand="0" w:oddHBand="0" w:evenHBand="0" w:firstRowFirstColumn="0" w:firstRowLastColumn="0" w:lastRowFirstColumn="0" w:lastRowLastColumn="0"/>
            </w:pPr>
            <w:r w:rsidRPr="00515F74">
              <w:t>Hình thức lưu trữ</w:t>
            </w:r>
          </w:p>
        </w:tc>
      </w:tr>
      <w:tr w:rsidR="00515F74" w:rsidRPr="00515F74" w14:paraId="00D86E12"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5D3A7603" w14:textId="77777777" w:rsidR="00515F74" w:rsidRPr="00515F74" w:rsidRDefault="00515F74" w:rsidP="00560F61">
            <w:pPr>
              <w:pStyle w:val="ListParagraph"/>
              <w:numPr>
                <w:ilvl w:val="0"/>
                <w:numId w:val="57"/>
              </w:numPr>
            </w:pPr>
          </w:p>
        </w:tc>
        <w:tc>
          <w:tcPr>
            <w:tcW w:w="1086" w:type="pct"/>
          </w:tcPr>
          <w:p w14:paraId="26CE4109" w14:textId="6EE25CF2"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Trang chủ</w:t>
            </w:r>
          </w:p>
        </w:tc>
        <w:tc>
          <w:tcPr>
            <w:tcW w:w="1968" w:type="pct"/>
          </w:tcPr>
          <w:p w14:paraId="51A1B7FB" w14:textId="3748BF59"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Giới thiệu dự án, lời chào mừng</w:t>
            </w:r>
          </w:p>
        </w:tc>
        <w:tc>
          <w:tcPr>
            <w:tcW w:w="1542" w:type="pct"/>
          </w:tcPr>
          <w:p w14:paraId="441BFD7D" w14:textId="26C78427"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HTML tĩnh</w:t>
            </w:r>
          </w:p>
        </w:tc>
      </w:tr>
      <w:tr w:rsidR="0035784D" w:rsidRPr="00515F74" w14:paraId="1AF46250"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7D284E5E" w14:textId="5AB62DD5" w:rsidR="0035784D" w:rsidRPr="00515F74" w:rsidRDefault="0035784D" w:rsidP="00560F61">
            <w:pPr>
              <w:pStyle w:val="ListParagraph"/>
              <w:numPr>
                <w:ilvl w:val="0"/>
                <w:numId w:val="57"/>
              </w:numPr>
            </w:pPr>
          </w:p>
        </w:tc>
        <w:tc>
          <w:tcPr>
            <w:tcW w:w="1086" w:type="pct"/>
          </w:tcPr>
          <w:p w14:paraId="0E5363D0" w14:textId="488512DC"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Trang liên hệ</w:t>
            </w:r>
          </w:p>
        </w:tc>
        <w:tc>
          <w:tcPr>
            <w:tcW w:w="1968" w:type="pct"/>
          </w:tcPr>
          <w:p w14:paraId="3028D930" w14:textId="34316AF9"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Cung cấp thông tin liên hệ</w:t>
            </w:r>
          </w:p>
        </w:tc>
        <w:tc>
          <w:tcPr>
            <w:tcW w:w="1542" w:type="pct"/>
          </w:tcPr>
          <w:p w14:paraId="2A20C9E0" w14:textId="66E19F42"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HTML tĩnh (form/email/link)</w:t>
            </w:r>
          </w:p>
        </w:tc>
      </w:tr>
      <w:tr w:rsidR="0035784D" w:rsidRPr="00515F74" w14:paraId="47225387"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2C6C685C" w14:textId="1A092ED1" w:rsidR="0035784D" w:rsidRPr="00515F74" w:rsidRDefault="0035784D" w:rsidP="00560F61">
            <w:pPr>
              <w:pStyle w:val="ListParagraph"/>
              <w:numPr>
                <w:ilvl w:val="0"/>
                <w:numId w:val="57"/>
              </w:numPr>
            </w:pPr>
          </w:p>
        </w:tc>
        <w:tc>
          <w:tcPr>
            <w:tcW w:w="1086" w:type="pct"/>
          </w:tcPr>
          <w:p w14:paraId="55EC6E55" w14:textId="4E10F792"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Trang giới thiệu</w:t>
            </w:r>
          </w:p>
        </w:tc>
        <w:tc>
          <w:tcPr>
            <w:tcW w:w="1968" w:type="pct"/>
          </w:tcPr>
          <w:p w14:paraId="6A5195B5" w14:textId="438ED6F2" w:rsidR="0035784D" w:rsidRPr="00515F74" w:rsidRDefault="0094581C" w:rsidP="00560F61">
            <w:pPr>
              <w:cnfStyle w:val="000000000000" w:firstRow="0" w:lastRow="0" w:firstColumn="0" w:lastColumn="0" w:oddVBand="0" w:evenVBand="0" w:oddHBand="0" w:evenHBand="0" w:firstRowFirstColumn="0" w:firstRowLastColumn="0" w:lastRowFirstColumn="0" w:lastRowLastColumn="0"/>
            </w:pPr>
            <w:r>
              <w:t>Cung cấp thông cá nhân và mục tiêu dự án</w:t>
            </w:r>
          </w:p>
        </w:tc>
        <w:tc>
          <w:tcPr>
            <w:tcW w:w="1542" w:type="pct"/>
          </w:tcPr>
          <w:p w14:paraId="56E930FF" w14:textId="39150A69"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HTML tĩnh</w:t>
            </w:r>
          </w:p>
        </w:tc>
      </w:tr>
      <w:tr w:rsidR="00515F74" w:rsidRPr="00515F74" w14:paraId="00D26D02"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12F95BE8" w14:textId="77777777" w:rsidR="00515F74" w:rsidRPr="00515F74" w:rsidRDefault="00515F74" w:rsidP="00560F61">
            <w:pPr>
              <w:pStyle w:val="ListParagraph"/>
              <w:numPr>
                <w:ilvl w:val="0"/>
                <w:numId w:val="57"/>
              </w:numPr>
            </w:pPr>
          </w:p>
        </w:tc>
        <w:tc>
          <w:tcPr>
            <w:tcW w:w="1086" w:type="pct"/>
          </w:tcPr>
          <w:p w14:paraId="03478FD4" w14:textId="28BE5FCB"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Trang sản phẩm</w:t>
            </w:r>
          </w:p>
        </w:tc>
        <w:tc>
          <w:tcPr>
            <w:tcW w:w="1968" w:type="pct"/>
          </w:tcPr>
          <w:p w14:paraId="6B65627F" w14:textId="308353D1"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 xml:space="preserve">Tải lên tất cả các sản phẩm có trong </w:t>
            </w:r>
            <w:r w:rsidR="00560F61">
              <w:t>mảng dữ liệu</w:t>
            </w:r>
          </w:p>
        </w:tc>
        <w:tc>
          <w:tcPr>
            <w:tcW w:w="1542" w:type="pct"/>
          </w:tcPr>
          <w:p w14:paraId="2B80A1F8" w14:textId="7D5BF9A7"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HTML tĩnh</w:t>
            </w:r>
          </w:p>
        </w:tc>
      </w:tr>
      <w:tr w:rsidR="00515F74" w:rsidRPr="00515F74" w14:paraId="55D2D41E"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344C5BDF" w14:textId="77777777" w:rsidR="00515F74" w:rsidRPr="00515F74" w:rsidRDefault="00515F74" w:rsidP="00560F61">
            <w:pPr>
              <w:pStyle w:val="ListParagraph"/>
              <w:numPr>
                <w:ilvl w:val="0"/>
                <w:numId w:val="57"/>
              </w:numPr>
            </w:pPr>
          </w:p>
        </w:tc>
        <w:tc>
          <w:tcPr>
            <w:tcW w:w="1086" w:type="pct"/>
          </w:tcPr>
          <w:p w14:paraId="706D3FCD" w14:textId="544D63EF" w:rsidR="00515F74" w:rsidRDefault="00515F74" w:rsidP="00560F61">
            <w:pPr>
              <w:cnfStyle w:val="000000000000" w:firstRow="0" w:lastRow="0" w:firstColumn="0" w:lastColumn="0" w:oddVBand="0" w:evenVBand="0" w:oddHBand="0" w:evenHBand="0" w:firstRowFirstColumn="0" w:firstRowLastColumn="0" w:lastRowFirstColumn="0" w:lastRowLastColumn="0"/>
            </w:pPr>
            <w:r w:rsidRPr="00515F74">
              <w:t>Trang chi tiết</w:t>
            </w:r>
          </w:p>
        </w:tc>
        <w:tc>
          <w:tcPr>
            <w:tcW w:w="1968" w:type="pct"/>
          </w:tcPr>
          <w:p w14:paraId="2A359F76" w14:textId="37FFBA51" w:rsidR="00515F74" w:rsidRDefault="00515F74" w:rsidP="00560F61">
            <w:pPr>
              <w:cnfStyle w:val="000000000000" w:firstRow="0" w:lastRow="0" w:firstColumn="0" w:lastColumn="0" w:oddVBand="0" w:evenVBand="0" w:oddHBand="0" w:evenHBand="0" w:firstRowFirstColumn="0" w:firstRowLastColumn="0" w:lastRowFirstColumn="0" w:lastRowLastColumn="0"/>
            </w:pPr>
            <w:r w:rsidRPr="00515F74">
              <w:t>Mô tả từng sản phẩm</w:t>
            </w:r>
          </w:p>
        </w:tc>
        <w:tc>
          <w:tcPr>
            <w:tcW w:w="1542" w:type="pct"/>
          </w:tcPr>
          <w:p w14:paraId="66333706" w14:textId="689B7DE1" w:rsidR="00515F74" w:rsidRDefault="00515F74" w:rsidP="00560F61">
            <w:pPr>
              <w:cnfStyle w:val="000000000000" w:firstRow="0" w:lastRow="0" w:firstColumn="0" w:lastColumn="0" w:oddVBand="0" w:evenVBand="0" w:oddHBand="0" w:evenHBand="0" w:firstRowFirstColumn="0" w:firstRowLastColumn="0" w:lastRowFirstColumn="0" w:lastRowLastColumn="0"/>
            </w:pPr>
            <w:r w:rsidRPr="00515F74">
              <w:t>HTML tĩnh + hình ảnh</w:t>
            </w:r>
          </w:p>
        </w:tc>
      </w:tr>
      <w:tr w:rsidR="00515F74" w:rsidRPr="00515F74" w14:paraId="4D24C479"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7A20E4A9" w14:textId="77777777" w:rsidR="00515F74" w:rsidRPr="00515F74" w:rsidRDefault="00515F74" w:rsidP="00560F61">
            <w:pPr>
              <w:pStyle w:val="ListParagraph"/>
              <w:numPr>
                <w:ilvl w:val="0"/>
                <w:numId w:val="57"/>
              </w:numPr>
            </w:pPr>
          </w:p>
        </w:tc>
        <w:tc>
          <w:tcPr>
            <w:tcW w:w="1086" w:type="pct"/>
          </w:tcPr>
          <w:p w14:paraId="5AF1220D" w14:textId="5C938CE2" w:rsidR="00515F74" w:rsidRPr="00515F74" w:rsidRDefault="00515F74" w:rsidP="00560F61">
            <w:pPr>
              <w:cnfStyle w:val="000000000000" w:firstRow="0" w:lastRow="0" w:firstColumn="0" w:lastColumn="0" w:oddVBand="0" w:evenVBand="0" w:oddHBand="0" w:evenHBand="0" w:firstRowFirstColumn="0" w:firstRowLastColumn="0" w:lastRowFirstColumn="0" w:lastRowLastColumn="0"/>
            </w:pPr>
            <w:r>
              <w:t>Trang giỏ hàng</w:t>
            </w:r>
          </w:p>
        </w:tc>
        <w:tc>
          <w:tcPr>
            <w:tcW w:w="1968" w:type="pct"/>
          </w:tcPr>
          <w:p w14:paraId="6FB433E5" w14:textId="061CF8D9" w:rsidR="00515F74" w:rsidRPr="00515F74" w:rsidRDefault="00560F61" w:rsidP="00560F61">
            <w:pPr>
              <w:cnfStyle w:val="000000000000" w:firstRow="0" w:lastRow="0" w:firstColumn="0" w:lastColumn="0" w:oddVBand="0" w:evenVBand="0" w:oddHBand="0" w:evenHBand="0" w:firstRowFirstColumn="0" w:firstRowLastColumn="0" w:lastRowFirstColumn="0" w:lastRowLastColumn="0"/>
            </w:pPr>
            <w:r>
              <w:t>Quản lý đơn đặt hàng, thanh toán</w:t>
            </w:r>
          </w:p>
        </w:tc>
        <w:tc>
          <w:tcPr>
            <w:tcW w:w="1542" w:type="pct"/>
          </w:tcPr>
          <w:p w14:paraId="6F37DCF6" w14:textId="3FD6DBD8" w:rsidR="00515F74" w:rsidRPr="00515F74" w:rsidRDefault="00560F61" w:rsidP="00560F61">
            <w:pPr>
              <w:cnfStyle w:val="000000000000" w:firstRow="0" w:lastRow="0" w:firstColumn="0" w:lastColumn="0" w:oddVBand="0" w:evenVBand="0" w:oddHBand="0" w:evenHBand="0" w:firstRowFirstColumn="0" w:firstRowLastColumn="0" w:lastRowFirstColumn="0" w:lastRowLastColumn="0"/>
            </w:pPr>
            <w:r>
              <w:t>HTML tĩnh</w:t>
            </w:r>
          </w:p>
        </w:tc>
      </w:tr>
      <w:tr w:rsidR="00560F61" w:rsidRPr="00515F74" w14:paraId="1B3E533C"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3B6C01DC" w14:textId="77777777" w:rsidR="00560F61" w:rsidRPr="00515F74" w:rsidRDefault="00560F61" w:rsidP="00560F61">
            <w:pPr>
              <w:pStyle w:val="ListParagraph"/>
              <w:numPr>
                <w:ilvl w:val="0"/>
                <w:numId w:val="57"/>
              </w:numPr>
            </w:pPr>
          </w:p>
        </w:tc>
        <w:tc>
          <w:tcPr>
            <w:tcW w:w="1086" w:type="pct"/>
          </w:tcPr>
          <w:p w14:paraId="39901F2D" w14:textId="32080455" w:rsidR="00560F61" w:rsidRDefault="00560F61" w:rsidP="00560F61">
            <w:pPr>
              <w:cnfStyle w:val="000000000000" w:firstRow="0" w:lastRow="0" w:firstColumn="0" w:lastColumn="0" w:oddVBand="0" w:evenVBand="0" w:oddHBand="0" w:evenHBand="0" w:firstRowFirstColumn="0" w:firstRowLastColumn="0" w:lastRowFirstColumn="0" w:lastRowLastColumn="0"/>
            </w:pPr>
            <w:r>
              <w:t>Trang quản lý sản phẩm</w:t>
            </w:r>
          </w:p>
        </w:tc>
        <w:tc>
          <w:tcPr>
            <w:tcW w:w="1968" w:type="pct"/>
          </w:tcPr>
          <w:p w14:paraId="6908DB69" w14:textId="0FE93722" w:rsidR="00560F61" w:rsidRDefault="00560F61" w:rsidP="00560F61">
            <w:pPr>
              <w:cnfStyle w:val="000000000000" w:firstRow="0" w:lastRow="0" w:firstColumn="0" w:lastColumn="0" w:oddVBand="0" w:evenVBand="0" w:oddHBand="0" w:evenHBand="0" w:firstRowFirstColumn="0" w:firstRowLastColumn="0" w:lastRowFirstColumn="0" w:lastRowLastColumn="0"/>
            </w:pPr>
            <w:r>
              <w:t>Quản lý toàn bộ sản phẩm, thêm, sửa, xóa sản phẩm</w:t>
            </w:r>
          </w:p>
        </w:tc>
        <w:tc>
          <w:tcPr>
            <w:tcW w:w="1542" w:type="pct"/>
          </w:tcPr>
          <w:p w14:paraId="13D631B9" w14:textId="1C1EF224" w:rsidR="00560F61" w:rsidRDefault="00560F61" w:rsidP="00560F61">
            <w:pPr>
              <w:cnfStyle w:val="000000000000" w:firstRow="0" w:lastRow="0" w:firstColumn="0" w:lastColumn="0" w:oddVBand="0" w:evenVBand="0" w:oddHBand="0" w:evenHBand="0" w:firstRowFirstColumn="0" w:firstRowLastColumn="0" w:lastRowFirstColumn="0" w:lastRowLastColumn="0"/>
            </w:pPr>
            <w:r>
              <w:t>HTML tĩnh</w:t>
            </w:r>
          </w:p>
        </w:tc>
      </w:tr>
      <w:tr w:rsidR="00560F61" w:rsidRPr="00515F74" w14:paraId="1244C990"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7D31A394" w14:textId="77777777" w:rsidR="00560F61" w:rsidRPr="00515F74" w:rsidRDefault="00560F61" w:rsidP="00560F61">
            <w:pPr>
              <w:pStyle w:val="ListParagraph"/>
              <w:numPr>
                <w:ilvl w:val="0"/>
                <w:numId w:val="57"/>
              </w:numPr>
            </w:pPr>
          </w:p>
        </w:tc>
        <w:tc>
          <w:tcPr>
            <w:tcW w:w="1086" w:type="pct"/>
          </w:tcPr>
          <w:p w14:paraId="745D6929" w14:textId="64A80ACB" w:rsidR="00560F61" w:rsidRDefault="00560F61" w:rsidP="00560F61">
            <w:pPr>
              <w:cnfStyle w:val="000000000000" w:firstRow="0" w:lastRow="0" w:firstColumn="0" w:lastColumn="0" w:oddVBand="0" w:evenVBand="0" w:oddHBand="0" w:evenHBand="0" w:firstRowFirstColumn="0" w:firstRowLastColumn="0" w:lastRowFirstColumn="0" w:lastRowLastColumn="0"/>
            </w:pPr>
            <w:r>
              <w:t>Mảng dữ liệu</w:t>
            </w:r>
          </w:p>
        </w:tc>
        <w:tc>
          <w:tcPr>
            <w:tcW w:w="1968" w:type="pct"/>
          </w:tcPr>
          <w:p w14:paraId="3E984899" w14:textId="134D268B" w:rsidR="00560F61" w:rsidRDefault="00560F61" w:rsidP="00560F61">
            <w:pPr>
              <w:cnfStyle w:val="000000000000" w:firstRow="0" w:lastRow="0" w:firstColumn="0" w:lastColumn="0" w:oddVBand="0" w:evenVBand="0" w:oddHBand="0" w:evenHBand="0" w:firstRowFirstColumn="0" w:firstRowLastColumn="0" w:lastRowFirstColumn="0" w:lastRowLastColumn="0"/>
            </w:pPr>
            <w:r>
              <w:t>Quản lý các thông tin cơ bản của sản phẩm</w:t>
            </w:r>
          </w:p>
        </w:tc>
        <w:tc>
          <w:tcPr>
            <w:tcW w:w="1542" w:type="pct"/>
          </w:tcPr>
          <w:p w14:paraId="7325F56A" w14:textId="6C7429D3" w:rsidR="00560F61" w:rsidRDefault="00560F61" w:rsidP="00560F61">
            <w:pPr>
              <w:cnfStyle w:val="000000000000" w:firstRow="0" w:lastRow="0" w:firstColumn="0" w:lastColumn="0" w:oddVBand="0" w:evenVBand="0" w:oddHBand="0" w:evenHBand="0" w:firstRowFirstColumn="0" w:firstRowLastColumn="0" w:lastRowFirstColumn="0" w:lastRowLastColumn="0"/>
            </w:pPr>
            <w:r>
              <w:t>JavaScript</w:t>
            </w:r>
          </w:p>
        </w:tc>
      </w:tr>
      <w:tr w:rsidR="0035784D" w:rsidRPr="00515F74" w14:paraId="04E5E841" w14:textId="77777777" w:rsidTr="00560F61">
        <w:tc>
          <w:tcPr>
            <w:cnfStyle w:val="001000000000" w:firstRow="0" w:lastRow="0" w:firstColumn="1" w:lastColumn="0" w:oddVBand="0" w:evenVBand="0" w:oddHBand="0" w:evenHBand="0" w:firstRowFirstColumn="0" w:firstRowLastColumn="0" w:lastRowFirstColumn="0" w:lastRowLastColumn="0"/>
            <w:tcW w:w="404" w:type="pct"/>
          </w:tcPr>
          <w:p w14:paraId="4EB38D75" w14:textId="6D55CF68" w:rsidR="0035784D" w:rsidRPr="00515F74" w:rsidRDefault="0035784D" w:rsidP="00560F61">
            <w:pPr>
              <w:pStyle w:val="ListParagraph"/>
              <w:numPr>
                <w:ilvl w:val="0"/>
                <w:numId w:val="57"/>
              </w:numPr>
            </w:pPr>
          </w:p>
        </w:tc>
        <w:tc>
          <w:tcPr>
            <w:tcW w:w="1086" w:type="pct"/>
          </w:tcPr>
          <w:p w14:paraId="5946B33E" w14:textId="028E10BD"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Hình ảnh sản phẩm</w:t>
            </w:r>
          </w:p>
        </w:tc>
        <w:tc>
          <w:tcPr>
            <w:tcW w:w="1968" w:type="pct"/>
          </w:tcPr>
          <w:p w14:paraId="08574764" w14:textId="1F24E653"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Minh họa trực quan</w:t>
            </w:r>
          </w:p>
        </w:tc>
        <w:tc>
          <w:tcPr>
            <w:tcW w:w="1542" w:type="pct"/>
          </w:tcPr>
          <w:p w14:paraId="175A7018" w14:textId="51E76B16" w:rsidR="0035784D" w:rsidRPr="00515F74" w:rsidRDefault="0035784D" w:rsidP="00560F61">
            <w:pPr>
              <w:cnfStyle w:val="000000000000" w:firstRow="0" w:lastRow="0" w:firstColumn="0" w:lastColumn="0" w:oddVBand="0" w:evenVBand="0" w:oddHBand="0" w:evenHBand="0" w:firstRowFirstColumn="0" w:firstRowLastColumn="0" w:lastRowFirstColumn="0" w:lastRowLastColumn="0"/>
            </w:pPr>
            <w:r w:rsidRPr="00515F74">
              <w:t>Thư mục ảnh</w:t>
            </w:r>
            <w:r w:rsidR="00CA3055" w:rsidRPr="00515F74">
              <w:t xml:space="preserve"> (assets)</w:t>
            </w:r>
          </w:p>
        </w:tc>
      </w:tr>
    </w:tbl>
    <w:p w14:paraId="74BB1CA5" w14:textId="77777777" w:rsidR="002D378E" w:rsidRDefault="002D378E" w:rsidP="002D378E"/>
    <w:p w14:paraId="33DACF48" w14:textId="77777777" w:rsidR="00560F61" w:rsidRPr="008D78F3" w:rsidRDefault="00560F61" w:rsidP="002D378E"/>
    <w:p w14:paraId="4946D835" w14:textId="77777777" w:rsidR="004553D9" w:rsidRDefault="004553D9" w:rsidP="004553D9">
      <w:pPr>
        <w:pStyle w:val="Heading2"/>
      </w:pPr>
      <w:bookmarkStart w:id="74" w:name="_Toc232255626"/>
      <w:r w:rsidRPr="008D78F3">
        <w:t>Thiết kế chức năng</w:t>
      </w:r>
      <w:bookmarkEnd w:id="74"/>
    </w:p>
    <w:p w14:paraId="6FCD3D14" w14:textId="3FC7DB15" w:rsidR="0035784D" w:rsidRPr="00B05F58" w:rsidRDefault="0035784D" w:rsidP="00B05F58">
      <w:pPr>
        <w:pStyle w:val="noidung"/>
      </w:pPr>
      <w:r w:rsidRPr="00B05F58">
        <w:t xml:space="preserve">Trang chủ: </w:t>
      </w:r>
      <w:r w:rsidR="0033044B" w:rsidRPr="00B05F58">
        <w:t>lọc tìm kiếm nội trong trang web</w:t>
      </w:r>
      <w:r w:rsidRPr="00B05F58">
        <w:t>.</w:t>
      </w:r>
    </w:p>
    <w:p w14:paraId="2FAD1AFB" w14:textId="712C8579" w:rsidR="0035784D" w:rsidRPr="00B05F58" w:rsidRDefault="0035784D" w:rsidP="00B05F58">
      <w:pPr>
        <w:pStyle w:val="noidung"/>
      </w:pPr>
      <w:r w:rsidRPr="00B05F58">
        <w:t>Trang sản phẩm: danh sách sản phẩm điện tử.</w:t>
      </w:r>
    </w:p>
    <w:p w14:paraId="1EF0EC9F" w14:textId="540972C9" w:rsidR="0035784D" w:rsidRPr="00B05F58" w:rsidRDefault="0035784D" w:rsidP="00B05F58">
      <w:pPr>
        <w:pStyle w:val="noidung"/>
      </w:pPr>
      <w:r w:rsidRPr="00B05F58">
        <w:t>Trang chi tiết sản phẩm: mô tả, hình ảnh, giá, nút “Thêm vào giỏ hàng” (giả lập bằng localStorage).</w:t>
      </w:r>
    </w:p>
    <w:p w14:paraId="1BB256A5" w14:textId="77777777" w:rsidR="0035784D" w:rsidRPr="00B05F58" w:rsidRDefault="0035784D" w:rsidP="00B05F58">
      <w:pPr>
        <w:pStyle w:val="noidung"/>
      </w:pPr>
      <w:r w:rsidRPr="00B05F58">
        <w:t>Giỏ hàng: hiển thị sản phẩm đã chọn, tính tổng tiền (JavaScript).</w:t>
      </w:r>
    </w:p>
    <w:p w14:paraId="23B2CB57" w14:textId="09855E5E" w:rsidR="0035784D" w:rsidRPr="00B05F58" w:rsidRDefault="0035784D" w:rsidP="00B05F58">
      <w:pPr>
        <w:pStyle w:val="noidung"/>
      </w:pPr>
      <w:r w:rsidRPr="00B05F58">
        <w:t>Trang liên hệ: form liên hệ gửi qua email (hiển thị thông tin liên hệ).</w:t>
      </w:r>
    </w:p>
    <w:p w14:paraId="444A3F3A" w14:textId="149A8B30" w:rsidR="0035784D" w:rsidRPr="00B05F58" w:rsidRDefault="0035784D" w:rsidP="00B05F58">
      <w:pPr>
        <w:pStyle w:val="noidung"/>
      </w:pPr>
      <w:r w:rsidRPr="00B05F58">
        <w:t xml:space="preserve">Trang giới thiệu: thông </w:t>
      </w:r>
      <w:r w:rsidR="00F51C01" w:rsidRPr="00B05F58">
        <w:t>tin, mục tiêu xây dựng doanh nghiệp.</w:t>
      </w:r>
    </w:p>
    <w:p w14:paraId="3DE1433E" w14:textId="77777777" w:rsidR="004553D9" w:rsidRPr="008D78F3" w:rsidRDefault="004553D9" w:rsidP="004553D9">
      <w:pPr>
        <w:pStyle w:val="Heading2"/>
      </w:pPr>
      <w:bookmarkStart w:id="75" w:name="_Toc232255627"/>
      <w:r w:rsidRPr="008D78F3">
        <w:lastRenderedPageBreak/>
        <w:t>Thiết kế giao diện</w:t>
      </w:r>
      <w:bookmarkEnd w:id="75"/>
    </w:p>
    <w:p w14:paraId="22292A03" w14:textId="740E4F56" w:rsidR="0094581C" w:rsidRPr="0094581C" w:rsidRDefault="004553D9" w:rsidP="0094581C">
      <w:pPr>
        <w:pStyle w:val="Heading3"/>
      </w:pPr>
      <w:bookmarkStart w:id="76" w:name="_Toc232255628"/>
      <w:r w:rsidRPr="008D78F3">
        <w:t>Sơ đồ website</w:t>
      </w:r>
      <w:bookmarkEnd w:id="76"/>
    </w:p>
    <w:p w14:paraId="1DAFC680" w14:textId="7EB200B5" w:rsidR="002D378E" w:rsidRPr="008D78F3" w:rsidRDefault="00B04371" w:rsidP="003E1573">
      <w:pPr>
        <w:pStyle w:val="noidung"/>
        <w:keepNext/>
        <w:jc w:val="center"/>
      </w:pPr>
      <w:r w:rsidRPr="00B04371">
        <w:rPr>
          <w:lang w:val="en-US"/>
        </w:rPr>
        <w:drawing>
          <wp:inline distT="0" distB="0" distL="0" distR="0" wp14:anchorId="0DD217B8" wp14:editId="5BA5E9D8">
            <wp:extent cx="4863954" cy="2392680"/>
            <wp:effectExtent l="0" t="0" r="0" b="7620"/>
            <wp:docPr id="9172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3709" name=""/>
                    <pic:cNvPicPr/>
                  </pic:nvPicPr>
                  <pic:blipFill>
                    <a:blip r:embed="rId19"/>
                    <a:stretch>
                      <a:fillRect/>
                    </a:stretch>
                  </pic:blipFill>
                  <pic:spPr>
                    <a:xfrm>
                      <a:off x="0" y="0"/>
                      <a:ext cx="4883321" cy="2402207"/>
                    </a:xfrm>
                    <a:prstGeom prst="rect">
                      <a:avLst/>
                    </a:prstGeom>
                  </pic:spPr>
                </pic:pic>
              </a:graphicData>
            </a:graphic>
          </wp:inline>
        </w:drawing>
      </w:r>
    </w:p>
    <w:p w14:paraId="7B5EEB79" w14:textId="5F78360A" w:rsidR="002D378E" w:rsidRDefault="002D378E" w:rsidP="002D378E">
      <w:pPr>
        <w:pStyle w:val="Caption"/>
      </w:pPr>
      <w:r w:rsidRPr="008D78F3">
        <w:t xml:space="preserve">Hình </w:t>
      </w:r>
      <w:r w:rsidRPr="008D78F3">
        <w:fldChar w:fldCharType="begin"/>
      </w:r>
      <w:r w:rsidRPr="008D78F3">
        <w:instrText xml:space="preserve"> STYLEREF 1 \s </w:instrText>
      </w:r>
      <w:r w:rsidRPr="008D78F3">
        <w:fldChar w:fldCharType="separate"/>
      </w:r>
      <w:r w:rsidR="00D47612" w:rsidRPr="008D78F3">
        <w:t>3</w:t>
      </w:r>
      <w:r w:rsidRPr="008D78F3">
        <w:fldChar w:fldCharType="end"/>
      </w:r>
      <w:r w:rsidRPr="008D78F3">
        <w:t>.</w:t>
      </w:r>
      <w:r w:rsidRPr="008D78F3">
        <w:fldChar w:fldCharType="begin"/>
      </w:r>
      <w:r w:rsidRPr="008D78F3">
        <w:instrText xml:space="preserve"> SEQ Hình \* ARABIC \s 1 </w:instrText>
      </w:r>
      <w:r w:rsidRPr="008D78F3">
        <w:fldChar w:fldCharType="separate"/>
      </w:r>
      <w:r w:rsidR="00D47612" w:rsidRPr="008D78F3">
        <w:t>1</w:t>
      </w:r>
      <w:r w:rsidRPr="008D78F3">
        <w:fldChar w:fldCharType="end"/>
      </w:r>
      <w:r w:rsidRPr="008D78F3">
        <w:t xml:space="preserve"> </w:t>
      </w:r>
      <w:r w:rsidR="003E1573">
        <w:t>Sơ đồ website bán sản phẩm điện tử</w:t>
      </w:r>
    </w:p>
    <w:p w14:paraId="5BDB134E" w14:textId="77777777" w:rsidR="0094581C" w:rsidRPr="0094581C" w:rsidRDefault="0094581C" w:rsidP="0094581C"/>
    <w:p w14:paraId="037C6C09" w14:textId="77777777" w:rsidR="004553D9" w:rsidRDefault="004553D9" w:rsidP="00637445">
      <w:pPr>
        <w:pStyle w:val="Heading3"/>
        <w:tabs>
          <w:tab w:val="left" w:pos="8505"/>
        </w:tabs>
      </w:pPr>
      <w:bookmarkStart w:id="77" w:name="_Toc232255629"/>
      <w:r w:rsidRPr="008D78F3">
        <w:t>Giao diện trang chủ</w:t>
      </w:r>
      <w:bookmarkEnd w:id="77"/>
    </w:p>
    <w:p w14:paraId="238DD1C7" w14:textId="77777777" w:rsidR="00A95E47" w:rsidRPr="00A95E47" w:rsidRDefault="00A95E47" w:rsidP="00A95E47">
      <w:pPr>
        <w:pStyle w:val="noidung"/>
      </w:pPr>
      <w:r w:rsidRPr="00A95E47">
        <w:t>Trang chủ là điểm chạm đầu tiên, đóng vai trò dẫn dắt người dùng khám phá hệ thống LinhTech Store.</w:t>
      </w:r>
    </w:p>
    <w:p w14:paraId="12B58E58" w14:textId="77777777" w:rsidR="00A95E47" w:rsidRPr="00A95E47" w:rsidRDefault="00A95E47" w:rsidP="00A95E47">
      <w:pPr>
        <w:pStyle w:val="noidung"/>
      </w:pPr>
      <w:r w:rsidRPr="00A95E47">
        <w:t>Header: Bao gồm logo và slogan ở vị trí dễ nhận diện, kết hợp cùng thanh tìm kiếm nội dung và menu điều hướng chứa các liên kết chính như Giới thiệu, Sản phẩm, Liên hệ và Quản lý.</w:t>
      </w:r>
    </w:p>
    <w:p w14:paraId="5A2291A5" w14:textId="77777777" w:rsidR="00A95E47" w:rsidRPr="00A95E47" w:rsidRDefault="00A95E47" w:rsidP="00A95E47">
      <w:pPr>
        <w:pStyle w:val="noidung"/>
      </w:pPr>
      <w:r w:rsidRPr="00A95E47">
        <w:t>Introduction: Hiển thị thông điệp chào mừng và phần giới thiệu sơ bộ về mục tiêu đồ án. Khu vực này tích hợp hai nút chức năng: “Xem giới thiệu” và “Khám phá sản phẩm” để định hướng người dùng.</w:t>
      </w:r>
    </w:p>
    <w:p w14:paraId="7B3A524F" w14:textId="77777777" w:rsidR="00A95E47" w:rsidRDefault="00A95E47" w:rsidP="00A95E47">
      <w:pPr>
        <w:pStyle w:val="noidung"/>
      </w:pPr>
      <w:r w:rsidRPr="00A95E47">
        <w:t>Footer: Trình bày đồng nhất ở cuối trang với đầy đủ thông tin cá nhân (họ tên, mã số sinh viên, lớp, ngành học) và các phương thức liên hệ như email.</w:t>
      </w:r>
    </w:p>
    <w:p w14:paraId="038E7C81" w14:textId="22ADCD6A" w:rsidR="0094581C" w:rsidRDefault="00F0259C" w:rsidP="00F0259C">
      <w:pPr>
        <w:pStyle w:val="noidung"/>
        <w:keepNext/>
      </w:pPr>
      <w:r>
        <w:rPr>
          <w:lang w:val="en-US"/>
        </w:rPr>
        <w:lastRenderedPageBreak/>
        <w:drawing>
          <wp:inline distT="0" distB="0" distL="0" distR="0" wp14:anchorId="00AE2A43" wp14:editId="0D2DAB64">
            <wp:extent cx="5220000" cy="2934911"/>
            <wp:effectExtent l="0" t="0" r="0" b="0"/>
            <wp:docPr id="784118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18156" name="Picture 7841181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20000" cy="2934911"/>
                    </a:xfrm>
                    <a:prstGeom prst="rect">
                      <a:avLst/>
                    </a:prstGeom>
                  </pic:spPr>
                </pic:pic>
              </a:graphicData>
            </a:graphic>
          </wp:inline>
        </w:drawing>
      </w:r>
    </w:p>
    <w:p w14:paraId="45E1DA1E" w14:textId="6D1E3CBF" w:rsidR="00B04371" w:rsidRDefault="0094581C" w:rsidP="0094581C">
      <w:pPr>
        <w:pStyle w:val="Caption"/>
      </w:pPr>
      <w:bookmarkStart w:id="78" w:name="_Toc232255536"/>
      <w:r w:rsidRPr="0094581C">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2</w:t>
      </w:r>
      <w:r w:rsidR="009D71B5">
        <w:fldChar w:fldCharType="end"/>
      </w:r>
      <w:r w:rsidRPr="0094581C">
        <w:t>: Giao diện trang chủ</w:t>
      </w:r>
      <w:bookmarkEnd w:id="78"/>
    </w:p>
    <w:p w14:paraId="68738B70" w14:textId="77777777" w:rsidR="0094581C" w:rsidRPr="0094581C" w:rsidRDefault="0094581C" w:rsidP="0094581C"/>
    <w:p w14:paraId="11668B39" w14:textId="77777777" w:rsidR="00A95E47" w:rsidRPr="0035784D" w:rsidRDefault="00A95E47" w:rsidP="00A95E47">
      <w:pPr>
        <w:pStyle w:val="Heading3"/>
        <w:rPr>
          <w:lang w:val="en-US"/>
        </w:rPr>
      </w:pPr>
      <w:bookmarkStart w:id="79" w:name="_Toc232255630"/>
      <w:r w:rsidRPr="0035784D">
        <w:rPr>
          <w:lang w:val="en-US"/>
        </w:rPr>
        <w:t>Giao diện liên hệ &amp; giới thiệu</w:t>
      </w:r>
      <w:bookmarkEnd w:id="79"/>
    </w:p>
    <w:p w14:paraId="2EB3398F" w14:textId="77777777" w:rsidR="00A95E47" w:rsidRPr="00A95E47" w:rsidRDefault="00A95E47" w:rsidP="00A95E47">
      <w:pPr>
        <w:pStyle w:val="noidung"/>
      </w:pPr>
      <w:r w:rsidRPr="00A95E47">
        <w:t>Giao diện này tập trung vào tính minh bạch thông tin và khả năng tương tác với người dùng.</w:t>
      </w:r>
    </w:p>
    <w:p w14:paraId="2CB3F705" w14:textId="77777777" w:rsidR="00A95E47" w:rsidRPr="00A95E47" w:rsidRDefault="00A95E47" w:rsidP="00A95E47">
      <w:pPr>
        <w:pStyle w:val="noidung"/>
      </w:pPr>
      <w:r w:rsidRPr="00A95E47">
        <w:t>Form liên hệ đơn giản: Bao gồm các trường nhập liệu chuẩn: Họ và tên, Email liên hệ, Nội dung lời nhắn và nút “Gửi liên hệ ngay” để người dùng phản hồi trực tuyến.</w:t>
      </w:r>
    </w:p>
    <w:p w14:paraId="0F184D04" w14:textId="77777777" w:rsidR="00A95E47" w:rsidRPr="00A95E47" w:rsidRDefault="00A95E47" w:rsidP="00A95E47">
      <w:pPr>
        <w:pStyle w:val="noidung"/>
      </w:pPr>
      <w:r w:rsidRPr="00A95E47">
        <w:t>Thông tin doanh nghiệp: Cung cấp thông tin chi tiết về địa chỉ, hotline, email hỗ trợ và thời gian làm việc của cửa hàng.</w:t>
      </w:r>
    </w:p>
    <w:p w14:paraId="324F4FE5" w14:textId="77777777" w:rsidR="00A95E47" w:rsidRDefault="00A95E47" w:rsidP="00A95E47">
      <w:pPr>
        <w:pStyle w:val="noidung"/>
      </w:pPr>
      <w:r w:rsidRPr="00A95E47">
        <w:t>Thông tin liên quan: Phần giới thiệu mô tả ngắn gọn về sự kết hợp giữa portfolio cá nhân và cửa hàng công nghệ, khẳng định việc áp dụng kiến thức CNTT vào thực tiễn.</w:t>
      </w:r>
    </w:p>
    <w:p w14:paraId="527C9251" w14:textId="011AEBFB" w:rsidR="0094581C" w:rsidRDefault="00F0259C" w:rsidP="0008265D">
      <w:pPr>
        <w:pStyle w:val="noidung"/>
        <w:keepNext/>
        <w:jc w:val="center"/>
      </w:pPr>
      <w:r>
        <w:rPr>
          <w:lang w:val="en-US"/>
        </w:rPr>
        <w:lastRenderedPageBreak/>
        <w:drawing>
          <wp:inline distT="0" distB="0" distL="0" distR="0" wp14:anchorId="00DBA087" wp14:editId="223CAFB6">
            <wp:extent cx="5220000" cy="2934911"/>
            <wp:effectExtent l="0" t="0" r="0" b="0"/>
            <wp:docPr id="1806824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24282" name="Picture 18068242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000" cy="2934911"/>
                    </a:xfrm>
                    <a:prstGeom prst="rect">
                      <a:avLst/>
                    </a:prstGeom>
                  </pic:spPr>
                </pic:pic>
              </a:graphicData>
            </a:graphic>
          </wp:inline>
        </w:drawing>
      </w:r>
    </w:p>
    <w:p w14:paraId="65D6E9B2" w14:textId="70E25C0A" w:rsidR="0094581C" w:rsidRDefault="0094581C" w:rsidP="00AD70A6">
      <w:pPr>
        <w:pStyle w:val="Caption"/>
      </w:pPr>
      <w:bookmarkStart w:id="80" w:name="_Toc232255537"/>
      <w:r w:rsidRPr="00AD70A6">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3</w:t>
      </w:r>
      <w:r w:rsidR="009D71B5">
        <w:fldChar w:fldCharType="end"/>
      </w:r>
      <w:r w:rsidRPr="00AD70A6">
        <w:t>: Giao diện trang giới thiệu</w:t>
      </w:r>
      <w:bookmarkEnd w:id="80"/>
    </w:p>
    <w:p w14:paraId="56074F02" w14:textId="77777777" w:rsidR="00AD70A6" w:rsidRPr="00AD70A6" w:rsidRDefault="00AD70A6" w:rsidP="00AD70A6"/>
    <w:p w14:paraId="01280189" w14:textId="2B4D4675" w:rsidR="00AD70A6" w:rsidRDefault="00F0259C" w:rsidP="0008265D">
      <w:pPr>
        <w:keepNext/>
        <w:jc w:val="center"/>
      </w:pPr>
      <w:r>
        <w:rPr>
          <w:lang w:val="en-US"/>
        </w:rPr>
        <w:drawing>
          <wp:inline distT="0" distB="0" distL="0" distR="0" wp14:anchorId="4E94C2B5" wp14:editId="0BB7B8E4">
            <wp:extent cx="5220000" cy="2934911"/>
            <wp:effectExtent l="0" t="0" r="0" b="0"/>
            <wp:docPr id="150680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2008" name="Picture 15068020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0000" cy="2934911"/>
                    </a:xfrm>
                    <a:prstGeom prst="rect">
                      <a:avLst/>
                    </a:prstGeom>
                  </pic:spPr>
                </pic:pic>
              </a:graphicData>
            </a:graphic>
          </wp:inline>
        </w:drawing>
      </w:r>
    </w:p>
    <w:p w14:paraId="76A3733E" w14:textId="17A1F258" w:rsidR="00AD70A6" w:rsidRPr="00AD70A6" w:rsidRDefault="00AD70A6" w:rsidP="00AD70A6">
      <w:pPr>
        <w:pStyle w:val="Caption"/>
      </w:pPr>
      <w:bookmarkStart w:id="81" w:name="_Toc232255538"/>
      <w:r>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4</w:t>
      </w:r>
      <w:r w:rsidR="009D71B5">
        <w:fldChar w:fldCharType="end"/>
      </w:r>
      <w:r>
        <w:t>: Giao diện trang liên hệ</w:t>
      </w:r>
      <w:bookmarkEnd w:id="81"/>
      <w:r>
        <w:t xml:space="preserve"> </w:t>
      </w:r>
    </w:p>
    <w:p w14:paraId="5749381C" w14:textId="5C223E24" w:rsidR="004553D9" w:rsidRDefault="004553D9" w:rsidP="004553D9">
      <w:pPr>
        <w:pStyle w:val="Heading3"/>
      </w:pPr>
      <w:bookmarkStart w:id="82" w:name="_Toc232255631"/>
      <w:r w:rsidRPr="008D78F3">
        <w:t>Giao diện trang</w:t>
      </w:r>
      <w:r w:rsidR="0035784D">
        <w:t xml:space="preserve"> sản phẩm</w:t>
      </w:r>
      <w:bookmarkEnd w:id="82"/>
    </w:p>
    <w:p w14:paraId="66A6EBCE" w14:textId="77777777" w:rsidR="00A95E47" w:rsidRPr="00A95E47" w:rsidRDefault="00A95E47" w:rsidP="00A95E47">
      <w:pPr>
        <w:pStyle w:val="noidung"/>
      </w:pPr>
      <w:r w:rsidRPr="00A95E47">
        <w:t>Được thiết kế như một catalog điện tử chuyên nghiệp giúp người dùng dễ dàng duyệt danh sách hàng hóa.</w:t>
      </w:r>
    </w:p>
    <w:p w14:paraId="2CB13C81" w14:textId="77777777" w:rsidR="00A95E47" w:rsidRPr="00A95E47" w:rsidRDefault="00A95E47" w:rsidP="00A95E47">
      <w:pPr>
        <w:pStyle w:val="noidung"/>
      </w:pPr>
      <w:r w:rsidRPr="00A95E47">
        <w:t>Danh sách sản phẩm dạng lưới: Sử dụng kỹ thuật CSS Grid hoặc Flexbox để hiển thị sản phẩm theo dạng lưới trực quan, hiện đại.</w:t>
      </w:r>
    </w:p>
    <w:p w14:paraId="266AE9FF" w14:textId="77777777" w:rsidR="00A95E47" w:rsidRDefault="00A95E47" w:rsidP="00A95E47">
      <w:pPr>
        <w:pStyle w:val="noidung"/>
      </w:pPr>
      <w:r w:rsidRPr="00A95E47">
        <w:lastRenderedPageBreak/>
        <w:t>Thông tin hiển thị: Mỗi ô sản phẩm bao gồm hình ảnh rõ nét, tên thương mại, giá bán (VND) và nút “Xem chi tiết” để dẫn đến trang mô tả sâu hơn.</w:t>
      </w:r>
    </w:p>
    <w:p w14:paraId="1DE115B0" w14:textId="2AFA5279" w:rsidR="00AD70A6" w:rsidRDefault="00F0259C" w:rsidP="0008265D">
      <w:pPr>
        <w:pStyle w:val="noidung"/>
        <w:keepNext/>
        <w:jc w:val="center"/>
      </w:pPr>
      <w:r>
        <w:rPr>
          <w:lang w:val="en-US"/>
        </w:rPr>
        <w:drawing>
          <wp:inline distT="0" distB="0" distL="0" distR="0" wp14:anchorId="603AC306" wp14:editId="26119617">
            <wp:extent cx="5220000" cy="2934911"/>
            <wp:effectExtent l="0" t="0" r="0" b="0"/>
            <wp:docPr id="1973152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52324" name="Picture 19731523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20000" cy="2934911"/>
                    </a:xfrm>
                    <a:prstGeom prst="rect">
                      <a:avLst/>
                    </a:prstGeom>
                  </pic:spPr>
                </pic:pic>
              </a:graphicData>
            </a:graphic>
          </wp:inline>
        </w:drawing>
      </w:r>
    </w:p>
    <w:p w14:paraId="7933588F" w14:textId="5AF9E32C" w:rsidR="00AD70A6" w:rsidRPr="00AD70A6" w:rsidRDefault="00AD70A6" w:rsidP="00AD70A6">
      <w:pPr>
        <w:pStyle w:val="Caption"/>
      </w:pPr>
      <w:bookmarkStart w:id="83" w:name="_Toc232255539"/>
      <w:r w:rsidRPr="00AD70A6">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5</w:t>
      </w:r>
      <w:r w:rsidR="009D71B5">
        <w:fldChar w:fldCharType="end"/>
      </w:r>
      <w:r w:rsidRPr="00AD70A6">
        <w:t>: Giao diện trang sản phẩm</w:t>
      </w:r>
      <w:bookmarkEnd w:id="83"/>
    </w:p>
    <w:p w14:paraId="2775D154" w14:textId="3B8AD050" w:rsidR="0035784D" w:rsidRPr="0035784D" w:rsidRDefault="0035784D" w:rsidP="0035784D">
      <w:pPr>
        <w:pStyle w:val="Heading3"/>
        <w:rPr>
          <w:lang w:val="en-US"/>
        </w:rPr>
      </w:pPr>
      <w:bookmarkStart w:id="84" w:name="_Toc232255632"/>
      <w:r w:rsidRPr="0035784D">
        <w:rPr>
          <w:lang w:val="en-US"/>
        </w:rPr>
        <w:t>Giao diện chi tiết sản phẩm</w:t>
      </w:r>
      <w:bookmarkEnd w:id="84"/>
    </w:p>
    <w:p w14:paraId="6B49F139" w14:textId="77777777" w:rsidR="00A95E47" w:rsidRPr="00A95E47" w:rsidRDefault="00A95E47" w:rsidP="00A95E47">
      <w:pPr>
        <w:pStyle w:val="noidung"/>
      </w:pPr>
      <w:r w:rsidRPr="00A95E47">
        <w:t>Cung cấp cái nhìn chuyên sâu và các thông số kỹ thuật cần thiết cho quyết định mua hàng.</w:t>
      </w:r>
    </w:p>
    <w:p w14:paraId="0F0371BE" w14:textId="70858405" w:rsidR="0008265D" w:rsidRDefault="00F0259C" w:rsidP="0008265D">
      <w:pPr>
        <w:pStyle w:val="noidung"/>
        <w:keepNext/>
        <w:jc w:val="center"/>
      </w:pPr>
      <w:r>
        <w:rPr>
          <w:lang w:val="en-US"/>
        </w:rPr>
        <w:drawing>
          <wp:inline distT="0" distB="0" distL="0" distR="0" wp14:anchorId="4D26A1BC" wp14:editId="144E975D">
            <wp:extent cx="5153025" cy="2897254"/>
            <wp:effectExtent l="0" t="0" r="0" b="0"/>
            <wp:docPr id="786985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5066" name="Picture 78698506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55629" cy="2898718"/>
                    </a:xfrm>
                    <a:prstGeom prst="rect">
                      <a:avLst/>
                    </a:prstGeom>
                  </pic:spPr>
                </pic:pic>
              </a:graphicData>
            </a:graphic>
          </wp:inline>
        </w:drawing>
      </w:r>
    </w:p>
    <w:p w14:paraId="54109657" w14:textId="6BED3668" w:rsidR="00AD70A6" w:rsidRDefault="0008265D" w:rsidP="0008265D">
      <w:pPr>
        <w:pStyle w:val="Caption"/>
      </w:pPr>
      <w:bookmarkStart w:id="85" w:name="_Toc232255540"/>
      <w:r w:rsidRPr="0008265D">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6</w:t>
      </w:r>
      <w:r w:rsidR="009D71B5">
        <w:fldChar w:fldCharType="end"/>
      </w:r>
      <w:r w:rsidRPr="0008265D">
        <w:t>: Giao diện trang chi tiết sản phẩm</w:t>
      </w:r>
      <w:bookmarkEnd w:id="85"/>
    </w:p>
    <w:p w14:paraId="3680BFE9" w14:textId="77777777" w:rsidR="00EF7188" w:rsidRPr="00A95E47" w:rsidRDefault="00EF7188" w:rsidP="00EF7188">
      <w:pPr>
        <w:pStyle w:val="noidung"/>
      </w:pPr>
      <w:r w:rsidRPr="00A95E47">
        <w:lastRenderedPageBreak/>
        <w:t>Hình ảnh và mô tả: Sử dụng hình ảnh sản phẩm kích thước lớn, đi kèm phần mô tả “Đặc điểm nổi bật” liệt kê chi tiết các thông số (như màn hình, chip, camera, pin...).</w:t>
      </w:r>
    </w:p>
    <w:p w14:paraId="044F2FE1" w14:textId="77777777" w:rsidR="00EF7188" w:rsidRDefault="00EF7188" w:rsidP="00EF7188">
      <w:pPr>
        <w:pStyle w:val="noidung"/>
      </w:pPr>
      <w:r w:rsidRPr="00A95E47">
        <w:t>Nút chức năng: Nút “Thêm vào giỏ hàng” nổi bật, được xử lý bằng JavaScript để lưu trữ thông tin sản phẩm vào bộ nhớ tạm (localStorage).</w:t>
      </w:r>
    </w:p>
    <w:p w14:paraId="488DE60B" w14:textId="57666122" w:rsidR="0035784D" w:rsidRPr="0035784D" w:rsidRDefault="0035784D" w:rsidP="0035784D">
      <w:pPr>
        <w:pStyle w:val="Heading3"/>
        <w:rPr>
          <w:lang w:val="en-US"/>
        </w:rPr>
      </w:pPr>
      <w:bookmarkStart w:id="86" w:name="_Toc232255633"/>
      <w:r w:rsidRPr="0035784D">
        <w:rPr>
          <w:lang w:val="en-US"/>
        </w:rPr>
        <w:t>Giao diện giỏ hàng</w:t>
      </w:r>
      <w:bookmarkEnd w:id="86"/>
    </w:p>
    <w:p w14:paraId="6DB4FB4A" w14:textId="77777777" w:rsidR="00A95E47" w:rsidRPr="00A95E47" w:rsidRDefault="00A95E47" w:rsidP="00A95E47">
      <w:pPr>
        <w:pStyle w:val="noidung"/>
      </w:pPr>
      <w:r w:rsidRPr="00A95E47">
        <w:t>Quản lý các sản phẩm đã chọn và chuẩn bị cho quy trình thanh toán.</w:t>
      </w:r>
    </w:p>
    <w:p w14:paraId="53193BD2" w14:textId="77777777" w:rsidR="00A95E47" w:rsidRPr="00A95E47" w:rsidRDefault="00A95E47" w:rsidP="00A95E47">
      <w:pPr>
        <w:pStyle w:val="noidung"/>
      </w:pPr>
      <w:r w:rsidRPr="00A95E47">
        <w:t>Danh sách sản phẩm: Liệt kê các sản phẩm người dùng đã chọn kèm theo hình ảnh, tên, giá và nút Xóa để điều chỉnh danh sách.</w:t>
      </w:r>
    </w:p>
    <w:p w14:paraId="0A18BD89" w14:textId="77777777" w:rsidR="00A95E47" w:rsidRPr="00A95E47" w:rsidRDefault="00A95E47" w:rsidP="00A95E47">
      <w:pPr>
        <w:pStyle w:val="noidung"/>
      </w:pPr>
      <w:r w:rsidRPr="00A95E47">
        <w:t>Tính toán chi phí: Tự động hiển thị số lượng, giá từng món, phí giao hàng và tổng tiền thanh toán thông qua xử lý JavaScript.</w:t>
      </w:r>
    </w:p>
    <w:p w14:paraId="722BE6DD" w14:textId="77777777" w:rsidR="00A95E47" w:rsidRDefault="00A95E47" w:rsidP="00A95E47">
      <w:pPr>
        <w:pStyle w:val="noidung"/>
      </w:pPr>
      <w:r w:rsidRPr="00A95E47">
        <w:t>Thanh toán: Nút “Tiến hành thanh toán” đóng vai trò giả lập quy trình giao dịch, chuyển người dùng đến bước hoàn tất đơn hàng.</w:t>
      </w:r>
    </w:p>
    <w:p w14:paraId="2EAF1A0A" w14:textId="6F3ECDF5" w:rsidR="0008265D" w:rsidRDefault="00F0259C" w:rsidP="0008265D">
      <w:pPr>
        <w:pStyle w:val="noidung"/>
        <w:keepNext/>
        <w:jc w:val="center"/>
      </w:pPr>
      <w:r>
        <w:rPr>
          <w:lang w:val="en-US"/>
        </w:rPr>
        <w:drawing>
          <wp:inline distT="0" distB="0" distL="0" distR="0" wp14:anchorId="57702CFC" wp14:editId="24600FE5">
            <wp:extent cx="5076825" cy="2854414"/>
            <wp:effectExtent l="0" t="0" r="0" b="3175"/>
            <wp:docPr id="1125159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9337" name="Picture 11251593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82157" cy="2857412"/>
                    </a:xfrm>
                    <a:prstGeom prst="rect">
                      <a:avLst/>
                    </a:prstGeom>
                  </pic:spPr>
                </pic:pic>
              </a:graphicData>
            </a:graphic>
          </wp:inline>
        </w:drawing>
      </w:r>
    </w:p>
    <w:p w14:paraId="21D9265A" w14:textId="58C06C32" w:rsidR="0008265D" w:rsidRPr="0008265D" w:rsidRDefault="0008265D" w:rsidP="0008265D">
      <w:pPr>
        <w:pStyle w:val="Caption"/>
      </w:pPr>
      <w:bookmarkStart w:id="87" w:name="_Toc232255541"/>
      <w:r w:rsidRPr="0008265D">
        <w:t xml:space="preserve">Hình </w:t>
      </w:r>
      <w:r w:rsidR="009D71B5">
        <w:fldChar w:fldCharType="begin"/>
      </w:r>
      <w:r w:rsidR="009D71B5">
        <w:instrText xml:space="preserve"> STYLEREF 1 \s </w:instrText>
      </w:r>
      <w:r w:rsidR="009D71B5">
        <w:fldChar w:fldCharType="separate"/>
      </w:r>
      <w:r w:rsidR="009D71B5">
        <w:t>3</w:t>
      </w:r>
      <w:r w:rsidR="009D71B5">
        <w:fldChar w:fldCharType="end"/>
      </w:r>
      <w:r w:rsidR="009D71B5">
        <w:t>.</w:t>
      </w:r>
      <w:r w:rsidR="009D71B5">
        <w:fldChar w:fldCharType="begin"/>
      </w:r>
      <w:r w:rsidR="009D71B5">
        <w:instrText xml:space="preserve"> SEQ Hình \* ARABIC \s 1 </w:instrText>
      </w:r>
      <w:r w:rsidR="009D71B5">
        <w:fldChar w:fldCharType="separate"/>
      </w:r>
      <w:r w:rsidR="009D71B5">
        <w:t>7</w:t>
      </w:r>
      <w:r w:rsidR="009D71B5">
        <w:fldChar w:fldCharType="end"/>
      </w:r>
      <w:r w:rsidRPr="0008265D">
        <w:t>: Giao diện trang giỏ hàng</w:t>
      </w:r>
      <w:bookmarkEnd w:id="87"/>
    </w:p>
    <w:p w14:paraId="095E2297" w14:textId="4F245018" w:rsidR="00A95E47" w:rsidRPr="003F224C" w:rsidRDefault="00A95E47" w:rsidP="003F224C">
      <w:pPr>
        <w:pStyle w:val="Heading3"/>
      </w:pPr>
      <w:bookmarkStart w:id="88" w:name="_Toc232255634"/>
      <w:r w:rsidRPr="003F224C">
        <w:t>Giao diện trang quản lý sản phẩm</w:t>
      </w:r>
      <w:bookmarkEnd w:id="88"/>
    </w:p>
    <w:p w14:paraId="45411914" w14:textId="019201A4" w:rsidR="00A95E47" w:rsidRPr="003F224C" w:rsidRDefault="00A95E47" w:rsidP="003F224C">
      <w:pPr>
        <w:pStyle w:val="noidung"/>
      </w:pPr>
      <w:r w:rsidRPr="003F224C">
        <w:t>Trang Quản lý sản phẩm (Admin) được thiết kế như một bảng điều khiển tập trung, dành riêng cho việc quản trị nội dung và dữ liệu hàng hóa trên website.</w:t>
      </w:r>
    </w:p>
    <w:p w14:paraId="6D6BF346" w14:textId="77777777" w:rsidR="00A95E47" w:rsidRPr="00A95E47" w:rsidRDefault="00A95E47" w:rsidP="00A95E47">
      <w:pPr>
        <w:pStyle w:val="noidung"/>
      </w:pPr>
      <w:r w:rsidRPr="00A95E47">
        <w:t>Biểu mẫu thêm sản phẩm mới:</w:t>
      </w:r>
    </w:p>
    <w:p w14:paraId="6160AA8E" w14:textId="2BC3982A" w:rsidR="00A95E47" w:rsidRPr="00A95E47" w:rsidRDefault="00A95E47">
      <w:pPr>
        <w:pStyle w:val="noidung"/>
        <w:numPr>
          <w:ilvl w:val="0"/>
          <w:numId w:val="49"/>
        </w:numPr>
      </w:pPr>
      <w:r w:rsidRPr="00A95E47">
        <w:lastRenderedPageBreak/>
        <w:t xml:space="preserve">Cung cấp giao diện nhập liệu trực quan bao gồm các trường: Tên sản phẩm, Giá bán (VND), Đường dẫn hình ảnh (liên kết đến thư mục assets) và Trạng thái sản phẩm (ví dụ: Còn hàng/Hết </w:t>
      </w:r>
      <w:r w:rsidR="004C1561">
        <w:t>hàng/Ngừng kinh doanh</w:t>
      </w:r>
      <w:r w:rsidRPr="00A95E47">
        <w:t>).</w:t>
      </w:r>
    </w:p>
    <w:p w14:paraId="547BF99A" w14:textId="77777777" w:rsidR="00A95E47" w:rsidRPr="00A95E47" w:rsidRDefault="00A95E47">
      <w:pPr>
        <w:pStyle w:val="noidung"/>
        <w:numPr>
          <w:ilvl w:val="0"/>
          <w:numId w:val="49"/>
        </w:numPr>
      </w:pPr>
      <w:r w:rsidRPr="00A95E47">
        <w:t>Tích hợp nút “Lưu sản phẩm” để xác nhận việc đẩy dữ liệu mới vào hệ thống lưu trữ tạm thời.</w:t>
      </w:r>
    </w:p>
    <w:p w14:paraId="332377FD" w14:textId="77777777" w:rsidR="00A95E47" w:rsidRPr="00A95E47" w:rsidRDefault="00A95E47" w:rsidP="00A95E47">
      <w:pPr>
        <w:pStyle w:val="noidung"/>
      </w:pPr>
      <w:r w:rsidRPr="00A95E47">
        <w:t>Bảng danh sách quản lý:</w:t>
      </w:r>
    </w:p>
    <w:p w14:paraId="72BF0617" w14:textId="77777777" w:rsidR="00A95E47" w:rsidRPr="00A95E47" w:rsidRDefault="00A95E47">
      <w:pPr>
        <w:pStyle w:val="noidung"/>
        <w:numPr>
          <w:ilvl w:val="0"/>
          <w:numId w:val="50"/>
        </w:numPr>
      </w:pPr>
      <w:r w:rsidRPr="00A95E47">
        <w:t>Dữ liệu được trình bày dưới dạng bảng (Table) khoa học với các cột thông tin: Hình ảnh đại diện, Tên sản phẩm, Giá bán, và Trạng thái.</w:t>
      </w:r>
    </w:p>
    <w:p w14:paraId="255990C0" w14:textId="77777777" w:rsidR="00A95E47" w:rsidRPr="00A95E47" w:rsidRDefault="00A95E47">
      <w:pPr>
        <w:pStyle w:val="noidung"/>
        <w:numPr>
          <w:ilvl w:val="0"/>
          <w:numId w:val="50"/>
        </w:numPr>
      </w:pPr>
      <w:r w:rsidRPr="00A95E47">
        <w:t>Cấu trúc bảng giúp người quản trị có cái nhìn tổng thể về kho hàng và dễ dàng kiểm soát số lượng sản phẩm đang kinh doanh.</w:t>
      </w:r>
    </w:p>
    <w:p w14:paraId="21ADADEC" w14:textId="0A574E0C" w:rsidR="009D71B5" w:rsidRDefault="00F0259C" w:rsidP="00F0259C">
      <w:pPr>
        <w:pStyle w:val="noidung"/>
        <w:keepNext/>
        <w:jc w:val="center"/>
      </w:pPr>
      <w:r>
        <w:rPr>
          <w:lang w:val="en-US"/>
        </w:rPr>
        <w:drawing>
          <wp:inline distT="0" distB="0" distL="0" distR="0" wp14:anchorId="5259C952" wp14:editId="0DE1A412">
            <wp:extent cx="5220000" cy="4073593"/>
            <wp:effectExtent l="0" t="0" r="0" b="3175"/>
            <wp:docPr id="808036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6631" name="Picture 8080366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20000" cy="4073593"/>
                    </a:xfrm>
                    <a:prstGeom prst="rect">
                      <a:avLst/>
                    </a:prstGeom>
                  </pic:spPr>
                </pic:pic>
              </a:graphicData>
            </a:graphic>
          </wp:inline>
        </w:drawing>
      </w:r>
    </w:p>
    <w:p w14:paraId="1E5D434A" w14:textId="73F2A3F7" w:rsidR="009D71B5" w:rsidRPr="009D71B5" w:rsidRDefault="009D71B5" w:rsidP="009D71B5">
      <w:pPr>
        <w:pStyle w:val="Caption"/>
      </w:pPr>
      <w:bookmarkStart w:id="89" w:name="_Toc232255542"/>
      <w:r w:rsidRPr="009D71B5">
        <w:t xml:space="preserve">Hình </w:t>
      </w:r>
      <w:r w:rsidRPr="009D71B5">
        <w:fldChar w:fldCharType="begin"/>
      </w:r>
      <w:r w:rsidRPr="009D71B5">
        <w:instrText xml:space="preserve"> STYLEREF 1 \s </w:instrText>
      </w:r>
      <w:r w:rsidRPr="009D71B5">
        <w:fldChar w:fldCharType="separate"/>
      </w:r>
      <w:r w:rsidRPr="009D71B5">
        <w:t>3</w:t>
      </w:r>
      <w:r w:rsidRPr="009D71B5">
        <w:fldChar w:fldCharType="end"/>
      </w:r>
      <w:r w:rsidRPr="009D71B5">
        <w:t>.</w:t>
      </w:r>
      <w:r w:rsidRPr="009D71B5">
        <w:fldChar w:fldCharType="begin"/>
      </w:r>
      <w:r w:rsidRPr="009D71B5">
        <w:instrText xml:space="preserve"> SEQ Hình \* ARABIC \s 1 </w:instrText>
      </w:r>
      <w:r w:rsidRPr="009D71B5">
        <w:fldChar w:fldCharType="separate"/>
      </w:r>
      <w:r w:rsidRPr="009D71B5">
        <w:t>8</w:t>
      </w:r>
      <w:r w:rsidRPr="009D71B5">
        <w:fldChar w:fldCharType="end"/>
      </w:r>
      <w:r w:rsidRPr="009D71B5">
        <w:t>: Giao diện trang quản lý sản phẩm</w:t>
      </w:r>
      <w:bookmarkEnd w:id="89"/>
    </w:p>
    <w:p w14:paraId="32B8D2DF" w14:textId="77777777" w:rsidR="00EF7188" w:rsidRPr="00A95E47" w:rsidRDefault="00A95E47" w:rsidP="00EF7188">
      <w:pPr>
        <w:pStyle w:val="noidung"/>
      </w:pPr>
      <w:r>
        <w:br w:type="page"/>
      </w:r>
      <w:r w:rsidR="00EF7188" w:rsidRPr="00A95E47">
        <w:lastRenderedPageBreak/>
        <w:t>Các chức năng điều hướng và thao tác:</w:t>
      </w:r>
    </w:p>
    <w:p w14:paraId="777E7A78" w14:textId="77777777" w:rsidR="00EF7188" w:rsidRPr="00A95E47" w:rsidRDefault="00EF7188" w:rsidP="00EF7188">
      <w:pPr>
        <w:pStyle w:val="noidung"/>
        <w:numPr>
          <w:ilvl w:val="0"/>
          <w:numId w:val="51"/>
        </w:numPr>
      </w:pPr>
      <w:r w:rsidRPr="00A95E47">
        <w:t>Cột Hành động: Mỗi dòng sản phẩm tích hợp hai nút chức năng quan trọng là “Sửa” (để cập nhật thông tin) và “Xóa” (để loại bỏ sản phẩm khỏi danh sách hiển thị).</w:t>
      </w:r>
    </w:p>
    <w:p w14:paraId="4A2D360B" w14:textId="77777777" w:rsidR="00EF7188" w:rsidRDefault="00EF7188" w:rsidP="00EF7188">
      <w:pPr>
        <w:pStyle w:val="noidung"/>
        <w:numPr>
          <w:ilvl w:val="0"/>
          <w:numId w:val="51"/>
        </w:numPr>
      </w:pPr>
      <w:r w:rsidRPr="00A95E47">
        <w:t>Giao diện hỗ trợ quản trị viên thực hiện các thao tác quản lý dữ liệu nhanh chóng ngay trên trình duyệt thông qua xử lý JavaScript.</w:t>
      </w:r>
    </w:p>
    <w:p w14:paraId="531446AB" w14:textId="77777777" w:rsidR="00A95E47" w:rsidRDefault="00A95E47">
      <w:pPr>
        <w:rPr>
          <w:rFonts w:eastAsiaTheme="majorEastAsia" w:cstheme="majorBidi"/>
          <w:b/>
          <w:caps/>
          <w:color w:val="000000" w:themeColor="text1"/>
          <w:sz w:val="30"/>
          <w:szCs w:val="32"/>
        </w:rPr>
      </w:pPr>
    </w:p>
    <w:p w14:paraId="10638176" w14:textId="77777777" w:rsidR="0070511D" w:rsidRDefault="0070511D">
      <w:pPr>
        <w:rPr>
          <w:rFonts w:eastAsiaTheme="majorEastAsia" w:cstheme="majorBidi"/>
          <w:b/>
          <w:caps/>
          <w:color w:val="000000" w:themeColor="text1"/>
          <w:sz w:val="30"/>
          <w:szCs w:val="32"/>
        </w:rPr>
      </w:pPr>
      <w:r>
        <w:br w:type="page"/>
      </w:r>
    </w:p>
    <w:p w14:paraId="58B05251" w14:textId="793564A8" w:rsidR="0035699F" w:rsidRPr="005F354C" w:rsidRDefault="00C50650" w:rsidP="005F354C">
      <w:pPr>
        <w:pStyle w:val="Heading1"/>
      </w:pPr>
      <w:bookmarkStart w:id="90" w:name="_Toc232255635"/>
      <w:r>
        <w:lastRenderedPageBreak/>
        <w:t>KẾT QUẢ THỰC NGHIỆM</w:t>
      </w:r>
      <w:bookmarkEnd w:id="90"/>
    </w:p>
    <w:p w14:paraId="7F52C7B6" w14:textId="77777777" w:rsidR="00D724C7" w:rsidRDefault="008759C1" w:rsidP="00D724C7">
      <w:pPr>
        <w:pStyle w:val="Heading2"/>
      </w:pPr>
      <w:bookmarkStart w:id="91" w:name="_Toc232255636"/>
      <w:r w:rsidRPr="008D78F3">
        <w:t>Dữ liệu thử nghiệm</w:t>
      </w:r>
      <w:bookmarkEnd w:id="91"/>
    </w:p>
    <w:p w14:paraId="33544C0D" w14:textId="51811B32" w:rsidR="00015A90" w:rsidRDefault="00015A90" w:rsidP="0093521A">
      <w:pPr>
        <w:pStyle w:val="Heading3"/>
      </w:pPr>
      <w:bookmarkStart w:id="92" w:name="_Toc232255637"/>
      <w:r>
        <w:t>Nguồn dữ liệu</w:t>
      </w:r>
      <w:bookmarkEnd w:id="92"/>
    </w:p>
    <w:p w14:paraId="5BAE6960" w14:textId="3A0A137A" w:rsidR="00015A90" w:rsidRDefault="00015A90" w:rsidP="00015A90">
      <w:pPr>
        <w:pStyle w:val="noidung"/>
      </w:pPr>
      <w:r w:rsidRPr="00015A90">
        <w:t xml:space="preserve">Sử dụng công cụ hỗ trợ xây dựng các thuộc tính cơ bản, và thu thập hình </w:t>
      </w:r>
      <w:r w:rsidR="00304688">
        <w:t xml:space="preserve">ảnh </w:t>
      </w:r>
      <w:r w:rsidRPr="00015A90">
        <w:t xml:space="preserve">thủ công trên các </w:t>
      </w:r>
      <w:r w:rsidR="00304688">
        <w:t>sàn</w:t>
      </w:r>
      <w:r w:rsidRPr="00015A90">
        <w:t xml:space="preserve"> thương mại lớn như Amazon,</w:t>
      </w:r>
      <w:r w:rsidR="00F81328">
        <w:t>…</w:t>
      </w:r>
      <w:r w:rsidRPr="00015A90">
        <w:t xml:space="preserve"> </w:t>
      </w:r>
    </w:p>
    <w:p w14:paraId="0CB0D966" w14:textId="77777777" w:rsidR="00F81328" w:rsidRPr="00F81328" w:rsidRDefault="00F81328" w:rsidP="00F81328">
      <w:pPr>
        <w:pStyle w:val="noidung"/>
      </w:pPr>
      <w:r w:rsidRPr="00F81328">
        <w:t>Dữ liệu sử dụng trong đồ án được xây dựng dựa trên phương pháp tham chiếu thực tế kết hợp với kỹ thuật giả lập (mock data) để phục vụ mục tiêu thử nghiệm hệ thống.</w:t>
      </w:r>
    </w:p>
    <w:p w14:paraId="7790C444" w14:textId="77777777" w:rsidR="00F81328" w:rsidRPr="00F81328" w:rsidRDefault="00F81328" w:rsidP="00F81328">
      <w:pPr>
        <w:pStyle w:val="noidung"/>
      </w:pPr>
      <w:r w:rsidRPr="00F81328">
        <w:t>Quy trình xây dựng: Hình ảnh và thông số cơ bản được thu thập thủ công từ các sàn thương mại điện tử lớn (như Amazon). Dữ liệu sau đó được hệ thống hóa thông qua công cụ hỗ trợ AI để đảm bảo cấu trúc đồng nhất cho 60 sản phẩm.</w:t>
      </w:r>
    </w:p>
    <w:p w14:paraId="07C656F9" w14:textId="77777777" w:rsidR="00F81328" w:rsidRPr="00F81328" w:rsidRDefault="00F81328" w:rsidP="00F81328">
      <w:pPr>
        <w:pStyle w:val="noidung"/>
      </w:pPr>
      <w:r w:rsidRPr="00F81328">
        <w:t>Cấu trúc mảng dữ liệu: Toàn bộ thông tin được lưu trữ trong mảng đối tượng JavaScript defaultproducts. Mỗi đối tượng sản phẩm bao gồm các thuộc tính:</w:t>
      </w:r>
    </w:p>
    <w:p w14:paraId="5F034215" w14:textId="77777777" w:rsidR="00F81328" w:rsidRPr="00F81328" w:rsidRDefault="00F81328">
      <w:pPr>
        <w:pStyle w:val="noidung"/>
        <w:numPr>
          <w:ilvl w:val="0"/>
          <w:numId w:val="24"/>
        </w:numPr>
      </w:pPr>
      <w:r w:rsidRPr="00F81328">
        <w:t>id: Mã định danh duy nhất (định dạng p0**).</w:t>
      </w:r>
    </w:p>
    <w:p w14:paraId="1B0AFF3D" w14:textId="77777777" w:rsidR="00F81328" w:rsidRPr="00F81328" w:rsidRDefault="00F81328">
      <w:pPr>
        <w:pStyle w:val="noidung"/>
        <w:numPr>
          <w:ilvl w:val="0"/>
          <w:numId w:val="24"/>
        </w:numPr>
      </w:pPr>
      <w:r w:rsidRPr="00F81328">
        <w:t>name: Tên thương mại của sản phẩm.</w:t>
      </w:r>
    </w:p>
    <w:p w14:paraId="0FEE9850" w14:textId="77777777" w:rsidR="00F81328" w:rsidRPr="00F81328" w:rsidRDefault="00F81328">
      <w:pPr>
        <w:pStyle w:val="noidung"/>
        <w:numPr>
          <w:ilvl w:val="0"/>
          <w:numId w:val="24"/>
        </w:numPr>
      </w:pPr>
      <w:r w:rsidRPr="00F81328">
        <w:t>price: Giá bán (kiểu số nguyên - integer).</w:t>
      </w:r>
    </w:p>
    <w:p w14:paraId="4F55DDAC" w14:textId="77777777" w:rsidR="00F81328" w:rsidRPr="00F81328" w:rsidRDefault="00F81328">
      <w:pPr>
        <w:pStyle w:val="noidung"/>
        <w:numPr>
          <w:ilvl w:val="0"/>
          <w:numId w:val="24"/>
        </w:numPr>
      </w:pPr>
      <w:r w:rsidRPr="00F81328">
        <w:t>currency: Đơn vị tiền tệ (VND).</w:t>
      </w:r>
    </w:p>
    <w:p w14:paraId="2C25FA8F" w14:textId="77777777" w:rsidR="00F81328" w:rsidRPr="00F81328" w:rsidRDefault="00F81328">
      <w:pPr>
        <w:pStyle w:val="noidung"/>
        <w:numPr>
          <w:ilvl w:val="0"/>
          <w:numId w:val="24"/>
        </w:numPr>
      </w:pPr>
      <w:r w:rsidRPr="00F81328">
        <w:t>image: Đường dẫn tương đối đến tài nguyên hình ảnh.</w:t>
      </w:r>
    </w:p>
    <w:p w14:paraId="480A0914" w14:textId="77777777" w:rsidR="00F81328" w:rsidRPr="00F81328" w:rsidRDefault="00F81328">
      <w:pPr>
        <w:pStyle w:val="noidung"/>
        <w:numPr>
          <w:ilvl w:val="0"/>
          <w:numId w:val="24"/>
        </w:numPr>
      </w:pPr>
      <w:r w:rsidRPr="00F81328">
        <w:t>link: Liên kết nội bộ dẫn tới trang chi tiết.</w:t>
      </w:r>
    </w:p>
    <w:p w14:paraId="440B28E5" w14:textId="77777777" w:rsidR="00F81328" w:rsidRPr="00F81328" w:rsidRDefault="00F81328">
      <w:pPr>
        <w:pStyle w:val="noidung"/>
        <w:numPr>
          <w:ilvl w:val="0"/>
          <w:numId w:val="24"/>
        </w:numPr>
      </w:pPr>
      <w:r w:rsidRPr="00F81328">
        <w:t>description: Mô tả đặc tính kỹ thuật (Yêu cầu đồng bộ giữa mô tả chi tiết 200 từ trong mã nguồn và "Mô tả ngắn gọn" tại Bảng 4.1).</w:t>
      </w:r>
    </w:p>
    <w:p w14:paraId="7B2CB0DB" w14:textId="77777777" w:rsidR="00F81328" w:rsidRPr="00F81328" w:rsidRDefault="00F81328">
      <w:pPr>
        <w:pStyle w:val="noidung"/>
        <w:numPr>
          <w:ilvl w:val="0"/>
          <w:numId w:val="24"/>
        </w:numPr>
      </w:pPr>
      <w:r w:rsidRPr="00F81328">
        <w:t>status: Trạng thái hiển thị (mặc định "active").</w:t>
      </w:r>
    </w:p>
    <w:p w14:paraId="46E04EEA" w14:textId="412C02FA" w:rsidR="00015A90" w:rsidRPr="00015A90" w:rsidRDefault="00015A90" w:rsidP="00015A90">
      <w:pPr>
        <w:pStyle w:val="noidung"/>
      </w:pPr>
      <w:r w:rsidRPr="00015A90">
        <w:t>Mỗi sản phẩm gồm: mã sản phẩm, tên, giá, hình ảnh, mô tả chi tiết, trạng thái hiển thị.</w:t>
      </w:r>
    </w:p>
    <w:p w14:paraId="4D17ACAE" w14:textId="51FDE579" w:rsidR="00015A90" w:rsidRPr="00015A90" w:rsidRDefault="00015A90" w:rsidP="00015A90">
      <w:pPr>
        <w:pStyle w:val="noidung"/>
      </w:pPr>
      <w:r w:rsidRPr="00015A90">
        <w:t xml:space="preserve">Dữ liệu được lưu dưới dạng </w:t>
      </w:r>
      <w:r w:rsidR="00493CC5">
        <w:t xml:space="preserve">Mảng các đối tượng JavaScript </w:t>
      </w:r>
      <w:r w:rsidRPr="00015A90">
        <w:t>để dễ dàng tích hợp vào website tĩnh.</w:t>
      </w:r>
    </w:p>
    <w:p w14:paraId="08699DCF" w14:textId="5A83A1E6" w:rsidR="00015A90" w:rsidRPr="00015A90" w:rsidRDefault="00015A90" w:rsidP="0093521A">
      <w:pPr>
        <w:pStyle w:val="Heading3"/>
      </w:pPr>
      <w:bookmarkStart w:id="93" w:name="_Toc232255638"/>
      <w:r w:rsidRPr="00015A90">
        <w:lastRenderedPageBreak/>
        <w:t>Danh mục sản phẩm</w:t>
      </w:r>
      <w:bookmarkEnd w:id="93"/>
    </w:p>
    <w:p w14:paraId="4ED649DE" w14:textId="30B545E6" w:rsidR="00015A90" w:rsidRPr="005F5401" w:rsidRDefault="00015A90" w:rsidP="005F5401">
      <w:pPr>
        <w:pStyle w:val="noidung"/>
      </w:pPr>
      <w:r w:rsidRPr="005F5401">
        <w:t>Laptop (Dell XPS 13, MacBook Air M2).</w:t>
      </w:r>
    </w:p>
    <w:p w14:paraId="0DDCACC8" w14:textId="0FA08216" w:rsidR="00015A90" w:rsidRPr="005F5401" w:rsidRDefault="00015A90" w:rsidP="005F5401">
      <w:pPr>
        <w:pStyle w:val="noidung"/>
      </w:pPr>
      <w:r w:rsidRPr="005F5401">
        <w:t>Smartphone (iPhone 15 Pro, Samsung Galaxy S24 Ultra).</w:t>
      </w:r>
    </w:p>
    <w:p w14:paraId="65DD340B" w14:textId="7658D592" w:rsidR="00015A90" w:rsidRPr="005F5401" w:rsidRDefault="00015A90" w:rsidP="005F5401">
      <w:pPr>
        <w:pStyle w:val="noidung"/>
      </w:pPr>
      <w:r w:rsidRPr="005F5401">
        <w:t>Tai nghe (Sony WH-1000XM5, Bose QC45).</w:t>
      </w:r>
    </w:p>
    <w:p w14:paraId="72227D75" w14:textId="0EB5B7CC" w:rsidR="00015A90" w:rsidRPr="005F5401" w:rsidRDefault="00015A90" w:rsidP="005F5401">
      <w:pPr>
        <w:pStyle w:val="noidung"/>
      </w:pPr>
      <w:r w:rsidRPr="005F5401">
        <w:t>Thiết bị đeo (Apple Watch Series 9).</w:t>
      </w:r>
    </w:p>
    <w:p w14:paraId="3033EE30" w14:textId="5875BF7D" w:rsidR="00015A90" w:rsidRPr="005F5401" w:rsidRDefault="00015A90" w:rsidP="005F5401">
      <w:pPr>
        <w:pStyle w:val="noidung"/>
      </w:pPr>
      <w:r w:rsidRPr="005F5401">
        <w:t>Máy tính bảng (Galaxy Tab S9, iPad Pro M2).</w:t>
      </w:r>
    </w:p>
    <w:p w14:paraId="53456481" w14:textId="7A859C4D" w:rsidR="00015A90" w:rsidRPr="005F5401" w:rsidRDefault="00015A90" w:rsidP="005F5401">
      <w:pPr>
        <w:pStyle w:val="noidung"/>
      </w:pPr>
      <w:r w:rsidRPr="005F5401">
        <w:t>Máy chơi game (PS5, Xbox Series X, Nintendo Switch OLED).</w:t>
      </w:r>
    </w:p>
    <w:p w14:paraId="282D8421" w14:textId="1913FBF7" w:rsidR="00015A90" w:rsidRPr="005F5401" w:rsidRDefault="00015A90" w:rsidP="005F5401">
      <w:pPr>
        <w:pStyle w:val="noidung"/>
      </w:pPr>
      <w:r w:rsidRPr="005F5401">
        <w:t>Camera/Drone (DJI Mini 3 Pro, GoPro Hero 12, Canon EOS R7).</w:t>
      </w:r>
    </w:p>
    <w:p w14:paraId="7532A29A" w14:textId="7A48D05A" w:rsidR="00015A90" w:rsidRPr="005F5401" w:rsidRDefault="00015A90" w:rsidP="005F5401">
      <w:pPr>
        <w:pStyle w:val="noidung"/>
      </w:pPr>
      <w:r w:rsidRPr="005F5401">
        <w:t>TV (Samsung 4K Smart TV, LG OLED C4).</w:t>
      </w:r>
    </w:p>
    <w:p w14:paraId="3294EC20" w14:textId="1BC19C92" w:rsidR="00015A90" w:rsidRPr="005F5401" w:rsidRDefault="00015A90" w:rsidP="005F5401">
      <w:pPr>
        <w:pStyle w:val="noidung"/>
      </w:pPr>
      <w:r w:rsidRPr="005F5401">
        <w:t>Phụ kiện (chuột Logitech MX Master 3S, bàn phím Razer BlackWidow V4).</w:t>
      </w:r>
    </w:p>
    <w:p w14:paraId="16335CF9" w14:textId="6A3C31BE" w:rsidR="00015A90" w:rsidRPr="005F5401" w:rsidRDefault="00015A90" w:rsidP="005F5401">
      <w:pPr>
        <w:pStyle w:val="noidung"/>
      </w:pPr>
      <w:r w:rsidRPr="005F5401">
        <w:t>Thiết bị đọc sách (Kindle Paperwhite).</w:t>
      </w:r>
    </w:p>
    <w:p w14:paraId="13054B73" w14:textId="42BF8C19" w:rsidR="00015A90" w:rsidRPr="00015A90" w:rsidRDefault="00015A90" w:rsidP="00015A90">
      <w:pPr>
        <w:pStyle w:val="Heading3"/>
      </w:pPr>
      <w:bookmarkStart w:id="94" w:name="_Toc232255639"/>
      <w:r>
        <w:t>Chi tiết sản phẩm</w:t>
      </w:r>
      <w:bookmarkEnd w:id="94"/>
    </w:p>
    <w:p w14:paraId="6012A888" w14:textId="2EF0583A" w:rsidR="002C291B" w:rsidRDefault="002C291B" w:rsidP="002C291B">
      <w:pPr>
        <w:pStyle w:val="Caption"/>
        <w:keepNext/>
      </w:pPr>
      <w:bookmarkStart w:id="95" w:name="_Toc232255564"/>
      <w:r>
        <w:t xml:space="preserve">Bảng </w:t>
      </w:r>
      <w:r w:rsidR="008B5539">
        <w:fldChar w:fldCharType="begin"/>
      </w:r>
      <w:r w:rsidR="008B5539">
        <w:instrText xml:space="preserve"> STYLEREF 1 \s </w:instrText>
      </w:r>
      <w:r w:rsidR="008B5539">
        <w:fldChar w:fldCharType="separate"/>
      </w:r>
      <w:r w:rsidR="008B5539">
        <w:t>4</w:t>
      </w:r>
      <w:r w:rsidR="008B5539">
        <w:fldChar w:fldCharType="end"/>
      </w:r>
      <w:r w:rsidR="008B5539">
        <w:t>.</w:t>
      </w:r>
      <w:r w:rsidR="008B5539">
        <w:fldChar w:fldCharType="begin"/>
      </w:r>
      <w:r w:rsidR="008B5539">
        <w:instrText xml:space="preserve"> SEQ Bảng \* ARABIC \s 1 </w:instrText>
      </w:r>
      <w:r w:rsidR="008B5539">
        <w:fldChar w:fldCharType="separate"/>
      </w:r>
      <w:r w:rsidR="008B5539">
        <w:t>1</w:t>
      </w:r>
      <w:r w:rsidR="008B5539">
        <w:fldChar w:fldCharType="end"/>
      </w:r>
      <w:r>
        <w:t>: Danh sách các sản phẩm thực nghiệm</w:t>
      </w:r>
      <w:bookmarkEnd w:id="95"/>
    </w:p>
    <w:tbl>
      <w:tblPr>
        <w:tblStyle w:val="myTable"/>
        <w:tblW w:w="5000" w:type="pct"/>
        <w:tblLook w:val="04A0" w:firstRow="1" w:lastRow="0" w:firstColumn="1" w:lastColumn="0" w:noHBand="0" w:noVBand="1"/>
      </w:tblPr>
      <w:tblGrid>
        <w:gridCol w:w="679"/>
        <w:gridCol w:w="1775"/>
        <w:gridCol w:w="1386"/>
        <w:gridCol w:w="2003"/>
        <w:gridCol w:w="2925"/>
      </w:tblGrid>
      <w:tr w:rsidR="002C291B" w14:paraId="7B9574D7" w14:textId="77777777" w:rsidTr="002C2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 w:type="pct"/>
          </w:tcPr>
          <w:p w14:paraId="324997AF" w14:textId="083D87AE" w:rsidR="002C291B" w:rsidRDefault="002C291B" w:rsidP="002C291B">
            <w:r>
              <w:rPr>
                <w:rStyle w:val="Strong"/>
              </w:rPr>
              <w:t>STT</w:t>
            </w:r>
          </w:p>
        </w:tc>
        <w:tc>
          <w:tcPr>
            <w:tcW w:w="1012" w:type="pct"/>
          </w:tcPr>
          <w:p w14:paraId="4C4CF1C9" w14:textId="3B8ADEC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Tên sản phẩm</w:t>
            </w:r>
          </w:p>
        </w:tc>
        <w:tc>
          <w:tcPr>
            <w:tcW w:w="790" w:type="pct"/>
          </w:tcPr>
          <w:p w14:paraId="3EE4845C" w14:textId="599227FA"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Giá (VND)</w:t>
            </w:r>
          </w:p>
        </w:tc>
        <w:tc>
          <w:tcPr>
            <w:tcW w:w="1142" w:type="pct"/>
          </w:tcPr>
          <w:p w14:paraId="5FB69D2E" w14:textId="571482ED"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Hình ảnh</w:t>
            </w:r>
          </w:p>
        </w:tc>
        <w:tc>
          <w:tcPr>
            <w:tcW w:w="1668" w:type="pct"/>
          </w:tcPr>
          <w:p w14:paraId="7BB8CCCB" w14:textId="48EFA786" w:rsidR="002C291B" w:rsidRDefault="002C291B" w:rsidP="002C291B">
            <w:pPr>
              <w:cnfStyle w:val="100000000000" w:firstRow="1" w:lastRow="0" w:firstColumn="0" w:lastColumn="0" w:oddVBand="0" w:evenVBand="0" w:oddHBand="0" w:evenHBand="0" w:firstRowFirstColumn="0" w:firstRowLastColumn="0" w:lastRowFirstColumn="0" w:lastRowLastColumn="0"/>
            </w:pPr>
            <w:r>
              <w:rPr>
                <w:rStyle w:val="Strong"/>
              </w:rPr>
              <w:t>Mô tả ngắn gọn</w:t>
            </w:r>
          </w:p>
        </w:tc>
      </w:tr>
      <w:tr w:rsidR="002C291B" w14:paraId="6E172E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FB047EE" w14:textId="2CFA88F6" w:rsidR="002C291B" w:rsidRDefault="002C291B" w:rsidP="002C291B">
            <w:r>
              <w:rPr>
                <w:b/>
                <w:bCs/>
              </w:rPr>
              <w:t>1</w:t>
            </w:r>
          </w:p>
        </w:tc>
        <w:tc>
          <w:tcPr>
            <w:tcW w:w="1012" w:type="pct"/>
          </w:tcPr>
          <w:p w14:paraId="18C437A0" w14:textId="22651192"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Dell XPS 13</w:t>
            </w:r>
          </w:p>
        </w:tc>
        <w:tc>
          <w:tcPr>
            <w:tcW w:w="790" w:type="pct"/>
          </w:tcPr>
          <w:p w14:paraId="3A96B783" w14:textId="1A5FDD77" w:rsidR="002C291B" w:rsidRDefault="002C291B" w:rsidP="002C291B">
            <w:pPr>
              <w:cnfStyle w:val="000000000000" w:firstRow="0" w:lastRow="0" w:firstColumn="0" w:lastColumn="0" w:oddVBand="0" w:evenVBand="0" w:oddHBand="0" w:evenHBand="0" w:firstRowFirstColumn="0" w:firstRowLastColumn="0" w:lastRowFirstColumn="0" w:lastRowLastColumn="0"/>
            </w:pPr>
            <w:r>
              <w:t>32.490.000</w:t>
            </w:r>
          </w:p>
        </w:tc>
        <w:tc>
          <w:tcPr>
            <w:tcW w:w="1142" w:type="pct"/>
          </w:tcPr>
          <w:p w14:paraId="430AF3E2" w14:textId="6ABFE662" w:rsidR="002C291B" w:rsidRDefault="002C291B" w:rsidP="002C291B">
            <w:pPr>
              <w:cnfStyle w:val="000000000000" w:firstRow="0" w:lastRow="0" w:firstColumn="0" w:lastColumn="0" w:oddVBand="0" w:evenVBand="0" w:oddHBand="0" w:evenHBand="0" w:firstRowFirstColumn="0" w:firstRowLastColumn="0" w:lastRowFirstColumn="0" w:lastRowLastColumn="0"/>
            </w:pPr>
            <w:r>
              <w:t>dell-xps13.jpg</w:t>
            </w:r>
          </w:p>
        </w:tc>
        <w:tc>
          <w:tcPr>
            <w:tcW w:w="1668" w:type="pct"/>
          </w:tcPr>
          <w:p w14:paraId="163AF008" w14:textId="5EF63ABB" w:rsidR="002C291B" w:rsidRDefault="002C291B" w:rsidP="002C291B">
            <w:pPr>
              <w:cnfStyle w:val="000000000000" w:firstRow="0" w:lastRow="0" w:firstColumn="0" w:lastColumn="0" w:oddVBand="0" w:evenVBand="0" w:oddHBand="0" w:evenHBand="0" w:firstRowFirstColumn="0" w:firstRowLastColumn="0" w:lastRowFirstColumn="0" w:lastRowLastColumn="0"/>
            </w:pPr>
            <w:r>
              <w:t>Laptop doanh nhân cao cấp, màn hình InfinityEdge 13.4", chip Intel Core i7, RAM 16GB, SSD 512GB, thiết kế nhôm nguyên khối sang trọng.</w:t>
            </w:r>
          </w:p>
        </w:tc>
      </w:tr>
      <w:tr w:rsidR="002C291B" w14:paraId="2705B93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7154DC" w14:textId="2737FED0" w:rsidR="002C291B" w:rsidRDefault="002C291B" w:rsidP="002C291B">
            <w:r>
              <w:rPr>
                <w:b/>
                <w:bCs/>
              </w:rPr>
              <w:t>2</w:t>
            </w:r>
          </w:p>
        </w:tc>
        <w:tc>
          <w:tcPr>
            <w:tcW w:w="1012" w:type="pct"/>
          </w:tcPr>
          <w:p w14:paraId="38D1261B" w14:textId="2A37341A"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 Air M2</w:t>
            </w:r>
          </w:p>
        </w:tc>
        <w:tc>
          <w:tcPr>
            <w:tcW w:w="790" w:type="pct"/>
          </w:tcPr>
          <w:p w14:paraId="4AAFBDC3" w14:textId="22D68850" w:rsidR="002C291B" w:rsidRDefault="002C291B" w:rsidP="002C291B">
            <w:pPr>
              <w:cnfStyle w:val="000000000000" w:firstRow="0" w:lastRow="0" w:firstColumn="0" w:lastColumn="0" w:oddVBand="0" w:evenVBand="0" w:oddHBand="0" w:evenHBand="0" w:firstRowFirstColumn="0" w:firstRowLastColumn="0" w:lastRowFirstColumn="0" w:lastRowLastColumn="0"/>
            </w:pPr>
            <w:r>
              <w:t>28.990.000</w:t>
            </w:r>
          </w:p>
        </w:tc>
        <w:tc>
          <w:tcPr>
            <w:tcW w:w="1142" w:type="pct"/>
          </w:tcPr>
          <w:p w14:paraId="530FC784" w14:textId="1B3827C0" w:rsidR="002C291B" w:rsidRDefault="002C291B" w:rsidP="002C291B">
            <w:pPr>
              <w:cnfStyle w:val="000000000000" w:firstRow="0" w:lastRow="0" w:firstColumn="0" w:lastColumn="0" w:oddVBand="0" w:evenVBand="0" w:oddHBand="0" w:evenHBand="0" w:firstRowFirstColumn="0" w:firstRowLastColumn="0" w:lastRowFirstColumn="0" w:lastRowLastColumn="0"/>
            </w:pPr>
            <w:r>
              <w:t>macbook-air-m2.jpg</w:t>
            </w:r>
          </w:p>
        </w:tc>
        <w:tc>
          <w:tcPr>
            <w:tcW w:w="1668" w:type="pct"/>
          </w:tcPr>
          <w:p w14:paraId="1F65FF74" w14:textId="5459BD8D" w:rsidR="002C291B" w:rsidRDefault="002C291B" w:rsidP="002C291B">
            <w:pPr>
              <w:cnfStyle w:val="000000000000" w:firstRow="0" w:lastRow="0" w:firstColumn="0" w:lastColumn="0" w:oddVBand="0" w:evenVBand="0" w:oddHBand="0" w:evenHBand="0" w:firstRowFirstColumn="0" w:firstRowLastColumn="0" w:lastRowFirstColumn="0" w:lastRowLastColumn="0"/>
            </w:pPr>
            <w:r>
              <w:t>Thiết kế vuông vắn hiện đại, chip Apple M2 mạnh mẽ, màn hình Liquid Retina 13.6", pin 18 giờ, âm thanh Spatial Audio.</w:t>
            </w:r>
          </w:p>
        </w:tc>
      </w:tr>
      <w:tr w:rsidR="002C291B" w14:paraId="4C1E70E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19F560A" w14:textId="11C9AB08" w:rsidR="002C291B" w:rsidRDefault="002C291B" w:rsidP="002C291B">
            <w:r>
              <w:rPr>
                <w:b/>
                <w:bCs/>
              </w:rPr>
              <w:t>3</w:t>
            </w:r>
          </w:p>
        </w:tc>
        <w:tc>
          <w:tcPr>
            <w:tcW w:w="1012" w:type="pct"/>
          </w:tcPr>
          <w:p w14:paraId="78B4760D" w14:textId="00B31F76" w:rsidR="002C291B" w:rsidRDefault="002C291B" w:rsidP="002C291B">
            <w:pPr>
              <w:cnfStyle w:val="000000000000" w:firstRow="0" w:lastRow="0" w:firstColumn="0" w:lastColumn="0" w:oddVBand="0" w:evenVBand="0" w:oddHBand="0" w:evenHBand="0" w:firstRowFirstColumn="0" w:firstRowLastColumn="0" w:lastRowFirstColumn="0" w:lastRowLastColumn="0"/>
            </w:pPr>
            <w:r>
              <w:t>iPhone 15 Pro</w:t>
            </w:r>
          </w:p>
        </w:tc>
        <w:tc>
          <w:tcPr>
            <w:tcW w:w="790" w:type="pct"/>
          </w:tcPr>
          <w:p w14:paraId="3E21C84F" w14:textId="72CAA544" w:rsidR="002C291B" w:rsidRDefault="002C291B" w:rsidP="002C291B">
            <w:pPr>
              <w:cnfStyle w:val="000000000000" w:firstRow="0" w:lastRow="0" w:firstColumn="0" w:lastColumn="0" w:oddVBand="0" w:evenVBand="0" w:oddHBand="0" w:evenHBand="0" w:firstRowFirstColumn="0" w:firstRowLastColumn="0" w:lastRowFirstColumn="0" w:lastRowLastColumn="0"/>
            </w:pPr>
            <w:r>
              <w:t>24.990.000</w:t>
            </w:r>
          </w:p>
        </w:tc>
        <w:tc>
          <w:tcPr>
            <w:tcW w:w="1142" w:type="pct"/>
          </w:tcPr>
          <w:p w14:paraId="310E54A5" w14:textId="633312C5" w:rsidR="002C291B" w:rsidRDefault="002C291B" w:rsidP="002C291B">
            <w:pPr>
              <w:cnfStyle w:val="000000000000" w:firstRow="0" w:lastRow="0" w:firstColumn="0" w:lastColumn="0" w:oddVBand="0" w:evenVBand="0" w:oddHBand="0" w:evenHBand="0" w:firstRowFirstColumn="0" w:firstRowLastColumn="0" w:lastRowFirstColumn="0" w:lastRowLastColumn="0"/>
            </w:pPr>
            <w:r>
              <w:t>iphone15pro.jpg</w:t>
            </w:r>
          </w:p>
        </w:tc>
        <w:tc>
          <w:tcPr>
            <w:tcW w:w="1668" w:type="pct"/>
          </w:tcPr>
          <w:p w14:paraId="0DD1FE88" w14:textId="3963F8B1" w:rsidR="002C291B" w:rsidRDefault="002C291B" w:rsidP="002C291B">
            <w:pPr>
              <w:cnfStyle w:val="000000000000" w:firstRow="0" w:lastRow="0" w:firstColumn="0" w:lastColumn="0" w:oddVBand="0" w:evenVBand="0" w:oddHBand="0" w:evenHBand="0" w:firstRowFirstColumn="0" w:firstRowLastColumn="0" w:lastRowFirstColumn="0" w:lastRowLastColumn="0"/>
            </w:pPr>
            <w:r>
              <w:t>Vỏ Titanium siêu nhẹ, chip A17 Pro 3nm, camera 48MP, USB-C tốc độ cao, nút Action Button tùy biến.</w:t>
            </w:r>
          </w:p>
        </w:tc>
      </w:tr>
      <w:tr w:rsidR="002C291B" w14:paraId="6DE035B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DE7BC0" w14:textId="4B487212" w:rsidR="002C291B" w:rsidRDefault="002C291B" w:rsidP="002C291B">
            <w:r>
              <w:rPr>
                <w:b/>
                <w:bCs/>
              </w:rPr>
              <w:lastRenderedPageBreak/>
              <w:t>4</w:t>
            </w:r>
          </w:p>
        </w:tc>
        <w:tc>
          <w:tcPr>
            <w:tcW w:w="1012" w:type="pct"/>
          </w:tcPr>
          <w:p w14:paraId="603E5E2C" w14:textId="354CF93A"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S24 Ultra</w:t>
            </w:r>
          </w:p>
        </w:tc>
        <w:tc>
          <w:tcPr>
            <w:tcW w:w="790" w:type="pct"/>
          </w:tcPr>
          <w:p w14:paraId="53AFADA0" w14:textId="6501F3FE" w:rsidR="002C291B" w:rsidRDefault="002C291B" w:rsidP="002C291B">
            <w:pPr>
              <w:cnfStyle w:val="000000000000" w:firstRow="0" w:lastRow="0" w:firstColumn="0" w:lastColumn="0" w:oddVBand="0" w:evenVBand="0" w:oddHBand="0" w:evenHBand="0" w:firstRowFirstColumn="0" w:firstRowLastColumn="0" w:lastRowFirstColumn="0" w:lastRowLastColumn="0"/>
            </w:pPr>
            <w:r>
              <w:t>29.990.000</w:t>
            </w:r>
          </w:p>
        </w:tc>
        <w:tc>
          <w:tcPr>
            <w:tcW w:w="1142" w:type="pct"/>
          </w:tcPr>
          <w:p w14:paraId="15A4C5B1" w14:textId="16FA53E2" w:rsidR="002C291B" w:rsidRDefault="002C291B" w:rsidP="002C291B">
            <w:pPr>
              <w:cnfStyle w:val="000000000000" w:firstRow="0" w:lastRow="0" w:firstColumn="0" w:lastColumn="0" w:oddVBand="0" w:evenVBand="0" w:oddHBand="0" w:evenHBand="0" w:firstRowFirstColumn="0" w:firstRowLastColumn="0" w:lastRowFirstColumn="0" w:lastRowLastColumn="0"/>
            </w:pPr>
            <w:r>
              <w:t>galaxy-s24-ultra.jpg</w:t>
            </w:r>
          </w:p>
        </w:tc>
        <w:tc>
          <w:tcPr>
            <w:tcW w:w="1668" w:type="pct"/>
          </w:tcPr>
          <w:p w14:paraId="6D40E6B9" w14:textId="1C70BB34"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6.8" QHD+, camera 200MP, chip Snapdragon 8 Gen 3, bút S Pen, hệ sinh thái Galaxy AI.</w:t>
            </w:r>
          </w:p>
        </w:tc>
      </w:tr>
      <w:tr w:rsidR="002C291B" w14:paraId="3E32475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79F769" w14:textId="2BCA72EA" w:rsidR="002C291B" w:rsidRDefault="002C291B" w:rsidP="002C291B">
            <w:r>
              <w:rPr>
                <w:b/>
                <w:bCs/>
              </w:rPr>
              <w:t>5</w:t>
            </w:r>
          </w:p>
        </w:tc>
        <w:tc>
          <w:tcPr>
            <w:tcW w:w="1012" w:type="pct"/>
          </w:tcPr>
          <w:p w14:paraId="5B156510" w14:textId="10A73741" w:rsidR="002C291B" w:rsidRDefault="002C291B" w:rsidP="002C291B">
            <w:pPr>
              <w:cnfStyle w:val="000000000000" w:firstRow="0" w:lastRow="0" w:firstColumn="0" w:lastColumn="0" w:oddVBand="0" w:evenVBand="0" w:oddHBand="0" w:evenHBand="0" w:firstRowFirstColumn="0" w:firstRowLastColumn="0" w:lastRowFirstColumn="0" w:lastRowLastColumn="0"/>
            </w:pPr>
            <w:r>
              <w:t>Sony WH-1000XM5</w:t>
            </w:r>
          </w:p>
        </w:tc>
        <w:tc>
          <w:tcPr>
            <w:tcW w:w="790" w:type="pct"/>
          </w:tcPr>
          <w:p w14:paraId="5ED3028F" w14:textId="79FF6D96" w:rsidR="002C291B" w:rsidRDefault="002C291B" w:rsidP="002C291B">
            <w:pPr>
              <w:cnfStyle w:val="000000000000" w:firstRow="0" w:lastRow="0" w:firstColumn="0" w:lastColumn="0" w:oddVBand="0" w:evenVBand="0" w:oddHBand="0" w:evenHBand="0" w:firstRowFirstColumn="0" w:firstRowLastColumn="0" w:lastRowFirstColumn="0" w:lastRowLastColumn="0"/>
            </w:pPr>
            <w:r>
              <w:t>8.490.000</w:t>
            </w:r>
          </w:p>
        </w:tc>
        <w:tc>
          <w:tcPr>
            <w:tcW w:w="1142" w:type="pct"/>
          </w:tcPr>
          <w:p w14:paraId="6016096E" w14:textId="571BFD71" w:rsidR="002C291B" w:rsidRDefault="002C291B" w:rsidP="002C291B">
            <w:pPr>
              <w:cnfStyle w:val="000000000000" w:firstRow="0" w:lastRow="0" w:firstColumn="0" w:lastColumn="0" w:oddVBand="0" w:evenVBand="0" w:oddHBand="0" w:evenHBand="0" w:firstRowFirstColumn="0" w:firstRowLastColumn="0" w:lastRowFirstColumn="0" w:lastRowLastColumn="0"/>
            </w:pPr>
            <w:r>
              <w:t>sony-wh1000xm5.jpg</w:t>
            </w:r>
          </w:p>
        </w:tc>
        <w:tc>
          <w:tcPr>
            <w:tcW w:w="1668" w:type="pct"/>
          </w:tcPr>
          <w:p w14:paraId="4874A6DD" w14:textId="67D6ABE5"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chủ động, 8 micro, chip QN1 &amp; V1, âm thanh Hi-Res Audio, pin 30 giờ.</w:t>
            </w:r>
          </w:p>
        </w:tc>
      </w:tr>
      <w:tr w:rsidR="002C291B" w14:paraId="37A1E3D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9E7093B" w14:textId="318D53D9" w:rsidR="002C291B" w:rsidRDefault="002C291B" w:rsidP="002C291B">
            <w:r>
              <w:rPr>
                <w:b/>
                <w:bCs/>
              </w:rPr>
              <w:t>6</w:t>
            </w:r>
          </w:p>
        </w:tc>
        <w:tc>
          <w:tcPr>
            <w:tcW w:w="1012" w:type="pct"/>
          </w:tcPr>
          <w:p w14:paraId="1F59DA40" w14:textId="15D675A4" w:rsidR="002C291B" w:rsidRDefault="002C291B" w:rsidP="002C291B">
            <w:pPr>
              <w:cnfStyle w:val="000000000000" w:firstRow="0" w:lastRow="0" w:firstColumn="0" w:lastColumn="0" w:oddVBand="0" w:evenVBand="0" w:oddHBand="0" w:evenHBand="0" w:firstRowFirstColumn="0" w:firstRowLastColumn="0" w:lastRowFirstColumn="0" w:lastRowLastColumn="0"/>
            </w:pPr>
            <w:r>
              <w:t>Bose QuietComfort 45</w:t>
            </w:r>
          </w:p>
        </w:tc>
        <w:tc>
          <w:tcPr>
            <w:tcW w:w="790" w:type="pct"/>
          </w:tcPr>
          <w:p w14:paraId="55169D78" w14:textId="5F6BC4D5" w:rsidR="002C291B" w:rsidRDefault="002C291B" w:rsidP="002C291B">
            <w:pPr>
              <w:cnfStyle w:val="000000000000" w:firstRow="0" w:lastRow="0" w:firstColumn="0" w:lastColumn="0" w:oddVBand="0" w:evenVBand="0" w:oddHBand="0" w:evenHBand="0" w:firstRowFirstColumn="0" w:firstRowLastColumn="0" w:lastRowFirstColumn="0" w:lastRowLastColumn="0"/>
            </w:pPr>
            <w:r>
              <w:t>6.990.000</w:t>
            </w:r>
          </w:p>
        </w:tc>
        <w:tc>
          <w:tcPr>
            <w:tcW w:w="1142" w:type="pct"/>
          </w:tcPr>
          <w:p w14:paraId="5FA3E4BA" w14:textId="446AF852" w:rsidR="002C291B" w:rsidRDefault="002C291B" w:rsidP="002C291B">
            <w:pPr>
              <w:cnfStyle w:val="000000000000" w:firstRow="0" w:lastRow="0" w:firstColumn="0" w:lastColumn="0" w:oddVBand="0" w:evenVBand="0" w:oddHBand="0" w:evenHBand="0" w:firstRowFirstColumn="0" w:firstRowLastColumn="0" w:lastRowFirstColumn="0" w:lastRowLastColumn="0"/>
            </w:pPr>
            <w:r>
              <w:t>bose-qc45.jpg</w:t>
            </w:r>
          </w:p>
        </w:tc>
        <w:tc>
          <w:tcPr>
            <w:tcW w:w="1668" w:type="pct"/>
          </w:tcPr>
          <w:p w14:paraId="2D8A8F22" w14:textId="56C52C91" w:rsidR="002C291B" w:rsidRDefault="002C291B" w:rsidP="002C291B">
            <w:pPr>
              <w:cnfStyle w:val="000000000000" w:firstRow="0" w:lastRow="0" w:firstColumn="0" w:lastColumn="0" w:oddVBand="0" w:evenVBand="0" w:oddHBand="0" w:evenHBand="0" w:firstRowFirstColumn="0" w:firstRowLastColumn="0" w:lastRowFirstColumn="0" w:lastRowLastColumn="0"/>
            </w:pPr>
            <w:r>
              <w:t>Tai nghe chống ồn linh hoạt, chế độ Quiet/Aware, âm thanh TriPort, pin 24 giờ, sạc USB-C.</w:t>
            </w:r>
          </w:p>
        </w:tc>
      </w:tr>
      <w:tr w:rsidR="002C291B" w14:paraId="1BD9B74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8AE9CCD" w14:textId="654B9B27" w:rsidR="002C291B" w:rsidRDefault="002C291B" w:rsidP="002C291B">
            <w:r>
              <w:rPr>
                <w:b/>
                <w:bCs/>
              </w:rPr>
              <w:t>7</w:t>
            </w:r>
          </w:p>
        </w:tc>
        <w:tc>
          <w:tcPr>
            <w:tcW w:w="1012" w:type="pct"/>
          </w:tcPr>
          <w:p w14:paraId="3DC23B51" w14:textId="208C1743" w:rsidR="002C291B" w:rsidRDefault="002C291B" w:rsidP="002C291B">
            <w:pPr>
              <w:cnfStyle w:val="000000000000" w:firstRow="0" w:lastRow="0" w:firstColumn="0" w:lastColumn="0" w:oddVBand="0" w:evenVBand="0" w:oddHBand="0" w:evenHBand="0" w:firstRowFirstColumn="0" w:firstRowLastColumn="0" w:lastRowFirstColumn="0" w:lastRowLastColumn="0"/>
            </w:pPr>
            <w:r>
              <w:t>Apple Watch Series 9</w:t>
            </w:r>
          </w:p>
        </w:tc>
        <w:tc>
          <w:tcPr>
            <w:tcW w:w="790" w:type="pct"/>
          </w:tcPr>
          <w:p w14:paraId="5F6A59E8" w14:textId="396534FD" w:rsidR="002C291B" w:rsidRDefault="002C291B" w:rsidP="002C291B">
            <w:pPr>
              <w:cnfStyle w:val="000000000000" w:firstRow="0" w:lastRow="0" w:firstColumn="0" w:lastColumn="0" w:oddVBand="0" w:evenVBand="0" w:oddHBand="0" w:evenHBand="0" w:firstRowFirstColumn="0" w:firstRowLastColumn="0" w:lastRowFirstColumn="0" w:lastRowLastColumn="0"/>
            </w:pPr>
            <w:r>
              <w:t>10.490.000</w:t>
            </w:r>
          </w:p>
        </w:tc>
        <w:tc>
          <w:tcPr>
            <w:tcW w:w="1142" w:type="pct"/>
          </w:tcPr>
          <w:p w14:paraId="0E07FE10" w14:textId="7AAEAAF8" w:rsidR="002C291B" w:rsidRDefault="002C291B" w:rsidP="002C291B">
            <w:pPr>
              <w:cnfStyle w:val="000000000000" w:firstRow="0" w:lastRow="0" w:firstColumn="0" w:lastColumn="0" w:oddVBand="0" w:evenVBand="0" w:oddHBand="0" w:evenHBand="0" w:firstRowFirstColumn="0" w:firstRowLastColumn="0" w:lastRowFirstColumn="0" w:lastRowLastColumn="0"/>
            </w:pPr>
            <w:r>
              <w:t>apple-watch-series9.jpg</w:t>
            </w:r>
          </w:p>
        </w:tc>
        <w:tc>
          <w:tcPr>
            <w:tcW w:w="1668" w:type="pct"/>
          </w:tcPr>
          <w:p w14:paraId="63AA6B0D" w14:textId="19E1DCDD" w:rsidR="002C291B" w:rsidRDefault="002C291B" w:rsidP="002C291B">
            <w:pPr>
              <w:cnfStyle w:val="000000000000" w:firstRow="0" w:lastRow="0" w:firstColumn="0" w:lastColumn="0" w:oddVBand="0" w:evenVBand="0" w:oddHBand="0" w:evenHBand="0" w:firstRowFirstColumn="0" w:firstRowLastColumn="0" w:lastRowFirstColumn="0" w:lastRowLastColumn="0"/>
            </w:pPr>
            <w:r>
              <w:t>Chip S9 mạnh mẽ, tính năng Double Tap, màn hình 2000 nits, cảm biến sức khỏe, thiết kế trung hòa carbon.</w:t>
            </w:r>
          </w:p>
        </w:tc>
      </w:tr>
      <w:tr w:rsidR="002C291B" w14:paraId="21EEE168"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A57F0D0" w14:textId="08E2CC00" w:rsidR="002C291B" w:rsidRDefault="002C291B" w:rsidP="002C291B">
            <w:r>
              <w:rPr>
                <w:b/>
                <w:bCs/>
              </w:rPr>
              <w:t>8</w:t>
            </w:r>
          </w:p>
        </w:tc>
        <w:tc>
          <w:tcPr>
            <w:tcW w:w="1012" w:type="pct"/>
          </w:tcPr>
          <w:p w14:paraId="6ABE17E1" w14:textId="7FB8DAF0"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Galaxy Tab S9</w:t>
            </w:r>
          </w:p>
        </w:tc>
        <w:tc>
          <w:tcPr>
            <w:tcW w:w="790" w:type="pct"/>
          </w:tcPr>
          <w:p w14:paraId="19A6F50C" w14:textId="71B41934" w:rsidR="002C291B" w:rsidRDefault="002C291B" w:rsidP="002C291B">
            <w:pPr>
              <w:cnfStyle w:val="000000000000" w:firstRow="0" w:lastRow="0" w:firstColumn="0" w:lastColumn="0" w:oddVBand="0" w:evenVBand="0" w:oddHBand="0" w:evenHBand="0" w:firstRowFirstColumn="0" w:firstRowLastColumn="0" w:lastRowFirstColumn="0" w:lastRowLastColumn="0"/>
            </w:pPr>
            <w:r>
              <w:t>19.990.000</w:t>
            </w:r>
          </w:p>
        </w:tc>
        <w:tc>
          <w:tcPr>
            <w:tcW w:w="1142" w:type="pct"/>
          </w:tcPr>
          <w:p w14:paraId="35138CD3" w14:textId="2537CF03" w:rsidR="002C291B" w:rsidRDefault="002C291B" w:rsidP="002C291B">
            <w:pPr>
              <w:cnfStyle w:val="000000000000" w:firstRow="0" w:lastRow="0" w:firstColumn="0" w:lastColumn="0" w:oddVBand="0" w:evenVBand="0" w:oddHBand="0" w:evenHBand="0" w:firstRowFirstColumn="0" w:firstRowLastColumn="0" w:lastRowFirstColumn="0" w:lastRowLastColumn="0"/>
            </w:pPr>
            <w:r>
              <w:t>galaxy-tab-s9.jpg</w:t>
            </w:r>
          </w:p>
        </w:tc>
        <w:tc>
          <w:tcPr>
            <w:tcW w:w="1668" w:type="pct"/>
          </w:tcPr>
          <w:p w14:paraId="4A0E4EB9" w14:textId="690D67F3" w:rsidR="002C291B" w:rsidRDefault="002C291B" w:rsidP="002C291B">
            <w:pPr>
              <w:cnfStyle w:val="000000000000" w:firstRow="0" w:lastRow="0" w:firstColumn="0" w:lastColumn="0" w:oddVBand="0" w:evenVBand="0" w:oddHBand="0" w:evenHBand="0" w:firstRowFirstColumn="0" w:firstRowLastColumn="0" w:lastRowFirstColumn="0" w:lastRowLastColumn="0"/>
            </w:pPr>
            <w:r>
              <w:t>Máy tính bảng nhôm Armor Aluminum, màn hình AMOLED 11", chip Snapdragon 8 Gen 2, bút S Pen IP68.</w:t>
            </w:r>
          </w:p>
        </w:tc>
      </w:tr>
      <w:tr w:rsidR="002C291B" w14:paraId="327BDA8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644A1038" w14:textId="4259C884" w:rsidR="002C291B" w:rsidRDefault="002C291B" w:rsidP="002C291B">
            <w:r>
              <w:rPr>
                <w:b/>
                <w:bCs/>
              </w:rPr>
              <w:t>9</w:t>
            </w:r>
          </w:p>
        </w:tc>
        <w:tc>
          <w:tcPr>
            <w:tcW w:w="1012" w:type="pct"/>
          </w:tcPr>
          <w:p w14:paraId="085D3274" w14:textId="096E57BC" w:rsidR="002C291B" w:rsidRDefault="002C291B" w:rsidP="002C291B">
            <w:pPr>
              <w:cnfStyle w:val="000000000000" w:firstRow="0" w:lastRow="0" w:firstColumn="0" w:lastColumn="0" w:oddVBand="0" w:evenVBand="0" w:oddHBand="0" w:evenHBand="0" w:firstRowFirstColumn="0" w:firstRowLastColumn="0" w:lastRowFirstColumn="0" w:lastRowLastColumn="0"/>
            </w:pPr>
            <w:r>
              <w:t>iPad Pro M2</w:t>
            </w:r>
          </w:p>
        </w:tc>
        <w:tc>
          <w:tcPr>
            <w:tcW w:w="790" w:type="pct"/>
          </w:tcPr>
          <w:p w14:paraId="7A653426" w14:textId="69286A5C" w:rsidR="002C291B" w:rsidRDefault="002C291B" w:rsidP="002C291B">
            <w:pPr>
              <w:cnfStyle w:val="000000000000" w:firstRow="0" w:lastRow="0" w:firstColumn="0" w:lastColumn="0" w:oddVBand="0" w:evenVBand="0" w:oddHBand="0" w:evenHBand="0" w:firstRowFirstColumn="0" w:firstRowLastColumn="0" w:lastRowFirstColumn="0" w:lastRowLastColumn="0"/>
            </w:pPr>
            <w:r>
              <w:t>26.990.000</w:t>
            </w:r>
          </w:p>
        </w:tc>
        <w:tc>
          <w:tcPr>
            <w:tcW w:w="1142" w:type="pct"/>
          </w:tcPr>
          <w:p w14:paraId="178E95DC" w14:textId="4E854BEC" w:rsidR="002C291B" w:rsidRDefault="002C291B" w:rsidP="002C291B">
            <w:pPr>
              <w:cnfStyle w:val="000000000000" w:firstRow="0" w:lastRow="0" w:firstColumn="0" w:lastColumn="0" w:oddVBand="0" w:evenVBand="0" w:oddHBand="0" w:evenHBand="0" w:firstRowFirstColumn="0" w:firstRowLastColumn="0" w:lastRowFirstColumn="0" w:lastRowLastColumn="0"/>
            </w:pPr>
            <w:r>
              <w:t>ipad-pro-m2.jpg</w:t>
            </w:r>
          </w:p>
        </w:tc>
        <w:tc>
          <w:tcPr>
            <w:tcW w:w="1668" w:type="pct"/>
          </w:tcPr>
          <w:p w14:paraId="5417DCBB" w14:textId="6ABE8A47" w:rsidR="002C291B" w:rsidRDefault="002C291B" w:rsidP="002C291B">
            <w:pPr>
              <w:cnfStyle w:val="000000000000" w:firstRow="0" w:lastRow="0" w:firstColumn="0" w:lastColumn="0" w:oddVBand="0" w:evenVBand="0" w:oddHBand="0" w:evenHBand="0" w:firstRowFirstColumn="0" w:firstRowLastColumn="0" w:lastRowFirstColumn="0" w:lastRowLastColumn="0"/>
            </w:pPr>
            <w:r>
              <w:t>Chip M2 mạnh mẽ, màn hình Liquid Retina XDR 12.9", hỗ trợ Apple Pencil Hover, camera LiDAR.</w:t>
            </w:r>
          </w:p>
        </w:tc>
      </w:tr>
      <w:tr w:rsidR="002C291B" w14:paraId="0C50AD0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47B8320" w14:textId="2ACBB510" w:rsidR="002C291B" w:rsidRDefault="002C291B" w:rsidP="002C291B">
            <w:r>
              <w:rPr>
                <w:b/>
                <w:bCs/>
              </w:rPr>
              <w:t>10</w:t>
            </w:r>
          </w:p>
        </w:tc>
        <w:tc>
          <w:tcPr>
            <w:tcW w:w="1012" w:type="pct"/>
          </w:tcPr>
          <w:p w14:paraId="216235CC" w14:textId="63EDF689" w:rsidR="002C291B" w:rsidRDefault="002C291B" w:rsidP="002C291B">
            <w:pPr>
              <w:cnfStyle w:val="000000000000" w:firstRow="0" w:lastRow="0" w:firstColumn="0" w:lastColumn="0" w:oddVBand="0" w:evenVBand="0" w:oddHBand="0" w:evenHBand="0" w:firstRowFirstColumn="0" w:firstRowLastColumn="0" w:lastRowFirstColumn="0" w:lastRowLastColumn="0"/>
            </w:pPr>
            <w:r>
              <w:t>Kindle Paperwhite</w:t>
            </w:r>
          </w:p>
        </w:tc>
        <w:tc>
          <w:tcPr>
            <w:tcW w:w="790" w:type="pct"/>
          </w:tcPr>
          <w:p w14:paraId="4FB69E69" w14:textId="3B17C9CD" w:rsidR="002C291B" w:rsidRDefault="002C291B" w:rsidP="002C291B">
            <w:pPr>
              <w:cnfStyle w:val="000000000000" w:firstRow="0" w:lastRow="0" w:firstColumn="0" w:lastColumn="0" w:oddVBand="0" w:evenVBand="0" w:oddHBand="0" w:evenHBand="0" w:firstRowFirstColumn="0" w:firstRowLastColumn="0" w:lastRowFirstColumn="0" w:lastRowLastColumn="0"/>
            </w:pPr>
            <w:r>
              <w:t>3.690.000</w:t>
            </w:r>
          </w:p>
        </w:tc>
        <w:tc>
          <w:tcPr>
            <w:tcW w:w="1142" w:type="pct"/>
          </w:tcPr>
          <w:p w14:paraId="2BE8110A" w14:textId="1AA583C2" w:rsidR="002C291B" w:rsidRDefault="002C291B" w:rsidP="002C291B">
            <w:pPr>
              <w:cnfStyle w:val="000000000000" w:firstRow="0" w:lastRow="0" w:firstColumn="0" w:lastColumn="0" w:oddVBand="0" w:evenVBand="0" w:oddHBand="0" w:evenHBand="0" w:firstRowFirstColumn="0" w:firstRowLastColumn="0" w:lastRowFirstColumn="0" w:lastRowLastColumn="0"/>
            </w:pPr>
            <w:r>
              <w:t>kindle-paperwhite.jpg</w:t>
            </w:r>
          </w:p>
        </w:tc>
        <w:tc>
          <w:tcPr>
            <w:tcW w:w="1668" w:type="pct"/>
          </w:tcPr>
          <w:p w14:paraId="00E27FE2" w14:textId="5ABC6B7D" w:rsidR="002C291B" w:rsidRDefault="002C291B" w:rsidP="002C291B">
            <w:pPr>
              <w:cnfStyle w:val="000000000000" w:firstRow="0" w:lastRow="0" w:firstColumn="0" w:lastColumn="0" w:oddVBand="0" w:evenVBand="0" w:oddHBand="0" w:evenHBand="0" w:firstRowFirstColumn="0" w:firstRowLastColumn="0" w:lastRowFirstColumn="0" w:lastRowLastColumn="0"/>
            </w:pPr>
            <w:r>
              <w:t>Màn hình E-ink 6.8", chống nước IPX8, pin nhiều tuần, ánh sáng điều chỉnh nhiệt độ màu.</w:t>
            </w:r>
          </w:p>
        </w:tc>
      </w:tr>
      <w:tr w:rsidR="002C291B" w14:paraId="1D923E47"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0A1081" w14:textId="0974753A" w:rsidR="002C291B" w:rsidRDefault="002C291B" w:rsidP="002C291B">
            <w:r>
              <w:rPr>
                <w:b/>
                <w:bCs/>
              </w:rPr>
              <w:t>11</w:t>
            </w:r>
          </w:p>
        </w:tc>
        <w:tc>
          <w:tcPr>
            <w:tcW w:w="1012" w:type="pct"/>
          </w:tcPr>
          <w:p w14:paraId="3327DD9F" w14:textId="53C1EB3D"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 MX Master 3S</w:t>
            </w:r>
          </w:p>
        </w:tc>
        <w:tc>
          <w:tcPr>
            <w:tcW w:w="790" w:type="pct"/>
          </w:tcPr>
          <w:p w14:paraId="1B6DFA2A" w14:textId="516A73B4" w:rsidR="002C291B" w:rsidRDefault="002C291B" w:rsidP="002C291B">
            <w:pPr>
              <w:cnfStyle w:val="000000000000" w:firstRow="0" w:lastRow="0" w:firstColumn="0" w:lastColumn="0" w:oddVBand="0" w:evenVBand="0" w:oddHBand="0" w:evenHBand="0" w:firstRowFirstColumn="0" w:firstRowLastColumn="0" w:lastRowFirstColumn="0" w:lastRowLastColumn="0"/>
            </w:pPr>
            <w:r>
              <w:t>2.490.000</w:t>
            </w:r>
          </w:p>
        </w:tc>
        <w:tc>
          <w:tcPr>
            <w:tcW w:w="1142" w:type="pct"/>
          </w:tcPr>
          <w:p w14:paraId="6522CD79" w14:textId="7BE5937C" w:rsidR="002C291B" w:rsidRDefault="002C291B" w:rsidP="002C291B">
            <w:pPr>
              <w:cnfStyle w:val="000000000000" w:firstRow="0" w:lastRow="0" w:firstColumn="0" w:lastColumn="0" w:oddVBand="0" w:evenVBand="0" w:oddHBand="0" w:evenHBand="0" w:firstRowFirstColumn="0" w:firstRowLastColumn="0" w:lastRowFirstColumn="0" w:lastRowLastColumn="0"/>
            </w:pPr>
            <w:r>
              <w:t>logitech-mx-master-3s.jpg</w:t>
            </w:r>
          </w:p>
        </w:tc>
        <w:tc>
          <w:tcPr>
            <w:tcW w:w="1668" w:type="pct"/>
          </w:tcPr>
          <w:p w14:paraId="03318399" w14:textId="3157E6BF" w:rsidR="002C291B" w:rsidRDefault="002C291B" w:rsidP="002C291B">
            <w:pPr>
              <w:cnfStyle w:val="000000000000" w:firstRow="0" w:lastRow="0" w:firstColumn="0" w:lastColumn="0" w:oddVBand="0" w:evenVBand="0" w:oddHBand="0" w:evenHBand="0" w:firstRowFirstColumn="0" w:firstRowLastColumn="0" w:lastRowFirstColumn="0" w:lastRowLastColumn="0"/>
            </w:pPr>
            <w:r>
              <w:t>Chuột không dây công thái học, click yên tĩnh, cảm biến 8000 DPI, con lăn MagSpeed, kết nối 3 thiết bị.</w:t>
            </w:r>
          </w:p>
        </w:tc>
      </w:tr>
      <w:tr w:rsidR="002C291B" w14:paraId="4B0E44D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E6BFE65" w14:textId="143BFA0B" w:rsidR="002C291B" w:rsidRDefault="002C291B" w:rsidP="002C291B">
            <w:r>
              <w:rPr>
                <w:b/>
                <w:bCs/>
              </w:rPr>
              <w:t>12</w:t>
            </w:r>
          </w:p>
        </w:tc>
        <w:tc>
          <w:tcPr>
            <w:tcW w:w="1012" w:type="pct"/>
          </w:tcPr>
          <w:p w14:paraId="600B0F94" w14:textId="5BF42481" w:rsidR="002C291B" w:rsidRDefault="002C291B" w:rsidP="002C291B">
            <w:pPr>
              <w:cnfStyle w:val="000000000000" w:firstRow="0" w:lastRow="0" w:firstColumn="0" w:lastColumn="0" w:oddVBand="0" w:evenVBand="0" w:oddHBand="0" w:evenHBand="0" w:firstRowFirstColumn="0" w:firstRowLastColumn="0" w:lastRowFirstColumn="0" w:lastRowLastColumn="0"/>
            </w:pPr>
            <w:r>
              <w:t>Razer BlackWidow V4</w:t>
            </w:r>
          </w:p>
        </w:tc>
        <w:tc>
          <w:tcPr>
            <w:tcW w:w="790" w:type="pct"/>
          </w:tcPr>
          <w:p w14:paraId="23618506" w14:textId="40293EA8" w:rsidR="002C291B" w:rsidRDefault="002C291B" w:rsidP="002C291B">
            <w:pPr>
              <w:cnfStyle w:val="000000000000" w:firstRow="0" w:lastRow="0" w:firstColumn="0" w:lastColumn="0" w:oddVBand="0" w:evenVBand="0" w:oddHBand="0" w:evenHBand="0" w:firstRowFirstColumn="0" w:firstRowLastColumn="0" w:lastRowFirstColumn="0" w:lastRowLastColumn="0"/>
            </w:pPr>
            <w:r>
              <w:t>4.390.000</w:t>
            </w:r>
          </w:p>
        </w:tc>
        <w:tc>
          <w:tcPr>
            <w:tcW w:w="1142" w:type="pct"/>
          </w:tcPr>
          <w:p w14:paraId="6F38EC00" w14:textId="09558C0D" w:rsidR="002C291B" w:rsidRDefault="002C291B" w:rsidP="002C291B">
            <w:pPr>
              <w:cnfStyle w:val="000000000000" w:firstRow="0" w:lastRow="0" w:firstColumn="0" w:lastColumn="0" w:oddVBand="0" w:evenVBand="0" w:oddHBand="0" w:evenHBand="0" w:firstRowFirstColumn="0" w:firstRowLastColumn="0" w:lastRowFirstColumn="0" w:lastRowLastColumn="0"/>
            </w:pPr>
            <w:r>
              <w:t>razer-blackwidow-v4.jpg</w:t>
            </w:r>
          </w:p>
        </w:tc>
        <w:tc>
          <w:tcPr>
            <w:tcW w:w="1668" w:type="pct"/>
          </w:tcPr>
          <w:p w14:paraId="75C2BE5F" w14:textId="31EA7A1B" w:rsidR="002C291B" w:rsidRDefault="002C291B" w:rsidP="002C291B">
            <w:pPr>
              <w:cnfStyle w:val="000000000000" w:firstRow="0" w:lastRow="0" w:firstColumn="0" w:lastColumn="0" w:oddVBand="0" w:evenVBand="0" w:oddHBand="0" w:evenHBand="0" w:firstRowFirstColumn="0" w:firstRowLastColumn="0" w:lastRowFirstColumn="0" w:lastRowLastColumn="0"/>
            </w:pPr>
            <w:r>
              <w:t>Bàn phím cơ Razer Green Switch, khung nhôm, đèn RGB Chroma, phím macro, kê tay da cao cấp.</w:t>
            </w:r>
          </w:p>
        </w:tc>
      </w:tr>
      <w:tr w:rsidR="002C291B" w14:paraId="58C323C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D72B49A" w14:textId="0B5B3E2B" w:rsidR="002C291B" w:rsidRDefault="002C291B" w:rsidP="002C291B">
            <w:r>
              <w:rPr>
                <w:b/>
                <w:bCs/>
              </w:rPr>
              <w:lastRenderedPageBreak/>
              <w:t>13</w:t>
            </w:r>
          </w:p>
        </w:tc>
        <w:tc>
          <w:tcPr>
            <w:tcW w:w="1012" w:type="pct"/>
          </w:tcPr>
          <w:p w14:paraId="34877E5E" w14:textId="466CC1BA" w:rsidR="002C291B" w:rsidRDefault="002C291B" w:rsidP="002C291B">
            <w:pPr>
              <w:cnfStyle w:val="000000000000" w:firstRow="0" w:lastRow="0" w:firstColumn="0" w:lastColumn="0" w:oddVBand="0" w:evenVBand="0" w:oddHBand="0" w:evenHBand="0" w:firstRowFirstColumn="0" w:firstRowLastColumn="0" w:lastRowFirstColumn="0" w:lastRowLastColumn="0"/>
            </w:pPr>
            <w:r>
              <w:t>Sony PlayStation 5</w:t>
            </w:r>
          </w:p>
        </w:tc>
        <w:tc>
          <w:tcPr>
            <w:tcW w:w="790" w:type="pct"/>
          </w:tcPr>
          <w:p w14:paraId="4D07B0E4" w14:textId="5550C8B2" w:rsidR="002C291B" w:rsidRDefault="002C291B" w:rsidP="002C291B">
            <w:pPr>
              <w:cnfStyle w:val="000000000000" w:firstRow="0" w:lastRow="0" w:firstColumn="0" w:lastColumn="0" w:oddVBand="0" w:evenVBand="0" w:oddHBand="0" w:evenHBand="0" w:firstRowFirstColumn="0" w:firstRowLastColumn="0" w:lastRowFirstColumn="0" w:lastRowLastColumn="0"/>
            </w:pPr>
            <w:r>
              <w:t>12.490.000</w:t>
            </w:r>
          </w:p>
        </w:tc>
        <w:tc>
          <w:tcPr>
            <w:tcW w:w="1142" w:type="pct"/>
          </w:tcPr>
          <w:p w14:paraId="3B1A0560" w14:textId="1730437C" w:rsidR="002C291B" w:rsidRDefault="002C291B" w:rsidP="002C291B">
            <w:pPr>
              <w:cnfStyle w:val="000000000000" w:firstRow="0" w:lastRow="0" w:firstColumn="0" w:lastColumn="0" w:oddVBand="0" w:evenVBand="0" w:oddHBand="0" w:evenHBand="0" w:firstRowFirstColumn="0" w:firstRowLastColumn="0" w:lastRowFirstColumn="0" w:lastRowLastColumn="0"/>
            </w:pPr>
            <w:r>
              <w:t>ps5.jpg</w:t>
            </w:r>
          </w:p>
        </w:tc>
        <w:tc>
          <w:tcPr>
            <w:tcW w:w="1668" w:type="pct"/>
          </w:tcPr>
          <w:p w14:paraId="704D18F3" w14:textId="3199B853"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thế hệ mới, CPU/GPU AMD Zen 2 &amp; RDNA 2, SSD NVMe siêu tốc, hỗ trợ Ray Tracing.</w:t>
            </w:r>
          </w:p>
        </w:tc>
      </w:tr>
      <w:tr w:rsidR="002C291B" w14:paraId="7D2D18E1"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513F7828" w14:textId="423C50F9" w:rsidR="002C291B" w:rsidRDefault="002C291B" w:rsidP="002C291B">
            <w:r>
              <w:t>14</w:t>
            </w:r>
          </w:p>
        </w:tc>
        <w:tc>
          <w:tcPr>
            <w:tcW w:w="1012" w:type="pct"/>
          </w:tcPr>
          <w:p w14:paraId="0AF17698" w14:textId="1EFB3DE5" w:rsidR="002C291B" w:rsidRDefault="002C291B" w:rsidP="002C291B">
            <w:pPr>
              <w:cnfStyle w:val="000000000000" w:firstRow="0" w:lastRow="0" w:firstColumn="0" w:lastColumn="0" w:oddVBand="0" w:evenVBand="0" w:oddHBand="0" w:evenHBand="0" w:firstRowFirstColumn="0" w:firstRowLastColumn="0" w:lastRowFirstColumn="0" w:lastRowLastColumn="0"/>
            </w:pPr>
            <w:r>
              <w:t>Xbox Series X</w:t>
            </w:r>
          </w:p>
        </w:tc>
        <w:tc>
          <w:tcPr>
            <w:tcW w:w="790" w:type="pct"/>
          </w:tcPr>
          <w:p w14:paraId="6C5F5372" w14:textId="27824113" w:rsidR="002C291B" w:rsidRDefault="002C291B" w:rsidP="002C291B">
            <w:pPr>
              <w:cnfStyle w:val="000000000000" w:firstRow="0" w:lastRow="0" w:firstColumn="0" w:lastColumn="0" w:oddVBand="0" w:evenVBand="0" w:oddHBand="0" w:evenHBand="0" w:firstRowFirstColumn="0" w:firstRowLastColumn="0" w:lastRowFirstColumn="0" w:lastRowLastColumn="0"/>
            </w:pPr>
            <w:r>
              <w:t>12.990.000</w:t>
            </w:r>
          </w:p>
        </w:tc>
        <w:tc>
          <w:tcPr>
            <w:tcW w:w="1142" w:type="pct"/>
          </w:tcPr>
          <w:p w14:paraId="20113F64" w14:textId="4B07494C" w:rsidR="002C291B" w:rsidRDefault="002C291B" w:rsidP="002C291B">
            <w:pPr>
              <w:cnfStyle w:val="000000000000" w:firstRow="0" w:lastRow="0" w:firstColumn="0" w:lastColumn="0" w:oddVBand="0" w:evenVBand="0" w:oddHBand="0" w:evenHBand="0" w:firstRowFirstColumn="0" w:firstRowLastColumn="0" w:lastRowFirstColumn="0" w:lastRowLastColumn="0"/>
            </w:pPr>
            <w:r>
              <w:t>xbox-series-x.jpg</w:t>
            </w:r>
          </w:p>
        </w:tc>
        <w:tc>
          <w:tcPr>
            <w:tcW w:w="1668" w:type="pct"/>
          </w:tcPr>
          <w:p w14:paraId="50B9A649" w14:textId="7193C8D1"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mạnh mẽ của Microsoft, thiết kế tối giản, chip AMD RDNA2 &amp; Zen2, hỗ trợ 4K 60fps/120fps, SSD NVMe 1TB, Quick Resume, Dolby Vision/Atmos.</w:t>
            </w:r>
          </w:p>
        </w:tc>
      </w:tr>
      <w:tr w:rsidR="002C291B" w14:paraId="650621A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6207230" w14:textId="4D8BDC75" w:rsidR="002C291B" w:rsidRDefault="002C291B" w:rsidP="002C291B">
            <w:r>
              <w:t>15</w:t>
            </w:r>
          </w:p>
        </w:tc>
        <w:tc>
          <w:tcPr>
            <w:tcW w:w="1012" w:type="pct"/>
          </w:tcPr>
          <w:p w14:paraId="65C97E6A" w14:textId="099548F4" w:rsidR="002C291B" w:rsidRDefault="002C291B" w:rsidP="002C291B">
            <w:pPr>
              <w:cnfStyle w:val="000000000000" w:firstRow="0" w:lastRow="0" w:firstColumn="0" w:lastColumn="0" w:oddVBand="0" w:evenVBand="0" w:oddHBand="0" w:evenHBand="0" w:firstRowFirstColumn="0" w:firstRowLastColumn="0" w:lastRowFirstColumn="0" w:lastRowLastColumn="0"/>
            </w:pPr>
            <w:r>
              <w:t>Nintendo Switch OLED</w:t>
            </w:r>
          </w:p>
        </w:tc>
        <w:tc>
          <w:tcPr>
            <w:tcW w:w="790" w:type="pct"/>
          </w:tcPr>
          <w:p w14:paraId="7E03A6AF" w14:textId="3F1C60F4" w:rsidR="002C291B" w:rsidRDefault="002C291B" w:rsidP="002C291B">
            <w:pPr>
              <w:cnfStyle w:val="000000000000" w:firstRow="0" w:lastRow="0" w:firstColumn="0" w:lastColumn="0" w:oddVBand="0" w:evenVBand="0" w:oddHBand="0" w:evenHBand="0" w:firstRowFirstColumn="0" w:firstRowLastColumn="0" w:lastRowFirstColumn="0" w:lastRowLastColumn="0"/>
            </w:pPr>
            <w:r>
              <w:t>8.190.000</w:t>
            </w:r>
          </w:p>
        </w:tc>
        <w:tc>
          <w:tcPr>
            <w:tcW w:w="1142" w:type="pct"/>
          </w:tcPr>
          <w:p w14:paraId="6D1E8347" w14:textId="3EC03FD7" w:rsidR="002C291B" w:rsidRDefault="002C291B" w:rsidP="002C291B">
            <w:pPr>
              <w:cnfStyle w:val="000000000000" w:firstRow="0" w:lastRow="0" w:firstColumn="0" w:lastColumn="0" w:oddVBand="0" w:evenVBand="0" w:oddHBand="0" w:evenHBand="0" w:firstRowFirstColumn="0" w:firstRowLastColumn="0" w:lastRowFirstColumn="0" w:lastRowLastColumn="0"/>
            </w:pPr>
            <w:r>
              <w:t>switch-oled.jpg</w:t>
            </w:r>
          </w:p>
        </w:tc>
        <w:tc>
          <w:tcPr>
            <w:tcW w:w="1668" w:type="pct"/>
          </w:tcPr>
          <w:p w14:paraId="469F36CD" w14:textId="705DF4B8" w:rsidR="002C291B" w:rsidRDefault="002C291B" w:rsidP="002C291B">
            <w:pPr>
              <w:cnfStyle w:val="000000000000" w:firstRow="0" w:lastRow="0" w:firstColumn="0" w:lastColumn="0" w:oddVBand="0" w:evenVBand="0" w:oddHBand="0" w:evenHBand="0" w:firstRowFirstColumn="0" w:firstRowLastColumn="0" w:lastRowFirstColumn="0" w:lastRowLastColumn="0"/>
            </w:pPr>
            <w:r>
              <w:t>Máy chơi game lai, màn hình OLED 7", ba chế độ chơi (Cầm tay, Để bàn, TV), dock có cổng LAN, loa cải tiến, bộ nhớ 64GB.</w:t>
            </w:r>
          </w:p>
        </w:tc>
      </w:tr>
      <w:tr w:rsidR="002C291B" w14:paraId="2E5BA1C9"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3744D815" w14:textId="5F8219F9" w:rsidR="002C291B" w:rsidRDefault="002C291B" w:rsidP="002C291B">
            <w:r>
              <w:t>16</w:t>
            </w:r>
          </w:p>
        </w:tc>
        <w:tc>
          <w:tcPr>
            <w:tcW w:w="1012" w:type="pct"/>
          </w:tcPr>
          <w:p w14:paraId="6722791D" w14:textId="1D2B4B49" w:rsidR="002C291B" w:rsidRDefault="002C291B" w:rsidP="002C291B">
            <w:pPr>
              <w:cnfStyle w:val="000000000000" w:firstRow="0" w:lastRow="0" w:firstColumn="0" w:lastColumn="0" w:oddVBand="0" w:evenVBand="0" w:oddHBand="0" w:evenHBand="0" w:firstRowFirstColumn="0" w:firstRowLastColumn="0" w:lastRowFirstColumn="0" w:lastRowLastColumn="0"/>
            </w:pPr>
            <w:r>
              <w:t>DJI Mini 3 Pro</w:t>
            </w:r>
          </w:p>
        </w:tc>
        <w:tc>
          <w:tcPr>
            <w:tcW w:w="790" w:type="pct"/>
          </w:tcPr>
          <w:p w14:paraId="308D456C" w14:textId="20F40397" w:rsidR="002C291B" w:rsidRDefault="002C291B" w:rsidP="002C291B">
            <w:pPr>
              <w:cnfStyle w:val="000000000000" w:firstRow="0" w:lastRow="0" w:firstColumn="0" w:lastColumn="0" w:oddVBand="0" w:evenVBand="0" w:oddHBand="0" w:evenHBand="0" w:firstRowFirstColumn="0" w:firstRowLastColumn="0" w:lastRowFirstColumn="0" w:lastRowLastColumn="0"/>
            </w:pPr>
            <w:r>
              <w:t>18.490.000</w:t>
            </w:r>
          </w:p>
        </w:tc>
        <w:tc>
          <w:tcPr>
            <w:tcW w:w="1142" w:type="pct"/>
          </w:tcPr>
          <w:p w14:paraId="36AD0BB0" w14:textId="4C3A8A0D" w:rsidR="002C291B" w:rsidRDefault="002C291B" w:rsidP="002C291B">
            <w:pPr>
              <w:cnfStyle w:val="000000000000" w:firstRow="0" w:lastRow="0" w:firstColumn="0" w:lastColumn="0" w:oddVBand="0" w:evenVBand="0" w:oddHBand="0" w:evenHBand="0" w:firstRowFirstColumn="0" w:firstRowLastColumn="0" w:lastRowFirstColumn="0" w:lastRowLastColumn="0"/>
            </w:pPr>
            <w:r>
              <w:t>dji-mini-3-pro.jpg</w:t>
            </w:r>
          </w:p>
        </w:tc>
        <w:tc>
          <w:tcPr>
            <w:tcW w:w="1668" w:type="pct"/>
          </w:tcPr>
          <w:p w14:paraId="27A63568" w14:textId="7CCEF886" w:rsidR="002C291B" w:rsidRDefault="002C291B" w:rsidP="002C291B">
            <w:pPr>
              <w:cnfStyle w:val="000000000000" w:firstRow="0" w:lastRow="0" w:firstColumn="0" w:lastColumn="0" w:oddVBand="0" w:evenVBand="0" w:oddHBand="0" w:evenHBand="0" w:firstRowFirstColumn="0" w:firstRowLastColumn="0" w:lastRowFirstColumn="0" w:lastRowLastColumn="0"/>
            </w:pPr>
            <w:r>
              <w:t>Flycam siêu nhẹ &lt;250g, camera CMOS 1/1.3", quay 4K HDR 60fps, chụp 48MP, gimbal chống rung 3 trục, cảm biến tránh vật cản, thời lượng bay 34 phút.</w:t>
            </w:r>
          </w:p>
        </w:tc>
      </w:tr>
      <w:tr w:rsidR="002C291B" w14:paraId="76D6D930"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0C5A6F0B" w14:textId="2B212AC9" w:rsidR="002C291B" w:rsidRDefault="002C291B" w:rsidP="002C291B">
            <w:r>
              <w:t>17</w:t>
            </w:r>
          </w:p>
        </w:tc>
        <w:tc>
          <w:tcPr>
            <w:tcW w:w="1012" w:type="pct"/>
          </w:tcPr>
          <w:p w14:paraId="0462B65E" w14:textId="32732F78" w:rsidR="002C291B" w:rsidRDefault="002C291B" w:rsidP="002C291B">
            <w:pPr>
              <w:cnfStyle w:val="000000000000" w:firstRow="0" w:lastRow="0" w:firstColumn="0" w:lastColumn="0" w:oddVBand="0" w:evenVBand="0" w:oddHBand="0" w:evenHBand="0" w:firstRowFirstColumn="0" w:firstRowLastColumn="0" w:lastRowFirstColumn="0" w:lastRowLastColumn="0"/>
            </w:pPr>
            <w:r>
              <w:t>GoPro Hero 12</w:t>
            </w:r>
          </w:p>
        </w:tc>
        <w:tc>
          <w:tcPr>
            <w:tcW w:w="790" w:type="pct"/>
          </w:tcPr>
          <w:p w14:paraId="59FADE8E" w14:textId="07F0EF41" w:rsidR="002C291B" w:rsidRDefault="002C291B" w:rsidP="002C291B">
            <w:pPr>
              <w:cnfStyle w:val="000000000000" w:firstRow="0" w:lastRow="0" w:firstColumn="0" w:lastColumn="0" w:oddVBand="0" w:evenVBand="0" w:oddHBand="0" w:evenHBand="0" w:firstRowFirstColumn="0" w:firstRowLastColumn="0" w:lastRowFirstColumn="0" w:lastRowLastColumn="0"/>
            </w:pPr>
            <w:r>
              <w:t>9.990.000</w:t>
            </w:r>
          </w:p>
        </w:tc>
        <w:tc>
          <w:tcPr>
            <w:tcW w:w="1142" w:type="pct"/>
          </w:tcPr>
          <w:p w14:paraId="0838E673" w14:textId="4117503A" w:rsidR="002C291B" w:rsidRDefault="002C291B" w:rsidP="002C291B">
            <w:pPr>
              <w:cnfStyle w:val="000000000000" w:firstRow="0" w:lastRow="0" w:firstColumn="0" w:lastColumn="0" w:oddVBand="0" w:evenVBand="0" w:oddHBand="0" w:evenHBand="0" w:firstRowFirstColumn="0" w:firstRowLastColumn="0" w:lastRowFirstColumn="0" w:lastRowLastColumn="0"/>
            </w:pPr>
            <w:r>
              <w:t>gopro-hero12.jpg</w:t>
            </w:r>
          </w:p>
        </w:tc>
        <w:tc>
          <w:tcPr>
            <w:tcW w:w="1668" w:type="pct"/>
          </w:tcPr>
          <w:p w14:paraId="09ED7CBB" w14:textId="366DA314" w:rsidR="002C291B" w:rsidRDefault="002C291B" w:rsidP="002C291B">
            <w:pPr>
              <w:cnfStyle w:val="000000000000" w:firstRow="0" w:lastRow="0" w:firstColumn="0" w:lastColumn="0" w:oddVBand="0" w:evenVBand="0" w:oddHBand="0" w:evenHBand="0" w:firstRowFirstColumn="0" w:firstRowLastColumn="0" w:lastRowFirstColumn="0" w:lastRowLastColumn="0"/>
            </w:pPr>
            <w:r>
              <w:t>Camera hành trình quay 5.3K 60fps, 4K 120fps, chống rung HyperSmooth 6.0, Horizon Lock, pin Enduro, chống nước 10m, thân máy siêu bền.</w:t>
            </w:r>
          </w:p>
        </w:tc>
      </w:tr>
      <w:tr w:rsidR="002C291B" w14:paraId="7D6956F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2B56FCAD" w14:textId="27160039" w:rsidR="002C291B" w:rsidRDefault="002C291B" w:rsidP="002C291B">
            <w:r>
              <w:t>18</w:t>
            </w:r>
          </w:p>
        </w:tc>
        <w:tc>
          <w:tcPr>
            <w:tcW w:w="1012" w:type="pct"/>
          </w:tcPr>
          <w:p w14:paraId="4328449A" w14:textId="121348E7" w:rsidR="002C291B" w:rsidRDefault="002C291B" w:rsidP="002C291B">
            <w:pPr>
              <w:cnfStyle w:val="000000000000" w:firstRow="0" w:lastRow="0" w:firstColumn="0" w:lastColumn="0" w:oddVBand="0" w:evenVBand="0" w:oddHBand="0" w:evenHBand="0" w:firstRowFirstColumn="0" w:firstRowLastColumn="0" w:lastRowFirstColumn="0" w:lastRowLastColumn="0"/>
            </w:pPr>
            <w:r>
              <w:t>Canon EOS R7</w:t>
            </w:r>
          </w:p>
        </w:tc>
        <w:tc>
          <w:tcPr>
            <w:tcW w:w="790" w:type="pct"/>
          </w:tcPr>
          <w:p w14:paraId="7ADC93EB" w14:textId="08E07042" w:rsidR="002C291B" w:rsidRDefault="002C291B" w:rsidP="002C291B">
            <w:pPr>
              <w:cnfStyle w:val="000000000000" w:firstRow="0" w:lastRow="0" w:firstColumn="0" w:lastColumn="0" w:oddVBand="0" w:evenVBand="0" w:oddHBand="0" w:evenHBand="0" w:firstRowFirstColumn="0" w:firstRowLastColumn="0" w:lastRowFirstColumn="0" w:lastRowLastColumn="0"/>
            </w:pPr>
            <w:r>
              <w:t>36.990.000</w:t>
            </w:r>
          </w:p>
        </w:tc>
        <w:tc>
          <w:tcPr>
            <w:tcW w:w="1142" w:type="pct"/>
          </w:tcPr>
          <w:p w14:paraId="7B23A59D" w14:textId="253F3925" w:rsidR="002C291B" w:rsidRDefault="002C291B" w:rsidP="002C291B">
            <w:pPr>
              <w:cnfStyle w:val="000000000000" w:firstRow="0" w:lastRow="0" w:firstColumn="0" w:lastColumn="0" w:oddVBand="0" w:evenVBand="0" w:oddHBand="0" w:evenHBand="0" w:firstRowFirstColumn="0" w:firstRowLastColumn="0" w:lastRowFirstColumn="0" w:lastRowLastColumn="0"/>
            </w:pPr>
            <w:r>
              <w:t>canon-eos-r7.jpg</w:t>
            </w:r>
          </w:p>
        </w:tc>
        <w:tc>
          <w:tcPr>
            <w:tcW w:w="1668" w:type="pct"/>
          </w:tcPr>
          <w:p w14:paraId="219572FF" w14:textId="057FF785" w:rsidR="002C291B" w:rsidRDefault="002C291B" w:rsidP="002C291B">
            <w:pPr>
              <w:cnfStyle w:val="000000000000" w:firstRow="0" w:lastRow="0" w:firstColumn="0" w:lastColumn="0" w:oddVBand="0" w:evenVBand="0" w:oddHBand="0" w:evenHBand="0" w:firstRowFirstColumn="0" w:firstRowLastColumn="0" w:lastRowFirstColumn="0" w:lastRowLastColumn="0"/>
            </w:pPr>
            <w:r>
              <w:t>Máy ảnh mirrorless APS-C 32.5MP, chip DIGIC X, Dual Pixel AF II AI, chụp liên tiếp 15–30fps, chống rung IBIS 5 trục, quay video 4K UHD.</w:t>
            </w:r>
          </w:p>
        </w:tc>
      </w:tr>
      <w:tr w:rsidR="002C291B" w14:paraId="139954F3"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4D39E94B" w14:textId="194749D7" w:rsidR="002C291B" w:rsidRDefault="002C291B" w:rsidP="002C291B">
            <w:r>
              <w:t>19</w:t>
            </w:r>
          </w:p>
        </w:tc>
        <w:tc>
          <w:tcPr>
            <w:tcW w:w="1012" w:type="pct"/>
          </w:tcPr>
          <w:p w14:paraId="41B7B87D" w14:textId="5EE86A23"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 4K Smart TV 55"</w:t>
            </w:r>
          </w:p>
        </w:tc>
        <w:tc>
          <w:tcPr>
            <w:tcW w:w="790" w:type="pct"/>
          </w:tcPr>
          <w:p w14:paraId="402D6FDF" w14:textId="153CA0ED" w:rsidR="002C291B" w:rsidRDefault="002C291B" w:rsidP="002C291B">
            <w:pPr>
              <w:cnfStyle w:val="000000000000" w:firstRow="0" w:lastRow="0" w:firstColumn="0" w:lastColumn="0" w:oddVBand="0" w:evenVBand="0" w:oddHBand="0" w:evenHBand="0" w:firstRowFirstColumn="0" w:firstRowLastColumn="0" w:lastRowFirstColumn="0" w:lastRowLastColumn="0"/>
            </w:pPr>
            <w:r>
              <w:t>11.490.000</w:t>
            </w:r>
          </w:p>
        </w:tc>
        <w:tc>
          <w:tcPr>
            <w:tcW w:w="1142" w:type="pct"/>
          </w:tcPr>
          <w:p w14:paraId="2A299D66" w14:textId="51F66044" w:rsidR="002C291B" w:rsidRDefault="002C291B" w:rsidP="002C291B">
            <w:pPr>
              <w:cnfStyle w:val="000000000000" w:firstRow="0" w:lastRow="0" w:firstColumn="0" w:lastColumn="0" w:oddVBand="0" w:evenVBand="0" w:oddHBand="0" w:evenHBand="0" w:firstRowFirstColumn="0" w:firstRowLastColumn="0" w:lastRowFirstColumn="0" w:lastRowLastColumn="0"/>
            </w:pPr>
            <w:r>
              <w:t>samsung-4k-tv.jpg</w:t>
            </w:r>
          </w:p>
        </w:tc>
        <w:tc>
          <w:tcPr>
            <w:tcW w:w="1668" w:type="pct"/>
          </w:tcPr>
          <w:p w14:paraId="19880E4D" w14:textId="73D7E512" w:rsidR="002C291B" w:rsidRDefault="002C291B" w:rsidP="002C291B">
            <w:pPr>
              <w:cnfStyle w:val="000000000000" w:firstRow="0" w:lastRow="0" w:firstColumn="0" w:lastColumn="0" w:oddVBand="0" w:evenVBand="0" w:oddHBand="0" w:evenHBand="0" w:firstRowFirstColumn="0" w:firstRowLastColumn="0" w:lastRowFirstColumn="0" w:lastRowLastColumn="0"/>
            </w:pPr>
            <w:r>
              <w:t xml:space="preserve">TV 4K 55", thiết kế không viền, công nghệ PurColor, HDR10+, âm thanh OTS Lite, hệ điều </w:t>
            </w:r>
            <w:r>
              <w:lastRenderedPageBreak/>
              <w:t>hành Tizen OS, kho ứng dụng phong phú.</w:t>
            </w:r>
          </w:p>
        </w:tc>
      </w:tr>
      <w:tr w:rsidR="002C291B" w14:paraId="4943F1C5" w14:textId="77777777" w:rsidTr="002C291B">
        <w:tc>
          <w:tcPr>
            <w:cnfStyle w:val="001000000000" w:firstRow="0" w:lastRow="0" w:firstColumn="1" w:lastColumn="0" w:oddVBand="0" w:evenVBand="0" w:oddHBand="0" w:evenHBand="0" w:firstRowFirstColumn="0" w:firstRowLastColumn="0" w:lastRowFirstColumn="0" w:lastRowLastColumn="0"/>
            <w:tcW w:w="388" w:type="pct"/>
          </w:tcPr>
          <w:p w14:paraId="7C5CB1DC" w14:textId="3C7BD19C" w:rsidR="002C291B" w:rsidRDefault="002C291B" w:rsidP="002C291B">
            <w:r>
              <w:lastRenderedPageBreak/>
              <w:t>20</w:t>
            </w:r>
          </w:p>
        </w:tc>
        <w:tc>
          <w:tcPr>
            <w:tcW w:w="1012" w:type="pct"/>
          </w:tcPr>
          <w:p w14:paraId="0B203EFC" w14:textId="75252110" w:rsidR="002C291B" w:rsidRDefault="002C291B" w:rsidP="002C291B">
            <w:pPr>
              <w:cnfStyle w:val="000000000000" w:firstRow="0" w:lastRow="0" w:firstColumn="0" w:lastColumn="0" w:oddVBand="0" w:evenVBand="0" w:oddHBand="0" w:evenHBand="0" w:firstRowFirstColumn="0" w:firstRowLastColumn="0" w:lastRowFirstColumn="0" w:lastRowLastColumn="0"/>
            </w:pPr>
            <w:r>
              <w:t>LG OLED C4 65"</w:t>
            </w:r>
          </w:p>
        </w:tc>
        <w:tc>
          <w:tcPr>
            <w:tcW w:w="790" w:type="pct"/>
          </w:tcPr>
          <w:p w14:paraId="6F1CF8F9" w14:textId="2C726963" w:rsidR="002C291B" w:rsidRDefault="002C291B" w:rsidP="002C291B">
            <w:pPr>
              <w:cnfStyle w:val="000000000000" w:firstRow="0" w:lastRow="0" w:firstColumn="0" w:lastColumn="0" w:oddVBand="0" w:evenVBand="0" w:oddHBand="0" w:evenHBand="0" w:firstRowFirstColumn="0" w:firstRowLastColumn="0" w:lastRowFirstColumn="0" w:lastRowLastColumn="0"/>
            </w:pPr>
            <w:r>
              <w:t>48.990.000</w:t>
            </w:r>
          </w:p>
        </w:tc>
        <w:tc>
          <w:tcPr>
            <w:tcW w:w="1142" w:type="pct"/>
          </w:tcPr>
          <w:p w14:paraId="458867D6" w14:textId="3C41B722" w:rsidR="002C291B" w:rsidRDefault="002C291B" w:rsidP="002C291B">
            <w:pPr>
              <w:cnfStyle w:val="000000000000" w:firstRow="0" w:lastRow="0" w:firstColumn="0" w:lastColumn="0" w:oddVBand="0" w:evenVBand="0" w:oddHBand="0" w:evenHBand="0" w:firstRowFirstColumn="0" w:firstRowLastColumn="0" w:lastRowFirstColumn="0" w:lastRowLastColumn="0"/>
            </w:pPr>
            <w:r>
              <w:t>lg-oled-c4.jpg</w:t>
            </w:r>
          </w:p>
        </w:tc>
        <w:tc>
          <w:tcPr>
            <w:tcW w:w="1668" w:type="pct"/>
          </w:tcPr>
          <w:p w14:paraId="1D044E7E" w14:textId="401B67B9" w:rsidR="002C291B" w:rsidRDefault="002C291B" w:rsidP="002C291B">
            <w:pPr>
              <w:cnfStyle w:val="000000000000" w:firstRow="0" w:lastRow="0" w:firstColumn="0" w:lastColumn="0" w:oddVBand="0" w:evenVBand="0" w:oddHBand="0" w:evenHBand="0" w:firstRowFirstColumn="0" w:firstRowLastColumn="0" w:lastRowFirstColumn="0" w:lastRowLastColumn="0"/>
            </w:pPr>
            <w:r>
              <w:t>TV OLED evo 65", Brightness Booster, chip AI α9 Gen7, Dolby Vision/Atmos, tần số quét 144Hz, phản hồi 0.1ms, hỗ trợ G-Sync/FreeSync Premium.</w:t>
            </w:r>
          </w:p>
        </w:tc>
      </w:tr>
    </w:tbl>
    <w:p w14:paraId="59CC46C3" w14:textId="77777777" w:rsidR="002C291B" w:rsidRDefault="002C291B" w:rsidP="002C291B"/>
    <w:p w14:paraId="2D845B75" w14:textId="48BEE08E" w:rsidR="002C291B" w:rsidRPr="00015A90" w:rsidRDefault="00015A90" w:rsidP="0093521A">
      <w:pPr>
        <w:pStyle w:val="Heading3"/>
      </w:pPr>
      <w:bookmarkStart w:id="96" w:name="_Toc232255640"/>
      <w:r w:rsidRPr="00015A90">
        <w:t>Môi trường thử nghiệm</w:t>
      </w:r>
      <w:bookmarkEnd w:id="96"/>
    </w:p>
    <w:p w14:paraId="6F993F2D" w14:textId="2E1F59C9" w:rsidR="00015A90" w:rsidRPr="00F51C01" w:rsidRDefault="00015A90" w:rsidP="00F51C01">
      <w:pPr>
        <w:pStyle w:val="noidung"/>
      </w:pPr>
      <w:r w:rsidRPr="00F51C01">
        <w:t>Trình duyệt: Chrome, Edge, Firefox.</w:t>
      </w:r>
    </w:p>
    <w:p w14:paraId="65199F73" w14:textId="368F2F89" w:rsidR="00015A90" w:rsidRPr="00F51C01" w:rsidRDefault="00015A90" w:rsidP="00F51C01">
      <w:pPr>
        <w:pStyle w:val="noidung"/>
      </w:pPr>
      <w:r w:rsidRPr="00F51C01">
        <w:t>Thiết bị: PC, laptop, smartphone (Android/iOS).</w:t>
      </w:r>
    </w:p>
    <w:p w14:paraId="2306F398" w14:textId="2B5D54E9" w:rsidR="00015A90" w:rsidRPr="00F51C01" w:rsidRDefault="00015A90" w:rsidP="00F51C01">
      <w:pPr>
        <w:pStyle w:val="noidung"/>
      </w:pPr>
      <w:r w:rsidRPr="00F51C01">
        <w:t>Độ phân giải: 1920x1080 (desktop), 720x1280 (mobile).</w:t>
      </w:r>
    </w:p>
    <w:p w14:paraId="5CBBC883" w14:textId="5363811F" w:rsidR="00015A90" w:rsidRPr="00F51C01" w:rsidRDefault="00015A90" w:rsidP="00F51C01">
      <w:pPr>
        <w:pStyle w:val="noidung"/>
      </w:pPr>
      <w:r w:rsidRPr="00F51C01">
        <w:t>Hosting: triển khai thử nghiệm trên GitHub Pages/Netlify.</w:t>
      </w:r>
    </w:p>
    <w:p w14:paraId="5D525922" w14:textId="75620FA2" w:rsidR="00015A90" w:rsidRPr="00015A90" w:rsidRDefault="00015A90" w:rsidP="0093521A">
      <w:pPr>
        <w:pStyle w:val="Heading3"/>
      </w:pPr>
      <w:bookmarkStart w:id="97" w:name="_Toc232255641"/>
      <w:r w:rsidRPr="00015A90">
        <w:t>Tiêu chí kiểm thử</w:t>
      </w:r>
      <w:bookmarkEnd w:id="97"/>
    </w:p>
    <w:p w14:paraId="043BA361" w14:textId="5F4DD432" w:rsidR="00015A90" w:rsidRPr="00F51C01" w:rsidRDefault="00015A90" w:rsidP="00F51C01">
      <w:pPr>
        <w:pStyle w:val="noidung"/>
      </w:pPr>
      <w:r w:rsidRPr="00F51C01">
        <w:t>Hiển thị đúng thông tin sản phẩm (tên, giá, hình ảnh).</w:t>
      </w:r>
    </w:p>
    <w:p w14:paraId="7EF78398" w14:textId="47D27B9F" w:rsidR="00015A90" w:rsidRPr="00F51C01" w:rsidRDefault="00015A90" w:rsidP="00F51C01">
      <w:pPr>
        <w:pStyle w:val="noidung"/>
      </w:pPr>
      <w:r w:rsidRPr="00F51C01">
        <w:t>Tương thích đa trình duyệt.</w:t>
      </w:r>
    </w:p>
    <w:p w14:paraId="788069BB" w14:textId="70DD6D75" w:rsidR="00015A90" w:rsidRPr="00F51C01" w:rsidRDefault="00015A90" w:rsidP="00F51C01">
      <w:pPr>
        <w:pStyle w:val="noidung"/>
      </w:pPr>
      <w:r w:rsidRPr="00F51C01">
        <w:t>Tốc độ tải trang nhanh, hình ảnh tối ưu.</w:t>
      </w:r>
    </w:p>
    <w:p w14:paraId="71653386" w14:textId="79BD1484" w:rsidR="00015A90" w:rsidRPr="00F51C01" w:rsidRDefault="00015A90" w:rsidP="00F51C01">
      <w:pPr>
        <w:pStyle w:val="noidung"/>
      </w:pPr>
      <w:r w:rsidRPr="00F51C01">
        <w:t>Tương tác cơ bản bằng JavaScript (lọc sản phẩm, giỏ hàng giả lập).</w:t>
      </w:r>
    </w:p>
    <w:p w14:paraId="7D11B8EA" w14:textId="7E2FEFE0" w:rsidR="00015A90" w:rsidRPr="002C291B" w:rsidRDefault="00015A90" w:rsidP="00F51C01">
      <w:pPr>
        <w:pStyle w:val="noidung"/>
      </w:pPr>
      <w:r w:rsidRPr="00F51C01">
        <w:t>Bố cục responsive, hiển thị tốt trên nhiều kích thước màn hình.</w:t>
      </w:r>
    </w:p>
    <w:p w14:paraId="7F228076" w14:textId="390CAB67" w:rsidR="0049510A" w:rsidRDefault="003D4A92" w:rsidP="0049510A">
      <w:pPr>
        <w:pStyle w:val="Heading2"/>
      </w:pPr>
      <w:bookmarkStart w:id="98" w:name="_Toc232255642"/>
      <w:r w:rsidRPr="008D78F3">
        <w:t>Kết quả thực nghiệm</w:t>
      </w:r>
      <w:bookmarkEnd w:id="98"/>
    </w:p>
    <w:p w14:paraId="671042CE" w14:textId="408AC825" w:rsidR="009A48C9" w:rsidRDefault="009A48C9" w:rsidP="009A48C9">
      <w:pPr>
        <w:pStyle w:val="Heading3"/>
      </w:pPr>
      <w:bookmarkStart w:id="99" w:name="_Toc232255643"/>
      <w:r>
        <w:t>Quy chuẩn giao diện chung</w:t>
      </w:r>
      <w:bookmarkEnd w:id="99"/>
    </w:p>
    <w:p w14:paraId="5F441C85" w14:textId="77777777" w:rsidR="0000356E" w:rsidRPr="0000356E" w:rsidRDefault="0000356E" w:rsidP="0000356E">
      <w:pPr>
        <w:pStyle w:val="noidung"/>
      </w:pPr>
      <w:r w:rsidRPr="0000356E">
        <w:t>Để đảm bảo tính nhất quán, dễ sử dụng và chuyên nghiệp, giao diện website nên tuân theo các nguyên tắc sau:</w:t>
      </w:r>
    </w:p>
    <w:p w14:paraId="5306FB59" w14:textId="6FFB256C" w:rsidR="0000356E" w:rsidRPr="0000356E" w:rsidRDefault="00F51C01">
      <w:pPr>
        <w:pStyle w:val="noidung"/>
        <w:numPr>
          <w:ilvl w:val="0"/>
          <w:numId w:val="31"/>
        </w:numPr>
      </w:pPr>
      <w:r>
        <w:t xml:space="preserve">Header: </w:t>
      </w:r>
    </w:p>
    <w:p w14:paraId="4DE567CA" w14:textId="77777777" w:rsidR="0000356E" w:rsidRPr="0000356E" w:rsidRDefault="0000356E">
      <w:pPr>
        <w:pStyle w:val="noidung"/>
        <w:numPr>
          <w:ilvl w:val="1"/>
          <w:numId w:val="32"/>
        </w:numPr>
      </w:pPr>
      <w:r w:rsidRPr="0000356E">
        <w:t>Hiển thị logo và slogan rõ ràng, đặt ở vị trí dễ nhận diện (thường góc trên bên trái).</w:t>
      </w:r>
    </w:p>
    <w:p w14:paraId="74CB7DC8" w14:textId="77777777" w:rsidR="0000356E" w:rsidRPr="0000356E" w:rsidRDefault="0000356E">
      <w:pPr>
        <w:pStyle w:val="noidung"/>
        <w:numPr>
          <w:ilvl w:val="1"/>
          <w:numId w:val="32"/>
        </w:numPr>
      </w:pPr>
      <w:r w:rsidRPr="0000356E">
        <w:t>Có thanh tìm kiếm nội dung và menu điều hướng với các mục chính: Giới thiệu, Liên hệ, Sản phẩm, Quản lý sản phẩm.</w:t>
      </w:r>
    </w:p>
    <w:p w14:paraId="3DA553D9" w14:textId="77777777" w:rsidR="0000356E" w:rsidRPr="0000356E" w:rsidRDefault="0000356E">
      <w:pPr>
        <w:pStyle w:val="noidung"/>
        <w:numPr>
          <w:ilvl w:val="1"/>
          <w:numId w:val="32"/>
        </w:numPr>
      </w:pPr>
      <w:r w:rsidRPr="0000356E">
        <w:lastRenderedPageBreak/>
        <w:t>Với các trang đặc thù (ví dụ: Chi tiết sản phẩm), bổ sung thêm mục Giỏ hàng để thuận tiện cho người dùng.</w:t>
      </w:r>
    </w:p>
    <w:p w14:paraId="0A8E7EC8" w14:textId="77777777" w:rsidR="0000356E" w:rsidRPr="0000356E" w:rsidRDefault="0000356E">
      <w:pPr>
        <w:pStyle w:val="noidung"/>
        <w:numPr>
          <w:ilvl w:val="0"/>
          <w:numId w:val="31"/>
        </w:numPr>
      </w:pPr>
      <w:r w:rsidRPr="0000356E">
        <w:t>Nội dung (Main)</w:t>
      </w:r>
    </w:p>
    <w:p w14:paraId="17A2750F" w14:textId="77777777" w:rsidR="0000356E" w:rsidRPr="0000356E" w:rsidRDefault="0000356E">
      <w:pPr>
        <w:pStyle w:val="noidung"/>
        <w:numPr>
          <w:ilvl w:val="1"/>
          <w:numId w:val="33"/>
        </w:numPr>
      </w:pPr>
      <w:r w:rsidRPr="0000356E">
        <w:t>Nội dung thay đổi tùy theo từng loại trang (trang chủ, sản phẩm, chi tiết sản phẩm, quản lý…).</w:t>
      </w:r>
    </w:p>
    <w:p w14:paraId="4E716EFB" w14:textId="77777777" w:rsidR="0000356E" w:rsidRPr="0000356E" w:rsidRDefault="0000356E">
      <w:pPr>
        <w:pStyle w:val="noidung"/>
        <w:numPr>
          <w:ilvl w:val="1"/>
          <w:numId w:val="33"/>
        </w:numPr>
      </w:pPr>
      <w:r w:rsidRPr="0000356E">
        <w:t>Bố cục rõ ràng, sử dụng tiêu đề, đoạn văn, hình ảnh minh họa và các thành phần tương tác (nút, biểu mẫu).</w:t>
      </w:r>
    </w:p>
    <w:p w14:paraId="70BB654D" w14:textId="77777777" w:rsidR="0000356E" w:rsidRPr="0000356E" w:rsidRDefault="0000356E">
      <w:pPr>
        <w:pStyle w:val="noidung"/>
        <w:numPr>
          <w:ilvl w:val="1"/>
          <w:numId w:val="33"/>
        </w:numPr>
      </w:pPr>
      <w:r w:rsidRPr="0000356E">
        <w:t>Đảm bảo tính trực quan, dễ đọc và hỗ trợ tốt trên nhiều thiết bị (responsive).</w:t>
      </w:r>
    </w:p>
    <w:p w14:paraId="602A3E2C" w14:textId="77777777" w:rsidR="0000356E" w:rsidRPr="0000356E" w:rsidRDefault="0000356E">
      <w:pPr>
        <w:pStyle w:val="noidung"/>
        <w:numPr>
          <w:ilvl w:val="0"/>
          <w:numId w:val="31"/>
        </w:numPr>
      </w:pPr>
      <w:r w:rsidRPr="0000356E">
        <w:t>Footer</w:t>
      </w:r>
    </w:p>
    <w:p w14:paraId="4F9FF9EC" w14:textId="77777777" w:rsidR="0000356E" w:rsidRPr="0000356E" w:rsidRDefault="0000356E">
      <w:pPr>
        <w:pStyle w:val="noidung"/>
        <w:numPr>
          <w:ilvl w:val="1"/>
          <w:numId w:val="34"/>
        </w:numPr>
      </w:pPr>
      <w:r w:rsidRPr="0000356E">
        <w:t>Hiển thị thông tin cá nhân của sinh viên thực hiện dự án: họ tên, mã số sinh viên, mã lớp, ngành học, email.</w:t>
      </w:r>
    </w:p>
    <w:p w14:paraId="4743A7B4" w14:textId="77777777" w:rsidR="0000356E" w:rsidRPr="0000356E" w:rsidRDefault="0000356E">
      <w:pPr>
        <w:pStyle w:val="noidung"/>
        <w:numPr>
          <w:ilvl w:val="1"/>
          <w:numId w:val="34"/>
        </w:numPr>
      </w:pPr>
      <w:r w:rsidRPr="0000356E">
        <w:t>Giữ phong cách tối giản, màu sắc hài hòa với toàn bộ website.</w:t>
      </w:r>
    </w:p>
    <w:p w14:paraId="09857D7C" w14:textId="77777777" w:rsidR="0000356E" w:rsidRPr="0000356E" w:rsidRDefault="0000356E">
      <w:pPr>
        <w:pStyle w:val="noidung"/>
        <w:numPr>
          <w:ilvl w:val="1"/>
          <w:numId w:val="34"/>
        </w:numPr>
      </w:pPr>
      <w:r w:rsidRPr="0000356E">
        <w:t>Đặt ở cuối trang, xuất hiện đồng nhất trên tất cả các trang.</w:t>
      </w:r>
    </w:p>
    <w:p w14:paraId="612BB066" w14:textId="3D3F10E1" w:rsidR="0000356E" w:rsidRPr="0000356E" w:rsidRDefault="0000356E" w:rsidP="0000356E">
      <w:pPr>
        <w:pStyle w:val="noidung"/>
      </w:pPr>
      <w:r w:rsidRPr="0000356E">
        <w:t>Với quy chuẩn này, website sẽ có cấu trúc Header – Nội dung – Footer rõ ràng, giúp người dùng dễ định hướng, đồng thời thể hiện tính chuyên nghiệp và minh bạch.</w:t>
      </w:r>
    </w:p>
    <w:p w14:paraId="295679CB" w14:textId="344BD036" w:rsidR="002C7229" w:rsidRPr="002C7229" w:rsidRDefault="003D4A92" w:rsidP="002C7229">
      <w:pPr>
        <w:pStyle w:val="Heading3"/>
      </w:pPr>
      <w:bookmarkStart w:id="100" w:name="_Toc232255644"/>
      <w:r w:rsidRPr="008D78F3">
        <w:t>Giao diện trang chủ</w:t>
      </w:r>
      <w:bookmarkEnd w:id="100"/>
    </w:p>
    <w:p w14:paraId="24EAEDBE" w14:textId="378DBF9D" w:rsidR="00F16402" w:rsidRDefault="00C26C8E" w:rsidP="00C26C8E">
      <w:pPr>
        <w:pStyle w:val="noidung"/>
        <w:keepNext/>
      </w:pPr>
      <w:r w:rsidRPr="00C26C8E">
        <w:rPr>
          <w:lang w:val="en-US"/>
        </w:rPr>
        <w:drawing>
          <wp:inline distT="0" distB="0" distL="0" distR="0" wp14:anchorId="53FCBD9E" wp14:editId="554B572E">
            <wp:extent cx="5148000" cy="2602114"/>
            <wp:effectExtent l="19050" t="19050" r="14605" b="27305"/>
            <wp:docPr id="25409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9094" name=""/>
                    <pic:cNvPicPr/>
                  </pic:nvPicPr>
                  <pic:blipFill>
                    <a:blip r:embed="rId27"/>
                    <a:stretch>
                      <a:fillRect/>
                    </a:stretch>
                  </pic:blipFill>
                  <pic:spPr>
                    <a:xfrm>
                      <a:off x="0" y="0"/>
                      <a:ext cx="5148000" cy="2602114"/>
                    </a:xfrm>
                    <a:prstGeom prst="rect">
                      <a:avLst/>
                    </a:prstGeom>
                    <a:ln>
                      <a:solidFill>
                        <a:schemeClr val="tx1"/>
                      </a:solidFill>
                    </a:ln>
                  </pic:spPr>
                </pic:pic>
              </a:graphicData>
            </a:graphic>
          </wp:inline>
        </w:drawing>
      </w:r>
    </w:p>
    <w:p w14:paraId="7F4E2124" w14:textId="655466A7" w:rsidR="008759C1" w:rsidRPr="00F16402" w:rsidRDefault="00F16402" w:rsidP="00F16402">
      <w:pPr>
        <w:pStyle w:val="Caption"/>
      </w:pPr>
      <w:bookmarkStart w:id="101" w:name="_Toc232255543"/>
      <w:r w:rsidRPr="00F16402">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1</w:t>
      </w:r>
      <w:r w:rsidR="009D71B5">
        <w:fldChar w:fldCharType="end"/>
      </w:r>
      <w:r w:rsidRPr="00F16402">
        <w:t xml:space="preserve">: Giao diện </w:t>
      </w:r>
      <w:r w:rsidR="000267AF">
        <w:t>Trang chủ</w:t>
      </w:r>
      <w:bookmarkEnd w:id="101"/>
    </w:p>
    <w:p w14:paraId="61E793CA" w14:textId="0560CF17" w:rsidR="000267AF" w:rsidRPr="009C62EA" w:rsidRDefault="000267AF" w:rsidP="009C62EA">
      <w:pPr>
        <w:pStyle w:val="noidung"/>
      </w:pPr>
      <w:r w:rsidRPr="009C62EA">
        <w:lastRenderedPageBreak/>
        <w:t xml:space="preserve">Trang chủ của hệ thống LinhTech Store được thiết kế với </w:t>
      </w:r>
      <w:r w:rsidR="009C62EA" w:rsidRPr="009C62EA">
        <w:t>nội dung hiển</w:t>
      </w:r>
      <w:r w:rsidR="009C62EA">
        <w:t xml:space="preserve"> </w:t>
      </w:r>
      <w:r w:rsidRPr="009C62EA">
        <w:t>thị thông điệp chào mừng và phần giới thiệu sơ bộ về đồ án. Trong phần giới thiệu có hai nút chức năng:</w:t>
      </w:r>
    </w:p>
    <w:p w14:paraId="0C1D8507" w14:textId="77777777" w:rsidR="000267AF" w:rsidRPr="009C62EA" w:rsidRDefault="000267AF">
      <w:pPr>
        <w:pStyle w:val="noidung"/>
        <w:numPr>
          <w:ilvl w:val="0"/>
          <w:numId w:val="35"/>
        </w:numPr>
      </w:pPr>
      <w:r w:rsidRPr="009C62EA">
        <w:t>“Xem giới thiệu”: chuyển hướng đến trang Giới thiệu.</w:t>
      </w:r>
    </w:p>
    <w:p w14:paraId="63850C72" w14:textId="77777777" w:rsidR="000267AF" w:rsidRPr="009C62EA" w:rsidRDefault="000267AF">
      <w:pPr>
        <w:pStyle w:val="noidung"/>
        <w:numPr>
          <w:ilvl w:val="0"/>
          <w:numId w:val="35"/>
        </w:numPr>
      </w:pPr>
      <w:r w:rsidRPr="009C62EA">
        <w:t>“Khám phá sản phẩm”: chuyển hướng đến trang Sản phẩm. Đây là khu vực trung tâm, đóng vai trò giới thiệu mục tiêu dự án và dẫn dắt người dùng đến các nội dung quan trọng.</w:t>
      </w:r>
    </w:p>
    <w:p w14:paraId="7922805C" w14:textId="5A4776F1" w:rsidR="002C7229" w:rsidRPr="002C7229" w:rsidRDefault="003D4A92" w:rsidP="002C7229">
      <w:pPr>
        <w:pStyle w:val="Heading3"/>
      </w:pPr>
      <w:bookmarkStart w:id="102" w:name="_Toc232255645"/>
      <w:r w:rsidRPr="008D78F3">
        <w:t>Giao diện trang</w:t>
      </w:r>
      <w:r w:rsidR="003D4B00">
        <w:t xml:space="preserve"> giới thiệu</w:t>
      </w:r>
      <w:bookmarkEnd w:id="102"/>
    </w:p>
    <w:p w14:paraId="3ED17F1C" w14:textId="57F639E5" w:rsidR="003D4B00" w:rsidRDefault="00C26C8E" w:rsidP="00C26C8E">
      <w:pPr>
        <w:pStyle w:val="noidung"/>
      </w:pPr>
      <w:r w:rsidRPr="00C26C8E">
        <w:rPr>
          <w:lang w:val="en-US"/>
        </w:rPr>
        <w:drawing>
          <wp:inline distT="0" distB="0" distL="0" distR="0" wp14:anchorId="1C17E13B" wp14:editId="11CD579B">
            <wp:extent cx="5148000" cy="2610319"/>
            <wp:effectExtent l="19050" t="19050" r="14605" b="19050"/>
            <wp:docPr id="96385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8998" name=""/>
                    <pic:cNvPicPr/>
                  </pic:nvPicPr>
                  <pic:blipFill>
                    <a:blip r:embed="rId28"/>
                    <a:stretch>
                      <a:fillRect/>
                    </a:stretch>
                  </pic:blipFill>
                  <pic:spPr>
                    <a:xfrm>
                      <a:off x="0" y="0"/>
                      <a:ext cx="5148000" cy="2610319"/>
                    </a:xfrm>
                    <a:prstGeom prst="rect">
                      <a:avLst/>
                    </a:prstGeom>
                    <a:ln>
                      <a:solidFill>
                        <a:schemeClr val="tx1"/>
                      </a:solidFill>
                    </a:ln>
                  </pic:spPr>
                </pic:pic>
              </a:graphicData>
            </a:graphic>
          </wp:inline>
        </w:drawing>
      </w:r>
    </w:p>
    <w:p w14:paraId="269B5BE7" w14:textId="0AC9E505" w:rsidR="003D4B00" w:rsidRDefault="003D4B00" w:rsidP="003D4B00">
      <w:pPr>
        <w:pStyle w:val="Caption"/>
      </w:pPr>
      <w:bookmarkStart w:id="103" w:name="_Toc232255544"/>
      <w:r>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2</w:t>
      </w:r>
      <w:r w:rsidR="009D71B5">
        <w:fldChar w:fldCharType="end"/>
      </w:r>
      <w:r>
        <w:t xml:space="preserve">: Giao diện </w:t>
      </w:r>
      <w:r w:rsidR="000267AF">
        <w:t>T</w:t>
      </w:r>
      <w:r>
        <w:t>rang giới thiệu</w:t>
      </w:r>
      <w:bookmarkEnd w:id="103"/>
    </w:p>
    <w:p w14:paraId="7946D5C0" w14:textId="52B95332" w:rsidR="000267AF" w:rsidRPr="000267AF" w:rsidRDefault="000267AF" w:rsidP="000267AF">
      <w:pPr>
        <w:pStyle w:val="noidung"/>
      </w:pPr>
      <w:r w:rsidRPr="000267AF">
        <w:t xml:space="preserve">Trang Giới thiệu của hệ thống LinhTech Store được thiết kế nhằm cung cấp thông tin cá nhân của sinh viên thực hiện dự án và trình bày mục tiêu của đồ </w:t>
      </w:r>
      <w:r w:rsidR="009C62EA">
        <w:t>án, với nội dung cụ thể</w:t>
      </w:r>
      <w:r w:rsidRPr="000267AF">
        <w:t>:</w:t>
      </w:r>
    </w:p>
    <w:p w14:paraId="5B0F313D" w14:textId="77777777" w:rsidR="000267AF" w:rsidRPr="000267AF" w:rsidRDefault="000267AF">
      <w:pPr>
        <w:pStyle w:val="noidung"/>
        <w:numPr>
          <w:ilvl w:val="0"/>
          <w:numId w:val="36"/>
        </w:numPr>
      </w:pPr>
      <w:r w:rsidRPr="000267AF">
        <w:t>Thông tin cá nhân: hiển thị tên sinh viên, mã số sinh viên, mã lớp, ngành học và email liên hệ.</w:t>
      </w:r>
    </w:p>
    <w:p w14:paraId="70E0E79E" w14:textId="77777777" w:rsidR="000267AF" w:rsidRPr="000267AF" w:rsidRDefault="000267AF">
      <w:pPr>
        <w:pStyle w:val="noidung"/>
        <w:numPr>
          <w:ilvl w:val="0"/>
          <w:numId w:val="36"/>
        </w:numPr>
      </w:pPr>
      <w:r w:rsidRPr="000267AF">
        <w:t>Mục tiêu dự án: mô tả ngắn gọn mục đích xây dựng website, nhấn mạnh việc kết hợp giữa portfolio cá nhân và cửa hàng công nghệ trực tuyến. Nội dung cho thấy sinh viên áp dụng kiến thức công nghệ thông tin vào thực tiễn, tối ưu trải nghiệm người dùng, đồng thời tích hợp chức năng quản trị dữ liệu.</w:t>
      </w:r>
    </w:p>
    <w:p w14:paraId="5968C2EF" w14:textId="440A8387" w:rsidR="00275CCB" w:rsidRPr="00275CCB" w:rsidRDefault="003D4B00" w:rsidP="00275CCB">
      <w:pPr>
        <w:pStyle w:val="Heading3"/>
      </w:pPr>
      <w:bookmarkStart w:id="104" w:name="_Toc232255646"/>
      <w:r>
        <w:lastRenderedPageBreak/>
        <w:t>Giao diện trang liên hệ</w:t>
      </w:r>
      <w:bookmarkEnd w:id="104"/>
    </w:p>
    <w:p w14:paraId="7C8A9BC7" w14:textId="77777777" w:rsidR="00AA5990" w:rsidRDefault="00AA5990" w:rsidP="00AA5990">
      <w:pPr>
        <w:pStyle w:val="noidung"/>
        <w:keepNext/>
      </w:pPr>
      <w:r w:rsidRPr="00AA5990">
        <w:rPr>
          <w:lang w:val="en-US"/>
        </w:rPr>
        <w:drawing>
          <wp:inline distT="0" distB="0" distL="0" distR="0" wp14:anchorId="07B9DA7E" wp14:editId="52AE3D71">
            <wp:extent cx="5148000" cy="2598604"/>
            <wp:effectExtent l="19050" t="19050" r="14605" b="11430"/>
            <wp:docPr id="20405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93885" name=""/>
                    <pic:cNvPicPr/>
                  </pic:nvPicPr>
                  <pic:blipFill>
                    <a:blip r:embed="rId29"/>
                    <a:stretch>
                      <a:fillRect/>
                    </a:stretch>
                  </pic:blipFill>
                  <pic:spPr>
                    <a:xfrm>
                      <a:off x="0" y="0"/>
                      <a:ext cx="5148000" cy="2598604"/>
                    </a:xfrm>
                    <a:prstGeom prst="rect">
                      <a:avLst/>
                    </a:prstGeom>
                    <a:ln>
                      <a:solidFill>
                        <a:schemeClr val="tx1"/>
                      </a:solidFill>
                    </a:ln>
                  </pic:spPr>
                </pic:pic>
              </a:graphicData>
            </a:graphic>
          </wp:inline>
        </w:drawing>
      </w:r>
    </w:p>
    <w:p w14:paraId="57DB4D77" w14:textId="7C48B1AD" w:rsidR="00AA5990" w:rsidRPr="00AA5990" w:rsidRDefault="00AA5990" w:rsidP="00AA5990">
      <w:pPr>
        <w:pStyle w:val="noidung"/>
      </w:pPr>
      <w:bookmarkStart w:id="105" w:name="_Toc232255545"/>
      <w:r w:rsidRPr="00AA5990">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3</w:t>
      </w:r>
      <w:r w:rsidR="009D71B5">
        <w:fldChar w:fldCharType="end"/>
      </w:r>
      <w:r w:rsidRPr="00AA5990">
        <w:t>: Giao diện Trang liên hệ</w:t>
      </w:r>
      <w:bookmarkEnd w:id="105"/>
    </w:p>
    <w:p w14:paraId="7F842992" w14:textId="6A85716F" w:rsidR="00AA5990" w:rsidRPr="00AA5990" w:rsidRDefault="00AA5990" w:rsidP="00AA5990">
      <w:pPr>
        <w:pStyle w:val="noidung"/>
      </w:pPr>
      <w:r w:rsidRPr="00AA5990">
        <w:t xml:space="preserve">Trang Liên hệ của hệ thống LinhTech Store được thiết kế nhằm hỗ trợ người dùng dễ dàng gửi thắc mắc, góp ý hoặc yêu cầu hỗ </w:t>
      </w:r>
      <w:r w:rsidR="00123F81">
        <w:t>trợ. N</w:t>
      </w:r>
      <w:r w:rsidR="009C62EA">
        <w:t xml:space="preserve">ội dung cụ thể như sau: </w:t>
      </w:r>
      <w:r w:rsidRPr="00AA5990">
        <w:t xml:space="preserve"> </w:t>
      </w:r>
    </w:p>
    <w:p w14:paraId="4FCB034D" w14:textId="77777777" w:rsidR="00AA5990" w:rsidRPr="00AA5990" w:rsidRDefault="00AA5990">
      <w:pPr>
        <w:pStyle w:val="noidung"/>
        <w:numPr>
          <w:ilvl w:val="0"/>
          <w:numId w:val="37"/>
        </w:numPr>
      </w:pPr>
      <w:r w:rsidRPr="00AA5990">
        <w:t>Thông tin liên hệ: cung cấp địa chỉ, hotline, email hỗ trợ và thời gian làm việc. Nội dung được trình bày rõ ràng, giúp người dùng biết cách liên hệ trực tiếp với cửa hàng.</w:t>
      </w:r>
    </w:p>
    <w:p w14:paraId="3A4A8035" w14:textId="77777777" w:rsidR="00AA5990" w:rsidRPr="00AA5990" w:rsidRDefault="00AA5990">
      <w:pPr>
        <w:pStyle w:val="noidung"/>
        <w:numPr>
          <w:ilvl w:val="0"/>
          <w:numId w:val="37"/>
        </w:numPr>
      </w:pPr>
      <w:r w:rsidRPr="00AA5990">
        <w:t>Form liên hệ: gồm các trường nhập liệu như Họ và tên, Email liên hệ, Nội dung lời nhắn, cùng nút Gửi liên hệ ngay. Đây là công cụ để người dùng gửi phản hồi hoặc yêu cầu hỗ trợ trực tuyến.</w:t>
      </w:r>
    </w:p>
    <w:p w14:paraId="605D24EF" w14:textId="07584E98" w:rsidR="003D4B00" w:rsidRDefault="003D4B00" w:rsidP="003D4B00">
      <w:pPr>
        <w:pStyle w:val="Heading3"/>
      </w:pPr>
      <w:bookmarkStart w:id="106" w:name="_Toc232255647"/>
      <w:r>
        <w:t>Giao diện trang sản phẩm</w:t>
      </w:r>
      <w:bookmarkEnd w:id="106"/>
    </w:p>
    <w:p w14:paraId="3D1B6F97" w14:textId="62B067EB" w:rsidR="00EA6C4C" w:rsidRDefault="00EA6C4C" w:rsidP="00816626">
      <w:pPr>
        <w:pStyle w:val="noidung"/>
        <w:ind w:firstLine="0"/>
      </w:pPr>
      <w:r>
        <w:rPr>
          <w:lang w:val="en-US"/>
        </w:rPr>
        <mc:AlternateContent>
          <mc:Choice Requires="wps">
            <w:drawing>
              <wp:inline distT="0" distB="0" distL="0" distR="0" wp14:anchorId="70C2E995" wp14:editId="519C5655">
                <wp:extent cx="304800" cy="304800"/>
                <wp:effectExtent l="0" t="0" r="0" b="0"/>
                <wp:docPr id="19827815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325B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C5297" w:rsidRPr="000C5297">
        <w:rPr>
          <w:lang w:val="en-US"/>
        </w:rPr>
        <w:drawing>
          <wp:inline distT="0" distB="0" distL="0" distR="0" wp14:anchorId="629E6A28" wp14:editId="479A39AD">
            <wp:extent cx="5148000" cy="2584769"/>
            <wp:effectExtent l="19050" t="19050" r="14605" b="25400"/>
            <wp:docPr id="1916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3979"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48000" cy="2584769"/>
                    </a:xfrm>
                    <a:prstGeom prst="rect">
                      <a:avLst/>
                    </a:prstGeom>
                    <a:ln>
                      <a:solidFill>
                        <a:schemeClr val="tx1"/>
                      </a:solidFill>
                    </a:ln>
                  </pic:spPr>
                </pic:pic>
              </a:graphicData>
            </a:graphic>
          </wp:inline>
        </w:drawing>
      </w:r>
    </w:p>
    <w:p w14:paraId="37EAA327" w14:textId="5E019A8C" w:rsidR="00EA6C4C" w:rsidRPr="00EA6C4C" w:rsidRDefault="00EA6C4C" w:rsidP="00EA6C4C">
      <w:pPr>
        <w:pStyle w:val="Caption"/>
      </w:pPr>
      <w:bookmarkStart w:id="107" w:name="_Toc232255546"/>
      <w:r w:rsidRPr="00EA6C4C">
        <w:lastRenderedPageBreak/>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4</w:t>
      </w:r>
      <w:r w:rsidR="009D71B5">
        <w:fldChar w:fldCharType="end"/>
      </w:r>
      <w:r w:rsidRPr="00EA6C4C">
        <w:t>: Giao diện Trang sản phẩm</w:t>
      </w:r>
      <w:bookmarkEnd w:id="107"/>
    </w:p>
    <w:p w14:paraId="79E4028F" w14:textId="62EBB35E" w:rsidR="00AA5990" w:rsidRPr="00AA5990" w:rsidRDefault="00AA5990" w:rsidP="009C62EA">
      <w:pPr>
        <w:pStyle w:val="noidung"/>
      </w:pPr>
      <w:r w:rsidRPr="00AA5990">
        <w:t xml:space="preserve">Trang Sản phẩm của hệ thống LinhTech Store được thiết kế như một catalog điện tử hiển thị danh sách các thiết bị công nghệ cao cấp. </w:t>
      </w:r>
      <w:r w:rsidR="00123F81">
        <w:t>Với nội dung cụ thể:</w:t>
      </w:r>
    </w:p>
    <w:p w14:paraId="3B431665" w14:textId="77777777" w:rsidR="00AA5990" w:rsidRPr="00AA5990" w:rsidRDefault="00AA5990">
      <w:pPr>
        <w:pStyle w:val="noidung"/>
        <w:numPr>
          <w:ilvl w:val="0"/>
          <w:numId w:val="38"/>
        </w:numPr>
      </w:pPr>
      <w:r w:rsidRPr="00AA5990">
        <w:t>Hiển thị danh sách sản phẩm theo dạng lưới (grid).</w:t>
      </w:r>
    </w:p>
    <w:p w14:paraId="17BEF0A5" w14:textId="77777777" w:rsidR="00AA5990" w:rsidRPr="00AA5990" w:rsidRDefault="00AA5990">
      <w:pPr>
        <w:pStyle w:val="noidung"/>
        <w:numPr>
          <w:ilvl w:val="0"/>
          <w:numId w:val="38"/>
        </w:numPr>
      </w:pPr>
      <w:r w:rsidRPr="00AA5990">
        <w:t>Mỗi sản phẩm gồm: hình ảnh minh họa, tên sản phẩm, giá bán, và nút “Xem chi tiết” để chuyển đến trang mô tả chi tiết.</w:t>
      </w:r>
    </w:p>
    <w:p w14:paraId="13229627" w14:textId="77777777" w:rsidR="00AA5990" w:rsidRPr="00AA5990" w:rsidRDefault="00AA5990">
      <w:pPr>
        <w:pStyle w:val="noidung"/>
        <w:numPr>
          <w:ilvl w:val="0"/>
          <w:numId w:val="38"/>
        </w:numPr>
      </w:pPr>
      <w:r w:rsidRPr="00AA5990">
        <w:t>Ví dụ:</w:t>
      </w:r>
    </w:p>
    <w:p w14:paraId="30E71017" w14:textId="062D6BD9" w:rsidR="00AA5990" w:rsidRPr="00AA5990" w:rsidRDefault="00AA5990">
      <w:pPr>
        <w:pStyle w:val="noidung"/>
        <w:numPr>
          <w:ilvl w:val="1"/>
          <w:numId w:val="39"/>
        </w:numPr>
      </w:pPr>
      <w:r w:rsidRPr="00AA5990">
        <w:t xml:space="preserve">Laptop </w:t>
      </w:r>
      <w:r w:rsidR="000C5297">
        <w:rPr>
          <w:lang w:val="en-US"/>
        </w:rPr>
        <w:t>Gaming Acer Nitro 5</w:t>
      </w:r>
      <w:r w:rsidRPr="00AA5990">
        <w:t xml:space="preserve"> – </w:t>
      </w:r>
      <w:r w:rsidR="000C5297">
        <w:rPr>
          <w:lang w:val="en-US"/>
        </w:rPr>
        <w:t>2</w:t>
      </w:r>
      <w:r w:rsidRPr="00AA5990">
        <w:t>2.</w:t>
      </w:r>
      <w:r w:rsidR="000C5297">
        <w:rPr>
          <w:lang w:val="en-US"/>
        </w:rPr>
        <w:t>9</w:t>
      </w:r>
      <w:r w:rsidRPr="00AA5990">
        <w:t>90.000 VND</w:t>
      </w:r>
      <w:r w:rsidR="000C5297">
        <w:rPr>
          <w:lang w:val="en-US"/>
        </w:rPr>
        <w:t>.</w:t>
      </w:r>
    </w:p>
    <w:p w14:paraId="441C8306" w14:textId="662512E3" w:rsidR="00AA5990" w:rsidRPr="00AA5990" w:rsidRDefault="00AA5990">
      <w:pPr>
        <w:pStyle w:val="noidung"/>
        <w:numPr>
          <w:ilvl w:val="1"/>
          <w:numId w:val="39"/>
        </w:numPr>
      </w:pPr>
      <w:r w:rsidRPr="00AA5990">
        <w:t>Samsung Galaxy S2</w:t>
      </w:r>
      <w:r w:rsidR="000C5297">
        <w:rPr>
          <w:lang w:val="en-US"/>
        </w:rPr>
        <w:t>3</w:t>
      </w:r>
      <w:r w:rsidRPr="00AA5990">
        <w:t xml:space="preserve"> Ultra – 29.990.000 VND.</w:t>
      </w:r>
    </w:p>
    <w:p w14:paraId="7485CFCF" w14:textId="271E21B5" w:rsidR="000C5297" w:rsidRDefault="00AA5990">
      <w:pPr>
        <w:pStyle w:val="noidung"/>
        <w:numPr>
          <w:ilvl w:val="1"/>
          <w:numId w:val="39"/>
        </w:numPr>
      </w:pPr>
      <w:r w:rsidRPr="00AA5990">
        <w:t>Sony WH-1000XM5 – 8.</w:t>
      </w:r>
      <w:r w:rsidR="000C5297">
        <w:rPr>
          <w:lang w:val="en-US"/>
        </w:rPr>
        <w:t>9</w:t>
      </w:r>
      <w:r w:rsidRPr="00AA5990">
        <w:t>90.000 VND</w:t>
      </w:r>
    </w:p>
    <w:p w14:paraId="78E97650" w14:textId="5DA6F4A6" w:rsidR="000C5297" w:rsidRPr="00AA5990" w:rsidRDefault="000C5297">
      <w:pPr>
        <w:pStyle w:val="noidung"/>
        <w:numPr>
          <w:ilvl w:val="1"/>
          <w:numId w:val="39"/>
        </w:numPr>
      </w:pPr>
      <w:r>
        <w:t>Máy ảnh Canon EOS R6 Mark II</w:t>
      </w:r>
    </w:p>
    <w:p w14:paraId="3AFCEB24" w14:textId="77777777" w:rsidR="00AA5990" w:rsidRPr="00AA5990" w:rsidRDefault="00AA5990">
      <w:pPr>
        <w:pStyle w:val="noidung"/>
        <w:numPr>
          <w:ilvl w:val="0"/>
          <w:numId w:val="38"/>
        </w:numPr>
      </w:pPr>
      <w:r w:rsidRPr="00AA5990">
        <w:t>Thiết kế hiện đại, dễ nhìn, giúp người dùng nhanh chóng nắm bắt thông tin cơ bản của sản phẩm.</w:t>
      </w:r>
    </w:p>
    <w:p w14:paraId="2424D6D1" w14:textId="29182FAB" w:rsidR="00EA6C4C" w:rsidRDefault="00EA6C4C" w:rsidP="00EA6C4C">
      <w:pPr>
        <w:pStyle w:val="Heading3"/>
      </w:pPr>
      <w:bookmarkStart w:id="108" w:name="_Toc232255648"/>
      <w:r>
        <w:t>Giao diện trang chi tiết sản phẩm</w:t>
      </w:r>
      <w:bookmarkEnd w:id="108"/>
    </w:p>
    <w:p w14:paraId="55EFCFBB" w14:textId="1FCADA73" w:rsidR="003F2095" w:rsidRDefault="000C5297" w:rsidP="000C5297">
      <w:pPr>
        <w:pStyle w:val="noidung"/>
      </w:pPr>
      <w:r w:rsidRPr="000C5297">
        <w:rPr>
          <w:lang w:val="en-US"/>
        </w:rPr>
        <w:drawing>
          <wp:inline distT="0" distB="0" distL="0" distR="0" wp14:anchorId="442B3316" wp14:editId="582D5F00">
            <wp:extent cx="5148000" cy="2587462"/>
            <wp:effectExtent l="0" t="0" r="0" b="3810"/>
            <wp:docPr id="10919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8386"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48000" cy="2587462"/>
                    </a:xfrm>
                    <a:prstGeom prst="rect">
                      <a:avLst/>
                    </a:prstGeom>
                  </pic:spPr>
                </pic:pic>
              </a:graphicData>
            </a:graphic>
          </wp:inline>
        </w:drawing>
      </w:r>
    </w:p>
    <w:p w14:paraId="6DABD692" w14:textId="339860D2" w:rsidR="00EA6C4C" w:rsidRDefault="003F2095" w:rsidP="003F2095">
      <w:pPr>
        <w:pStyle w:val="Caption"/>
      </w:pPr>
      <w:bookmarkStart w:id="109" w:name="_Toc232255547"/>
      <w:r>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5</w:t>
      </w:r>
      <w:r w:rsidR="009D71B5">
        <w:fldChar w:fldCharType="end"/>
      </w:r>
      <w:r>
        <w:t>: Giao diện Trang Chi tiết sản phẩm</w:t>
      </w:r>
      <w:bookmarkEnd w:id="109"/>
    </w:p>
    <w:p w14:paraId="6288A441" w14:textId="77777777" w:rsidR="003F2095" w:rsidRDefault="003F2095" w:rsidP="003F2095">
      <w:pPr>
        <w:pStyle w:val="noidung"/>
        <w:keepNext/>
      </w:pPr>
      <w:r>
        <w:rPr>
          <w:lang w:val="en-US"/>
        </w:rPr>
        <w:lastRenderedPageBreak/>
        <w:drawing>
          <wp:inline distT="0" distB="0" distL="0" distR="0" wp14:anchorId="2BBEE878" wp14:editId="71921FFA">
            <wp:extent cx="5115882" cy="2604888"/>
            <wp:effectExtent l="0" t="0" r="8890" b="5080"/>
            <wp:docPr id="1707564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4107"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115882" cy="2604888"/>
                    </a:xfrm>
                    <a:prstGeom prst="rect">
                      <a:avLst/>
                    </a:prstGeom>
                    <a:noFill/>
                  </pic:spPr>
                </pic:pic>
              </a:graphicData>
            </a:graphic>
          </wp:inline>
        </w:drawing>
      </w:r>
    </w:p>
    <w:p w14:paraId="4FABFCDF" w14:textId="74DEEB0A" w:rsidR="003F2095" w:rsidRPr="00AE2E80" w:rsidRDefault="003F2095" w:rsidP="00AE2E80">
      <w:pPr>
        <w:pStyle w:val="Caption"/>
      </w:pPr>
      <w:bookmarkStart w:id="110" w:name="_Toc232255548"/>
      <w:r w:rsidRPr="00AE2E80">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6</w:t>
      </w:r>
      <w:r w:rsidR="009D71B5">
        <w:fldChar w:fldCharType="end"/>
      </w:r>
      <w:r w:rsidRPr="00AE2E80">
        <w:t xml:space="preserve">: Giao diện Trang </w:t>
      </w:r>
      <w:r w:rsidR="00E14566">
        <w:t>C</w:t>
      </w:r>
      <w:r w:rsidRPr="00AE2E80">
        <w:t>hi tiết sản phẩm (tt)</w:t>
      </w:r>
      <w:bookmarkEnd w:id="110"/>
    </w:p>
    <w:p w14:paraId="0C831094" w14:textId="182523A2" w:rsidR="00EA6C4C" w:rsidRDefault="00EA6C4C" w:rsidP="00EA6C4C">
      <w:pPr>
        <w:pStyle w:val="noidung"/>
      </w:pPr>
      <w:r>
        <w:t>Trên trang “Sản phẩm” bấm vào nút “Xem chi tiết” của bất kỳ sản phẩm nào, giao diện hiện hành sẽ được chuyển đến trang “Chi tiết sản phẩm”</w:t>
      </w:r>
    </w:p>
    <w:p w14:paraId="6DEBE4D0" w14:textId="33BFE79B" w:rsidR="00EA6C4C" w:rsidRPr="00EA6C4C" w:rsidRDefault="00EA6C4C" w:rsidP="00EA6C4C">
      <w:pPr>
        <w:pStyle w:val="noidung"/>
      </w:pPr>
      <w:r w:rsidRPr="00EA6C4C">
        <w:t>Trang Chi tiết sản phẩm trong hệ thống LinhTech Store được thiết kế để cung cấp thông tin đầy đủ về từng sản phẩm công nghệ, giúp người dùng dễ dàng tham khảo trước khi mua.</w:t>
      </w:r>
      <w:r w:rsidR="00123F81">
        <w:t xml:space="preserve"> Nội dung cụ thể như</w:t>
      </w:r>
      <w:r w:rsidRPr="00EA6C4C">
        <w:t>:</w:t>
      </w:r>
    </w:p>
    <w:p w14:paraId="36D6C579" w14:textId="72998A6D" w:rsidR="00EA6C4C" w:rsidRPr="00EA6C4C" w:rsidRDefault="00EA6C4C">
      <w:pPr>
        <w:pStyle w:val="noidung"/>
        <w:numPr>
          <w:ilvl w:val="0"/>
          <w:numId w:val="40"/>
        </w:numPr>
      </w:pPr>
      <w:r w:rsidRPr="00EA6C4C">
        <w:t xml:space="preserve">Hiển thị hình ảnh sản phẩm lớn và rõ nét (ví dụ: Samsung Galaxy </w:t>
      </w:r>
      <w:r w:rsidR="000C5297">
        <w:t>S23</w:t>
      </w:r>
      <w:r w:rsidRPr="00EA6C4C">
        <w:t xml:space="preserve"> Ultra).</w:t>
      </w:r>
    </w:p>
    <w:p w14:paraId="6862781D" w14:textId="40CD64F9" w:rsidR="00EA6C4C" w:rsidRDefault="006E0774">
      <w:pPr>
        <w:pStyle w:val="noidung"/>
        <w:numPr>
          <w:ilvl w:val="0"/>
          <w:numId w:val="40"/>
        </w:numPr>
      </w:pPr>
      <w:r w:rsidRPr="006E0774">
        <w:t>Tên sản phẩm và giá bán: được trình bày nổi bật để người dùng dễ nhận biết</w:t>
      </w:r>
      <w:r w:rsidR="00EA6C4C" w:rsidRPr="00EA6C4C">
        <w:t>.</w:t>
      </w:r>
    </w:p>
    <w:p w14:paraId="2C5F877B" w14:textId="77777777" w:rsidR="006E0774" w:rsidRPr="006E0774" w:rsidRDefault="006E0774" w:rsidP="006E0774">
      <w:pPr>
        <w:pStyle w:val="noidung"/>
        <w:numPr>
          <w:ilvl w:val="0"/>
          <w:numId w:val="53"/>
        </w:numPr>
      </w:pPr>
      <w:r w:rsidRPr="006E0774">
        <w:t>Trạng thái hoạt động: hiển thị rõ ràng (Còn hàng, Tạm hết hàng, Ngừng kinh doanh) giúp người dùng nắm bắt tình trạng kinh doanh.</w:t>
      </w:r>
    </w:p>
    <w:p w14:paraId="24D8DB4A" w14:textId="77777777" w:rsidR="006E0774" w:rsidRPr="006E0774" w:rsidRDefault="006E0774" w:rsidP="006E0774">
      <w:pPr>
        <w:pStyle w:val="noidung"/>
        <w:numPr>
          <w:ilvl w:val="0"/>
          <w:numId w:val="54"/>
        </w:numPr>
      </w:pPr>
      <w:r w:rsidRPr="006E0774">
        <w:t>Nút chức năng “Thêm vào giỏ hàng”: cho phép thêm sản phẩm vào giỏ. Nếu trạng thái sản phẩm là Tạm hết hàng hoặc Ngừng kinh doanh, nút này sẽ bị vô hiệu hóa để tránh thao tác không hợp lệ.</w:t>
      </w:r>
    </w:p>
    <w:p w14:paraId="31718B39" w14:textId="71CEC7EE" w:rsidR="00EA6C4C" w:rsidRPr="00EA6C4C" w:rsidRDefault="00EA6C4C">
      <w:pPr>
        <w:pStyle w:val="noidung"/>
        <w:numPr>
          <w:ilvl w:val="0"/>
          <w:numId w:val="40"/>
        </w:numPr>
      </w:pPr>
      <w:r w:rsidRPr="00EA6C4C">
        <w:t>Phần mô tả chi tiết với tiêu đề “Đặc điểm nổi bật”, liệt kê các thông số kỹ thuật và tính năng chính: màn hình Dynamic AMOLED 2X 6.8 inch, camera 200MP, chip Snapdragon 8 Gen 3, bút S Pen, hệ sinh thái Galaxy AI, pin 5000mAh hỗ trợ sạc nhanh 45W.</w:t>
      </w:r>
    </w:p>
    <w:p w14:paraId="6BF6E39E" w14:textId="77777777" w:rsidR="00EA6C4C" w:rsidRPr="00EA6C4C" w:rsidRDefault="00EA6C4C">
      <w:pPr>
        <w:pStyle w:val="noidung"/>
        <w:numPr>
          <w:ilvl w:val="0"/>
          <w:numId w:val="40"/>
        </w:numPr>
      </w:pPr>
      <w:r w:rsidRPr="00EA6C4C">
        <w:lastRenderedPageBreak/>
        <w:t>Nội dung được trình bày theo dạng đoạn văn hoặc danh sách, giúp người dùng dễ dàng nắm bắt thông tin quan trọng.</w:t>
      </w:r>
    </w:p>
    <w:p w14:paraId="013E1D08" w14:textId="61C369CB" w:rsidR="002C7229" w:rsidRPr="002C7229" w:rsidRDefault="003D4B00" w:rsidP="002C7229">
      <w:pPr>
        <w:pStyle w:val="Heading3"/>
      </w:pPr>
      <w:bookmarkStart w:id="111" w:name="_Toc232255649"/>
      <w:r>
        <w:t>Giao diện trang giỏ hàng</w:t>
      </w:r>
      <w:bookmarkEnd w:id="111"/>
    </w:p>
    <w:p w14:paraId="13D1CF8F" w14:textId="77777777" w:rsidR="00AE2E80" w:rsidRDefault="00AE2E80" w:rsidP="00AE2E80">
      <w:pPr>
        <w:pStyle w:val="noidung"/>
        <w:keepNext/>
      </w:pPr>
      <w:r w:rsidRPr="00AE2E80">
        <w:rPr>
          <w:lang w:val="en-US"/>
        </w:rPr>
        <w:drawing>
          <wp:inline distT="0" distB="0" distL="0" distR="0" wp14:anchorId="1EA04574" wp14:editId="26A03E88">
            <wp:extent cx="5148000" cy="2596843"/>
            <wp:effectExtent l="0" t="0" r="0" b="0"/>
            <wp:docPr id="16320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2419" name=""/>
                    <pic:cNvPicPr/>
                  </pic:nvPicPr>
                  <pic:blipFill>
                    <a:blip r:embed="rId33"/>
                    <a:stretch>
                      <a:fillRect/>
                    </a:stretch>
                  </pic:blipFill>
                  <pic:spPr>
                    <a:xfrm>
                      <a:off x="0" y="0"/>
                      <a:ext cx="5148000" cy="2596843"/>
                    </a:xfrm>
                    <a:prstGeom prst="rect">
                      <a:avLst/>
                    </a:prstGeom>
                  </pic:spPr>
                </pic:pic>
              </a:graphicData>
            </a:graphic>
          </wp:inline>
        </w:drawing>
      </w:r>
    </w:p>
    <w:p w14:paraId="6D879091" w14:textId="3A08FB1D" w:rsidR="00AE2E80" w:rsidRPr="00AE2E80" w:rsidRDefault="00AE2E80" w:rsidP="00AE2E80">
      <w:pPr>
        <w:pStyle w:val="Caption"/>
      </w:pPr>
      <w:bookmarkStart w:id="112" w:name="_Toc232255549"/>
      <w:r w:rsidRPr="00AE2E80">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7</w:t>
      </w:r>
      <w:r w:rsidR="009D71B5">
        <w:fldChar w:fldCharType="end"/>
      </w:r>
      <w:r w:rsidRPr="00AE2E80">
        <w:t>: Giao diện Trang Giỏ hàng khi có sản phẩm</w:t>
      </w:r>
      <w:bookmarkEnd w:id="112"/>
    </w:p>
    <w:p w14:paraId="77056517" w14:textId="77777777" w:rsidR="00AE2E80" w:rsidRDefault="00AE2E80" w:rsidP="00AE2E80">
      <w:pPr>
        <w:pStyle w:val="noidung"/>
        <w:keepNext/>
      </w:pPr>
      <w:r w:rsidRPr="00AE2E80">
        <w:rPr>
          <w:lang w:val="en-US"/>
        </w:rPr>
        <w:drawing>
          <wp:inline distT="0" distB="0" distL="0" distR="0" wp14:anchorId="3640FD49" wp14:editId="47D64D77">
            <wp:extent cx="5148000" cy="2627892"/>
            <wp:effectExtent l="0" t="0" r="0" b="1270"/>
            <wp:docPr id="19044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3479" name=""/>
                    <pic:cNvPicPr/>
                  </pic:nvPicPr>
                  <pic:blipFill>
                    <a:blip r:embed="rId34"/>
                    <a:stretch>
                      <a:fillRect/>
                    </a:stretch>
                  </pic:blipFill>
                  <pic:spPr>
                    <a:xfrm>
                      <a:off x="0" y="0"/>
                      <a:ext cx="5148000" cy="2627892"/>
                    </a:xfrm>
                    <a:prstGeom prst="rect">
                      <a:avLst/>
                    </a:prstGeom>
                  </pic:spPr>
                </pic:pic>
              </a:graphicData>
            </a:graphic>
          </wp:inline>
        </w:drawing>
      </w:r>
    </w:p>
    <w:p w14:paraId="44BB8B03" w14:textId="5A6B2610" w:rsidR="00AE2E80" w:rsidRPr="00AE2E80" w:rsidRDefault="00AE2E80" w:rsidP="00AE2E80">
      <w:pPr>
        <w:pStyle w:val="Caption"/>
      </w:pPr>
      <w:bookmarkStart w:id="113" w:name="_Toc232255550"/>
      <w:r w:rsidRPr="00AE2E80">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8</w:t>
      </w:r>
      <w:r w:rsidR="009D71B5">
        <w:fldChar w:fldCharType="end"/>
      </w:r>
      <w:r w:rsidRPr="00AE2E80">
        <w:t>: Giao diện Trang Giỏ hàng khi trống</w:t>
      </w:r>
      <w:bookmarkEnd w:id="113"/>
    </w:p>
    <w:p w14:paraId="239855DA" w14:textId="111DEDE1" w:rsidR="00AE2E80" w:rsidRPr="00AE2E80" w:rsidRDefault="00AE2E80" w:rsidP="00AE2E80">
      <w:pPr>
        <w:pStyle w:val="noidung"/>
      </w:pPr>
      <w:r w:rsidRPr="00AE2E80">
        <w:t xml:space="preserve">Trang Giỏ hàng trong hệ thống LinhTech Store được thiết kế để hiển thị trạng thái giỏ hàng của người dùng, bao gồm cả trường hợp có sản phẩm và khi giỏ hàng </w:t>
      </w:r>
      <w:r>
        <w:t>trống.</w:t>
      </w:r>
    </w:p>
    <w:p w14:paraId="26282E7C" w14:textId="77777777" w:rsidR="00AE2E80" w:rsidRPr="00AE2E80" w:rsidRDefault="00AE2E80">
      <w:pPr>
        <w:pStyle w:val="noidung"/>
        <w:numPr>
          <w:ilvl w:val="0"/>
          <w:numId w:val="41"/>
        </w:numPr>
      </w:pPr>
      <w:r w:rsidRPr="00AE2E80">
        <w:t>Trường hợp có sản phẩm:</w:t>
      </w:r>
    </w:p>
    <w:p w14:paraId="6E8C1AC5" w14:textId="77777777" w:rsidR="00AE2E80" w:rsidRPr="00AE2E80" w:rsidRDefault="00AE2E80">
      <w:pPr>
        <w:pStyle w:val="noidung"/>
        <w:numPr>
          <w:ilvl w:val="1"/>
          <w:numId w:val="42"/>
        </w:numPr>
      </w:pPr>
      <w:r w:rsidRPr="00AE2E80">
        <w:lastRenderedPageBreak/>
        <w:t>Khu vực “Sản phẩm đã chọn” hiển thị danh sách sản phẩm mà người dùng thêm vào giỏ hàng, gồm tên, giá, số lượng và nút Xóa để loại bỏ sản phẩm.</w:t>
      </w:r>
    </w:p>
    <w:p w14:paraId="0FEBDB99" w14:textId="77777777" w:rsidR="00AE2E80" w:rsidRPr="00AE2E80" w:rsidRDefault="00AE2E80">
      <w:pPr>
        <w:pStyle w:val="noidung"/>
        <w:numPr>
          <w:ilvl w:val="1"/>
          <w:numId w:val="42"/>
        </w:numPr>
      </w:pPr>
      <w:r w:rsidRPr="00AE2E80">
        <w:t>Khu vực “Chi tiết đơn hàng” hiển thị tổng hợp giá trị đơn hàng: tạm tính, phí giao hàng (miễn phí), tổng tiền thanh toán, cùng nút “Tiến hành thanh toán” để chuyển sang bước thanh toán.</w:t>
      </w:r>
    </w:p>
    <w:p w14:paraId="665442F0" w14:textId="77777777" w:rsidR="00AE2E80" w:rsidRPr="00AE2E80" w:rsidRDefault="00AE2E80">
      <w:pPr>
        <w:pStyle w:val="noidung"/>
        <w:numPr>
          <w:ilvl w:val="0"/>
          <w:numId w:val="41"/>
        </w:numPr>
      </w:pPr>
      <w:r w:rsidRPr="00AE2E80">
        <w:t>Trường hợp giỏ hàng trống:</w:t>
      </w:r>
    </w:p>
    <w:p w14:paraId="4998E088" w14:textId="77777777" w:rsidR="00AE2E80" w:rsidRPr="00AE2E80" w:rsidRDefault="00AE2E80">
      <w:pPr>
        <w:pStyle w:val="noidung"/>
        <w:numPr>
          <w:ilvl w:val="1"/>
          <w:numId w:val="43"/>
        </w:numPr>
      </w:pPr>
      <w:r w:rsidRPr="00AE2E80">
        <w:t>Hiển thị thông báo “Không có sản phẩm nào trong giỏ hàng của bạn”.</w:t>
      </w:r>
    </w:p>
    <w:p w14:paraId="08EA981A" w14:textId="77777777" w:rsidR="00AE2E80" w:rsidRPr="00AE2E80" w:rsidRDefault="00AE2E80">
      <w:pPr>
        <w:pStyle w:val="noidung"/>
        <w:numPr>
          <w:ilvl w:val="1"/>
          <w:numId w:val="43"/>
        </w:numPr>
      </w:pPr>
      <w:r w:rsidRPr="00AE2E80">
        <w:t>Có nút “Quay lại mua sắm” để người dùng trở về trang sản phẩm và tiếp tục lựa chọn.</w:t>
      </w:r>
    </w:p>
    <w:p w14:paraId="1B6C612C" w14:textId="1553D241" w:rsidR="003D4B00" w:rsidRDefault="003D4B00" w:rsidP="003D4B00">
      <w:pPr>
        <w:pStyle w:val="Heading3"/>
      </w:pPr>
      <w:bookmarkStart w:id="114" w:name="_Toc232255650"/>
      <w:r>
        <w:t>Giao diện trang quản lý sản phẩm</w:t>
      </w:r>
      <w:bookmarkEnd w:id="114"/>
    </w:p>
    <w:p w14:paraId="141B3211" w14:textId="77777777" w:rsidR="0070511D" w:rsidRPr="00B16ED1" w:rsidRDefault="0070511D" w:rsidP="0070511D">
      <w:pPr>
        <w:pStyle w:val="noidung"/>
      </w:pPr>
      <w:r w:rsidRPr="00B16ED1">
        <w:t xml:space="preserve">Trang Quản lý sản phẩm (Admin) trong hệ thống LinhTech Store được thiết kế như một bảng điều khiển quản trị, cho phép thêm mới, chỉnh sửa và xóa sản phẩm. </w:t>
      </w:r>
      <w:r>
        <w:t>Phần nội dung của trang gồm</w:t>
      </w:r>
      <w:r w:rsidRPr="00B16ED1">
        <w:t>:</w:t>
      </w:r>
    </w:p>
    <w:p w14:paraId="725C73C4" w14:textId="77777777" w:rsidR="0070511D" w:rsidRPr="00B16ED1" w:rsidRDefault="0070511D" w:rsidP="0070511D">
      <w:pPr>
        <w:pStyle w:val="noidung"/>
        <w:numPr>
          <w:ilvl w:val="0"/>
          <w:numId w:val="44"/>
        </w:numPr>
      </w:pPr>
      <w:r w:rsidRPr="00B16ED1">
        <w:t>Form thêm sản phẩm mới: gồm các trường nhập liệu như Tên sản phẩm, Giá bán (VND), Đường dẫn hình ảnh, Trạng thái sản phẩm (ví dụ: Còn hàng), cùng nút “Lưu sản phẩm” để thêm dữ liệu vào hệ thống.</w:t>
      </w:r>
    </w:p>
    <w:p w14:paraId="4A3BD249" w14:textId="77777777" w:rsidR="00B16ED1" w:rsidRDefault="00AE2E80" w:rsidP="00B16ED1">
      <w:pPr>
        <w:pStyle w:val="noidung"/>
        <w:keepNext/>
      </w:pPr>
      <w:r w:rsidRPr="00AE2E80">
        <w:rPr>
          <w:lang w:val="en-US"/>
        </w:rPr>
        <w:drawing>
          <wp:inline distT="0" distB="0" distL="0" distR="0" wp14:anchorId="0D2502C6" wp14:editId="2CC94D03">
            <wp:extent cx="5148000" cy="2641955"/>
            <wp:effectExtent l="0" t="0" r="0" b="6350"/>
            <wp:docPr id="16168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714" name=""/>
                    <pic:cNvPicPr/>
                  </pic:nvPicPr>
                  <pic:blipFill>
                    <a:blip r:embed="rId35"/>
                    <a:stretch>
                      <a:fillRect/>
                    </a:stretch>
                  </pic:blipFill>
                  <pic:spPr>
                    <a:xfrm>
                      <a:off x="0" y="0"/>
                      <a:ext cx="5148000" cy="2641955"/>
                    </a:xfrm>
                    <a:prstGeom prst="rect">
                      <a:avLst/>
                    </a:prstGeom>
                  </pic:spPr>
                </pic:pic>
              </a:graphicData>
            </a:graphic>
          </wp:inline>
        </w:drawing>
      </w:r>
    </w:p>
    <w:p w14:paraId="58DE99F2" w14:textId="479CF149" w:rsidR="00D724C7" w:rsidRPr="00B16ED1" w:rsidRDefault="00B16ED1" w:rsidP="00B16ED1">
      <w:pPr>
        <w:pStyle w:val="Caption"/>
      </w:pPr>
      <w:bookmarkStart w:id="115" w:name="_Toc232255551"/>
      <w:r w:rsidRPr="00B16ED1">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9</w:t>
      </w:r>
      <w:r w:rsidR="009D71B5">
        <w:fldChar w:fldCharType="end"/>
      </w:r>
      <w:r w:rsidRPr="00B16ED1">
        <w:t>: Giao diện Trang Quản lý sản phẩm</w:t>
      </w:r>
      <w:bookmarkEnd w:id="115"/>
    </w:p>
    <w:p w14:paraId="233B2FD0" w14:textId="77777777" w:rsidR="00B16ED1" w:rsidRDefault="00AE2E80" w:rsidP="00B16ED1">
      <w:pPr>
        <w:pStyle w:val="noidung"/>
        <w:keepNext/>
      </w:pPr>
      <w:r w:rsidRPr="00AE2E80">
        <w:rPr>
          <w:lang w:val="en-US"/>
        </w:rPr>
        <w:lastRenderedPageBreak/>
        <w:drawing>
          <wp:inline distT="0" distB="0" distL="0" distR="0" wp14:anchorId="0565E918" wp14:editId="3A187AD7">
            <wp:extent cx="5137229" cy="2603617"/>
            <wp:effectExtent l="0" t="0" r="6350" b="6350"/>
            <wp:docPr id="870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256"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37229" cy="2603617"/>
                    </a:xfrm>
                    <a:prstGeom prst="rect">
                      <a:avLst/>
                    </a:prstGeom>
                  </pic:spPr>
                </pic:pic>
              </a:graphicData>
            </a:graphic>
          </wp:inline>
        </w:drawing>
      </w:r>
    </w:p>
    <w:p w14:paraId="448476BD" w14:textId="07BA9E5C" w:rsidR="00AE2E80" w:rsidRDefault="00B16ED1" w:rsidP="00B16ED1">
      <w:pPr>
        <w:pStyle w:val="Caption"/>
      </w:pPr>
      <w:bookmarkStart w:id="116" w:name="_Toc232255552"/>
      <w:r w:rsidRPr="00B16ED1">
        <w:t xml:space="preserve">Hình </w:t>
      </w:r>
      <w:r w:rsidR="009D71B5">
        <w:fldChar w:fldCharType="begin"/>
      </w:r>
      <w:r w:rsidR="009D71B5">
        <w:instrText xml:space="preserve"> STYLEREF 1 \s </w:instrText>
      </w:r>
      <w:r w:rsidR="009D71B5">
        <w:fldChar w:fldCharType="separate"/>
      </w:r>
      <w:r w:rsidR="009D71B5">
        <w:t>4</w:t>
      </w:r>
      <w:r w:rsidR="009D71B5">
        <w:fldChar w:fldCharType="end"/>
      </w:r>
      <w:r w:rsidR="009D71B5">
        <w:t>.</w:t>
      </w:r>
      <w:r w:rsidR="009D71B5">
        <w:fldChar w:fldCharType="begin"/>
      </w:r>
      <w:r w:rsidR="009D71B5">
        <w:instrText xml:space="preserve"> SEQ Hình \* ARABIC \s 1 </w:instrText>
      </w:r>
      <w:r w:rsidR="009D71B5">
        <w:fldChar w:fldCharType="separate"/>
      </w:r>
      <w:r w:rsidR="009D71B5">
        <w:t>10</w:t>
      </w:r>
      <w:r w:rsidR="009D71B5">
        <w:fldChar w:fldCharType="end"/>
      </w:r>
      <w:r w:rsidRPr="00B16ED1">
        <w:t>: Giao diện Trang Quản lý sản phẩm (tt)</w:t>
      </w:r>
      <w:bookmarkEnd w:id="116"/>
    </w:p>
    <w:p w14:paraId="0DC075F4" w14:textId="5BB31392" w:rsidR="0070511D" w:rsidRPr="00B16ED1" w:rsidRDefault="0070511D" w:rsidP="0070511D">
      <w:pPr>
        <w:pStyle w:val="noidung"/>
        <w:numPr>
          <w:ilvl w:val="0"/>
          <w:numId w:val="44"/>
        </w:numPr>
      </w:pPr>
      <w:r w:rsidRPr="00B16ED1">
        <w:t>Danh sách tất cả sản phẩm: hiển thị dưới dạng bảng với các cột Hình ảnh, Tên sản phẩm, Giá bán, Trạng thái, Hành động.</w:t>
      </w:r>
    </w:p>
    <w:p w14:paraId="2B79B8D4" w14:textId="77777777" w:rsidR="0070511D" w:rsidRPr="00B16ED1" w:rsidRDefault="0070511D" w:rsidP="0070511D">
      <w:pPr>
        <w:pStyle w:val="noidung"/>
        <w:numPr>
          <w:ilvl w:val="0"/>
          <w:numId w:val="44"/>
        </w:numPr>
      </w:pPr>
      <w:r w:rsidRPr="00B16ED1">
        <w:t xml:space="preserve">Mỗi dòng thể hiện một sản phẩm cụ thể, ví dụ: Laptop </w:t>
      </w:r>
      <w:r>
        <w:t>Gaming Acer Nitro 5</w:t>
      </w:r>
      <w:r w:rsidRPr="00B16ED1">
        <w:t xml:space="preserve">– </w:t>
      </w:r>
      <w:r>
        <w:t>2</w:t>
      </w:r>
      <w:r w:rsidRPr="00B16ED1">
        <w:t>2.</w:t>
      </w:r>
      <w:r>
        <w:t>9</w:t>
      </w:r>
      <w:r w:rsidRPr="00B16ED1">
        <w:t xml:space="preserve">90.000 – </w:t>
      </w:r>
      <w:r>
        <w:t>Hết</w:t>
      </w:r>
      <w:r w:rsidRPr="00B16ED1">
        <w:t xml:space="preserve"> hàng.</w:t>
      </w:r>
    </w:p>
    <w:p w14:paraId="77B476C7" w14:textId="77777777" w:rsidR="0070511D" w:rsidRPr="00B16ED1" w:rsidRDefault="0070511D" w:rsidP="0070511D">
      <w:pPr>
        <w:pStyle w:val="noidung"/>
        <w:numPr>
          <w:ilvl w:val="0"/>
          <w:numId w:val="44"/>
        </w:numPr>
      </w:pPr>
      <w:r w:rsidRPr="00B16ED1">
        <w:t>Các nút “Sửa” và “Xóa” cho phép quản trị viên chỉnh sửa thông tin hoặc loại bỏ sản phẩm khỏi hệ thống.</w:t>
      </w:r>
    </w:p>
    <w:p w14:paraId="613DA15C" w14:textId="77777777" w:rsidR="0070511D" w:rsidRPr="00B16ED1" w:rsidRDefault="0070511D" w:rsidP="0070511D">
      <w:pPr>
        <w:pStyle w:val="noidung"/>
        <w:numPr>
          <w:ilvl w:val="0"/>
          <w:numId w:val="44"/>
        </w:numPr>
      </w:pPr>
      <w:r w:rsidRPr="00B16ED1">
        <w:t>Thiết kế bảng rõ ràng, trực quan, giúp quản lý kho sản phẩm dễ dàng và hiệu quả.</w:t>
      </w:r>
    </w:p>
    <w:p w14:paraId="14642403" w14:textId="77777777" w:rsidR="0070511D" w:rsidRPr="0070511D" w:rsidRDefault="0070511D" w:rsidP="0070511D"/>
    <w:p w14:paraId="539BACB9" w14:textId="77777777" w:rsidR="009A48C9" w:rsidRDefault="009A48C9">
      <w:pPr>
        <w:rPr>
          <w:rFonts w:eastAsiaTheme="majorEastAsia" w:cstheme="majorBidi"/>
          <w:b/>
          <w:caps/>
          <w:color w:val="000000" w:themeColor="text1"/>
          <w:sz w:val="30"/>
          <w:szCs w:val="32"/>
        </w:rPr>
      </w:pPr>
    </w:p>
    <w:p w14:paraId="007EA0F4" w14:textId="77777777" w:rsidR="0070511D" w:rsidRDefault="0070511D">
      <w:pPr>
        <w:rPr>
          <w:rFonts w:eastAsiaTheme="majorEastAsia" w:cstheme="majorBidi"/>
          <w:b/>
          <w:color w:val="000000" w:themeColor="text1"/>
          <w:sz w:val="30"/>
          <w:szCs w:val="32"/>
        </w:rPr>
      </w:pPr>
      <w:r>
        <w:rPr>
          <w:caps/>
        </w:rPr>
        <w:br w:type="page"/>
      </w:r>
    </w:p>
    <w:p w14:paraId="0D9CAA2C" w14:textId="0FE5DDE7" w:rsidR="00DF06F5" w:rsidRPr="008D78F3" w:rsidRDefault="004A27CC" w:rsidP="00EC5402">
      <w:pPr>
        <w:pStyle w:val="Heading1"/>
      </w:pPr>
      <w:bookmarkStart w:id="117" w:name="_Toc232255651"/>
      <w:r w:rsidRPr="008D78F3">
        <w:rPr>
          <w:caps w:val="0"/>
        </w:rPr>
        <w:lastRenderedPageBreak/>
        <w:t>KẾT LUẬN VÀ HƯỚNG PHÁT TRIỂN</w:t>
      </w:r>
      <w:bookmarkEnd w:id="117"/>
    </w:p>
    <w:p w14:paraId="4E391C72" w14:textId="77777777" w:rsidR="003D4A92" w:rsidRPr="008D78F3" w:rsidRDefault="008F3D04" w:rsidP="007378A0">
      <w:pPr>
        <w:pStyle w:val="Heading2"/>
      </w:pPr>
      <w:bookmarkStart w:id="118" w:name="_Toc232255652"/>
      <w:r w:rsidRPr="008D78F3">
        <w:t>Kết luận</w:t>
      </w:r>
      <w:bookmarkEnd w:id="118"/>
    </w:p>
    <w:p w14:paraId="00051FAE" w14:textId="00603042" w:rsidR="007378A0" w:rsidRDefault="00B16ED1" w:rsidP="00C34B50">
      <w:pPr>
        <w:pStyle w:val="noidung"/>
      </w:pPr>
      <w:r w:rsidRPr="00C34B50">
        <w:t>Qua quá trình xây dựng và triển khai hệ thống LinhTech Store, cá nhân em đã hoàn thành một website có đầy đủ các chức năng cơ bản của một cửa hàng trực tuyến kết hợp portfolio cá nhân. Các trang giao diện (Trang chủ, Giới thiệu, Liên hệ, Sản phẩm, Chi tiết sản phẩm, Giỏ hàng, Quản lý sản phẩm) đều được thiết kế đồng bộ, trực quan và thân thiện với người dùng. Hệ thống đã đáp ứng được các yêu cầu đặt ra: hiển thị danh sách sản phẩm, quản lý dữ liệu, hỗ trợ tìm kiếm, tương tác với giỏ hàng và cung cấp thông tin liên hệ. Đồng thời, việc tích hợp thông tin cá nhân của sinh viên giúp minh chứng cho khả năng áp dụng kiến thức công nghệ thông tin vào thực tiễn.</w:t>
      </w:r>
    </w:p>
    <w:p w14:paraId="663DCFDE" w14:textId="7ADCAE05" w:rsidR="00731585" w:rsidRDefault="00731585" w:rsidP="00731585">
      <w:pPr>
        <w:pStyle w:val="Heading3"/>
      </w:pPr>
      <w:bookmarkStart w:id="119" w:name="_Toc232255653"/>
      <w:r>
        <w:t>Những hạn chế còn tồn tại</w:t>
      </w:r>
      <w:bookmarkEnd w:id="119"/>
    </w:p>
    <w:p w14:paraId="73B5924F" w14:textId="77777777" w:rsidR="00731585" w:rsidRPr="00731585" w:rsidRDefault="00731585" w:rsidP="00731585">
      <w:pPr>
        <w:pStyle w:val="noidung"/>
      </w:pPr>
      <w:r w:rsidRPr="00731585">
        <w:t>Mặc dù hệ thống đã đáp ứng được các yêu cầu cơ bản về giao diện và chức năng hiển thị, tuy nhiên vẫn còn một số hạn chế do đặc thù của dự án:</w:t>
      </w:r>
    </w:p>
    <w:p w14:paraId="17BACFBF" w14:textId="77777777" w:rsidR="00731585" w:rsidRPr="00731585" w:rsidRDefault="00731585">
      <w:pPr>
        <w:pStyle w:val="noidung"/>
        <w:numPr>
          <w:ilvl w:val="0"/>
          <w:numId w:val="46"/>
        </w:numPr>
      </w:pPr>
      <w:r w:rsidRPr="00731585">
        <w:t>Hạn chế về lưu trữ dữ liệu: Do đây là website tĩnh không triển khai backend phức tạp, dữ liệu sản phẩm và giỏ hàng hiện đang được lưu trữ dưới dạng mảng đối tượng JavaScript (defaultproducts) hoặc localStorage. Điều này dẫn đến việc dữ liệu có thể bị mất khi người dùng xóa cache trình duyệt và không thể đồng bộ hóa giữa các thiết bị khác nhau.</w:t>
      </w:r>
    </w:p>
    <w:p w14:paraId="74C08D5A" w14:textId="77777777" w:rsidR="00731585" w:rsidRPr="00731585" w:rsidRDefault="00731585">
      <w:pPr>
        <w:pStyle w:val="noidung"/>
        <w:numPr>
          <w:ilvl w:val="0"/>
          <w:numId w:val="46"/>
        </w:numPr>
      </w:pPr>
      <w:r w:rsidRPr="00731585">
        <w:t>Tính bảo mật: Do thiếu hệ thống quản lý cơ sở dữ liệu trực tuyến và phía máy chủ, việc bảo mật thông tin người dùng và dữ liệu sản phẩm trên môi trường client-side còn ở mức giới hạn.</w:t>
      </w:r>
    </w:p>
    <w:p w14:paraId="17F42122" w14:textId="2D1395BC" w:rsidR="00EB5CA3" w:rsidRDefault="00731585" w:rsidP="00EB5CA3">
      <w:pPr>
        <w:pStyle w:val="noidung"/>
        <w:numPr>
          <w:ilvl w:val="0"/>
          <w:numId w:val="46"/>
        </w:numPr>
      </w:pPr>
      <w:r w:rsidRPr="00731585">
        <w:t>Chưa tích hợp thanh toán thực tế: Các chức năng thanh toán hiện tại mới chỉ dừng lại ở mức giả lập giao diện, chưa kết nối được với các cổng thanh toán thực tế để thực hiện giao dịch</w:t>
      </w:r>
    </w:p>
    <w:p w14:paraId="12CB6C13" w14:textId="24EFCABB" w:rsidR="00EB5CA3" w:rsidRPr="00EB5CA3" w:rsidRDefault="00EB5CA3" w:rsidP="00EB5CA3">
      <w:pPr>
        <w:pStyle w:val="noidung"/>
        <w:numPr>
          <w:ilvl w:val="0"/>
          <w:numId w:val="52"/>
        </w:numPr>
      </w:pPr>
      <w:r>
        <w:t>Chưa tối ưu được t</w:t>
      </w:r>
      <w:r w:rsidRPr="00EB5CA3">
        <w:t>ính nhất quán dữ liệu giữa giỏ hàng của người dùng và trạng thái sản phẩm trong cơ sở dữ liệu.</w:t>
      </w:r>
    </w:p>
    <w:p w14:paraId="55616D13" w14:textId="1E88690B" w:rsidR="00731585" w:rsidRDefault="00731585" w:rsidP="00731585">
      <w:pPr>
        <w:pStyle w:val="Heading3"/>
      </w:pPr>
      <w:bookmarkStart w:id="120" w:name="_Toc232255654"/>
      <w:r>
        <w:lastRenderedPageBreak/>
        <w:t>Kỹ năng đã đạt được</w:t>
      </w:r>
      <w:bookmarkEnd w:id="120"/>
    </w:p>
    <w:p w14:paraId="4807F9D4" w14:textId="77777777" w:rsidR="00731585" w:rsidRPr="00731585" w:rsidRDefault="00731585" w:rsidP="00731585">
      <w:pPr>
        <w:pStyle w:val="noidung"/>
      </w:pPr>
      <w:r w:rsidRPr="00731585">
        <w:t>Quá trình thực hiện đề tài "Electronic Products Static Website" đã giúp em rèn luyện và làm chủ nhiều kỹ năng quan trọng trong thiết kế web:</w:t>
      </w:r>
    </w:p>
    <w:p w14:paraId="7508071D" w14:textId="77777777" w:rsidR="00731585" w:rsidRPr="00731585" w:rsidRDefault="00731585">
      <w:pPr>
        <w:pStyle w:val="noidung"/>
        <w:numPr>
          <w:ilvl w:val="0"/>
          <w:numId w:val="47"/>
        </w:numPr>
      </w:pPr>
      <w:r w:rsidRPr="00731585">
        <w:t>Kỹ năng thiết kế giao diện (UI/UX): Em đã nắm vững cách xây dựng bố cục website chuẩn (Header – Nội dung – Footer) và quy tắc sắp xếp lưới (Grid/Flexbox) để tạo ra một không gian mua sắm trực quan, thân thiện.</w:t>
      </w:r>
    </w:p>
    <w:p w14:paraId="5005E037" w14:textId="77777777" w:rsidR="00731585" w:rsidRPr="00731585" w:rsidRDefault="00731585">
      <w:pPr>
        <w:pStyle w:val="noidung"/>
        <w:numPr>
          <w:ilvl w:val="0"/>
          <w:numId w:val="47"/>
        </w:numPr>
      </w:pPr>
      <w:r w:rsidRPr="00731585">
        <w:t>Làm chủ công nghệ Front-end:</w:t>
      </w:r>
    </w:p>
    <w:p w14:paraId="0C77816A" w14:textId="77777777" w:rsidR="00731585" w:rsidRPr="00731585" w:rsidRDefault="00731585">
      <w:pPr>
        <w:pStyle w:val="noidung"/>
        <w:numPr>
          <w:ilvl w:val="0"/>
          <w:numId w:val="48"/>
        </w:numPr>
      </w:pPr>
      <w:r w:rsidRPr="00731585">
        <w:t>Thành thạo việc sử dụng HTML5 để xây dựng cấu trúc tài liệu logic và hỗ trợ SEO.</w:t>
      </w:r>
    </w:p>
    <w:p w14:paraId="5FAC7468" w14:textId="77777777" w:rsidR="00731585" w:rsidRPr="00731585" w:rsidRDefault="00731585">
      <w:pPr>
        <w:pStyle w:val="noidung"/>
        <w:numPr>
          <w:ilvl w:val="0"/>
          <w:numId w:val="48"/>
        </w:numPr>
      </w:pPr>
      <w:r w:rsidRPr="00731585">
        <w:t>Ứng dụng hiệu quả CSS3 và các kỹ thuật nâng cao như Responsive design để website hiển thị nhất quán trên cả PC, tablet và smartphone.</w:t>
      </w:r>
    </w:p>
    <w:p w14:paraId="75FA9CC2" w14:textId="77777777" w:rsidR="00731585" w:rsidRPr="00731585" w:rsidRDefault="00731585">
      <w:pPr>
        <w:pStyle w:val="noidung"/>
        <w:numPr>
          <w:ilvl w:val="0"/>
          <w:numId w:val="48"/>
        </w:numPr>
      </w:pPr>
      <w:r w:rsidRPr="00731585">
        <w:t>Sử dụng JavaScript để xử lý các logic phức tạp như thao tác DOM (DOM manipulation), quản lý mảng dữ liệu sản phẩm và xử lý sự kiện (Event Handling) giúp website tĩnh trở nên sống động hơn.</w:t>
      </w:r>
    </w:p>
    <w:p w14:paraId="2A5CBCA8" w14:textId="77777777" w:rsidR="00731585" w:rsidRPr="00731585" w:rsidRDefault="00731585">
      <w:pPr>
        <w:pStyle w:val="noidung"/>
        <w:numPr>
          <w:ilvl w:val="0"/>
          <w:numId w:val="47"/>
        </w:numPr>
      </w:pPr>
      <w:r w:rsidRPr="00731585">
        <w:t>Kỹ năng giải quyết vấn đề: Biết cách vận dụng các công cụ hỗ trợ hiện đại như AI để giả lập dữ liệu (mock data) và tham khảo các sàn thương mại điện tử lớn để xây dựng thông tin sản phẩm có tính thực tiễn cao.</w:t>
      </w:r>
    </w:p>
    <w:p w14:paraId="2B04B3AE" w14:textId="5220EA15" w:rsidR="00731585" w:rsidRPr="00731585" w:rsidRDefault="00731585">
      <w:pPr>
        <w:pStyle w:val="noidung"/>
        <w:numPr>
          <w:ilvl w:val="0"/>
          <w:numId w:val="47"/>
        </w:numPr>
      </w:pPr>
      <w:r w:rsidRPr="00731585">
        <w:t>Tư duy dự án: Học được cách lập kế hoạch từ khâu phân tích yêu cầu, thiết kế sơ đồ đến triển khai thực nghiệm và kiểm thử hệ thống trên nhiều môi trường khác nhau.</w:t>
      </w:r>
    </w:p>
    <w:p w14:paraId="5F9CF6A7" w14:textId="77777777" w:rsidR="008F3D04" w:rsidRPr="008D78F3" w:rsidRDefault="008F3D04" w:rsidP="007378A0">
      <w:pPr>
        <w:pStyle w:val="Heading2"/>
      </w:pPr>
      <w:bookmarkStart w:id="121" w:name="_Toc232255655"/>
      <w:r w:rsidRPr="008D78F3">
        <w:t>Hướng phát triển</w:t>
      </w:r>
      <w:bookmarkEnd w:id="121"/>
    </w:p>
    <w:p w14:paraId="538D4248" w14:textId="197FCB8D" w:rsidR="00C34B50" w:rsidRPr="00C34B50" w:rsidRDefault="00C34B50" w:rsidP="00C34B50">
      <w:pPr>
        <w:pStyle w:val="noidung"/>
      </w:pPr>
      <w:r w:rsidRPr="00C34B50">
        <w:t xml:space="preserve">Trong tương lai, hệ thống có thể được mở rộng và nâng cấp theo các </w:t>
      </w:r>
      <w:r w:rsidR="00F51C01">
        <w:t xml:space="preserve">hướng: </w:t>
      </w:r>
    </w:p>
    <w:p w14:paraId="6D34B020" w14:textId="77777777" w:rsidR="00C34B50" w:rsidRPr="00C34B50" w:rsidRDefault="00C34B50">
      <w:pPr>
        <w:pStyle w:val="noidung"/>
        <w:numPr>
          <w:ilvl w:val="0"/>
          <w:numId w:val="45"/>
        </w:numPr>
      </w:pPr>
      <w:r w:rsidRPr="00C34B50">
        <w:t>Tích hợp cơ sở dữ liệu trực tuyến: thay vì lưu trữ dữ liệu tĩnh, sử dụng MySQL hoặc MongoDB để quản lý sản phẩm và đơn hàng.</w:t>
      </w:r>
    </w:p>
    <w:p w14:paraId="1955B204" w14:textId="77777777" w:rsidR="00C34B50" w:rsidRPr="00C34B50" w:rsidRDefault="00C34B50">
      <w:pPr>
        <w:pStyle w:val="noidung"/>
        <w:numPr>
          <w:ilvl w:val="0"/>
          <w:numId w:val="45"/>
        </w:numPr>
      </w:pPr>
      <w:r w:rsidRPr="00C34B50">
        <w:t>Chức năng thanh toán trực tuyến: bổ sung các cổng thanh toán (VNPay, Momo, PayPal) để người dùng có thể mua hàng trực tiếp.</w:t>
      </w:r>
    </w:p>
    <w:p w14:paraId="079AF6A2" w14:textId="77777777" w:rsidR="00C34B50" w:rsidRPr="00C34B50" w:rsidRDefault="00C34B50">
      <w:pPr>
        <w:pStyle w:val="noidung"/>
        <w:numPr>
          <w:ilvl w:val="0"/>
          <w:numId w:val="45"/>
        </w:numPr>
      </w:pPr>
      <w:r w:rsidRPr="00C34B50">
        <w:lastRenderedPageBreak/>
        <w:t>Quản lý tài khoản người dùng: cho phép đăng ký, đăng nhập, phân quyền (Admin, User) để tăng tính bảo mật và cá nhân hóa trải nghiệm.</w:t>
      </w:r>
    </w:p>
    <w:p w14:paraId="5EF45AA6" w14:textId="77777777" w:rsidR="00C34B50" w:rsidRPr="00C34B50" w:rsidRDefault="00C34B50">
      <w:pPr>
        <w:pStyle w:val="noidung"/>
        <w:numPr>
          <w:ilvl w:val="0"/>
          <w:numId w:val="45"/>
        </w:numPr>
      </w:pPr>
      <w:r w:rsidRPr="00C34B50">
        <w:t>Tối ưu giao diện responsive: nâng cao khả năng hiển thị trên nhiều thiết bị khác nhau (PC, tablet, smartphone).</w:t>
      </w:r>
    </w:p>
    <w:p w14:paraId="7F4FA25D" w14:textId="12C8B764" w:rsidR="007378A0" w:rsidRPr="00C34B50" w:rsidRDefault="00C34B50">
      <w:pPr>
        <w:pStyle w:val="noidung"/>
        <w:numPr>
          <w:ilvl w:val="0"/>
          <w:numId w:val="45"/>
        </w:numPr>
      </w:pPr>
      <w:r w:rsidRPr="00C34B50">
        <w:t>Triển khai thực tế: đưa hệ thống lên hosting chuyên nghiệp, kết nối với tên miền riêng để phục vụ như một cửa hàng trực tuyến hoàn chỉnh.</w:t>
      </w:r>
      <w:r>
        <w:br w:type="page"/>
      </w:r>
    </w:p>
    <w:p w14:paraId="09BBDD70" w14:textId="77777777" w:rsidR="00314527" w:rsidRDefault="003D4A92" w:rsidP="005465E1">
      <w:pPr>
        <w:pStyle w:val="DEMUC"/>
      </w:pPr>
      <w:r w:rsidRPr="005465E1">
        <w:lastRenderedPageBreak/>
        <w:t>Danh mục tài liệu tham khảo</w:t>
      </w:r>
    </w:p>
    <w:p w14:paraId="4B0F427B" w14:textId="77777777" w:rsidR="00C47BA5" w:rsidRPr="00C47BA5" w:rsidRDefault="00C47BA5" w:rsidP="00C47BA5">
      <w:pPr>
        <w:pStyle w:val="Bibliography"/>
      </w:pPr>
      <w:r>
        <w:fldChar w:fldCharType="begin"/>
      </w:r>
      <w:r>
        <w:rPr>
          <w:caps/>
        </w:rPr>
        <w:instrText xml:space="preserve"> ADDIN ZOTERO_BIBL {"uncited":[],"omitted":[],"custom":[]} CSL_BIBLIOGRAPHY </w:instrText>
      </w:r>
      <w:r>
        <w:fldChar w:fldCharType="separate"/>
      </w:r>
      <w:r w:rsidRPr="00C47BA5">
        <w:t>[1]</w:t>
      </w:r>
      <w:r w:rsidRPr="00C47BA5">
        <w:tab/>
        <w:t>“Amazon.com. Spend less. Smile more.” Truy cập: 24 Tháng Năm 2026. [Online]. Có tại: https://www.amazon.com/</w:t>
      </w:r>
    </w:p>
    <w:p w14:paraId="23763F4E" w14:textId="77777777" w:rsidR="00C47BA5" w:rsidRPr="00C47BA5" w:rsidRDefault="00C47BA5" w:rsidP="00C47BA5">
      <w:pPr>
        <w:pStyle w:val="Bibliography"/>
      </w:pPr>
      <w:r w:rsidRPr="00C47BA5">
        <w:t>[2]</w:t>
      </w:r>
      <w:r w:rsidRPr="00C47BA5">
        <w:tab/>
        <w:t>Ngọc P. H., “Bootstrap Grid System là gì: Cách dùng từ cơ bản đến nâng cao”, ITviec Blog. Truy cập: 3 Tháng Sáu 2026. [Online]. Có tại: https://itviec.com/blog/huong-dan-su-dung-bootstrap-grid/</w:t>
      </w:r>
    </w:p>
    <w:p w14:paraId="0A6745EB" w14:textId="77777777" w:rsidR="00C47BA5" w:rsidRPr="00C47BA5" w:rsidRDefault="00C47BA5" w:rsidP="00C47BA5">
      <w:pPr>
        <w:pStyle w:val="Bibliography"/>
      </w:pPr>
      <w:r w:rsidRPr="00C47BA5">
        <w:t>[3]</w:t>
      </w:r>
      <w:r w:rsidRPr="00C47BA5">
        <w:tab/>
        <w:t>Tiến C. L. V., “Bootstrap là gì? Hướng dẫn sử dụng Bootstrap chi tiết”. Truy cập: 3 Tháng Sáu 2026. [Online]. Có tại: https://vietnix.vn/bootstrap-la-gi/</w:t>
      </w:r>
    </w:p>
    <w:p w14:paraId="36F1ECCA" w14:textId="77777777" w:rsidR="00C47BA5" w:rsidRPr="00C47BA5" w:rsidRDefault="00C47BA5" w:rsidP="00C47BA5">
      <w:pPr>
        <w:pStyle w:val="Bibliography"/>
      </w:pPr>
      <w:r w:rsidRPr="00C47BA5">
        <w:t>[4]</w:t>
      </w:r>
      <w:r w:rsidRPr="00C47BA5">
        <w:tab/>
        <w:t>“Chuyển đổi CSS”. Truy cập: 3 Tháng Sáu 2026. [Online]. Có tại: https://www.w3schools.com/csS/css3_transitions.asp</w:t>
      </w:r>
    </w:p>
    <w:p w14:paraId="7A15BF7F" w14:textId="77777777" w:rsidR="00C47BA5" w:rsidRPr="00C47BA5" w:rsidRDefault="00C47BA5" w:rsidP="00C47BA5">
      <w:pPr>
        <w:pStyle w:val="Bibliography"/>
      </w:pPr>
      <w:r w:rsidRPr="00C47BA5">
        <w:t>[5]</w:t>
      </w:r>
      <w:r w:rsidRPr="00C47BA5">
        <w:tab/>
        <w:t>“CSS Animations”. Truy cập: 3 Tháng Sáu 2026. [Online]. Có tại: https://www.w3schools.com/csS/css3_animations.asp</w:t>
      </w:r>
    </w:p>
    <w:p w14:paraId="2F605B3B" w14:textId="77777777" w:rsidR="00C47BA5" w:rsidRPr="00C47BA5" w:rsidRDefault="00C47BA5" w:rsidP="00C47BA5">
      <w:pPr>
        <w:pStyle w:val="Bibliography"/>
      </w:pPr>
      <w:r w:rsidRPr="00C47BA5">
        <w:t>[6]</w:t>
      </w:r>
      <w:r w:rsidRPr="00C47BA5">
        <w:tab/>
        <w:t xml:space="preserve">“Thiết kế web đáp ứng”, </w:t>
      </w:r>
      <w:r w:rsidRPr="00C47BA5">
        <w:rPr>
          <w:i/>
          <w:iCs/>
        </w:rPr>
        <w:t>Wikipedia tiếng Việt</w:t>
      </w:r>
      <w:r w:rsidRPr="00C47BA5">
        <w:t>. 13 Tháng Mười Một 2025. Truy cập: 3 Tháng Sáu 2026. [Online]. Có tại: https://vi.wikipedia.org/w/index.php?title=Thi%E1%BA%BFt_k%E1%BA%BF_web_%C4%91%C3%A1p_%E1%BB%A9ng&amp;oldid=74396303</w:t>
      </w:r>
    </w:p>
    <w:p w14:paraId="1E98B616" w14:textId="77777777" w:rsidR="00C47BA5" w:rsidRPr="00C47BA5" w:rsidRDefault="00C47BA5" w:rsidP="00C47BA5">
      <w:pPr>
        <w:pStyle w:val="Bibliography"/>
      </w:pPr>
      <w:r w:rsidRPr="00C47BA5">
        <w:t>[7]</w:t>
      </w:r>
      <w:r w:rsidRPr="00C47BA5">
        <w:tab/>
        <w:t>“CSS Flexbox (Bố cục hộp linh hoạt)”. Truy cập: 3 Tháng Sáu 2026. [Online]. Có tại: https://www.w3schools.com/csS/css3_flexbox.asp</w:t>
      </w:r>
    </w:p>
    <w:p w14:paraId="638E20B0" w14:textId="77777777" w:rsidR="00C47BA5" w:rsidRPr="00C47BA5" w:rsidRDefault="00C47BA5" w:rsidP="00C47BA5">
      <w:pPr>
        <w:pStyle w:val="Bibliography"/>
      </w:pPr>
      <w:r w:rsidRPr="00C47BA5">
        <w:t>[8]</w:t>
      </w:r>
      <w:r w:rsidRPr="00C47BA5">
        <w:tab/>
        <w:t>“CSS Float”. Truy cập: 3 Tháng Sáu 2026. [Online]. Có tại: https://www.w3schools.com/css/css_float.asp</w:t>
      </w:r>
    </w:p>
    <w:p w14:paraId="5E88F0B4" w14:textId="77777777" w:rsidR="00C47BA5" w:rsidRPr="00C47BA5" w:rsidRDefault="00C47BA5" w:rsidP="00C47BA5">
      <w:pPr>
        <w:pStyle w:val="Bibliography"/>
      </w:pPr>
      <w:r w:rsidRPr="00C47BA5">
        <w:t>[9]</w:t>
      </w:r>
      <w:r w:rsidRPr="00C47BA5">
        <w:tab/>
        <w:t>Tiến C. L. V., “CSS là gì? Ví dụ và vai trò của CSS trong thiết kế giao diện”. Truy cập: 3 Tháng Sáu 2026. [Online]. Có tại: https://vietnix.vn/css-la-gi/</w:t>
      </w:r>
    </w:p>
    <w:p w14:paraId="46871164" w14:textId="77777777" w:rsidR="00C47BA5" w:rsidRPr="00C47BA5" w:rsidRDefault="00C47BA5" w:rsidP="00C47BA5">
      <w:pPr>
        <w:pStyle w:val="Bibliography"/>
      </w:pPr>
      <w:r w:rsidRPr="00C47BA5">
        <w:t>[10]</w:t>
      </w:r>
      <w:r w:rsidRPr="00C47BA5">
        <w:tab/>
        <w:t>“CSS Text”. Truy cập: 3 Tháng Sáu 2026. [Online]. Có tại: https://www.w3schools.com/css/css_text.asp</w:t>
      </w:r>
    </w:p>
    <w:p w14:paraId="46B307AA" w14:textId="77777777" w:rsidR="00C47BA5" w:rsidRPr="00C47BA5" w:rsidRDefault="00C47BA5" w:rsidP="00C47BA5">
      <w:pPr>
        <w:pStyle w:val="Bibliography"/>
      </w:pPr>
      <w:r w:rsidRPr="00C47BA5">
        <w:t>[11]</w:t>
      </w:r>
      <w:r w:rsidRPr="00C47BA5">
        <w:tab/>
        <w:t>“CSS Text”. Truy cập: 3 Tháng Sáu 2026. [Online]. Có tại: https://www.w3schools.com/css/css_text.asp</w:t>
      </w:r>
    </w:p>
    <w:p w14:paraId="5D39D288" w14:textId="77777777" w:rsidR="00C47BA5" w:rsidRPr="00C47BA5" w:rsidRDefault="00C47BA5" w:rsidP="00C47BA5">
      <w:pPr>
        <w:pStyle w:val="Bibliography"/>
      </w:pPr>
      <w:r w:rsidRPr="00C47BA5">
        <w:t>[12]</w:t>
      </w:r>
      <w:r w:rsidRPr="00C47BA5">
        <w:tab/>
        <w:t>“CSS The display Property”. Truy cập: 3 Tháng Sáu 2026. [Online]. Có tại: https://www.w3schools.com/css/css_display.asp</w:t>
      </w:r>
    </w:p>
    <w:p w14:paraId="0E4E9A14" w14:textId="77777777" w:rsidR="00C47BA5" w:rsidRPr="00C47BA5" w:rsidRDefault="00C47BA5" w:rsidP="00C47BA5">
      <w:pPr>
        <w:pStyle w:val="Bibliography"/>
      </w:pPr>
      <w:r w:rsidRPr="00C47BA5">
        <w:t>[13]</w:t>
      </w:r>
      <w:r w:rsidRPr="00C47BA5">
        <w:tab/>
        <w:t>“Cú pháp JavaScript”. Truy cập: 5 Tháng Sáu 2026. [Online]. Có tại: https://www.w3schools.com/js/js_syntax.asp</w:t>
      </w:r>
    </w:p>
    <w:p w14:paraId="7879AF9A" w14:textId="77777777" w:rsidR="00C47BA5" w:rsidRPr="00C47BA5" w:rsidRDefault="00C47BA5" w:rsidP="00C47BA5">
      <w:pPr>
        <w:pStyle w:val="Bibliography"/>
      </w:pPr>
      <w:r w:rsidRPr="00C47BA5">
        <w:t>[14]</w:t>
      </w:r>
      <w:r w:rsidRPr="00C47BA5">
        <w:tab/>
        <w:t>“HTML button tag”. Truy cập: 3 Tháng Sáu 2026. [Online]. Có tại: https://www.w3schools.com/tags/tag_button.asp</w:t>
      </w:r>
    </w:p>
    <w:p w14:paraId="6F52ABF1" w14:textId="77777777" w:rsidR="00C47BA5" w:rsidRPr="00C47BA5" w:rsidRDefault="00C47BA5" w:rsidP="00C47BA5">
      <w:pPr>
        <w:pStyle w:val="Bibliography"/>
      </w:pPr>
      <w:r w:rsidRPr="00C47BA5">
        <w:t>[15]</w:t>
      </w:r>
      <w:r w:rsidRPr="00C47BA5">
        <w:tab/>
        <w:t xml:space="preserve">E. Castro, </w:t>
      </w:r>
      <w:r w:rsidRPr="00C47BA5">
        <w:rPr>
          <w:i/>
          <w:iCs/>
        </w:rPr>
        <w:t>HTML for the World Wide Web</w:t>
      </w:r>
      <w:r w:rsidRPr="00C47BA5">
        <w:t>. Peachpit Press, 2003.</w:t>
      </w:r>
    </w:p>
    <w:p w14:paraId="519B2646" w14:textId="77777777" w:rsidR="00C47BA5" w:rsidRPr="00C47BA5" w:rsidRDefault="00C47BA5" w:rsidP="00C47BA5">
      <w:pPr>
        <w:pStyle w:val="Bibliography"/>
      </w:pPr>
      <w:r w:rsidRPr="00C47BA5">
        <w:t>[16]</w:t>
      </w:r>
      <w:r w:rsidRPr="00C47BA5">
        <w:tab/>
        <w:t>“HTML Forms”. Truy cập: 3 Tháng Sáu 2026. [Online]. Có tại: https://www.w3schools.com/html/html_forms.asp</w:t>
      </w:r>
    </w:p>
    <w:p w14:paraId="481830A8" w14:textId="77777777" w:rsidR="00C47BA5" w:rsidRPr="00C47BA5" w:rsidRDefault="00C47BA5" w:rsidP="00C47BA5">
      <w:pPr>
        <w:pStyle w:val="Bibliography"/>
      </w:pPr>
      <w:r w:rsidRPr="00C47BA5">
        <w:t>[17]</w:t>
      </w:r>
      <w:r w:rsidRPr="00C47BA5">
        <w:tab/>
        <w:t>“HTML Headings”. Truy cập: 3 Tháng Sáu 2026. [Online]. Có tại: https://www.w3schools.com/html/html_headings.asp</w:t>
      </w:r>
    </w:p>
    <w:p w14:paraId="630F8614" w14:textId="77777777" w:rsidR="00C47BA5" w:rsidRPr="00C47BA5" w:rsidRDefault="00C47BA5" w:rsidP="00C47BA5">
      <w:pPr>
        <w:pStyle w:val="Bibliography"/>
      </w:pPr>
      <w:r w:rsidRPr="00C47BA5">
        <w:t>[18]</w:t>
      </w:r>
      <w:r w:rsidRPr="00C47BA5">
        <w:tab/>
        <w:t>“HTML Images”. Truy cập: 3 Tháng Sáu 2026. [Online]. Có tại: https://www.w3schools.com/html/html_images.asp</w:t>
      </w:r>
    </w:p>
    <w:p w14:paraId="6597A06E" w14:textId="77777777" w:rsidR="00C47BA5" w:rsidRPr="00C47BA5" w:rsidRDefault="00C47BA5" w:rsidP="00C47BA5">
      <w:pPr>
        <w:pStyle w:val="Bibliography"/>
      </w:pPr>
      <w:r w:rsidRPr="00C47BA5">
        <w:t>[19]</w:t>
      </w:r>
      <w:r w:rsidRPr="00C47BA5">
        <w:tab/>
        <w:t>“HTML là gì? Tìm hiểu về ngôn ngữ HTML từ A đến Z”. Truy cập: 2 Tháng Sáu 2026. [Online]. Có tại: https://fptcloud.com/html-la-gi/</w:t>
      </w:r>
    </w:p>
    <w:p w14:paraId="04F27CC6" w14:textId="77777777" w:rsidR="00C47BA5" w:rsidRPr="00C47BA5" w:rsidRDefault="00C47BA5" w:rsidP="00C47BA5">
      <w:pPr>
        <w:pStyle w:val="Bibliography"/>
      </w:pPr>
      <w:r w:rsidRPr="00C47BA5">
        <w:t>[20]</w:t>
      </w:r>
      <w:r w:rsidRPr="00C47BA5">
        <w:tab/>
        <w:t>“HTML là gì? Tổng quan kiến thức cơ bản về HTML từ A-Z”. Truy cập: 2 Tháng Sáu 2026. [Online]. Có tại: https://bizfly.vn/techblog/html-la-gi.html</w:t>
      </w:r>
    </w:p>
    <w:p w14:paraId="65A95F1D" w14:textId="77777777" w:rsidR="00C47BA5" w:rsidRPr="00C47BA5" w:rsidRDefault="00C47BA5" w:rsidP="00C47BA5">
      <w:pPr>
        <w:pStyle w:val="Bibliography"/>
      </w:pPr>
      <w:r w:rsidRPr="00C47BA5">
        <w:t>[21]</w:t>
      </w:r>
      <w:r w:rsidRPr="00C47BA5">
        <w:tab/>
        <w:t>“HTML Links Hyperlinks”. Truy cập: 3 Tháng Sáu 2026. [Online]. Có tại: https://www.w3schools.com/html/html_links.asp</w:t>
      </w:r>
    </w:p>
    <w:p w14:paraId="2DB2DBAA" w14:textId="77777777" w:rsidR="00C47BA5" w:rsidRPr="00C47BA5" w:rsidRDefault="00C47BA5" w:rsidP="00C47BA5">
      <w:pPr>
        <w:pStyle w:val="Bibliography"/>
      </w:pPr>
      <w:r w:rsidRPr="00C47BA5">
        <w:t>[22]</w:t>
      </w:r>
      <w:r w:rsidRPr="00C47BA5">
        <w:tab/>
        <w:t>“HTML Lists”. Truy cập: 3 Tháng Sáu 2026. [Online]. Có tại: https://www.w3schools.com/html/html_lists.asp</w:t>
      </w:r>
    </w:p>
    <w:p w14:paraId="41A1D376" w14:textId="77777777" w:rsidR="00C47BA5" w:rsidRPr="00C47BA5" w:rsidRDefault="00C47BA5" w:rsidP="00C47BA5">
      <w:pPr>
        <w:pStyle w:val="Bibliography"/>
      </w:pPr>
      <w:r w:rsidRPr="00C47BA5">
        <w:lastRenderedPageBreak/>
        <w:t>[23]</w:t>
      </w:r>
      <w:r w:rsidRPr="00C47BA5">
        <w:tab/>
        <w:t>“HTML Paragraphs”. Truy cập: 3 Tháng Sáu 2026. [Online]. Có tại: https://www.w3schools.com/html/html_paragraphs.asp</w:t>
      </w:r>
    </w:p>
    <w:p w14:paraId="783A3360" w14:textId="77777777" w:rsidR="00C47BA5" w:rsidRPr="00C47BA5" w:rsidRDefault="00C47BA5" w:rsidP="00C47BA5">
      <w:pPr>
        <w:pStyle w:val="Bibliography"/>
      </w:pPr>
      <w:r w:rsidRPr="00C47BA5">
        <w:t>[24]</w:t>
      </w:r>
      <w:r w:rsidRPr="00C47BA5">
        <w:tab/>
        <w:t>Tiến C. L. V., “JavaScript là gì? Vai trò và cách bật JavaScript trên điện thoại”. Truy cập: 4 Tháng Sáu 2026. [Online]. Có tại: https://vietnix.vn/javascript-la-gi/</w:t>
      </w:r>
    </w:p>
    <w:p w14:paraId="6BD1DE16" w14:textId="77777777" w:rsidR="00C47BA5" w:rsidRPr="00C47BA5" w:rsidRDefault="00C47BA5" w:rsidP="00C47BA5">
      <w:pPr>
        <w:pStyle w:val="Bibliography"/>
      </w:pPr>
      <w:r w:rsidRPr="00C47BA5">
        <w:t>[25]</w:t>
      </w:r>
      <w:r w:rsidRPr="00C47BA5">
        <w:tab/>
        <w:t>“Tổng quan về HTML”, web.dev. Truy cập: 2 Tháng Sáu 2026. [Online]. Có tại: https://web.dev/learn/html/overview?hl=vi</w:t>
      </w:r>
    </w:p>
    <w:p w14:paraId="5EDBF0D5" w14:textId="1462CC05" w:rsidR="00C47BA5" w:rsidRPr="005465E1" w:rsidRDefault="00C47BA5" w:rsidP="005465E1">
      <w:pPr>
        <w:pStyle w:val="DEMUC"/>
      </w:pPr>
      <w:r>
        <w:fldChar w:fldCharType="end"/>
      </w:r>
    </w:p>
    <w:p w14:paraId="7F465D94" w14:textId="77777777" w:rsidR="0065710F" w:rsidRPr="0065710F" w:rsidRDefault="0065710F" w:rsidP="0098728A">
      <w:pPr>
        <w:pStyle w:val="noidung"/>
      </w:pPr>
    </w:p>
    <w:sectPr w:rsidR="0065710F" w:rsidRPr="0065710F" w:rsidSect="00A6023F">
      <w:footerReference w:type="default" r:id="rId3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E2A2" w14:textId="77777777" w:rsidR="00BA0A10" w:rsidRPr="008D78F3" w:rsidRDefault="00BA0A10" w:rsidP="00265292">
      <w:pPr>
        <w:spacing w:after="0" w:line="240" w:lineRule="auto"/>
      </w:pPr>
      <w:r w:rsidRPr="008D78F3">
        <w:separator/>
      </w:r>
    </w:p>
  </w:endnote>
  <w:endnote w:type="continuationSeparator" w:id="0">
    <w:p w14:paraId="1EEA2594" w14:textId="77777777" w:rsidR="00BA0A10" w:rsidRPr="008D78F3" w:rsidRDefault="00BA0A10" w:rsidP="00265292">
      <w:pPr>
        <w:spacing w:after="0" w:line="240" w:lineRule="auto"/>
      </w:pPr>
      <w:r w:rsidRPr="008D78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Content>
      <w:p w14:paraId="47F16E29" w14:textId="39A28798" w:rsidR="00EF7188" w:rsidRPr="008D78F3" w:rsidRDefault="00EF7188">
        <w:pPr>
          <w:pStyle w:val="Footer"/>
          <w:jc w:val="right"/>
        </w:pPr>
        <w:r w:rsidRPr="008D78F3">
          <w:fldChar w:fldCharType="begin"/>
        </w:r>
        <w:r w:rsidRPr="008D78F3">
          <w:instrText xml:space="preserve"> PAGE   \* MERGEFORMAT </w:instrText>
        </w:r>
        <w:r w:rsidRPr="008D78F3">
          <w:fldChar w:fldCharType="separate"/>
        </w:r>
        <w:r w:rsidR="0070511D">
          <w:t>viii</w:t>
        </w:r>
        <w:r w:rsidRPr="008D78F3">
          <w:fldChar w:fldCharType="end"/>
        </w:r>
      </w:p>
    </w:sdtContent>
  </w:sdt>
  <w:p w14:paraId="141BEE4B" w14:textId="77777777" w:rsidR="00EF7188" w:rsidRPr="008D78F3" w:rsidRDefault="00EF71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Content>
      <w:p w14:paraId="7C12EDE2" w14:textId="271EF1D5" w:rsidR="00EF7188" w:rsidRPr="008D78F3" w:rsidRDefault="00EF7188">
        <w:pPr>
          <w:pStyle w:val="Footer"/>
          <w:jc w:val="right"/>
        </w:pPr>
        <w:r w:rsidRPr="008D78F3">
          <w:fldChar w:fldCharType="begin"/>
        </w:r>
        <w:r w:rsidRPr="008D78F3">
          <w:instrText xml:space="preserve"> PAGE   \* MERGEFORMAT </w:instrText>
        </w:r>
        <w:r w:rsidRPr="008D78F3">
          <w:fldChar w:fldCharType="separate"/>
        </w:r>
        <w:r w:rsidR="0070511D">
          <w:t>5</w:t>
        </w:r>
        <w:r w:rsidR="0070511D">
          <w:t>8</w:t>
        </w:r>
        <w:r w:rsidRPr="008D78F3">
          <w:fldChar w:fldCharType="end"/>
        </w:r>
      </w:p>
    </w:sdtContent>
  </w:sdt>
  <w:p w14:paraId="7D3CF1D5" w14:textId="77777777" w:rsidR="00EF7188" w:rsidRPr="008D78F3" w:rsidRDefault="00EF7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DAF9" w14:textId="77777777" w:rsidR="00BA0A10" w:rsidRPr="008D78F3" w:rsidRDefault="00BA0A10" w:rsidP="00265292">
      <w:pPr>
        <w:spacing w:after="0" w:line="240" w:lineRule="auto"/>
      </w:pPr>
      <w:r w:rsidRPr="008D78F3">
        <w:separator/>
      </w:r>
    </w:p>
  </w:footnote>
  <w:footnote w:type="continuationSeparator" w:id="0">
    <w:p w14:paraId="577FD0FC" w14:textId="77777777" w:rsidR="00BA0A10" w:rsidRPr="008D78F3" w:rsidRDefault="00BA0A10" w:rsidP="00265292">
      <w:pPr>
        <w:spacing w:after="0" w:line="240" w:lineRule="auto"/>
      </w:pPr>
      <w:r w:rsidRPr="008D78F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443"/>
    <w:multiLevelType w:val="hybridMultilevel"/>
    <w:tmpl w:val="87BA4C4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6261D68"/>
    <w:multiLevelType w:val="hybridMultilevel"/>
    <w:tmpl w:val="F3861C32"/>
    <w:lvl w:ilvl="0" w:tplc="F530B69E">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A64569"/>
    <w:multiLevelType w:val="hybridMultilevel"/>
    <w:tmpl w:val="3AF08490"/>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9F4744F"/>
    <w:multiLevelType w:val="hybridMultilevel"/>
    <w:tmpl w:val="B942A3B2"/>
    <w:lvl w:ilvl="0" w:tplc="FB406BF4">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E65B5A"/>
    <w:multiLevelType w:val="hybridMultilevel"/>
    <w:tmpl w:val="BFB29DB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0B5C0A2B"/>
    <w:multiLevelType w:val="hybridMultilevel"/>
    <w:tmpl w:val="C5C6F1F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102222BD"/>
    <w:multiLevelType w:val="hybridMultilevel"/>
    <w:tmpl w:val="32208110"/>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7" w15:restartNumberingAfterBreak="0">
    <w:nsid w:val="14541854"/>
    <w:multiLevelType w:val="hybridMultilevel"/>
    <w:tmpl w:val="23643066"/>
    <w:lvl w:ilvl="0" w:tplc="FB406BF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DF222E"/>
    <w:multiLevelType w:val="hybridMultilevel"/>
    <w:tmpl w:val="DE223F14"/>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1DF0486D"/>
    <w:multiLevelType w:val="hybridMultilevel"/>
    <w:tmpl w:val="56B0FCD2"/>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0" w15:restartNumberingAfterBreak="0">
    <w:nsid w:val="20F75C98"/>
    <w:multiLevelType w:val="hybridMultilevel"/>
    <w:tmpl w:val="1280FB1A"/>
    <w:lvl w:ilvl="0" w:tplc="FB406BF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F11E83"/>
    <w:multiLevelType w:val="hybridMultilevel"/>
    <w:tmpl w:val="C38E8FF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 w15:restartNumberingAfterBreak="0">
    <w:nsid w:val="25304B43"/>
    <w:multiLevelType w:val="hybridMultilevel"/>
    <w:tmpl w:val="B9AECA84"/>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3" w15:restartNumberingAfterBreak="0">
    <w:nsid w:val="29DC25A3"/>
    <w:multiLevelType w:val="hybridMultilevel"/>
    <w:tmpl w:val="3796D18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ED569BE"/>
    <w:multiLevelType w:val="hybridMultilevel"/>
    <w:tmpl w:val="DD5CC782"/>
    <w:lvl w:ilvl="0" w:tplc="FB406BF4">
      <w:numFmt w:val="bullet"/>
      <w:lvlText w:val="-"/>
      <w:lvlJc w:val="left"/>
      <w:pPr>
        <w:ind w:left="1760" w:hanging="360"/>
      </w:pPr>
      <w:rPr>
        <w:rFonts w:ascii="Aptos" w:eastAsiaTheme="minorHAnsi" w:hAnsi="Aptos" w:cstheme="minorBidi"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5" w15:restartNumberingAfterBreak="0">
    <w:nsid w:val="39D97944"/>
    <w:multiLevelType w:val="hybridMultilevel"/>
    <w:tmpl w:val="B26EB618"/>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6" w15:restartNumberingAfterBreak="0">
    <w:nsid w:val="3B014890"/>
    <w:multiLevelType w:val="hybridMultilevel"/>
    <w:tmpl w:val="EE9452C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F9C12B6"/>
    <w:multiLevelType w:val="hybridMultilevel"/>
    <w:tmpl w:val="1A4880A8"/>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43000F06"/>
    <w:multiLevelType w:val="hybridMultilevel"/>
    <w:tmpl w:val="FF34031C"/>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9" w15:restartNumberingAfterBreak="0">
    <w:nsid w:val="43EB6080"/>
    <w:multiLevelType w:val="hybridMultilevel"/>
    <w:tmpl w:val="A314CE8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451D2EBA"/>
    <w:multiLevelType w:val="hybridMultilevel"/>
    <w:tmpl w:val="B624F784"/>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ADB67F0"/>
    <w:multiLevelType w:val="hybridMultilevel"/>
    <w:tmpl w:val="805E2D6A"/>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2" w15:restartNumberingAfterBreak="0">
    <w:nsid w:val="4C301E49"/>
    <w:multiLevelType w:val="hybridMultilevel"/>
    <w:tmpl w:val="D318E43A"/>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F4D0FB3"/>
    <w:multiLevelType w:val="hybridMultilevel"/>
    <w:tmpl w:val="1246865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4FFB2774"/>
    <w:multiLevelType w:val="hybridMultilevel"/>
    <w:tmpl w:val="B38A333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50E52808"/>
    <w:multiLevelType w:val="hybridMultilevel"/>
    <w:tmpl w:val="CDB8A732"/>
    <w:lvl w:ilvl="0" w:tplc="25D6E8A6">
      <w:start w:val="1"/>
      <w:numFmt w:val="decimal"/>
      <w:lvlText w:val="%1"/>
      <w:lvlJc w:val="left"/>
      <w:pPr>
        <w:ind w:left="720" w:hanging="360"/>
      </w:pPr>
      <w:rPr>
        <w:rFonts w:hint="default"/>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B796D"/>
    <w:multiLevelType w:val="hybridMultilevel"/>
    <w:tmpl w:val="1C02C172"/>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57256249"/>
    <w:multiLevelType w:val="hybridMultilevel"/>
    <w:tmpl w:val="9500C830"/>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8" w15:restartNumberingAfterBreak="0">
    <w:nsid w:val="57592D47"/>
    <w:multiLevelType w:val="hybridMultilevel"/>
    <w:tmpl w:val="BF9A2244"/>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9" w15:restartNumberingAfterBreak="0">
    <w:nsid w:val="57C01910"/>
    <w:multiLevelType w:val="hybridMultilevel"/>
    <w:tmpl w:val="7D4C3312"/>
    <w:lvl w:ilvl="0" w:tplc="F530B69E">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9573032"/>
    <w:multiLevelType w:val="hybridMultilevel"/>
    <w:tmpl w:val="04DA9B60"/>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1" w15:restartNumberingAfterBreak="0">
    <w:nsid w:val="5A791887"/>
    <w:multiLevelType w:val="hybridMultilevel"/>
    <w:tmpl w:val="FB6CFE38"/>
    <w:lvl w:ilvl="0" w:tplc="F530B69E">
      <w:start w:val="1"/>
      <w:numFmt w:val="bullet"/>
      <w:lvlText w:val="+"/>
      <w:lvlJc w:val="left"/>
      <w:pPr>
        <w:ind w:left="1800" w:hanging="360"/>
      </w:pPr>
      <w:rPr>
        <w:rFonts w:ascii="Courier New" w:hAnsi="Courier New" w:hint="default"/>
      </w:rPr>
    </w:lvl>
    <w:lvl w:ilvl="1" w:tplc="FFFFFFFF">
      <w:start w:val="1"/>
      <w:numFmt w:val="bullet"/>
      <w:lvlText w:val="+"/>
      <w:lvlJc w:val="left"/>
      <w:pPr>
        <w:ind w:left="180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5B627EDB"/>
    <w:multiLevelType w:val="hybridMultilevel"/>
    <w:tmpl w:val="8012A1FA"/>
    <w:lvl w:ilvl="0" w:tplc="F530B69E">
      <w:start w:val="1"/>
      <w:numFmt w:val="bullet"/>
      <w:lvlText w:val="+"/>
      <w:lvlJc w:val="left"/>
      <w:pPr>
        <w:ind w:left="1760" w:hanging="360"/>
      </w:pPr>
      <w:rPr>
        <w:rFonts w:ascii="Courier New" w:hAnsi="Courier New" w:hint="default"/>
      </w:rPr>
    </w:lvl>
    <w:lvl w:ilvl="1" w:tplc="FFFFFFFF" w:tentative="1">
      <w:start w:val="1"/>
      <w:numFmt w:val="bullet"/>
      <w:lvlText w:val="o"/>
      <w:lvlJc w:val="left"/>
      <w:pPr>
        <w:ind w:left="2480" w:hanging="360"/>
      </w:pPr>
      <w:rPr>
        <w:rFonts w:ascii="Courier New" w:hAnsi="Courier New" w:cs="Courier New" w:hint="default"/>
      </w:rPr>
    </w:lvl>
    <w:lvl w:ilvl="2" w:tplc="FFFFFFFF" w:tentative="1">
      <w:start w:val="1"/>
      <w:numFmt w:val="bullet"/>
      <w:lvlText w:val=""/>
      <w:lvlJc w:val="left"/>
      <w:pPr>
        <w:ind w:left="3200" w:hanging="360"/>
      </w:pPr>
      <w:rPr>
        <w:rFonts w:ascii="Wingdings" w:hAnsi="Wingdings" w:hint="default"/>
      </w:rPr>
    </w:lvl>
    <w:lvl w:ilvl="3" w:tplc="FFFFFFFF" w:tentative="1">
      <w:start w:val="1"/>
      <w:numFmt w:val="bullet"/>
      <w:lvlText w:val=""/>
      <w:lvlJc w:val="left"/>
      <w:pPr>
        <w:ind w:left="3920" w:hanging="360"/>
      </w:pPr>
      <w:rPr>
        <w:rFonts w:ascii="Symbol" w:hAnsi="Symbol" w:hint="default"/>
      </w:rPr>
    </w:lvl>
    <w:lvl w:ilvl="4" w:tplc="FFFFFFFF" w:tentative="1">
      <w:start w:val="1"/>
      <w:numFmt w:val="bullet"/>
      <w:lvlText w:val="o"/>
      <w:lvlJc w:val="left"/>
      <w:pPr>
        <w:ind w:left="4640" w:hanging="360"/>
      </w:pPr>
      <w:rPr>
        <w:rFonts w:ascii="Courier New" w:hAnsi="Courier New" w:cs="Courier New" w:hint="default"/>
      </w:rPr>
    </w:lvl>
    <w:lvl w:ilvl="5" w:tplc="FFFFFFFF" w:tentative="1">
      <w:start w:val="1"/>
      <w:numFmt w:val="bullet"/>
      <w:lvlText w:val=""/>
      <w:lvlJc w:val="left"/>
      <w:pPr>
        <w:ind w:left="5360" w:hanging="360"/>
      </w:pPr>
      <w:rPr>
        <w:rFonts w:ascii="Wingdings" w:hAnsi="Wingdings" w:hint="default"/>
      </w:rPr>
    </w:lvl>
    <w:lvl w:ilvl="6" w:tplc="FFFFFFFF" w:tentative="1">
      <w:start w:val="1"/>
      <w:numFmt w:val="bullet"/>
      <w:lvlText w:val=""/>
      <w:lvlJc w:val="left"/>
      <w:pPr>
        <w:ind w:left="6080" w:hanging="360"/>
      </w:pPr>
      <w:rPr>
        <w:rFonts w:ascii="Symbol" w:hAnsi="Symbol" w:hint="default"/>
      </w:rPr>
    </w:lvl>
    <w:lvl w:ilvl="7" w:tplc="FFFFFFFF" w:tentative="1">
      <w:start w:val="1"/>
      <w:numFmt w:val="bullet"/>
      <w:lvlText w:val="o"/>
      <w:lvlJc w:val="left"/>
      <w:pPr>
        <w:ind w:left="6800" w:hanging="360"/>
      </w:pPr>
      <w:rPr>
        <w:rFonts w:ascii="Courier New" w:hAnsi="Courier New" w:cs="Courier New" w:hint="default"/>
      </w:rPr>
    </w:lvl>
    <w:lvl w:ilvl="8" w:tplc="FFFFFFFF" w:tentative="1">
      <w:start w:val="1"/>
      <w:numFmt w:val="bullet"/>
      <w:lvlText w:val=""/>
      <w:lvlJc w:val="left"/>
      <w:pPr>
        <w:ind w:left="7520" w:hanging="360"/>
      </w:pPr>
      <w:rPr>
        <w:rFonts w:ascii="Wingdings" w:hAnsi="Wingdings" w:hint="default"/>
      </w:rPr>
    </w:lvl>
  </w:abstractNum>
  <w:abstractNum w:abstractNumId="33" w15:restartNumberingAfterBreak="0">
    <w:nsid w:val="5CAD25B6"/>
    <w:multiLevelType w:val="hybridMultilevel"/>
    <w:tmpl w:val="CE9817F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5DB7072A"/>
    <w:multiLevelType w:val="hybridMultilevel"/>
    <w:tmpl w:val="2A927D7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5E384DA9"/>
    <w:multiLevelType w:val="hybridMultilevel"/>
    <w:tmpl w:val="3C469678"/>
    <w:lvl w:ilvl="0" w:tplc="FB406BF4">
      <w:numFmt w:val="bullet"/>
      <w:lvlText w:val="-"/>
      <w:lvlJc w:val="left"/>
      <w:pPr>
        <w:ind w:left="1400" w:hanging="360"/>
      </w:pPr>
      <w:rPr>
        <w:rFonts w:ascii="Aptos" w:eastAsiaTheme="minorHAnsi" w:hAnsi="Aptos" w:cstheme="minorBidi" w:hint="default"/>
      </w:rPr>
    </w:lvl>
    <w:lvl w:ilvl="1" w:tplc="FFFFFFFF">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6" w15:restartNumberingAfterBreak="0">
    <w:nsid w:val="5EB505C1"/>
    <w:multiLevelType w:val="hybridMultilevel"/>
    <w:tmpl w:val="FF96E498"/>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61FF38B3"/>
    <w:multiLevelType w:val="hybridMultilevel"/>
    <w:tmpl w:val="D1F67A48"/>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62011DEA"/>
    <w:multiLevelType w:val="hybridMultilevel"/>
    <w:tmpl w:val="8F9E43D0"/>
    <w:lvl w:ilvl="0" w:tplc="FB406BF4">
      <w:numFmt w:val="bullet"/>
      <w:lvlText w:val="-"/>
      <w:lvlJc w:val="left"/>
      <w:pPr>
        <w:ind w:left="1400" w:hanging="360"/>
      </w:pPr>
      <w:rPr>
        <w:rFonts w:ascii="Aptos" w:eastAsiaTheme="minorHAnsi" w:hAnsi="Aptos" w:cstheme="minorBidi" w:hint="default"/>
      </w:r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9" w15:restartNumberingAfterBreak="0">
    <w:nsid w:val="62A52E03"/>
    <w:multiLevelType w:val="hybridMultilevel"/>
    <w:tmpl w:val="ABB241BA"/>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64D80369"/>
    <w:multiLevelType w:val="hybridMultilevel"/>
    <w:tmpl w:val="D2B04AD8"/>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1" w15:restartNumberingAfterBreak="0">
    <w:nsid w:val="65640022"/>
    <w:multiLevelType w:val="hybridMultilevel"/>
    <w:tmpl w:val="A340473E"/>
    <w:lvl w:ilvl="0" w:tplc="25D6E8A6">
      <w:start w:val="1"/>
      <w:numFmt w:val="decimal"/>
      <w:lvlText w:val="%1"/>
      <w:lvlJc w:val="left"/>
      <w:pPr>
        <w:ind w:left="720" w:hanging="360"/>
      </w:pPr>
      <w:rPr>
        <w:rFonts w:hint="default"/>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A547CA"/>
    <w:multiLevelType w:val="hybridMultilevel"/>
    <w:tmpl w:val="B5D09A7A"/>
    <w:lvl w:ilvl="0" w:tplc="25D6E8A6">
      <w:start w:val="1"/>
      <w:numFmt w:val="decimal"/>
      <w:lvlText w:val="%1"/>
      <w:lvlJc w:val="left"/>
      <w:pPr>
        <w:ind w:left="720" w:hanging="360"/>
      </w:pPr>
      <w:rPr>
        <w:rFonts w:hint="default"/>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8B6BF0"/>
    <w:multiLevelType w:val="hybridMultilevel"/>
    <w:tmpl w:val="2C32FE74"/>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4" w15:restartNumberingAfterBreak="0">
    <w:nsid w:val="69F367D8"/>
    <w:multiLevelType w:val="hybridMultilevel"/>
    <w:tmpl w:val="0AA4A466"/>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5" w15:restartNumberingAfterBreak="0">
    <w:nsid w:val="6F211126"/>
    <w:multiLevelType w:val="hybridMultilevel"/>
    <w:tmpl w:val="57141262"/>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46" w15:restartNumberingAfterBreak="0">
    <w:nsid w:val="6F527102"/>
    <w:multiLevelType w:val="multilevel"/>
    <w:tmpl w:val="BCCA4298"/>
    <w:lvl w:ilvl="0">
      <w:numFmt w:val="bullet"/>
      <w:lvlText w:val="-"/>
      <w:lvlJc w:val="left"/>
      <w:pPr>
        <w:tabs>
          <w:tab w:val="num" w:pos="1080"/>
        </w:tabs>
        <w:ind w:left="1080" w:hanging="360"/>
      </w:pPr>
      <w:rPr>
        <w:rFonts w:ascii="Aptos" w:eastAsiaTheme="minorHAnsi" w:hAnsi="Aptos"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1DD7BE1"/>
    <w:multiLevelType w:val="hybridMultilevel"/>
    <w:tmpl w:val="71F09D0C"/>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8" w15:restartNumberingAfterBreak="0">
    <w:nsid w:val="75157E82"/>
    <w:multiLevelType w:val="hybridMultilevel"/>
    <w:tmpl w:val="1A9EA890"/>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9" w15:restartNumberingAfterBreak="0">
    <w:nsid w:val="755F1D41"/>
    <w:multiLevelType w:val="hybridMultilevel"/>
    <w:tmpl w:val="FA401344"/>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50" w15:restartNumberingAfterBreak="0">
    <w:nsid w:val="757026C0"/>
    <w:multiLevelType w:val="hybridMultilevel"/>
    <w:tmpl w:val="EAF8E45E"/>
    <w:lvl w:ilvl="0" w:tplc="FB406BF4">
      <w:numFmt w:val="bullet"/>
      <w:lvlText w:val="-"/>
      <w:lvlJc w:val="left"/>
      <w:pPr>
        <w:ind w:left="1400" w:hanging="360"/>
      </w:pPr>
      <w:rPr>
        <w:rFonts w:ascii="Aptos" w:eastAsiaTheme="minorHAnsi" w:hAnsi="Aptos" w:cstheme="minorBidi"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51" w15:restartNumberingAfterBreak="0">
    <w:nsid w:val="76212D92"/>
    <w:multiLevelType w:val="multilevel"/>
    <w:tmpl w:val="F274DF72"/>
    <w:lvl w:ilvl="0">
      <w:numFmt w:val="bullet"/>
      <w:lvlText w:val="-"/>
      <w:lvlJc w:val="left"/>
      <w:pPr>
        <w:tabs>
          <w:tab w:val="num" w:pos="1080"/>
        </w:tabs>
        <w:ind w:left="1080" w:hanging="360"/>
      </w:pPr>
      <w:rPr>
        <w:rFonts w:ascii="Aptos" w:eastAsiaTheme="minorHAnsi" w:hAnsi="Aptos" w:cstheme="minorBidi"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A5B3900"/>
    <w:multiLevelType w:val="hybridMultilevel"/>
    <w:tmpl w:val="7D886498"/>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7B8C09CB"/>
    <w:multiLevelType w:val="hybridMultilevel"/>
    <w:tmpl w:val="ACD01BBC"/>
    <w:lvl w:ilvl="0" w:tplc="FB406BF4">
      <w:numFmt w:val="bullet"/>
      <w:lvlText w:val="-"/>
      <w:lvlJc w:val="left"/>
      <w:pPr>
        <w:ind w:left="1400" w:hanging="360"/>
      </w:pPr>
      <w:rPr>
        <w:rFonts w:ascii="Aptos" w:eastAsiaTheme="minorHAnsi" w:hAnsi="Aptos" w:cstheme="minorBidi"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5" w15:restartNumberingAfterBreak="0">
    <w:nsid w:val="7DFC0A4C"/>
    <w:multiLevelType w:val="hybridMultilevel"/>
    <w:tmpl w:val="091E243C"/>
    <w:lvl w:ilvl="0" w:tplc="FFFFFFFF">
      <w:numFmt w:val="bullet"/>
      <w:lvlText w:val="-"/>
      <w:lvlJc w:val="left"/>
      <w:pPr>
        <w:ind w:left="140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56" w15:restartNumberingAfterBreak="0">
    <w:nsid w:val="7F651757"/>
    <w:multiLevelType w:val="hybridMultilevel"/>
    <w:tmpl w:val="F5E8718E"/>
    <w:lvl w:ilvl="0" w:tplc="FFFFFFFF">
      <w:numFmt w:val="bullet"/>
      <w:lvlText w:val="-"/>
      <w:lvlJc w:val="left"/>
      <w:pPr>
        <w:ind w:left="1440" w:hanging="360"/>
      </w:pPr>
      <w:rPr>
        <w:rFonts w:ascii="Aptos" w:eastAsiaTheme="minorHAnsi" w:hAnsi="Aptos" w:cstheme="minorBidi" w:hint="default"/>
      </w:rPr>
    </w:lvl>
    <w:lvl w:ilvl="1" w:tplc="F530B69E">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43113661">
    <w:abstractNumId w:val="54"/>
  </w:num>
  <w:num w:numId="2" w16cid:durableId="935209707">
    <w:abstractNumId w:val="46"/>
  </w:num>
  <w:num w:numId="3" w16cid:durableId="350839827">
    <w:abstractNumId w:val="51"/>
  </w:num>
  <w:num w:numId="4" w16cid:durableId="2096511048">
    <w:abstractNumId w:val="18"/>
  </w:num>
  <w:num w:numId="5" w16cid:durableId="785663256">
    <w:abstractNumId w:val="12"/>
  </w:num>
  <w:num w:numId="6" w16cid:durableId="565528614">
    <w:abstractNumId w:val="48"/>
  </w:num>
  <w:num w:numId="7" w16cid:durableId="2071224763">
    <w:abstractNumId w:val="44"/>
  </w:num>
  <w:num w:numId="8" w16cid:durableId="1277448911">
    <w:abstractNumId w:val="50"/>
  </w:num>
  <w:num w:numId="9" w16cid:durableId="26880798">
    <w:abstractNumId w:val="5"/>
  </w:num>
  <w:num w:numId="10" w16cid:durableId="1208302969">
    <w:abstractNumId w:val="43"/>
  </w:num>
  <w:num w:numId="11" w16cid:durableId="1259406917">
    <w:abstractNumId w:val="6"/>
  </w:num>
  <w:num w:numId="12" w16cid:durableId="1630043097">
    <w:abstractNumId w:val="10"/>
  </w:num>
  <w:num w:numId="13" w16cid:durableId="801730937">
    <w:abstractNumId w:val="7"/>
  </w:num>
  <w:num w:numId="14" w16cid:durableId="535120296">
    <w:abstractNumId w:val="1"/>
  </w:num>
  <w:num w:numId="15" w16cid:durableId="1686395508">
    <w:abstractNumId w:val="29"/>
  </w:num>
  <w:num w:numId="16" w16cid:durableId="1924533481">
    <w:abstractNumId w:val="3"/>
  </w:num>
  <w:num w:numId="17" w16cid:durableId="218638569">
    <w:abstractNumId w:val="31"/>
  </w:num>
  <w:num w:numId="18" w16cid:durableId="864055197">
    <w:abstractNumId w:val="22"/>
  </w:num>
  <w:num w:numId="19" w16cid:durableId="268702616">
    <w:abstractNumId w:val="52"/>
  </w:num>
  <w:num w:numId="20" w16cid:durableId="2629591">
    <w:abstractNumId w:val="13"/>
  </w:num>
  <w:num w:numId="21" w16cid:durableId="1810902467">
    <w:abstractNumId w:val="16"/>
  </w:num>
  <w:num w:numId="22" w16cid:durableId="550776083">
    <w:abstractNumId w:val="56"/>
  </w:num>
  <w:num w:numId="23" w16cid:durableId="949898478">
    <w:abstractNumId w:val="20"/>
  </w:num>
  <w:num w:numId="24" w16cid:durableId="148906154">
    <w:abstractNumId w:val="40"/>
  </w:num>
  <w:num w:numId="25" w16cid:durableId="712584122">
    <w:abstractNumId w:val="37"/>
  </w:num>
  <w:num w:numId="26" w16cid:durableId="1337197899">
    <w:abstractNumId w:val="17"/>
  </w:num>
  <w:num w:numId="27" w16cid:durableId="348993157">
    <w:abstractNumId w:val="34"/>
  </w:num>
  <w:num w:numId="28" w16cid:durableId="1332568526">
    <w:abstractNumId w:val="26"/>
  </w:num>
  <w:num w:numId="29" w16cid:durableId="51394040">
    <w:abstractNumId w:val="8"/>
  </w:num>
  <w:num w:numId="30" w16cid:durableId="2062945415">
    <w:abstractNumId w:val="0"/>
  </w:num>
  <w:num w:numId="31" w16cid:durableId="1622032221">
    <w:abstractNumId w:val="38"/>
  </w:num>
  <w:num w:numId="32" w16cid:durableId="1226452206">
    <w:abstractNumId w:val="45"/>
  </w:num>
  <w:num w:numId="33" w16cid:durableId="732771783">
    <w:abstractNumId w:val="21"/>
  </w:num>
  <w:num w:numId="34" w16cid:durableId="1854416012">
    <w:abstractNumId w:val="49"/>
  </w:num>
  <w:num w:numId="35" w16cid:durableId="1918591089">
    <w:abstractNumId w:val="11"/>
  </w:num>
  <w:num w:numId="36" w16cid:durableId="670715461">
    <w:abstractNumId w:val="35"/>
  </w:num>
  <w:num w:numId="37" w16cid:durableId="262346570">
    <w:abstractNumId w:val="30"/>
  </w:num>
  <w:num w:numId="38" w16cid:durableId="568855286">
    <w:abstractNumId w:val="2"/>
  </w:num>
  <w:num w:numId="39" w16cid:durableId="460849491">
    <w:abstractNumId w:val="55"/>
  </w:num>
  <w:num w:numId="40" w16cid:durableId="1483084024">
    <w:abstractNumId w:val="9"/>
  </w:num>
  <w:num w:numId="41" w16cid:durableId="1567446598">
    <w:abstractNumId w:val="36"/>
  </w:num>
  <w:num w:numId="42" w16cid:durableId="1396970298">
    <w:abstractNumId w:val="15"/>
  </w:num>
  <w:num w:numId="43" w16cid:durableId="224530314">
    <w:abstractNumId w:val="28"/>
  </w:num>
  <w:num w:numId="44" w16cid:durableId="494689154">
    <w:abstractNumId w:val="27"/>
  </w:num>
  <w:num w:numId="45" w16cid:durableId="1801729595">
    <w:abstractNumId w:val="14"/>
  </w:num>
  <w:num w:numId="46" w16cid:durableId="1897426612">
    <w:abstractNumId w:val="24"/>
  </w:num>
  <w:num w:numId="47" w16cid:durableId="1209419341">
    <w:abstractNumId w:val="23"/>
  </w:num>
  <w:num w:numId="48" w16cid:durableId="929967834">
    <w:abstractNumId w:val="32"/>
  </w:num>
  <w:num w:numId="49" w16cid:durableId="49814896">
    <w:abstractNumId w:val="39"/>
  </w:num>
  <w:num w:numId="50" w16cid:durableId="1767115332">
    <w:abstractNumId w:val="19"/>
  </w:num>
  <w:num w:numId="51" w16cid:durableId="954826458">
    <w:abstractNumId w:val="4"/>
  </w:num>
  <w:num w:numId="52" w16cid:durableId="2083063444">
    <w:abstractNumId w:val="47"/>
  </w:num>
  <w:num w:numId="53" w16cid:durableId="1348410653">
    <w:abstractNumId w:val="33"/>
  </w:num>
  <w:num w:numId="54" w16cid:durableId="857960828">
    <w:abstractNumId w:val="53"/>
  </w:num>
  <w:num w:numId="55" w16cid:durableId="1445735705">
    <w:abstractNumId w:val="41"/>
  </w:num>
  <w:num w:numId="56" w16cid:durableId="1533149746">
    <w:abstractNumId w:val="42"/>
  </w:num>
  <w:num w:numId="57" w16cid:durableId="399404004">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12"/>
    <w:rsid w:val="0000356E"/>
    <w:rsid w:val="00003A36"/>
    <w:rsid w:val="00006621"/>
    <w:rsid w:val="00007294"/>
    <w:rsid w:val="000140E2"/>
    <w:rsid w:val="00015A90"/>
    <w:rsid w:val="0002381A"/>
    <w:rsid w:val="000267AF"/>
    <w:rsid w:val="00027A1F"/>
    <w:rsid w:val="000359A4"/>
    <w:rsid w:val="00036074"/>
    <w:rsid w:val="00042577"/>
    <w:rsid w:val="0005453D"/>
    <w:rsid w:val="0006580C"/>
    <w:rsid w:val="000715B9"/>
    <w:rsid w:val="00080838"/>
    <w:rsid w:val="0008265D"/>
    <w:rsid w:val="00084BF4"/>
    <w:rsid w:val="000A6881"/>
    <w:rsid w:val="000B3C8E"/>
    <w:rsid w:val="000C5297"/>
    <w:rsid w:val="000C65D7"/>
    <w:rsid w:val="000C76A9"/>
    <w:rsid w:val="000D0253"/>
    <w:rsid w:val="000E17B8"/>
    <w:rsid w:val="000E34B4"/>
    <w:rsid w:val="000F36D6"/>
    <w:rsid w:val="000F599F"/>
    <w:rsid w:val="00101E1F"/>
    <w:rsid w:val="00123F81"/>
    <w:rsid w:val="00126609"/>
    <w:rsid w:val="00155B13"/>
    <w:rsid w:val="001605EA"/>
    <w:rsid w:val="001647FB"/>
    <w:rsid w:val="00171F69"/>
    <w:rsid w:val="00181793"/>
    <w:rsid w:val="00183F4E"/>
    <w:rsid w:val="0019610B"/>
    <w:rsid w:val="001A4D1D"/>
    <w:rsid w:val="001D110D"/>
    <w:rsid w:val="001E1B24"/>
    <w:rsid w:val="001E53C1"/>
    <w:rsid w:val="00200FC1"/>
    <w:rsid w:val="00202A04"/>
    <w:rsid w:val="00205C9C"/>
    <w:rsid w:val="00230385"/>
    <w:rsid w:val="00244F1A"/>
    <w:rsid w:val="002470AC"/>
    <w:rsid w:val="002648D9"/>
    <w:rsid w:val="00265292"/>
    <w:rsid w:val="00265F4A"/>
    <w:rsid w:val="00275CCB"/>
    <w:rsid w:val="002827BF"/>
    <w:rsid w:val="002B22A3"/>
    <w:rsid w:val="002B369A"/>
    <w:rsid w:val="002C291B"/>
    <w:rsid w:val="002C3E4E"/>
    <w:rsid w:val="002C624A"/>
    <w:rsid w:val="002C7229"/>
    <w:rsid w:val="002D378E"/>
    <w:rsid w:val="002D6E1C"/>
    <w:rsid w:val="00304476"/>
    <w:rsid w:val="00304688"/>
    <w:rsid w:val="003106D7"/>
    <w:rsid w:val="00311A03"/>
    <w:rsid w:val="00314527"/>
    <w:rsid w:val="00315E38"/>
    <w:rsid w:val="00322003"/>
    <w:rsid w:val="0033044B"/>
    <w:rsid w:val="003332F6"/>
    <w:rsid w:val="0034191D"/>
    <w:rsid w:val="0035699F"/>
    <w:rsid w:val="0035784D"/>
    <w:rsid w:val="003708F2"/>
    <w:rsid w:val="003730E4"/>
    <w:rsid w:val="00397034"/>
    <w:rsid w:val="003B2292"/>
    <w:rsid w:val="003B599F"/>
    <w:rsid w:val="003D0319"/>
    <w:rsid w:val="003D0A42"/>
    <w:rsid w:val="003D4A92"/>
    <w:rsid w:val="003D4B00"/>
    <w:rsid w:val="003E1573"/>
    <w:rsid w:val="003E7534"/>
    <w:rsid w:val="003F2095"/>
    <w:rsid w:val="003F224C"/>
    <w:rsid w:val="0042143C"/>
    <w:rsid w:val="0042546E"/>
    <w:rsid w:val="0043653B"/>
    <w:rsid w:val="00443DF6"/>
    <w:rsid w:val="0044417B"/>
    <w:rsid w:val="004553D9"/>
    <w:rsid w:val="00466C8F"/>
    <w:rsid w:val="00493CC5"/>
    <w:rsid w:val="00493ED6"/>
    <w:rsid w:val="0049510A"/>
    <w:rsid w:val="004A27CC"/>
    <w:rsid w:val="004C1561"/>
    <w:rsid w:val="004D5766"/>
    <w:rsid w:val="004F1A20"/>
    <w:rsid w:val="004F6E20"/>
    <w:rsid w:val="00501EA5"/>
    <w:rsid w:val="005065DE"/>
    <w:rsid w:val="00515F74"/>
    <w:rsid w:val="00536FE9"/>
    <w:rsid w:val="00542C61"/>
    <w:rsid w:val="00542E3A"/>
    <w:rsid w:val="005465E1"/>
    <w:rsid w:val="00547764"/>
    <w:rsid w:val="00560F61"/>
    <w:rsid w:val="00574222"/>
    <w:rsid w:val="00574372"/>
    <w:rsid w:val="00587E98"/>
    <w:rsid w:val="00592D29"/>
    <w:rsid w:val="005B27B5"/>
    <w:rsid w:val="005C722E"/>
    <w:rsid w:val="005D6ABE"/>
    <w:rsid w:val="005E6A2A"/>
    <w:rsid w:val="005E77CF"/>
    <w:rsid w:val="005F354C"/>
    <w:rsid w:val="005F5401"/>
    <w:rsid w:val="00603719"/>
    <w:rsid w:val="0061750A"/>
    <w:rsid w:val="0062471B"/>
    <w:rsid w:val="00637445"/>
    <w:rsid w:val="006374C3"/>
    <w:rsid w:val="00641850"/>
    <w:rsid w:val="00644673"/>
    <w:rsid w:val="00653A3A"/>
    <w:rsid w:val="0065492E"/>
    <w:rsid w:val="0065710F"/>
    <w:rsid w:val="00665F1C"/>
    <w:rsid w:val="006862E4"/>
    <w:rsid w:val="006B2D40"/>
    <w:rsid w:val="006C1235"/>
    <w:rsid w:val="006C1CBB"/>
    <w:rsid w:val="006C2E5E"/>
    <w:rsid w:val="006C4271"/>
    <w:rsid w:val="006D10C1"/>
    <w:rsid w:val="006E0774"/>
    <w:rsid w:val="0070511D"/>
    <w:rsid w:val="00725AD4"/>
    <w:rsid w:val="00731585"/>
    <w:rsid w:val="00733D6A"/>
    <w:rsid w:val="007378A0"/>
    <w:rsid w:val="00746C2B"/>
    <w:rsid w:val="00747167"/>
    <w:rsid w:val="0075591A"/>
    <w:rsid w:val="007608BB"/>
    <w:rsid w:val="0077133B"/>
    <w:rsid w:val="007950DA"/>
    <w:rsid w:val="00796DCF"/>
    <w:rsid w:val="007B1E52"/>
    <w:rsid w:val="007B3F7B"/>
    <w:rsid w:val="007D1CB8"/>
    <w:rsid w:val="007E1F79"/>
    <w:rsid w:val="007E5195"/>
    <w:rsid w:val="007E5D1E"/>
    <w:rsid w:val="007F0BBE"/>
    <w:rsid w:val="00813131"/>
    <w:rsid w:val="00816626"/>
    <w:rsid w:val="0081668E"/>
    <w:rsid w:val="00817A43"/>
    <w:rsid w:val="0082722D"/>
    <w:rsid w:val="00827B4E"/>
    <w:rsid w:val="00830EFF"/>
    <w:rsid w:val="00834694"/>
    <w:rsid w:val="00837217"/>
    <w:rsid w:val="008470AF"/>
    <w:rsid w:val="00851249"/>
    <w:rsid w:val="00851DA8"/>
    <w:rsid w:val="00857B4E"/>
    <w:rsid w:val="008759C1"/>
    <w:rsid w:val="00877A6D"/>
    <w:rsid w:val="008A01E9"/>
    <w:rsid w:val="008B383A"/>
    <w:rsid w:val="008B5539"/>
    <w:rsid w:val="008B60AB"/>
    <w:rsid w:val="008C15E5"/>
    <w:rsid w:val="008C7990"/>
    <w:rsid w:val="008D23D1"/>
    <w:rsid w:val="008D78F3"/>
    <w:rsid w:val="008F3D04"/>
    <w:rsid w:val="008F6EC8"/>
    <w:rsid w:val="0091630E"/>
    <w:rsid w:val="00920370"/>
    <w:rsid w:val="00931598"/>
    <w:rsid w:val="0093521A"/>
    <w:rsid w:val="00944CB3"/>
    <w:rsid w:val="0094581C"/>
    <w:rsid w:val="00950D9B"/>
    <w:rsid w:val="00970711"/>
    <w:rsid w:val="00981C4E"/>
    <w:rsid w:val="0098728A"/>
    <w:rsid w:val="009A48C9"/>
    <w:rsid w:val="009C071E"/>
    <w:rsid w:val="009C1DDB"/>
    <w:rsid w:val="009C2B1F"/>
    <w:rsid w:val="009C62EA"/>
    <w:rsid w:val="009C6860"/>
    <w:rsid w:val="009D3E0E"/>
    <w:rsid w:val="009D71B5"/>
    <w:rsid w:val="009E18C4"/>
    <w:rsid w:val="009E2D3F"/>
    <w:rsid w:val="009E41A3"/>
    <w:rsid w:val="009F2DEB"/>
    <w:rsid w:val="00A02728"/>
    <w:rsid w:val="00A122D0"/>
    <w:rsid w:val="00A17C76"/>
    <w:rsid w:val="00A24F17"/>
    <w:rsid w:val="00A3792A"/>
    <w:rsid w:val="00A455EB"/>
    <w:rsid w:val="00A55D7C"/>
    <w:rsid w:val="00A6023F"/>
    <w:rsid w:val="00A6292B"/>
    <w:rsid w:val="00A675D2"/>
    <w:rsid w:val="00A705BC"/>
    <w:rsid w:val="00A772EC"/>
    <w:rsid w:val="00A84325"/>
    <w:rsid w:val="00A86B37"/>
    <w:rsid w:val="00A95E47"/>
    <w:rsid w:val="00A96844"/>
    <w:rsid w:val="00AA5990"/>
    <w:rsid w:val="00AB69C3"/>
    <w:rsid w:val="00AD70A6"/>
    <w:rsid w:val="00AE1AEA"/>
    <w:rsid w:val="00AE2E80"/>
    <w:rsid w:val="00AE352B"/>
    <w:rsid w:val="00AE43AC"/>
    <w:rsid w:val="00AE636C"/>
    <w:rsid w:val="00AF30EA"/>
    <w:rsid w:val="00B04371"/>
    <w:rsid w:val="00B05F58"/>
    <w:rsid w:val="00B1172E"/>
    <w:rsid w:val="00B14A85"/>
    <w:rsid w:val="00B16ED1"/>
    <w:rsid w:val="00B22017"/>
    <w:rsid w:val="00B27BB6"/>
    <w:rsid w:val="00B3334D"/>
    <w:rsid w:val="00B369E1"/>
    <w:rsid w:val="00B508C7"/>
    <w:rsid w:val="00B849A9"/>
    <w:rsid w:val="00B858B2"/>
    <w:rsid w:val="00B91BA7"/>
    <w:rsid w:val="00B925EE"/>
    <w:rsid w:val="00B92891"/>
    <w:rsid w:val="00BA0A10"/>
    <w:rsid w:val="00BB1CB4"/>
    <w:rsid w:val="00BB6D79"/>
    <w:rsid w:val="00BD00D0"/>
    <w:rsid w:val="00BE208B"/>
    <w:rsid w:val="00BE58F9"/>
    <w:rsid w:val="00BE5938"/>
    <w:rsid w:val="00C269BC"/>
    <w:rsid w:val="00C26C8E"/>
    <w:rsid w:val="00C34B50"/>
    <w:rsid w:val="00C47BA5"/>
    <w:rsid w:val="00C50650"/>
    <w:rsid w:val="00C50A2A"/>
    <w:rsid w:val="00C77F74"/>
    <w:rsid w:val="00C80B1A"/>
    <w:rsid w:val="00C84010"/>
    <w:rsid w:val="00C92FD0"/>
    <w:rsid w:val="00C94D7F"/>
    <w:rsid w:val="00CA3055"/>
    <w:rsid w:val="00CB7E9E"/>
    <w:rsid w:val="00CC18F6"/>
    <w:rsid w:val="00CE2EE7"/>
    <w:rsid w:val="00CE53D6"/>
    <w:rsid w:val="00D00366"/>
    <w:rsid w:val="00D104D8"/>
    <w:rsid w:val="00D20CBB"/>
    <w:rsid w:val="00D20DC1"/>
    <w:rsid w:val="00D261E5"/>
    <w:rsid w:val="00D30E4F"/>
    <w:rsid w:val="00D43B29"/>
    <w:rsid w:val="00D47612"/>
    <w:rsid w:val="00D54A59"/>
    <w:rsid w:val="00D649A7"/>
    <w:rsid w:val="00D67762"/>
    <w:rsid w:val="00D724C7"/>
    <w:rsid w:val="00D72E88"/>
    <w:rsid w:val="00D7390B"/>
    <w:rsid w:val="00D75948"/>
    <w:rsid w:val="00D840FB"/>
    <w:rsid w:val="00D92A33"/>
    <w:rsid w:val="00DB2AD8"/>
    <w:rsid w:val="00DB6698"/>
    <w:rsid w:val="00DB7256"/>
    <w:rsid w:val="00DD1D56"/>
    <w:rsid w:val="00DE6FBB"/>
    <w:rsid w:val="00DF06F5"/>
    <w:rsid w:val="00E05488"/>
    <w:rsid w:val="00E14566"/>
    <w:rsid w:val="00E146B9"/>
    <w:rsid w:val="00E15E7A"/>
    <w:rsid w:val="00E16FEA"/>
    <w:rsid w:val="00E22081"/>
    <w:rsid w:val="00E26400"/>
    <w:rsid w:val="00E27218"/>
    <w:rsid w:val="00E31F66"/>
    <w:rsid w:val="00E40233"/>
    <w:rsid w:val="00E51350"/>
    <w:rsid w:val="00E53078"/>
    <w:rsid w:val="00E763FF"/>
    <w:rsid w:val="00E77EBC"/>
    <w:rsid w:val="00EA3F3D"/>
    <w:rsid w:val="00EA6C4C"/>
    <w:rsid w:val="00EB5CA3"/>
    <w:rsid w:val="00EB5D3C"/>
    <w:rsid w:val="00EC5402"/>
    <w:rsid w:val="00EC74CD"/>
    <w:rsid w:val="00EC785F"/>
    <w:rsid w:val="00ED54A2"/>
    <w:rsid w:val="00ED7333"/>
    <w:rsid w:val="00EF000D"/>
    <w:rsid w:val="00EF7188"/>
    <w:rsid w:val="00F0259C"/>
    <w:rsid w:val="00F16402"/>
    <w:rsid w:val="00F222D5"/>
    <w:rsid w:val="00F33FBF"/>
    <w:rsid w:val="00F4613E"/>
    <w:rsid w:val="00F50FA9"/>
    <w:rsid w:val="00F51C01"/>
    <w:rsid w:val="00F539EB"/>
    <w:rsid w:val="00F55323"/>
    <w:rsid w:val="00F7025A"/>
    <w:rsid w:val="00F7090D"/>
    <w:rsid w:val="00F804D1"/>
    <w:rsid w:val="00F81328"/>
    <w:rsid w:val="00FA182E"/>
    <w:rsid w:val="00FA62EE"/>
    <w:rsid w:val="00FA7008"/>
    <w:rsid w:val="00FB04A2"/>
    <w:rsid w:val="00FC04F6"/>
    <w:rsid w:val="00FD135A"/>
    <w:rsid w:val="00FD1510"/>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37BC"/>
  <w15:chartTrackingRefBased/>
  <w15:docId w15:val="{7A4C5473-454A-4797-A4A9-3236CDADD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0F"/>
    <w:rPr>
      <w:noProof/>
      <w:lang w:val="vi-VN"/>
    </w:rPr>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noProof/>
      <w:color w:val="000000" w:themeColor="text1"/>
      <w:sz w:val="30"/>
      <w:szCs w:val="32"/>
      <w:lang w:val="vi-VN"/>
    </w:rPr>
  </w:style>
  <w:style w:type="character" w:customStyle="1" w:styleId="Heading2Char">
    <w:name w:val="Heading 2 Char"/>
    <w:basedOn w:val="DefaultParagraphFont"/>
    <w:link w:val="Heading2"/>
    <w:uiPriority w:val="9"/>
    <w:rsid w:val="00EC5402"/>
    <w:rPr>
      <w:rFonts w:eastAsiaTheme="majorEastAsia" w:cstheme="majorBidi"/>
      <w:b/>
      <w:noProof/>
      <w:sz w:val="28"/>
      <w:szCs w:val="26"/>
      <w:lang w:val="vi-VN"/>
    </w:rPr>
  </w:style>
  <w:style w:type="character" w:customStyle="1" w:styleId="Heading3Char">
    <w:name w:val="Heading 3 Char"/>
    <w:basedOn w:val="DefaultParagraphFont"/>
    <w:link w:val="Heading3"/>
    <w:uiPriority w:val="9"/>
    <w:rsid w:val="00D724C7"/>
    <w:rPr>
      <w:rFonts w:eastAsiaTheme="majorEastAsia" w:cstheme="majorBidi"/>
      <w:b/>
      <w:noProof/>
      <w:color w:val="000000" w:themeColor="text1"/>
      <w:szCs w:val="24"/>
      <w:lang w:val="vi-VN"/>
    </w:rPr>
  </w:style>
  <w:style w:type="character" w:customStyle="1" w:styleId="Heading4Char">
    <w:name w:val="Heading 4 Char"/>
    <w:basedOn w:val="DefaultParagraphFont"/>
    <w:link w:val="Heading4"/>
    <w:uiPriority w:val="9"/>
    <w:rsid w:val="00D724C7"/>
    <w:rPr>
      <w:rFonts w:eastAsiaTheme="majorEastAsia" w:cstheme="majorBidi"/>
      <w:i/>
      <w:iCs/>
      <w:noProof/>
      <w:color w:val="000000" w:themeColor="text1"/>
      <w:lang w:val="vi-VN"/>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noProof/>
      <w:color w:val="2E74B5" w:themeColor="accent1" w:themeShade="BF"/>
      <w:lang w:val="vi-VN"/>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noProof/>
      <w:color w:val="1F4D78" w:themeColor="accent1" w:themeShade="7F"/>
      <w:lang w:val="vi-VN"/>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noProof/>
      <w:color w:val="1F4D78" w:themeColor="accent1" w:themeShade="7F"/>
      <w:lang w:val="vi-VN"/>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noProof/>
      <w:color w:val="272727" w:themeColor="text1" w:themeTint="D8"/>
      <w:sz w:val="21"/>
      <w:szCs w:val="21"/>
      <w:lang w:val="vi-VN"/>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semiHidden/>
    <w:unhideWhenUsed/>
    <w:rsid w:val="00D54A59"/>
    <w:rPr>
      <w:rFonts w:cs="Times New Roman"/>
      <w:sz w:val="24"/>
      <w:szCs w:val="24"/>
    </w:rPr>
  </w:style>
  <w:style w:type="character" w:styleId="Strong">
    <w:name w:val="Strong"/>
    <w:basedOn w:val="DefaultParagraphFont"/>
    <w:uiPriority w:val="22"/>
    <w:qFormat/>
    <w:rsid w:val="0065710F"/>
    <w:rPr>
      <w:b/>
      <w:bCs/>
    </w:rPr>
  </w:style>
  <w:style w:type="character" w:customStyle="1" w:styleId="UnresolvedMention1">
    <w:name w:val="Unresolved Mention1"/>
    <w:basedOn w:val="DefaultParagraphFont"/>
    <w:uiPriority w:val="99"/>
    <w:semiHidden/>
    <w:unhideWhenUsed/>
    <w:rsid w:val="008D23D1"/>
    <w:rPr>
      <w:color w:val="605E5C"/>
      <w:shd w:val="clear" w:color="auto" w:fill="E1DFDD"/>
    </w:rPr>
  </w:style>
  <w:style w:type="character" w:customStyle="1" w:styleId="devsite-heading">
    <w:name w:val="devsite-heading"/>
    <w:basedOn w:val="DefaultParagraphFont"/>
    <w:rsid w:val="001E1B24"/>
  </w:style>
  <w:style w:type="character" w:styleId="HTMLCode">
    <w:name w:val="HTML Code"/>
    <w:basedOn w:val="DefaultParagraphFont"/>
    <w:uiPriority w:val="99"/>
    <w:semiHidden/>
    <w:unhideWhenUsed/>
    <w:rsid w:val="001E1B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1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1E1B24"/>
    <w:rPr>
      <w:rFonts w:ascii="Courier New" w:eastAsia="Times New Roman" w:hAnsi="Courier New" w:cs="Courier New"/>
      <w:sz w:val="20"/>
      <w:szCs w:val="20"/>
    </w:rPr>
  </w:style>
  <w:style w:type="paragraph" w:styleId="Bibliography">
    <w:name w:val="Bibliography"/>
    <w:basedOn w:val="Normal"/>
    <w:next w:val="Normal"/>
    <w:uiPriority w:val="37"/>
    <w:unhideWhenUsed/>
    <w:rsid w:val="00C80B1A"/>
    <w:pPr>
      <w:tabs>
        <w:tab w:val="left" w:pos="384"/>
      </w:tabs>
      <w:spacing w:after="0" w:line="240" w:lineRule="auto"/>
      <w:ind w:left="384" w:hanging="384"/>
    </w:pPr>
  </w:style>
  <w:style w:type="character" w:styleId="Emphasis">
    <w:name w:val="Emphasis"/>
    <w:basedOn w:val="DefaultParagraphFont"/>
    <w:uiPriority w:val="20"/>
    <w:qFormat/>
    <w:rsid w:val="003D0A42"/>
    <w:rPr>
      <w:i/>
      <w:iCs/>
    </w:rPr>
  </w:style>
  <w:style w:type="paragraph" w:styleId="TableofFigures">
    <w:name w:val="table of figures"/>
    <w:basedOn w:val="Normal"/>
    <w:next w:val="Normal"/>
    <w:uiPriority w:val="99"/>
    <w:unhideWhenUsed/>
    <w:rsid w:val="00C47BA5"/>
    <w:pPr>
      <w:spacing w:after="0"/>
    </w:pPr>
  </w:style>
  <w:style w:type="character" w:customStyle="1" w:styleId="ng-star-inserted">
    <w:name w:val="ng-star-inserted"/>
    <w:basedOn w:val="DefaultParagraphFont"/>
    <w:rsid w:val="00A95E47"/>
  </w:style>
  <w:style w:type="paragraph" w:customStyle="1" w:styleId="paragraph">
    <w:name w:val="paragraph"/>
    <w:basedOn w:val="Normal"/>
    <w:rsid w:val="00A95E47"/>
    <w:pPr>
      <w:spacing w:before="100" w:beforeAutospacing="1" w:after="100" w:afterAutospacing="1" w:line="240" w:lineRule="auto"/>
    </w:pPr>
    <w:rPr>
      <w:rFonts w:eastAsia="Times New Roman" w:cs="Times New Roman"/>
      <w:noProof w:val="0"/>
      <w:sz w:val="24"/>
      <w:szCs w:val="24"/>
      <w:lang w:val="en-US"/>
    </w:rPr>
  </w:style>
  <w:style w:type="paragraph" w:styleId="TOC5">
    <w:name w:val="toc 5"/>
    <w:basedOn w:val="Normal"/>
    <w:next w:val="Normal"/>
    <w:autoRedefine/>
    <w:uiPriority w:val="39"/>
    <w:unhideWhenUsed/>
    <w:rsid w:val="003F224C"/>
    <w:pPr>
      <w:spacing w:after="100" w:line="278" w:lineRule="auto"/>
      <w:ind w:left="960"/>
    </w:pPr>
    <w:rPr>
      <w:rFonts w:asciiTheme="minorHAnsi" w:eastAsiaTheme="minorEastAsia" w:hAnsiTheme="minorHAnsi"/>
      <w:noProof w:val="0"/>
      <w:kern w:val="2"/>
      <w:sz w:val="24"/>
      <w:szCs w:val="24"/>
      <w:lang w:val="en-US"/>
      <w14:ligatures w14:val="standardContextual"/>
    </w:rPr>
  </w:style>
  <w:style w:type="paragraph" w:styleId="TOC6">
    <w:name w:val="toc 6"/>
    <w:basedOn w:val="Normal"/>
    <w:next w:val="Normal"/>
    <w:autoRedefine/>
    <w:uiPriority w:val="39"/>
    <w:unhideWhenUsed/>
    <w:rsid w:val="003F224C"/>
    <w:pPr>
      <w:spacing w:after="100" w:line="278" w:lineRule="auto"/>
      <w:ind w:left="1200"/>
    </w:pPr>
    <w:rPr>
      <w:rFonts w:asciiTheme="minorHAnsi" w:eastAsiaTheme="minorEastAsia" w:hAnsiTheme="minorHAnsi"/>
      <w:noProof w:val="0"/>
      <w:kern w:val="2"/>
      <w:sz w:val="24"/>
      <w:szCs w:val="24"/>
      <w:lang w:val="en-US"/>
      <w14:ligatures w14:val="standardContextual"/>
    </w:rPr>
  </w:style>
  <w:style w:type="paragraph" w:styleId="TOC7">
    <w:name w:val="toc 7"/>
    <w:basedOn w:val="Normal"/>
    <w:next w:val="Normal"/>
    <w:autoRedefine/>
    <w:uiPriority w:val="39"/>
    <w:unhideWhenUsed/>
    <w:rsid w:val="003F224C"/>
    <w:pPr>
      <w:spacing w:after="100" w:line="278" w:lineRule="auto"/>
      <w:ind w:left="1440"/>
    </w:pPr>
    <w:rPr>
      <w:rFonts w:asciiTheme="minorHAnsi" w:eastAsiaTheme="minorEastAsia" w:hAnsiTheme="minorHAnsi"/>
      <w:noProof w:val="0"/>
      <w:kern w:val="2"/>
      <w:sz w:val="24"/>
      <w:szCs w:val="24"/>
      <w:lang w:val="en-US"/>
      <w14:ligatures w14:val="standardContextual"/>
    </w:rPr>
  </w:style>
  <w:style w:type="paragraph" w:styleId="TOC8">
    <w:name w:val="toc 8"/>
    <w:basedOn w:val="Normal"/>
    <w:next w:val="Normal"/>
    <w:autoRedefine/>
    <w:uiPriority w:val="39"/>
    <w:unhideWhenUsed/>
    <w:rsid w:val="003F224C"/>
    <w:pPr>
      <w:spacing w:after="100" w:line="278" w:lineRule="auto"/>
      <w:ind w:left="1680"/>
    </w:pPr>
    <w:rPr>
      <w:rFonts w:asciiTheme="minorHAnsi" w:eastAsiaTheme="minorEastAsia" w:hAnsiTheme="minorHAnsi"/>
      <w:noProof w:val="0"/>
      <w:kern w:val="2"/>
      <w:sz w:val="24"/>
      <w:szCs w:val="24"/>
      <w:lang w:val="en-US"/>
      <w14:ligatures w14:val="standardContextual"/>
    </w:rPr>
  </w:style>
  <w:style w:type="paragraph" w:styleId="TOC9">
    <w:name w:val="toc 9"/>
    <w:basedOn w:val="Normal"/>
    <w:next w:val="Normal"/>
    <w:autoRedefine/>
    <w:uiPriority w:val="39"/>
    <w:unhideWhenUsed/>
    <w:rsid w:val="003F224C"/>
    <w:pPr>
      <w:spacing w:after="100" w:line="278" w:lineRule="auto"/>
      <w:ind w:left="1920"/>
    </w:pPr>
    <w:rPr>
      <w:rFonts w:asciiTheme="minorHAnsi" w:eastAsiaTheme="minorEastAsia" w:hAnsiTheme="minorHAnsi"/>
      <w:noProof w:val="0"/>
      <w:kern w:val="2"/>
      <w:sz w:val="24"/>
      <w:szCs w:val="24"/>
      <w:lang w:val="en-US"/>
      <w14:ligatures w14:val="standardContextual"/>
    </w:rPr>
  </w:style>
  <w:style w:type="table" w:styleId="PlainTable1">
    <w:name w:val="Plain Table 1"/>
    <w:basedOn w:val="TableNormal"/>
    <w:uiPriority w:val="41"/>
    <w:rsid w:val="00560F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60F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W3C"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yperlink" Target="https://vietnix.vn/html-la-gi/" TargetMode="External"/><Relationship Id="rId17" Type="http://schemas.openxmlformats.org/officeDocument/2006/relationships/hyperlink" Target="https://vietnix.vn/javascript-la-gi/"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etnix.vn/css-la-gi/"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etnix.vn/html-la-gi/"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bizfly.vn/techblog/frontend-la-gi.html"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Chi%E1%BB%81u_r%E1%BB%99ng"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PC\NgonNguLapTrinh\HTML\final-test-web-design-HoaiLinhNgo15\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238F0C-7174-4D30-8BA1-8551182F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TotalTime>
  <Pages>1</Pages>
  <Words>10929</Words>
  <Characters>62298</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Linh Ngo</cp:lastModifiedBy>
  <cp:revision>3</cp:revision>
  <cp:lastPrinted>2026-06-12T12:00:00Z</cp:lastPrinted>
  <dcterms:created xsi:type="dcterms:W3CDTF">2026-06-13T08:20:00Z</dcterms:created>
  <dcterms:modified xsi:type="dcterms:W3CDTF">2026-06-13T08:20:00Z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sqTvxFqPztgz_1">
    <vt:lpwstr>ZOTERO_TEMP</vt:lpwstr>
  </property>
  <property fmtid="{D5CDD505-2E9C-101B-9397-08002B2CF9AE}" pid="3" name="ZOTERO_PREF_1">
    <vt:lpwstr>&lt;data data-version="3" zotero-version="9.0.4"&gt;&lt;session id="D5QzNAEJ"/&gt;&lt;style id="http://www.zotero.org/styles/ieee" locale="vi-VN"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