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8450" w14:textId="77777777" w:rsidR="00A705BC" w:rsidRPr="008D78F3" w:rsidRDefault="00A705BC" w:rsidP="00181793">
      <w:pPr>
        <w:jc w:val="center"/>
        <w:rPr>
          <w:sz w:val="30"/>
          <w:szCs w:val="30"/>
        </w:rPr>
      </w:pPr>
      <w:r w:rsidRPr="008D78F3">
        <w:rPr>
          <w:sz w:val="30"/>
          <w:szCs w:val="30"/>
        </w:rPr>
        <w:t>ĐẠI HỌC TRÀ VINH</w:t>
      </w:r>
    </w:p>
    <w:p w14:paraId="4042C5BB" w14:textId="77777777" w:rsidR="00A705BC" w:rsidRPr="008D78F3" w:rsidRDefault="00A705BC" w:rsidP="00181793">
      <w:pPr>
        <w:jc w:val="center"/>
        <w:rPr>
          <w:sz w:val="30"/>
          <w:szCs w:val="30"/>
        </w:rPr>
      </w:pPr>
      <w:r w:rsidRPr="008D78F3">
        <w:rPr>
          <w:sz w:val="30"/>
          <w:szCs w:val="30"/>
        </w:rPr>
        <w:t>TRƯỜNG KỸ THUẬT VÀ CÔNG NGHỆ</w:t>
      </w:r>
    </w:p>
    <w:p w14:paraId="5CA87A83" w14:textId="77777777" w:rsidR="00A705BC" w:rsidRPr="008D78F3" w:rsidRDefault="00A705BC" w:rsidP="00181793">
      <w:pPr>
        <w:jc w:val="center"/>
        <w:rPr>
          <w:b/>
          <w:sz w:val="30"/>
          <w:szCs w:val="30"/>
        </w:rPr>
      </w:pPr>
      <w:r w:rsidRPr="008D78F3">
        <w:rPr>
          <w:b/>
          <w:sz w:val="30"/>
          <w:szCs w:val="30"/>
        </w:rPr>
        <w:t>KHOA CÔNG NGHỆ THÔNG TIN</w:t>
      </w:r>
    </w:p>
    <w:p w14:paraId="4670DCCA" w14:textId="77777777" w:rsidR="00397034" w:rsidRPr="008D78F3" w:rsidRDefault="00397034" w:rsidP="00181793">
      <w:pPr>
        <w:jc w:val="center"/>
        <w:rPr>
          <w:b/>
          <w:sz w:val="30"/>
          <w:szCs w:val="30"/>
        </w:rPr>
      </w:pPr>
    </w:p>
    <w:p w14:paraId="72D30C1E" w14:textId="77777777" w:rsidR="00DB2AD8" w:rsidRPr="008D78F3" w:rsidRDefault="00DB2AD8" w:rsidP="00181793">
      <w:pPr>
        <w:jc w:val="center"/>
        <w:rPr>
          <w:b/>
          <w:sz w:val="30"/>
          <w:szCs w:val="30"/>
        </w:rPr>
      </w:pPr>
    </w:p>
    <w:p w14:paraId="2584D9D4" w14:textId="77777777" w:rsidR="00A705BC" w:rsidRPr="008D78F3" w:rsidRDefault="00AF30EA" w:rsidP="00181793">
      <w:pPr>
        <w:jc w:val="center"/>
      </w:pPr>
      <w:r w:rsidRPr="008D78F3">
        <w:drawing>
          <wp:inline distT="0" distB="0" distL="0" distR="0" wp14:anchorId="03FD380B" wp14:editId="245BA5A3">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4A56876" w14:textId="77777777" w:rsidR="00DB2AD8" w:rsidRPr="008D78F3" w:rsidRDefault="00DB2AD8" w:rsidP="00181793">
      <w:pPr>
        <w:jc w:val="center"/>
      </w:pPr>
    </w:p>
    <w:p w14:paraId="08A57DE4" w14:textId="77777777" w:rsidR="00397034" w:rsidRPr="008D78F3" w:rsidRDefault="00397034" w:rsidP="00181793">
      <w:pPr>
        <w:jc w:val="center"/>
      </w:pPr>
    </w:p>
    <w:p w14:paraId="4FDB5397" w14:textId="77777777" w:rsidR="00A705BC" w:rsidRPr="008D78F3" w:rsidRDefault="00A705BC" w:rsidP="00181793">
      <w:pPr>
        <w:jc w:val="center"/>
        <w:rPr>
          <w:b/>
          <w:sz w:val="30"/>
          <w:szCs w:val="30"/>
        </w:rPr>
      </w:pPr>
      <w:r w:rsidRPr="008D78F3">
        <w:rPr>
          <w:b/>
          <w:sz w:val="30"/>
          <w:szCs w:val="30"/>
        </w:rPr>
        <w:t>ĐỒ ÁN MÔN HỌC</w:t>
      </w:r>
    </w:p>
    <w:p w14:paraId="2C22B7CD" w14:textId="77777777" w:rsidR="00A705BC" w:rsidRPr="008D78F3" w:rsidRDefault="00C77F74" w:rsidP="00181793">
      <w:pPr>
        <w:jc w:val="center"/>
        <w:rPr>
          <w:b/>
          <w:sz w:val="30"/>
          <w:szCs w:val="30"/>
        </w:rPr>
      </w:pPr>
      <w:r w:rsidRPr="008D78F3">
        <w:rPr>
          <w:b/>
          <w:sz w:val="30"/>
          <w:szCs w:val="30"/>
        </w:rPr>
        <w:t>THIẾT KẾ WEB</w:t>
      </w:r>
    </w:p>
    <w:p w14:paraId="4AF1F52F" w14:textId="77777777" w:rsidR="00DB2AD8" w:rsidRPr="008D78F3" w:rsidRDefault="00DB2AD8" w:rsidP="00181793">
      <w:pPr>
        <w:jc w:val="center"/>
        <w:rPr>
          <w:b/>
          <w:sz w:val="30"/>
          <w:szCs w:val="30"/>
        </w:rPr>
      </w:pPr>
    </w:p>
    <w:p w14:paraId="3F57F161" w14:textId="77777777" w:rsidR="00DB2AD8" w:rsidRPr="008D78F3" w:rsidRDefault="00DB2AD8" w:rsidP="00181793">
      <w:pPr>
        <w:jc w:val="center"/>
        <w:rPr>
          <w:b/>
          <w:sz w:val="30"/>
          <w:szCs w:val="30"/>
        </w:rPr>
      </w:pPr>
    </w:p>
    <w:p w14:paraId="649A548A" w14:textId="77777777" w:rsidR="0065710F" w:rsidRPr="008D78F3" w:rsidRDefault="00834694" w:rsidP="00181793">
      <w:pPr>
        <w:jc w:val="center"/>
        <w:rPr>
          <w:b/>
          <w:sz w:val="40"/>
          <w:szCs w:val="40"/>
        </w:rPr>
      </w:pPr>
      <w:r w:rsidRPr="008D78F3">
        <w:rPr>
          <w:b/>
          <w:sz w:val="40"/>
          <w:szCs w:val="40"/>
        </w:rPr>
        <w:t>ELECTRONIC PRODUCTS STATIC WEBSITE</w:t>
      </w:r>
    </w:p>
    <w:p w14:paraId="7A411CDE" w14:textId="16599D75" w:rsidR="00DB2AD8" w:rsidRPr="008D78F3" w:rsidRDefault="0065710F" w:rsidP="00181793">
      <w:pPr>
        <w:jc w:val="center"/>
        <w:rPr>
          <w:b/>
          <w:sz w:val="40"/>
          <w:szCs w:val="40"/>
        </w:rPr>
      </w:pPr>
      <w:r w:rsidRPr="008D78F3">
        <w:rPr>
          <w:b/>
          <w:sz w:val="40"/>
          <w:szCs w:val="40"/>
        </w:rPr>
        <w:t>(</w:t>
      </w:r>
      <w:r w:rsidR="00834694" w:rsidRPr="008D78F3">
        <w:rPr>
          <w:b/>
          <w:sz w:val="40"/>
          <w:szCs w:val="40"/>
        </w:rPr>
        <w:t xml:space="preserve">WEBSITE TĨNH BÁN SẢN PHẨM ĐIỆN </w:t>
      </w:r>
      <w:r w:rsidRPr="008D78F3">
        <w:rPr>
          <w:b/>
          <w:sz w:val="40"/>
          <w:szCs w:val="40"/>
        </w:rPr>
        <w:t>TỬ)</w:t>
      </w:r>
    </w:p>
    <w:p w14:paraId="2EFD7832" w14:textId="77777777" w:rsidR="00DB2AD8" w:rsidRPr="008D78F3"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8D78F3" w14:paraId="3713A457" w14:textId="77777777" w:rsidTr="00F50FA9">
        <w:tc>
          <w:tcPr>
            <w:tcW w:w="2402" w:type="pct"/>
          </w:tcPr>
          <w:p w14:paraId="4CF8E045" w14:textId="77777777" w:rsidR="00F55323" w:rsidRPr="008D78F3" w:rsidRDefault="00F55323" w:rsidP="00397034">
            <w:pPr>
              <w:spacing w:before="120" w:after="120" w:line="360" w:lineRule="auto"/>
              <w:rPr>
                <w:b/>
                <w:sz w:val="28"/>
                <w:szCs w:val="28"/>
              </w:rPr>
            </w:pPr>
            <w:r w:rsidRPr="008D78F3">
              <w:rPr>
                <w:b/>
                <w:sz w:val="28"/>
                <w:szCs w:val="28"/>
              </w:rPr>
              <w:t>Người hướng dẫn:</w:t>
            </w:r>
          </w:p>
          <w:p w14:paraId="02C08333" w14:textId="77777777" w:rsidR="00F55323" w:rsidRPr="008D78F3" w:rsidRDefault="005C722E" w:rsidP="00397034">
            <w:pPr>
              <w:spacing w:before="120" w:after="120" w:line="360" w:lineRule="auto"/>
              <w:ind w:left="432"/>
              <w:rPr>
                <w:sz w:val="28"/>
                <w:szCs w:val="28"/>
              </w:rPr>
            </w:pPr>
            <w:r w:rsidRPr="008D78F3">
              <w:rPr>
                <w:sz w:val="28"/>
                <w:szCs w:val="28"/>
              </w:rPr>
              <w:t xml:space="preserve">Ths. </w:t>
            </w:r>
            <w:r w:rsidR="00E40233" w:rsidRPr="008D78F3">
              <w:rPr>
                <w:sz w:val="28"/>
                <w:szCs w:val="28"/>
              </w:rPr>
              <w:t>Nguyễn Ngọc Đan Thanh</w:t>
            </w:r>
          </w:p>
        </w:tc>
        <w:tc>
          <w:tcPr>
            <w:tcW w:w="2598" w:type="pct"/>
          </w:tcPr>
          <w:p w14:paraId="2E75DD9F" w14:textId="77777777" w:rsidR="00F55323" w:rsidRPr="008D78F3" w:rsidRDefault="00E40233" w:rsidP="00397034">
            <w:pPr>
              <w:spacing w:before="120" w:after="120" w:line="360" w:lineRule="auto"/>
              <w:rPr>
                <w:b/>
                <w:sz w:val="28"/>
                <w:szCs w:val="28"/>
              </w:rPr>
            </w:pPr>
            <w:r w:rsidRPr="008D78F3">
              <w:rPr>
                <w:b/>
                <w:sz w:val="28"/>
                <w:szCs w:val="28"/>
              </w:rPr>
              <w:t>Sinh viên thực hiện:</w:t>
            </w:r>
          </w:p>
          <w:p w14:paraId="7AC3E90A" w14:textId="51E88AC2" w:rsidR="00E40233" w:rsidRPr="008D78F3" w:rsidRDefault="00E40233" w:rsidP="00FA700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48D01207" w14:textId="5EC6F1CD" w:rsidR="00E40233" w:rsidRPr="008D78F3" w:rsidRDefault="00E40233" w:rsidP="00FA700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715077DF" w14:textId="6F8CE578" w:rsidR="00E40233" w:rsidRPr="008D78F3" w:rsidRDefault="00E40233" w:rsidP="00FA700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TTA</w:t>
            </w:r>
          </w:p>
        </w:tc>
      </w:tr>
    </w:tbl>
    <w:p w14:paraId="0794810A" w14:textId="77777777" w:rsidR="00F55323" w:rsidRPr="008D78F3" w:rsidRDefault="00F55323"/>
    <w:p w14:paraId="67271188" w14:textId="77777777" w:rsidR="00DB2AD8" w:rsidRPr="008D78F3" w:rsidRDefault="00DB2AD8" w:rsidP="00397034">
      <w:pPr>
        <w:jc w:val="center"/>
        <w:rPr>
          <w:b/>
          <w:sz w:val="30"/>
          <w:szCs w:val="30"/>
        </w:rPr>
      </w:pPr>
    </w:p>
    <w:p w14:paraId="60D87163" w14:textId="77777777" w:rsidR="00DB2AD8" w:rsidRPr="008D78F3" w:rsidRDefault="00DB2AD8" w:rsidP="00397034">
      <w:pPr>
        <w:jc w:val="center"/>
        <w:rPr>
          <w:b/>
          <w:sz w:val="30"/>
          <w:szCs w:val="30"/>
        </w:rPr>
      </w:pPr>
    </w:p>
    <w:p w14:paraId="6A82BAC7" w14:textId="77777777" w:rsidR="00AE352B" w:rsidRPr="008D78F3" w:rsidRDefault="00AE352B" w:rsidP="00397034">
      <w:pPr>
        <w:jc w:val="center"/>
        <w:rPr>
          <w:b/>
          <w:sz w:val="28"/>
          <w:szCs w:val="28"/>
        </w:rPr>
      </w:pPr>
      <w:r w:rsidRPr="008D78F3">
        <w:rPr>
          <w:b/>
          <w:sz w:val="28"/>
          <w:szCs w:val="28"/>
        </w:rPr>
        <w:t>Vĩnh Long, tháng 6 năm 2026</w:t>
      </w:r>
    </w:p>
    <w:p w14:paraId="34446000" w14:textId="77777777" w:rsidR="00DB2AD8" w:rsidRPr="008D78F3" w:rsidRDefault="003B599F" w:rsidP="00DB2AD8">
      <w:pPr>
        <w:jc w:val="center"/>
        <w:rPr>
          <w:sz w:val="30"/>
          <w:szCs w:val="30"/>
        </w:rPr>
      </w:pPr>
      <w:r w:rsidRPr="008D78F3">
        <w:br w:type="page"/>
      </w:r>
      <w:r w:rsidR="00DB2AD8" w:rsidRPr="008D78F3">
        <w:rPr>
          <w:sz w:val="30"/>
          <w:szCs w:val="30"/>
        </w:rPr>
        <w:lastRenderedPageBreak/>
        <w:t>ĐẠI HỌC TRÀ VINH</w:t>
      </w:r>
    </w:p>
    <w:p w14:paraId="3E23B592" w14:textId="77777777" w:rsidR="00DB2AD8" w:rsidRPr="008D78F3" w:rsidRDefault="00DB2AD8" w:rsidP="00DB2AD8">
      <w:pPr>
        <w:jc w:val="center"/>
        <w:rPr>
          <w:sz w:val="30"/>
          <w:szCs w:val="30"/>
        </w:rPr>
      </w:pPr>
      <w:r w:rsidRPr="008D78F3">
        <w:rPr>
          <w:sz w:val="30"/>
          <w:szCs w:val="30"/>
        </w:rPr>
        <w:t>TRƯỜNG KỸ THUẬT VÀ CÔNG NGHỆ</w:t>
      </w:r>
    </w:p>
    <w:p w14:paraId="7AF96625" w14:textId="77777777" w:rsidR="00DB2AD8" w:rsidRPr="008D78F3" w:rsidRDefault="00DB2AD8" w:rsidP="00DB2AD8">
      <w:pPr>
        <w:jc w:val="center"/>
        <w:rPr>
          <w:b/>
          <w:sz w:val="30"/>
          <w:szCs w:val="30"/>
        </w:rPr>
      </w:pPr>
      <w:r w:rsidRPr="008D78F3">
        <w:rPr>
          <w:b/>
          <w:sz w:val="30"/>
          <w:szCs w:val="30"/>
        </w:rPr>
        <w:t>KHOA CÔNG NGHỆ THÔNG TIN</w:t>
      </w:r>
    </w:p>
    <w:p w14:paraId="4CD09DEA" w14:textId="77777777" w:rsidR="00DB2AD8" w:rsidRPr="008D78F3" w:rsidRDefault="00DB2AD8" w:rsidP="00DB2AD8">
      <w:pPr>
        <w:jc w:val="center"/>
        <w:rPr>
          <w:b/>
          <w:sz w:val="30"/>
          <w:szCs w:val="30"/>
        </w:rPr>
      </w:pPr>
    </w:p>
    <w:p w14:paraId="7A46F93D" w14:textId="77777777" w:rsidR="00DB2AD8" w:rsidRPr="008D78F3" w:rsidRDefault="00DB2AD8" w:rsidP="00DB2AD8">
      <w:pPr>
        <w:jc w:val="center"/>
        <w:rPr>
          <w:b/>
          <w:sz w:val="30"/>
          <w:szCs w:val="30"/>
        </w:rPr>
      </w:pPr>
    </w:p>
    <w:p w14:paraId="0FD49432" w14:textId="77777777" w:rsidR="00DB2AD8" w:rsidRPr="008D78F3" w:rsidRDefault="00DB2AD8" w:rsidP="00DB2AD8">
      <w:pPr>
        <w:jc w:val="center"/>
      </w:pPr>
      <w:r w:rsidRPr="008D78F3">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45FF87" w14:textId="77777777" w:rsidR="00DB2AD8" w:rsidRPr="008D78F3" w:rsidRDefault="00DB2AD8" w:rsidP="00DB2AD8">
      <w:pPr>
        <w:jc w:val="center"/>
      </w:pPr>
    </w:p>
    <w:p w14:paraId="3D68D52E" w14:textId="77777777" w:rsidR="00DB2AD8" w:rsidRPr="008D78F3" w:rsidRDefault="00DB2AD8" w:rsidP="00DB2AD8">
      <w:pPr>
        <w:jc w:val="center"/>
      </w:pPr>
    </w:p>
    <w:p w14:paraId="79C71834" w14:textId="77777777" w:rsidR="00C50A2A" w:rsidRPr="008D78F3" w:rsidRDefault="00C50A2A" w:rsidP="00C50A2A">
      <w:pPr>
        <w:jc w:val="center"/>
        <w:rPr>
          <w:b/>
          <w:sz w:val="30"/>
          <w:szCs w:val="30"/>
        </w:rPr>
      </w:pPr>
      <w:r w:rsidRPr="008D78F3">
        <w:rPr>
          <w:b/>
          <w:sz w:val="30"/>
          <w:szCs w:val="30"/>
        </w:rPr>
        <w:t>ĐỒ ÁN MÔN HỌC</w:t>
      </w:r>
    </w:p>
    <w:p w14:paraId="65F88291" w14:textId="77777777" w:rsidR="00C50A2A" w:rsidRPr="008D78F3" w:rsidRDefault="00C50A2A" w:rsidP="00C50A2A">
      <w:pPr>
        <w:jc w:val="center"/>
        <w:rPr>
          <w:b/>
          <w:sz w:val="30"/>
          <w:szCs w:val="30"/>
        </w:rPr>
      </w:pPr>
      <w:r w:rsidRPr="008D78F3">
        <w:rPr>
          <w:b/>
          <w:sz w:val="30"/>
          <w:szCs w:val="30"/>
        </w:rPr>
        <w:t>THIẾT KẾ WEB</w:t>
      </w:r>
    </w:p>
    <w:p w14:paraId="09B5E24D" w14:textId="77777777" w:rsidR="00DB2AD8" w:rsidRPr="008D78F3" w:rsidRDefault="00DB2AD8" w:rsidP="00DB2AD8">
      <w:pPr>
        <w:jc w:val="center"/>
        <w:rPr>
          <w:b/>
          <w:sz w:val="30"/>
          <w:szCs w:val="30"/>
        </w:rPr>
      </w:pPr>
    </w:p>
    <w:p w14:paraId="21B74D7C" w14:textId="77777777" w:rsidR="00DB2AD8" w:rsidRPr="008D78F3" w:rsidRDefault="00DB2AD8" w:rsidP="00DB2AD8">
      <w:pPr>
        <w:jc w:val="center"/>
        <w:rPr>
          <w:b/>
          <w:sz w:val="30"/>
          <w:szCs w:val="30"/>
        </w:rPr>
      </w:pPr>
    </w:p>
    <w:p w14:paraId="5FA6430D" w14:textId="77777777" w:rsidR="0065710F" w:rsidRPr="008D78F3" w:rsidRDefault="0065710F" w:rsidP="0065710F">
      <w:pPr>
        <w:jc w:val="center"/>
        <w:rPr>
          <w:b/>
          <w:sz w:val="40"/>
          <w:szCs w:val="40"/>
        </w:rPr>
      </w:pPr>
      <w:r w:rsidRPr="008D78F3">
        <w:rPr>
          <w:b/>
          <w:sz w:val="40"/>
          <w:szCs w:val="40"/>
        </w:rPr>
        <w:t>ELECTRONIC PRODUCTS STATIC WEBSITE</w:t>
      </w:r>
    </w:p>
    <w:p w14:paraId="086745CF" w14:textId="77777777" w:rsidR="0065710F" w:rsidRPr="008D78F3" w:rsidRDefault="0065710F" w:rsidP="0065710F">
      <w:pPr>
        <w:jc w:val="center"/>
        <w:rPr>
          <w:b/>
          <w:sz w:val="40"/>
          <w:szCs w:val="40"/>
        </w:rPr>
      </w:pPr>
      <w:r w:rsidRPr="008D78F3">
        <w:rPr>
          <w:b/>
          <w:sz w:val="40"/>
          <w:szCs w:val="40"/>
        </w:rPr>
        <w:t>(WEBSITE TĨNH BÁN SẢN PHẨM ĐIỆN TỬ)</w:t>
      </w:r>
    </w:p>
    <w:p w14:paraId="5D9019B5" w14:textId="77777777" w:rsidR="00C50A2A" w:rsidRPr="008D78F3" w:rsidRDefault="00C50A2A" w:rsidP="00DB2AD8">
      <w:pPr>
        <w:jc w:val="center"/>
        <w:rPr>
          <w:b/>
          <w:sz w:val="40"/>
          <w:szCs w:val="40"/>
        </w:rPr>
      </w:pPr>
    </w:p>
    <w:p w14:paraId="7C371DE0" w14:textId="77777777" w:rsidR="00C50A2A" w:rsidRPr="008D78F3"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8D78F3" w14:paraId="0D3F9A01" w14:textId="77777777" w:rsidTr="00080838">
        <w:tc>
          <w:tcPr>
            <w:tcW w:w="2402" w:type="pct"/>
          </w:tcPr>
          <w:p w14:paraId="69821482" w14:textId="77777777" w:rsidR="00C50A2A" w:rsidRPr="008D78F3" w:rsidRDefault="00C50A2A" w:rsidP="00080838">
            <w:pPr>
              <w:spacing w:before="120" w:after="120" w:line="360" w:lineRule="auto"/>
              <w:rPr>
                <w:b/>
                <w:sz w:val="28"/>
                <w:szCs w:val="28"/>
              </w:rPr>
            </w:pPr>
            <w:r w:rsidRPr="008D78F3">
              <w:rPr>
                <w:b/>
                <w:sz w:val="28"/>
                <w:szCs w:val="28"/>
              </w:rPr>
              <w:t>Người hướng dẫn:</w:t>
            </w:r>
          </w:p>
          <w:p w14:paraId="3E599C10" w14:textId="77777777" w:rsidR="00C50A2A" w:rsidRPr="008D78F3" w:rsidRDefault="00C50A2A" w:rsidP="00080838">
            <w:pPr>
              <w:spacing w:before="120" w:after="120" w:line="360" w:lineRule="auto"/>
              <w:ind w:left="432"/>
              <w:rPr>
                <w:sz w:val="28"/>
                <w:szCs w:val="28"/>
              </w:rPr>
            </w:pPr>
            <w:r w:rsidRPr="008D78F3">
              <w:rPr>
                <w:sz w:val="28"/>
                <w:szCs w:val="28"/>
              </w:rPr>
              <w:t>Ths. Nguyễn Ngọc Đan Thanh</w:t>
            </w:r>
          </w:p>
        </w:tc>
        <w:tc>
          <w:tcPr>
            <w:tcW w:w="2598" w:type="pct"/>
          </w:tcPr>
          <w:p w14:paraId="0EC4EDAE" w14:textId="77777777" w:rsidR="00C50A2A" w:rsidRPr="008D78F3" w:rsidRDefault="00C50A2A" w:rsidP="00080838">
            <w:pPr>
              <w:spacing w:before="120" w:after="120" w:line="360" w:lineRule="auto"/>
              <w:rPr>
                <w:b/>
                <w:sz w:val="28"/>
                <w:szCs w:val="28"/>
              </w:rPr>
            </w:pPr>
            <w:r w:rsidRPr="008D78F3">
              <w:rPr>
                <w:b/>
                <w:sz w:val="28"/>
                <w:szCs w:val="28"/>
              </w:rPr>
              <w:t>Sinh viên thực hiện:</w:t>
            </w:r>
          </w:p>
          <w:p w14:paraId="33DED3D9" w14:textId="57C0DA53" w:rsidR="00C50A2A" w:rsidRPr="008D78F3" w:rsidRDefault="00C50A2A" w:rsidP="0008083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0672090C" w14:textId="56D3FD09" w:rsidR="00C50A2A" w:rsidRPr="008D78F3" w:rsidRDefault="00C50A2A" w:rsidP="0008083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5FD1C356" w14:textId="33FBF0EB" w:rsidR="00C50A2A" w:rsidRPr="008D78F3" w:rsidRDefault="00C50A2A" w:rsidP="0008083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w:t>
            </w:r>
            <w:r w:rsidRPr="008D78F3">
              <w:rPr>
                <w:sz w:val="28"/>
                <w:szCs w:val="28"/>
              </w:rPr>
              <w:t>A</w:t>
            </w:r>
          </w:p>
        </w:tc>
      </w:tr>
    </w:tbl>
    <w:p w14:paraId="5C03D115" w14:textId="77777777" w:rsidR="0005453D" w:rsidRPr="008D78F3" w:rsidRDefault="0005453D" w:rsidP="0005453D"/>
    <w:p w14:paraId="1978FFBA" w14:textId="77777777" w:rsidR="0005453D" w:rsidRPr="008D78F3" w:rsidRDefault="0005453D" w:rsidP="0005453D">
      <w:pPr>
        <w:jc w:val="center"/>
        <w:rPr>
          <w:b/>
          <w:sz w:val="30"/>
          <w:szCs w:val="30"/>
        </w:rPr>
      </w:pPr>
    </w:p>
    <w:p w14:paraId="51F74807" w14:textId="77777777" w:rsidR="0005453D" w:rsidRPr="008D78F3" w:rsidRDefault="0005453D" w:rsidP="0005453D">
      <w:pPr>
        <w:jc w:val="center"/>
        <w:rPr>
          <w:b/>
          <w:sz w:val="30"/>
          <w:szCs w:val="30"/>
        </w:rPr>
      </w:pPr>
    </w:p>
    <w:p w14:paraId="16931CFF" w14:textId="77777777" w:rsidR="00314527" w:rsidRPr="008D78F3" w:rsidRDefault="0005453D" w:rsidP="0005453D">
      <w:pPr>
        <w:jc w:val="center"/>
        <w:rPr>
          <w:sz w:val="28"/>
          <w:szCs w:val="28"/>
        </w:rPr>
      </w:pPr>
      <w:r w:rsidRPr="008D78F3">
        <w:rPr>
          <w:b/>
          <w:sz w:val="28"/>
          <w:szCs w:val="28"/>
        </w:rPr>
        <w:t>Vĩnh Long, tháng 6 năm 2026</w:t>
      </w:r>
    </w:p>
    <w:p w14:paraId="24CC1E0F" w14:textId="77777777" w:rsidR="00574222" w:rsidRPr="008D78F3" w:rsidRDefault="00574222">
      <w:pPr>
        <w:sectPr w:rsidR="00574222" w:rsidRPr="008D78F3"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5A9DA80" w14:textId="77777777" w:rsidR="00314527" w:rsidRPr="008D78F3" w:rsidRDefault="00314527" w:rsidP="002D6E1C">
      <w:pPr>
        <w:pStyle w:val="DEMUC"/>
      </w:pPr>
      <w:r w:rsidRPr="008D78F3">
        <w:lastRenderedPageBreak/>
        <w:t>Lời cảm ơn</w:t>
      </w:r>
    </w:p>
    <w:p w14:paraId="36BE1077" w14:textId="52B05CEC" w:rsidR="00920370" w:rsidRPr="008D78F3" w:rsidRDefault="00920370" w:rsidP="00920370">
      <w:pPr>
        <w:pStyle w:val="noidung"/>
      </w:pPr>
      <w:r w:rsidRPr="008D78F3">
        <w:t xml:space="preserve">Em xin gửi lời cảm ơn sâu sắc đến cô </w:t>
      </w:r>
      <w:r w:rsidR="0065710F" w:rsidRPr="008D78F3">
        <w:t>Đan Thanh</w:t>
      </w:r>
      <w:r w:rsidRPr="008D78F3">
        <w:t xml:space="preserve"> – người đã dành nhiều tâm huyết, thời gian và sự tận tình để bồi dưỡng, hướng dẫn em trong suốt quá trình học tập và thực hiện báo cáo cuối khóa này.</w:t>
      </w:r>
    </w:p>
    <w:p w14:paraId="348A6B11" w14:textId="77777777" w:rsidR="00920370" w:rsidRPr="008D78F3" w:rsidRDefault="00920370" w:rsidP="00920370">
      <w:pPr>
        <w:pStyle w:val="noidung"/>
      </w:pPr>
      <w:r w:rsidRPr="008D78F3">
        <w:t>Trong từng buổi học, cô không chỉ truyền đạt kiến thức chuyên môn mà còn khơi gợi cho em niềm đam mê, sự kiên trì và tinh thần trách nhiệm trong nghiên cứu. Những chia sẻ, định hướng và sự động viên của cô đã giúp em vượt qua khó khăn, hoàn thiện kỹ năng, và có thêm sự tự tin để hoàn thành bài báo cáo này.</w:t>
      </w:r>
    </w:p>
    <w:p w14:paraId="3D3A29BE" w14:textId="77777777" w:rsidR="00920370" w:rsidRPr="008D78F3" w:rsidRDefault="00920370" w:rsidP="00920370">
      <w:pPr>
        <w:pStyle w:val="noidung"/>
      </w:pPr>
      <w:r w:rsidRPr="008D78F3">
        <w:t>Em hiểu rằng thành quả hôm nay không chỉ là nỗ lực của bản thân mà còn là kết quả từ sự tận tâm giảng dạy và dìu dắt của cô. Em vô cùng trân trọng và biết ơn những gì cô đã dành cho em, và em sẽ luôn ghi nhớ những bài học quý giá ấy như hành trang để bước tiếp trên con đường học tập và sự nghiệp sau này.</w:t>
      </w:r>
    </w:p>
    <w:p w14:paraId="2D976E03" w14:textId="68CA8959" w:rsidR="000B3C8E" w:rsidRPr="008D78F3" w:rsidRDefault="00920370" w:rsidP="0065710F">
      <w:pPr>
        <w:pStyle w:val="noidung"/>
      </w:pPr>
      <w:r w:rsidRPr="008D78F3">
        <w:t>Xin kính chúc cô luôn mạnh khỏe, hạnh phúc và tiếp tục truyền lửa đam mê cho nhiều thế hệ học trò.</w:t>
      </w:r>
    </w:p>
    <w:p w14:paraId="5E319003" w14:textId="77777777" w:rsidR="0065710F" w:rsidRPr="008D78F3" w:rsidRDefault="0065710F" w:rsidP="0065710F">
      <w:pPr>
        <w:pStyle w:val="noidung"/>
      </w:pPr>
    </w:p>
    <w:p w14:paraId="25643153" w14:textId="77777777" w:rsidR="000B3C8E" w:rsidRPr="008D78F3" w:rsidRDefault="000B3C8E" w:rsidP="000B3C8E">
      <w:pPr>
        <w:pStyle w:val="noidung"/>
        <w:ind w:left="5103"/>
        <w:jc w:val="center"/>
        <w:rPr>
          <w:b/>
        </w:rPr>
      </w:pPr>
      <w:r w:rsidRPr="008D78F3">
        <w:rPr>
          <w:b/>
        </w:rPr>
        <w:t>Sinh viên thực hiện</w:t>
      </w:r>
    </w:p>
    <w:p w14:paraId="0FC4F487" w14:textId="77777777" w:rsidR="000B3C8E" w:rsidRPr="008D78F3" w:rsidRDefault="000B3C8E" w:rsidP="000B3C8E">
      <w:pPr>
        <w:pStyle w:val="noidung"/>
        <w:ind w:left="5103"/>
        <w:jc w:val="center"/>
      </w:pPr>
    </w:p>
    <w:p w14:paraId="11E59B70" w14:textId="77777777" w:rsidR="000B3C8E" w:rsidRPr="008D78F3" w:rsidRDefault="000B3C8E" w:rsidP="000B3C8E">
      <w:pPr>
        <w:pStyle w:val="noidung"/>
        <w:ind w:left="5103"/>
        <w:jc w:val="center"/>
      </w:pPr>
    </w:p>
    <w:p w14:paraId="6CAD5164" w14:textId="77777777" w:rsidR="00D54A59" w:rsidRPr="008D78F3" w:rsidRDefault="00D47612" w:rsidP="000B3C8E">
      <w:pPr>
        <w:pStyle w:val="noidung"/>
        <w:ind w:left="5103"/>
        <w:jc w:val="center"/>
      </w:pPr>
      <w:r w:rsidRPr="008D78F3">
        <w:t>Ngô Hoài Linh</w:t>
      </w:r>
    </w:p>
    <w:p w14:paraId="3088DA9A" w14:textId="0785BF76" w:rsidR="000B3C8E" w:rsidRPr="008D78F3" w:rsidRDefault="000B3C8E" w:rsidP="00920370">
      <w:pPr>
        <w:pStyle w:val="noidung"/>
        <w:ind w:firstLine="0"/>
      </w:pPr>
      <w:r w:rsidRPr="008D78F3">
        <w:br w:type="page"/>
      </w:r>
    </w:p>
    <w:p w14:paraId="0D37014B" w14:textId="77777777" w:rsidR="00314527" w:rsidRPr="008D78F3" w:rsidRDefault="00314527" w:rsidP="002D6E1C">
      <w:pPr>
        <w:pStyle w:val="DEMUC"/>
      </w:pPr>
      <w:r w:rsidRPr="008D78F3">
        <w:lastRenderedPageBreak/>
        <w:t>Mục lục</w:t>
      </w:r>
    </w:p>
    <w:p w14:paraId="6949051D" w14:textId="38D27182" w:rsidR="00C47BA5" w:rsidRDefault="00084BF4">
      <w:pPr>
        <w:pStyle w:val="TOC1"/>
        <w:tabs>
          <w:tab w:val="right" w:leader="dot" w:pos="8778"/>
        </w:tabs>
        <w:rPr>
          <w:rFonts w:asciiTheme="minorHAnsi" w:eastAsiaTheme="minorEastAsia" w:hAnsiTheme="minorHAnsi"/>
          <w:kern w:val="2"/>
          <w:sz w:val="24"/>
          <w:szCs w:val="24"/>
          <w:lang w:val="en-US"/>
          <w14:ligatures w14:val="standardContextual"/>
        </w:rPr>
      </w:pPr>
      <w:r w:rsidRPr="008D78F3">
        <w:fldChar w:fldCharType="begin"/>
      </w:r>
      <w:r w:rsidRPr="008D78F3">
        <w:instrText xml:space="preserve"> TOC \o "1-4" \h \z \u </w:instrText>
      </w:r>
      <w:r w:rsidRPr="008D78F3">
        <w:fldChar w:fldCharType="separate"/>
      </w:r>
      <w:hyperlink w:anchor="_Toc231549070" w:history="1">
        <w:r w:rsidR="00C47BA5" w:rsidRPr="0082126A">
          <w:rPr>
            <w:rStyle w:val="Hyperlink"/>
          </w:rPr>
          <w:t>CHƯƠNG 1. Tổng quan nghiên cứu</w:t>
        </w:r>
        <w:r w:rsidR="00C47BA5">
          <w:rPr>
            <w:webHidden/>
          </w:rPr>
          <w:tab/>
        </w:r>
        <w:r w:rsidR="00C47BA5">
          <w:rPr>
            <w:webHidden/>
          </w:rPr>
          <w:fldChar w:fldCharType="begin"/>
        </w:r>
        <w:r w:rsidR="00C47BA5">
          <w:rPr>
            <w:webHidden/>
          </w:rPr>
          <w:instrText xml:space="preserve"> PAGEREF _Toc231549070 \h </w:instrText>
        </w:r>
        <w:r w:rsidR="00C47BA5">
          <w:rPr>
            <w:webHidden/>
          </w:rPr>
        </w:r>
        <w:r w:rsidR="00C47BA5">
          <w:rPr>
            <w:webHidden/>
          </w:rPr>
          <w:fldChar w:fldCharType="separate"/>
        </w:r>
        <w:r w:rsidR="00C47BA5">
          <w:rPr>
            <w:webHidden/>
          </w:rPr>
          <w:t>1</w:t>
        </w:r>
        <w:r w:rsidR="00C47BA5">
          <w:rPr>
            <w:webHidden/>
          </w:rPr>
          <w:fldChar w:fldCharType="end"/>
        </w:r>
      </w:hyperlink>
    </w:p>
    <w:p w14:paraId="315621F2" w14:textId="08486390"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071" w:history="1">
        <w:r w:rsidRPr="0082126A">
          <w:rPr>
            <w:rStyle w:val="Hyperlink"/>
          </w:rPr>
          <w:t>1.1 Đặt vấn đề</w:t>
        </w:r>
        <w:r>
          <w:rPr>
            <w:webHidden/>
          </w:rPr>
          <w:tab/>
        </w:r>
        <w:r>
          <w:rPr>
            <w:webHidden/>
          </w:rPr>
          <w:fldChar w:fldCharType="begin"/>
        </w:r>
        <w:r>
          <w:rPr>
            <w:webHidden/>
          </w:rPr>
          <w:instrText xml:space="preserve"> PAGEREF _Toc231549071 \h </w:instrText>
        </w:r>
        <w:r>
          <w:rPr>
            <w:webHidden/>
          </w:rPr>
        </w:r>
        <w:r>
          <w:rPr>
            <w:webHidden/>
          </w:rPr>
          <w:fldChar w:fldCharType="separate"/>
        </w:r>
        <w:r>
          <w:rPr>
            <w:webHidden/>
          </w:rPr>
          <w:t>1</w:t>
        </w:r>
        <w:r>
          <w:rPr>
            <w:webHidden/>
          </w:rPr>
          <w:fldChar w:fldCharType="end"/>
        </w:r>
      </w:hyperlink>
    </w:p>
    <w:p w14:paraId="506116C8" w14:textId="5DCA8965"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072" w:history="1">
        <w:r w:rsidRPr="0082126A">
          <w:rPr>
            <w:rStyle w:val="Hyperlink"/>
          </w:rPr>
          <w:t>1.2 Mục tiêu nghiên cứu</w:t>
        </w:r>
        <w:r>
          <w:rPr>
            <w:webHidden/>
          </w:rPr>
          <w:tab/>
        </w:r>
        <w:r>
          <w:rPr>
            <w:webHidden/>
          </w:rPr>
          <w:fldChar w:fldCharType="begin"/>
        </w:r>
        <w:r>
          <w:rPr>
            <w:webHidden/>
          </w:rPr>
          <w:instrText xml:space="preserve"> PAGEREF _Toc231549072 \h </w:instrText>
        </w:r>
        <w:r>
          <w:rPr>
            <w:webHidden/>
          </w:rPr>
        </w:r>
        <w:r>
          <w:rPr>
            <w:webHidden/>
          </w:rPr>
          <w:fldChar w:fldCharType="separate"/>
        </w:r>
        <w:r>
          <w:rPr>
            <w:webHidden/>
          </w:rPr>
          <w:t>1</w:t>
        </w:r>
        <w:r>
          <w:rPr>
            <w:webHidden/>
          </w:rPr>
          <w:fldChar w:fldCharType="end"/>
        </w:r>
      </w:hyperlink>
    </w:p>
    <w:p w14:paraId="37B3D6A4" w14:textId="01A9E45F"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073" w:history="1">
        <w:r w:rsidRPr="0082126A">
          <w:rPr>
            <w:rStyle w:val="Hyperlink"/>
          </w:rPr>
          <w:t>1.3 Phương pháp nghiên cứu</w:t>
        </w:r>
        <w:r>
          <w:rPr>
            <w:webHidden/>
          </w:rPr>
          <w:tab/>
        </w:r>
        <w:r>
          <w:rPr>
            <w:webHidden/>
          </w:rPr>
          <w:fldChar w:fldCharType="begin"/>
        </w:r>
        <w:r>
          <w:rPr>
            <w:webHidden/>
          </w:rPr>
          <w:instrText xml:space="preserve"> PAGEREF _Toc231549073 \h </w:instrText>
        </w:r>
        <w:r>
          <w:rPr>
            <w:webHidden/>
          </w:rPr>
        </w:r>
        <w:r>
          <w:rPr>
            <w:webHidden/>
          </w:rPr>
          <w:fldChar w:fldCharType="separate"/>
        </w:r>
        <w:r>
          <w:rPr>
            <w:webHidden/>
          </w:rPr>
          <w:t>1</w:t>
        </w:r>
        <w:r>
          <w:rPr>
            <w:webHidden/>
          </w:rPr>
          <w:fldChar w:fldCharType="end"/>
        </w:r>
      </w:hyperlink>
    </w:p>
    <w:p w14:paraId="093E1F35" w14:textId="495627CB"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074" w:history="1">
        <w:r w:rsidRPr="0082126A">
          <w:rPr>
            <w:rStyle w:val="Hyperlink"/>
          </w:rPr>
          <w:t>1.4 Đối tượng nghiên cứu</w:t>
        </w:r>
        <w:r>
          <w:rPr>
            <w:webHidden/>
          </w:rPr>
          <w:tab/>
        </w:r>
        <w:r>
          <w:rPr>
            <w:webHidden/>
          </w:rPr>
          <w:fldChar w:fldCharType="begin"/>
        </w:r>
        <w:r>
          <w:rPr>
            <w:webHidden/>
          </w:rPr>
          <w:instrText xml:space="preserve"> PAGEREF _Toc231549074 \h </w:instrText>
        </w:r>
        <w:r>
          <w:rPr>
            <w:webHidden/>
          </w:rPr>
        </w:r>
        <w:r>
          <w:rPr>
            <w:webHidden/>
          </w:rPr>
          <w:fldChar w:fldCharType="separate"/>
        </w:r>
        <w:r>
          <w:rPr>
            <w:webHidden/>
          </w:rPr>
          <w:t>2</w:t>
        </w:r>
        <w:r>
          <w:rPr>
            <w:webHidden/>
          </w:rPr>
          <w:fldChar w:fldCharType="end"/>
        </w:r>
      </w:hyperlink>
    </w:p>
    <w:p w14:paraId="2F3FEEA0" w14:textId="2DFF0260" w:rsidR="00C47BA5" w:rsidRDefault="00C47BA5">
      <w:pPr>
        <w:pStyle w:val="TOC1"/>
        <w:tabs>
          <w:tab w:val="right" w:leader="dot" w:pos="8778"/>
        </w:tabs>
        <w:rPr>
          <w:rFonts w:asciiTheme="minorHAnsi" w:eastAsiaTheme="minorEastAsia" w:hAnsiTheme="minorHAnsi"/>
          <w:kern w:val="2"/>
          <w:sz w:val="24"/>
          <w:szCs w:val="24"/>
          <w:lang w:val="en-US"/>
          <w14:ligatures w14:val="standardContextual"/>
        </w:rPr>
      </w:pPr>
      <w:hyperlink w:anchor="_Toc231549075" w:history="1">
        <w:r w:rsidRPr="0082126A">
          <w:rPr>
            <w:rStyle w:val="Hyperlink"/>
          </w:rPr>
          <w:t>CHƯƠNG 2. Cơ sở lý thuyết</w:t>
        </w:r>
        <w:r>
          <w:rPr>
            <w:webHidden/>
          </w:rPr>
          <w:tab/>
        </w:r>
        <w:r>
          <w:rPr>
            <w:webHidden/>
          </w:rPr>
          <w:fldChar w:fldCharType="begin"/>
        </w:r>
        <w:r>
          <w:rPr>
            <w:webHidden/>
          </w:rPr>
          <w:instrText xml:space="preserve"> PAGEREF _Toc231549075 \h </w:instrText>
        </w:r>
        <w:r>
          <w:rPr>
            <w:webHidden/>
          </w:rPr>
        </w:r>
        <w:r>
          <w:rPr>
            <w:webHidden/>
          </w:rPr>
          <w:fldChar w:fldCharType="separate"/>
        </w:r>
        <w:r>
          <w:rPr>
            <w:webHidden/>
          </w:rPr>
          <w:t>3</w:t>
        </w:r>
        <w:r>
          <w:rPr>
            <w:webHidden/>
          </w:rPr>
          <w:fldChar w:fldCharType="end"/>
        </w:r>
      </w:hyperlink>
    </w:p>
    <w:p w14:paraId="42B236B5" w14:textId="59BC94CC"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076" w:history="1">
        <w:r w:rsidRPr="0082126A">
          <w:rPr>
            <w:rStyle w:val="Hyperlink"/>
          </w:rPr>
          <w:t>2.1 Ngôn ngữ HTML</w:t>
        </w:r>
        <w:r>
          <w:rPr>
            <w:webHidden/>
          </w:rPr>
          <w:tab/>
        </w:r>
        <w:r>
          <w:rPr>
            <w:webHidden/>
          </w:rPr>
          <w:fldChar w:fldCharType="begin"/>
        </w:r>
        <w:r>
          <w:rPr>
            <w:webHidden/>
          </w:rPr>
          <w:instrText xml:space="preserve"> PAGEREF _Toc231549076 \h </w:instrText>
        </w:r>
        <w:r>
          <w:rPr>
            <w:webHidden/>
          </w:rPr>
        </w:r>
        <w:r>
          <w:rPr>
            <w:webHidden/>
          </w:rPr>
          <w:fldChar w:fldCharType="separate"/>
        </w:r>
        <w:r>
          <w:rPr>
            <w:webHidden/>
          </w:rPr>
          <w:t>3</w:t>
        </w:r>
        <w:r>
          <w:rPr>
            <w:webHidden/>
          </w:rPr>
          <w:fldChar w:fldCharType="end"/>
        </w:r>
      </w:hyperlink>
    </w:p>
    <w:p w14:paraId="49E99BA4" w14:textId="0666CC5E"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77" w:history="1">
        <w:r w:rsidRPr="0082126A">
          <w:rPr>
            <w:rStyle w:val="Hyperlink"/>
          </w:rPr>
          <w:t>2.1.1 Tổng quan về HTML</w:t>
        </w:r>
        <w:r>
          <w:rPr>
            <w:webHidden/>
          </w:rPr>
          <w:tab/>
        </w:r>
        <w:r>
          <w:rPr>
            <w:webHidden/>
          </w:rPr>
          <w:fldChar w:fldCharType="begin"/>
        </w:r>
        <w:r>
          <w:rPr>
            <w:webHidden/>
          </w:rPr>
          <w:instrText xml:space="preserve"> PAGEREF _Toc231549077 \h </w:instrText>
        </w:r>
        <w:r>
          <w:rPr>
            <w:webHidden/>
          </w:rPr>
        </w:r>
        <w:r>
          <w:rPr>
            <w:webHidden/>
          </w:rPr>
          <w:fldChar w:fldCharType="separate"/>
        </w:r>
        <w:r>
          <w:rPr>
            <w:webHidden/>
          </w:rPr>
          <w:t>3</w:t>
        </w:r>
        <w:r>
          <w:rPr>
            <w:webHidden/>
          </w:rPr>
          <w:fldChar w:fldCharType="end"/>
        </w:r>
      </w:hyperlink>
    </w:p>
    <w:p w14:paraId="2204ACE9" w14:textId="0C1C4768"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78" w:history="1">
        <w:r w:rsidRPr="0082126A">
          <w:rPr>
            <w:rStyle w:val="Hyperlink"/>
          </w:rPr>
          <w:t>2.1.1.1 HTML là gì?</w:t>
        </w:r>
        <w:r>
          <w:rPr>
            <w:webHidden/>
          </w:rPr>
          <w:tab/>
        </w:r>
        <w:r>
          <w:rPr>
            <w:webHidden/>
          </w:rPr>
          <w:fldChar w:fldCharType="begin"/>
        </w:r>
        <w:r>
          <w:rPr>
            <w:webHidden/>
          </w:rPr>
          <w:instrText xml:space="preserve"> PAGEREF _Toc231549078 \h </w:instrText>
        </w:r>
        <w:r>
          <w:rPr>
            <w:webHidden/>
          </w:rPr>
        </w:r>
        <w:r>
          <w:rPr>
            <w:webHidden/>
          </w:rPr>
          <w:fldChar w:fldCharType="separate"/>
        </w:r>
        <w:r>
          <w:rPr>
            <w:webHidden/>
          </w:rPr>
          <w:t>3</w:t>
        </w:r>
        <w:r>
          <w:rPr>
            <w:webHidden/>
          </w:rPr>
          <w:fldChar w:fldCharType="end"/>
        </w:r>
      </w:hyperlink>
    </w:p>
    <w:p w14:paraId="286A2151" w14:textId="01A7071A"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79" w:history="1">
        <w:r w:rsidRPr="0082126A">
          <w:rPr>
            <w:rStyle w:val="Hyperlink"/>
          </w:rPr>
          <w:t>2.1.1.2 Ưu và nhược điểm của HTML</w:t>
        </w:r>
        <w:r>
          <w:rPr>
            <w:webHidden/>
          </w:rPr>
          <w:tab/>
        </w:r>
        <w:r>
          <w:rPr>
            <w:webHidden/>
          </w:rPr>
          <w:fldChar w:fldCharType="begin"/>
        </w:r>
        <w:r>
          <w:rPr>
            <w:webHidden/>
          </w:rPr>
          <w:instrText xml:space="preserve"> PAGEREF _Toc231549079 \h </w:instrText>
        </w:r>
        <w:r>
          <w:rPr>
            <w:webHidden/>
          </w:rPr>
        </w:r>
        <w:r>
          <w:rPr>
            <w:webHidden/>
          </w:rPr>
          <w:fldChar w:fldCharType="separate"/>
        </w:r>
        <w:r>
          <w:rPr>
            <w:webHidden/>
          </w:rPr>
          <w:t>3</w:t>
        </w:r>
        <w:r>
          <w:rPr>
            <w:webHidden/>
          </w:rPr>
          <w:fldChar w:fldCharType="end"/>
        </w:r>
      </w:hyperlink>
    </w:p>
    <w:p w14:paraId="0A8CDC86" w14:textId="3D029BCE"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0" w:history="1">
        <w:r w:rsidRPr="0082126A">
          <w:rPr>
            <w:rStyle w:val="Hyperlink"/>
          </w:rPr>
          <w:t>2.1.1.3 Lịch sử phát triển của HTML</w:t>
        </w:r>
        <w:r>
          <w:rPr>
            <w:webHidden/>
          </w:rPr>
          <w:tab/>
        </w:r>
        <w:r>
          <w:rPr>
            <w:webHidden/>
          </w:rPr>
          <w:fldChar w:fldCharType="begin"/>
        </w:r>
        <w:r>
          <w:rPr>
            <w:webHidden/>
          </w:rPr>
          <w:instrText xml:space="preserve"> PAGEREF _Toc231549080 \h </w:instrText>
        </w:r>
        <w:r>
          <w:rPr>
            <w:webHidden/>
          </w:rPr>
        </w:r>
        <w:r>
          <w:rPr>
            <w:webHidden/>
          </w:rPr>
          <w:fldChar w:fldCharType="separate"/>
        </w:r>
        <w:r>
          <w:rPr>
            <w:webHidden/>
          </w:rPr>
          <w:t>4</w:t>
        </w:r>
        <w:r>
          <w:rPr>
            <w:webHidden/>
          </w:rPr>
          <w:fldChar w:fldCharType="end"/>
        </w:r>
      </w:hyperlink>
    </w:p>
    <w:p w14:paraId="58F4A7B7" w14:textId="6CD6ABEB"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1" w:history="1">
        <w:r w:rsidRPr="0082126A">
          <w:rPr>
            <w:rStyle w:val="Hyperlink"/>
          </w:rPr>
          <w:t>2.1.1.4 Một số trình soạn thảo cho lập trình HTML</w:t>
        </w:r>
        <w:r>
          <w:rPr>
            <w:webHidden/>
          </w:rPr>
          <w:tab/>
        </w:r>
        <w:r>
          <w:rPr>
            <w:webHidden/>
          </w:rPr>
          <w:fldChar w:fldCharType="begin"/>
        </w:r>
        <w:r>
          <w:rPr>
            <w:webHidden/>
          </w:rPr>
          <w:instrText xml:space="preserve"> PAGEREF _Toc231549081 \h </w:instrText>
        </w:r>
        <w:r>
          <w:rPr>
            <w:webHidden/>
          </w:rPr>
        </w:r>
        <w:r>
          <w:rPr>
            <w:webHidden/>
          </w:rPr>
          <w:fldChar w:fldCharType="separate"/>
        </w:r>
        <w:r>
          <w:rPr>
            <w:webHidden/>
          </w:rPr>
          <w:t>5</w:t>
        </w:r>
        <w:r>
          <w:rPr>
            <w:webHidden/>
          </w:rPr>
          <w:fldChar w:fldCharType="end"/>
        </w:r>
      </w:hyperlink>
    </w:p>
    <w:p w14:paraId="3CD309AC" w14:textId="2718341F"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82" w:history="1">
        <w:r w:rsidRPr="0082126A">
          <w:rPr>
            <w:rStyle w:val="Hyperlink"/>
          </w:rPr>
          <w:t>2.1.2 Các khái niệm trong HTML</w:t>
        </w:r>
        <w:r>
          <w:rPr>
            <w:webHidden/>
          </w:rPr>
          <w:tab/>
        </w:r>
        <w:r>
          <w:rPr>
            <w:webHidden/>
          </w:rPr>
          <w:fldChar w:fldCharType="begin"/>
        </w:r>
        <w:r>
          <w:rPr>
            <w:webHidden/>
          </w:rPr>
          <w:instrText xml:space="preserve"> PAGEREF _Toc231549082 \h </w:instrText>
        </w:r>
        <w:r>
          <w:rPr>
            <w:webHidden/>
          </w:rPr>
        </w:r>
        <w:r>
          <w:rPr>
            <w:webHidden/>
          </w:rPr>
          <w:fldChar w:fldCharType="separate"/>
        </w:r>
        <w:r>
          <w:rPr>
            <w:webHidden/>
          </w:rPr>
          <w:t>5</w:t>
        </w:r>
        <w:r>
          <w:rPr>
            <w:webHidden/>
          </w:rPr>
          <w:fldChar w:fldCharType="end"/>
        </w:r>
      </w:hyperlink>
    </w:p>
    <w:p w14:paraId="0726DE6F" w14:textId="614117F2"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3" w:history="1">
        <w:r w:rsidRPr="0082126A">
          <w:rPr>
            <w:rStyle w:val="Hyperlink"/>
          </w:rPr>
          <w:t>2.1.2.1 Thành phần</w:t>
        </w:r>
        <w:r>
          <w:rPr>
            <w:webHidden/>
          </w:rPr>
          <w:tab/>
        </w:r>
        <w:r>
          <w:rPr>
            <w:webHidden/>
          </w:rPr>
          <w:fldChar w:fldCharType="begin"/>
        </w:r>
        <w:r>
          <w:rPr>
            <w:webHidden/>
          </w:rPr>
          <w:instrText xml:space="preserve"> PAGEREF _Toc231549083 \h </w:instrText>
        </w:r>
        <w:r>
          <w:rPr>
            <w:webHidden/>
          </w:rPr>
        </w:r>
        <w:r>
          <w:rPr>
            <w:webHidden/>
          </w:rPr>
          <w:fldChar w:fldCharType="separate"/>
        </w:r>
        <w:r>
          <w:rPr>
            <w:webHidden/>
          </w:rPr>
          <w:t>5</w:t>
        </w:r>
        <w:r>
          <w:rPr>
            <w:webHidden/>
          </w:rPr>
          <w:fldChar w:fldCharType="end"/>
        </w:r>
      </w:hyperlink>
    </w:p>
    <w:p w14:paraId="792FFEB8" w14:textId="593757DA"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4" w:history="1">
        <w:r w:rsidRPr="0082126A">
          <w:rPr>
            <w:rStyle w:val="Hyperlink"/>
          </w:rPr>
          <w:t>2.1.2.2 Phần tử không được thay thế và phần tử được thay thế</w:t>
        </w:r>
        <w:r>
          <w:rPr>
            <w:webHidden/>
          </w:rPr>
          <w:tab/>
        </w:r>
        <w:r>
          <w:rPr>
            <w:webHidden/>
          </w:rPr>
          <w:fldChar w:fldCharType="begin"/>
        </w:r>
        <w:r>
          <w:rPr>
            <w:webHidden/>
          </w:rPr>
          <w:instrText xml:space="preserve"> PAGEREF _Toc231549084 \h </w:instrText>
        </w:r>
        <w:r>
          <w:rPr>
            <w:webHidden/>
          </w:rPr>
        </w:r>
        <w:r>
          <w:rPr>
            <w:webHidden/>
          </w:rPr>
          <w:fldChar w:fldCharType="separate"/>
        </w:r>
        <w:r>
          <w:rPr>
            <w:webHidden/>
          </w:rPr>
          <w:t>8</w:t>
        </w:r>
        <w:r>
          <w:rPr>
            <w:webHidden/>
          </w:rPr>
          <w:fldChar w:fldCharType="end"/>
        </w:r>
      </w:hyperlink>
    </w:p>
    <w:p w14:paraId="414BD41A" w14:textId="11145C21"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5" w:history="1">
        <w:r w:rsidRPr="0082126A">
          <w:rPr>
            <w:rStyle w:val="Hyperlink"/>
          </w:rPr>
          <w:t>2.1.2.3 Phần tử trống</w:t>
        </w:r>
        <w:r>
          <w:rPr>
            <w:webHidden/>
          </w:rPr>
          <w:tab/>
        </w:r>
        <w:r>
          <w:rPr>
            <w:webHidden/>
          </w:rPr>
          <w:fldChar w:fldCharType="begin"/>
        </w:r>
        <w:r>
          <w:rPr>
            <w:webHidden/>
          </w:rPr>
          <w:instrText xml:space="preserve"> PAGEREF _Toc231549085 \h </w:instrText>
        </w:r>
        <w:r>
          <w:rPr>
            <w:webHidden/>
          </w:rPr>
        </w:r>
        <w:r>
          <w:rPr>
            <w:webHidden/>
          </w:rPr>
          <w:fldChar w:fldCharType="separate"/>
        </w:r>
        <w:r>
          <w:rPr>
            <w:webHidden/>
          </w:rPr>
          <w:t>9</w:t>
        </w:r>
        <w:r>
          <w:rPr>
            <w:webHidden/>
          </w:rPr>
          <w:fldChar w:fldCharType="end"/>
        </w:r>
      </w:hyperlink>
    </w:p>
    <w:p w14:paraId="1514BBA5" w14:textId="24834D2E"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6" w:history="1">
        <w:r w:rsidRPr="0082126A">
          <w:rPr>
            <w:rStyle w:val="Hyperlink"/>
          </w:rPr>
          <w:t>2.1.2.4 Thuộc tính</w:t>
        </w:r>
        <w:r>
          <w:rPr>
            <w:webHidden/>
          </w:rPr>
          <w:tab/>
        </w:r>
        <w:r>
          <w:rPr>
            <w:webHidden/>
          </w:rPr>
          <w:fldChar w:fldCharType="begin"/>
        </w:r>
        <w:r>
          <w:rPr>
            <w:webHidden/>
          </w:rPr>
          <w:instrText xml:space="preserve"> PAGEREF _Toc231549086 \h </w:instrText>
        </w:r>
        <w:r>
          <w:rPr>
            <w:webHidden/>
          </w:rPr>
        </w:r>
        <w:r>
          <w:rPr>
            <w:webHidden/>
          </w:rPr>
          <w:fldChar w:fldCharType="separate"/>
        </w:r>
        <w:r>
          <w:rPr>
            <w:webHidden/>
          </w:rPr>
          <w:t>9</w:t>
        </w:r>
        <w:r>
          <w:rPr>
            <w:webHidden/>
          </w:rPr>
          <w:fldChar w:fldCharType="end"/>
        </w:r>
      </w:hyperlink>
    </w:p>
    <w:p w14:paraId="576F6662" w14:textId="6A02D577"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87" w:history="1">
        <w:r w:rsidRPr="0082126A">
          <w:rPr>
            <w:rStyle w:val="Hyperlink"/>
          </w:rPr>
          <w:t>2.1.3 Một số vai trò của HTML</w:t>
        </w:r>
        <w:r>
          <w:rPr>
            <w:webHidden/>
          </w:rPr>
          <w:tab/>
        </w:r>
        <w:r>
          <w:rPr>
            <w:webHidden/>
          </w:rPr>
          <w:fldChar w:fldCharType="begin"/>
        </w:r>
        <w:r>
          <w:rPr>
            <w:webHidden/>
          </w:rPr>
          <w:instrText xml:space="preserve"> PAGEREF _Toc231549087 \h </w:instrText>
        </w:r>
        <w:r>
          <w:rPr>
            <w:webHidden/>
          </w:rPr>
        </w:r>
        <w:r>
          <w:rPr>
            <w:webHidden/>
          </w:rPr>
          <w:fldChar w:fldCharType="separate"/>
        </w:r>
        <w:r>
          <w:rPr>
            <w:webHidden/>
          </w:rPr>
          <w:t>11</w:t>
        </w:r>
        <w:r>
          <w:rPr>
            <w:webHidden/>
          </w:rPr>
          <w:fldChar w:fldCharType="end"/>
        </w:r>
      </w:hyperlink>
    </w:p>
    <w:p w14:paraId="67B79557" w14:textId="469A1B4F"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88" w:history="1">
        <w:r w:rsidRPr="0082126A">
          <w:rPr>
            <w:rStyle w:val="Hyperlink"/>
          </w:rPr>
          <w:t>2.1.4 Cấu trúc tài liệu HTML</w:t>
        </w:r>
        <w:r>
          <w:rPr>
            <w:webHidden/>
          </w:rPr>
          <w:tab/>
        </w:r>
        <w:r>
          <w:rPr>
            <w:webHidden/>
          </w:rPr>
          <w:fldChar w:fldCharType="begin"/>
        </w:r>
        <w:r>
          <w:rPr>
            <w:webHidden/>
          </w:rPr>
          <w:instrText xml:space="preserve"> PAGEREF _Toc231549088 \h </w:instrText>
        </w:r>
        <w:r>
          <w:rPr>
            <w:webHidden/>
          </w:rPr>
        </w:r>
        <w:r>
          <w:rPr>
            <w:webHidden/>
          </w:rPr>
          <w:fldChar w:fldCharType="separate"/>
        </w:r>
        <w:r>
          <w:rPr>
            <w:webHidden/>
          </w:rPr>
          <w:t>12</w:t>
        </w:r>
        <w:r>
          <w:rPr>
            <w:webHidden/>
          </w:rPr>
          <w:fldChar w:fldCharType="end"/>
        </w:r>
      </w:hyperlink>
    </w:p>
    <w:p w14:paraId="08E91F59" w14:textId="758F752A"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89" w:history="1">
        <w:r w:rsidRPr="0082126A">
          <w:rPr>
            <w:rStyle w:val="Hyperlink"/>
          </w:rPr>
          <w:t>2.1.4.1 Cấu trúc cơ bản của một tài liệu HTML</w:t>
        </w:r>
        <w:r>
          <w:rPr>
            <w:webHidden/>
          </w:rPr>
          <w:tab/>
        </w:r>
        <w:r>
          <w:rPr>
            <w:webHidden/>
          </w:rPr>
          <w:fldChar w:fldCharType="begin"/>
        </w:r>
        <w:r>
          <w:rPr>
            <w:webHidden/>
          </w:rPr>
          <w:instrText xml:space="preserve"> PAGEREF _Toc231549089 \h </w:instrText>
        </w:r>
        <w:r>
          <w:rPr>
            <w:webHidden/>
          </w:rPr>
        </w:r>
        <w:r>
          <w:rPr>
            <w:webHidden/>
          </w:rPr>
          <w:fldChar w:fldCharType="separate"/>
        </w:r>
        <w:r>
          <w:rPr>
            <w:webHidden/>
          </w:rPr>
          <w:t>12</w:t>
        </w:r>
        <w:r>
          <w:rPr>
            <w:webHidden/>
          </w:rPr>
          <w:fldChar w:fldCharType="end"/>
        </w:r>
      </w:hyperlink>
    </w:p>
    <w:p w14:paraId="72644CA8" w14:textId="51AB0C94"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0" w:history="1">
        <w:r w:rsidRPr="0082126A">
          <w:rPr>
            <w:rStyle w:val="Hyperlink"/>
          </w:rPr>
          <w:t>2.1.4.2 Các thành phần bắt buộc bên trong &lt;head&gt;</w:t>
        </w:r>
        <w:r>
          <w:rPr>
            <w:webHidden/>
          </w:rPr>
          <w:tab/>
        </w:r>
        <w:r>
          <w:rPr>
            <w:webHidden/>
          </w:rPr>
          <w:fldChar w:fldCharType="begin"/>
        </w:r>
        <w:r>
          <w:rPr>
            <w:webHidden/>
          </w:rPr>
          <w:instrText xml:space="preserve"> PAGEREF _Toc231549090 \h </w:instrText>
        </w:r>
        <w:r>
          <w:rPr>
            <w:webHidden/>
          </w:rPr>
        </w:r>
        <w:r>
          <w:rPr>
            <w:webHidden/>
          </w:rPr>
          <w:fldChar w:fldCharType="separate"/>
        </w:r>
        <w:r>
          <w:rPr>
            <w:webHidden/>
          </w:rPr>
          <w:t>14</w:t>
        </w:r>
        <w:r>
          <w:rPr>
            <w:webHidden/>
          </w:rPr>
          <w:fldChar w:fldCharType="end"/>
        </w:r>
      </w:hyperlink>
    </w:p>
    <w:p w14:paraId="0CDDB322" w14:textId="0432ACF1"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1" w:history="1">
        <w:r w:rsidRPr="0082126A">
          <w:rPr>
            <w:rStyle w:val="Hyperlink"/>
          </w:rPr>
          <w:t>2.1.4.3 Các thành phần khác</w:t>
        </w:r>
        <w:r>
          <w:rPr>
            <w:webHidden/>
          </w:rPr>
          <w:tab/>
        </w:r>
        <w:r>
          <w:rPr>
            <w:webHidden/>
          </w:rPr>
          <w:fldChar w:fldCharType="begin"/>
        </w:r>
        <w:r>
          <w:rPr>
            <w:webHidden/>
          </w:rPr>
          <w:instrText xml:space="preserve"> PAGEREF _Toc231549091 \h </w:instrText>
        </w:r>
        <w:r>
          <w:rPr>
            <w:webHidden/>
          </w:rPr>
        </w:r>
        <w:r>
          <w:rPr>
            <w:webHidden/>
          </w:rPr>
          <w:fldChar w:fldCharType="separate"/>
        </w:r>
        <w:r>
          <w:rPr>
            <w:webHidden/>
          </w:rPr>
          <w:t>16</w:t>
        </w:r>
        <w:r>
          <w:rPr>
            <w:webHidden/>
          </w:rPr>
          <w:fldChar w:fldCharType="end"/>
        </w:r>
      </w:hyperlink>
    </w:p>
    <w:p w14:paraId="302DDA9F" w14:textId="45132604"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92" w:history="1">
        <w:r w:rsidRPr="0082126A">
          <w:rPr>
            <w:rStyle w:val="Hyperlink"/>
          </w:rPr>
          <w:t>2.1.5 Các thẻ HTML cơ bản</w:t>
        </w:r>
        <w:r>
          <w:rPr>
            <w:webHidden/>
          </w:rPr>
          <w:tab/>
        </w:r>
        <w:r>
          <w:rPr>
            <w:webHidden/>
          </w:rPr>
          <w:fldChar w:fldCharType="begin"/>
        </w:r>
        <w:r>
          <w:rPr>
            <w:webHidden/>
          </w:rPr>
          <w:instrText xml:space="preserve"> PAGEREF _Toc231549092 \h </w:instrText>
        </w:r>
        <w:r>
          <w:rPr>
            <w:webHidden/>
          </w:rPr>
        </w:r>
        <w:r>
          <w:rPr>
            <w:webHidden/>
          </w:rPr>
          <w:fldChar w:fldCharType="separate"/>
        </w:r>
        <w:r>
          <w:rPr>
            <w:webHidden/>
          </w:rPr>
          <w:t>18</w:t>
        </w:r>
        <w:r>
          <w:rPr>
            <w:webHidden/>
          </w:rPr>
          <w:fldChar w:fldCharType="end"/>
        </w:r>
      </w:hyperlink>
    </w:p>
    <w:p w14:paraId="6A28D33C" w14:textId="256BDFB5"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3" w:history="1">
        <w:r w:rsidRPr="0082126A">
          <w:rPr>
            <w:rStyle w:val="Hyperlink"/>
          </w:rPr>
          <w:t>2.1.5.1 Thẻ văn bản</w:t>
        </w:r>
        <w:r>
          <w:rPr>
            <w:webHidden/>
          </w:rPr>
          <w:tab/>
        </w:r>
        <w:r>
          <w:rPr>
            <w:webHidden/>
          </w:rPr>
          <w:fldChar w:fldCharType="begin"/>
        </w:r>
        <w:r>
          <w:rPr>
            <w:webHidden/>
          </w:rPr>
          <w:instrText xml:space="preserve"> PAGEREF _Toc231549093 \h </w:instrText>
        </w:r>
        <w:r>
          <w:rPr>
            <w:webHidden/>
          </w:rPr>
        </w:r>
        <w:r>
          <w:rPr>
            <w:webHidden/>
          </w:rPr>
          <w:fldChar w:fldCharType="separate"/>
        </w:r>
        <w:r>
          <w:rPr>
            <w:webHidden/>
          </w:rPr>
          <w:t>18</w:t>
        </w:r>
        <w:r>
          <w:rPr>
            <w:webHidden/>
          </w:rPr>
          <w:fldChar w:fldCharType="end"/>
        </w:r>
      </w:hyperlink>
    </w:p>
    <w:p w14:paraId="3B3C9DF5" w14:textId="4AA42B0B"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4" w:history="1">
        <w:r w:rsidRPr="0082126A">
          <w:rPr>
            <w:rStyle w:val="Hyperlink"/>
          </w:rPr>
          <w:t>2.1.5.2 Thẻ liên kết và hình ảnh</w:t>
        </w:r>
        <w:r>
          <w:rPr>
            <w:webHidden/>
          </w:rPr>
          <w:tab/>
        </w:r>
        <w:r>
          <w:rPr>
            <w:webHidden/>
          </w:rPr>
          <w:fldChar w:fldCharType="begin"/>
        </w:r>
        <w:r>
          <w:rPr>
            <w:webHidden/>
          </w:rPr>
          <w:instrText xml:space="preserve"> PAGEREF _Toc231549094 \h </w:instrText>
        </w:r>
        <w:r>
          <w:rPr>
            <w:webHidden/>
          </w:rPr>
        </w:r>
        <w:r>
          <w:rPr>
            <w:webHidden/>
          </w:rPr>
          <w:fldChar w:fldCharType="separate"/>
        </w:r>
        <w:r>
          <w:rPr>
            <w:webHidden/>
          </w:rPr>
          <w:t>20</w:t>
        </w:r>
        <w:r>
          <w:rPr>
            <w:webHidden/>
          </w:rPr>
          <w:fldChar w:fldCharType="end"/>
        </w:r>
      </w:hyperlink>
    </w:p>
    <w:p w14:paraId="1F848ED5" w14:textId="78157EC0"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5" w:history="1">
        <w:r w:rsidRPr="0082126A">
          <w:rPr>
            <w:rStyle w:val="Hyperlink"/>
          </w:rPr>
          <w:t>2.1.5.3 Danh sách trong HTML</w:t>
        </w:r>
        <w:r>
          <w:rPr>
            <w:webHidden/>
          </w:rPr>
          <w:tab/>
        </w:r>
        <w:r>
          <w:rPr>
            <w:webHidden/>
          </w:rPr>
          <w:fldChar w:fldCharType="begin"/>
        </w:r>
        <w:r>
          <w:rPr>
            <w:webHidden/>
          </w:rPr>
          <w:instrText xml:space="preserve"> PAGEREF _Toc231549095 \h </w:instrText>
        </w:r>
        <w:r>
          <w:rPr>
            <w:webHidden/>
          </w:rPr>
        </w:r>
        <w:r>
          <w:rPr>
            <w:webHidden/>
          </w:rPr>
          <w:fldChar w:fldCharType="separate"/>
        </w:r>
        <w:r>
          <w:rPr>
            <w:webHidden/>
          </w:rPr>
          <w:t>21</w:t>
        </w:r>
        <w:r>
          <w:rPr>
            <w:webHidden/>
          </w:rPr>
          <w:fldChar w:fldCharType="end"/>
        </w:r>
      </w:hyperlink>
    </w:p>
    <w:p w14:paraId="3B683827" w14:textId="53DB5453"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6" w:history="1">
        <w:r w:rsidRPr="0082126A">
          <w:rPr>
            <w:rStyle w:val="Hyperlink"/>
          </w:rPr>
          <w:t>2.1.5.4 Thẻ bố cục</w:t>
        </w:r>
        <w:r>
          <w:rPr>
            <w:webHidden/>
          </w:rPr>
          <w:tab/>
        </w:r>
        <w:r>
          <w:rPr>
            <w:webHidden/>
          </w:rPr>
          <w:fldChar w:fldCharType="begin"/>
        </w:r>
        <w:r>
          <w:rPr>
            <w:webHidden/>
          </w:rPr>
          <w:instrText xml:space="preserve"> PAGEREF _Toc231549096 \h </w:instrText>
        </w:r>
        <w:r>
          <w:rPr>
            <w:webHidden/>
          </w:rPr>
        </w:r>
        <w:r>
          <w:rPr>
            <w:webHidden/>
          </w:rPr>
          <w:fldChar w:fldCharType="separate"/>
        </w:r>
        <w:r>
          <w:rPr>
            <w:webHidden/>
          </w:rPr>
          <w:t>22</w:t>
        </w:r>
        <w:r>
          <w:rPr>
            <w:webHidden/>
          </w:rPr>
          <w:fldChar w:fldCharType="end"/>
        </w:r>
      </w:hyperlink>
    </w:p>
    <w:p w14:paraId="283F018B" w14:textId="232F696F"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7" w:history="1">
        <w:r w:rsidRPr="0082126A">
          <w:rPr>
            <w:rStyle w:val="Hyperlink"/>
          </w:rPr>
          <w:t>2.1.5.5 Biểu mẫu trong HTML</w:t>
        </w:r>
        <w:r>
          <w:rPr>
            <w:webHidden/>
          </w:rPr>
          <w:tab/>
        </w:r>
        <w:r>
          <w:rPr>
            <w:webHidden/>
          </w:rPr>
          <w:fldChar w:fldCharType="begin"/>
        </w:r>
        <w:r>
          <w:rPr>
            <w:webHidden/>
          </w:rPr>
          <w:instrText xml:space="preserve"> PAGEREF _Toc231549097 \h </w:instrText>
        </w:r>
        <w:r>
          <w:rPr>
            <w:webHidden/>
          </w:rPr>
        </w:r>
        <w:r>
          <w:rPr>
            <w:webHidden/>
          </w:rPr>
          <w:fldChar w:fldCharType="separate"/>
        </w:r>
        <w:r>
          <w:rPr>
            <w:webHidden/>
          </w:rPr>
          <w:t>25</w:t>
        </w:r>
        <w:r>
          <w:rPr>
            <w:webHidden/>
          </w:rPr>
          <w:fldChar w:fldCharType="end"/>
        </w:r>
      </w:hyperlink>
    </w:p>
    <w:p w14:paraId="142AEF04" w14:textId="474C9ADA"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098" w:history="1">
        <w:r w:rsidRPr="0082126A">
          <w:rPr>
            <w:rStyle w:val="Hyperlink"/>
          </w:rPr>
          <w:t>2.1.6 HTML5 và các cải tiến mới</w:t>
        </w:r>
        <w:r>
          <w:rPr>
            <w:webHidden/>
          </w:rPr>
          <w:tab/>
        </w:r>
        <w:r>
          <w:rPr>
            <w:webHidden/>
          </w:rPr>
          <w:fldChar w:fldCharType="begin"/>
        </w:r>
        <w:r>
          <w:rPr>
            <w:webHidden/>
          </w:rPr>
          <w:instrText xml:space="preserve"> PAGEREF _Toc231549098 \h </w:instrText>
        </w:r>
        <w:r>
          <w:rPr>
            <w:webHidden/>
          </w:rPr>
        </w:r>
        <w:r>
          <w:rPr>
            <w:webHidden/>
          </w:rPr>
          <w:fldChar w:fldCharType="separate"/>
        </w:r>
        <w:r>
          <w:rPr>
            <w:webHidden/>
          </w:rPr>
          <w:t>26</w:t>
        </w:r>
        <w:r>
          <w:rPr>
            <w:webHidden/>
          </w:rPr>
          <w:fldChar w:fldCharType="end"/>
        </w:r>
      </w:hyperlink>
    </w:p>
    <w:p w14:paraId="4E2024CC" w14:textId="2AADEBA2"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099" w:history="1">
        <w:r w:rsidRPr="0082126A">
          <w:rPr>
            <w:rStyle w:val="Hyperlink"/>
          </w:rPr>
          <w:t>2.1.6.1 HTML5 là gì?</w:t>
        </w:r>
        <w:r>
          <w:rPr>
            <w:webHidden/>
          </w:rPr>
          <w:tab/>
        </w:r>
        <w:r>
          <w:rPr>
            <w:webHidden/>
          </w:rPr>
          <w:fldChar w:fldCharType="begin"/>
        </w:r>
        <w:r>
          <w:rPr>
            <w:webHidden/>
          </w:rPr>
          <w:instrText xml:space="preserve"> PAGEREF _Toc231549099 \h </w:instrText>
        </w:r>
        <w:r>
          <w:rPr>
            <w:webHidden/>
          </w:rPr>
        </w:r>
        <w:r>
          <w:rPr>
            <w:webHidden/>
          </w:rPr>
          <w:fldChar w:fldCharType="separate"/>
        </w:r>
        <w:r>
          <w:rPr>
            <w:webHidden/>
          </w:rPr>
          <w:t>26</w:t>
        </w:r>
        <w:r>
          <w:rPr>
            <w:webHidden/>
          </w:rPr>
          <w:fldChar w:fldCharType="end"/>
        </w:r>
      </w:hyperlink>
    </w:p>
    <w:p w14:paraId="423096BA" w14:textId="36CCCDDB"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0" w:history="1">
        <w:r w:rsidRPr="0082126A">
          <w:rPr>
            <w:rStyle w:val="Hyperlink"/>
          </w:rPr>
          <w:t>2.1.6.2 Cải tiến mới của HTML5</w:t>
        </w:r>
        <w:r>
          <w:rPr>
            <w:webHidden/>
          </w:rPr>
          <w:tab/>
        </w:r>
        <w:r>
          <w:rPr>
            <w:webHidden/>
          </w:rPr>
          <w:fldChar w:fldCharType="begin"/>
        </w:r>
        <w:r>
          <w:rPr>
            <w:webHidden/>
          </w:rPr>
          <w:instrText xml:space="preserve"> PAGEREF _Toc231549100 \h </w:instrText>
        </w:r>
        <w:r>
          <w:rPr>
            <w:webHidden/>
          </w:rPr>
        </w:r>
        <w:r>
          <w:rPr>
            <w:webHidden/>
          </w:rPr>
          <w:fldChar w:fldCharType="separate"/>
        </w:r>
        <w:r>
          <w:rPr>
            <w:webHidden/>
          </w:rPr>
          <w:t>26</w:t>
        </w:r>
        <w:r>
          <w:rPr>
            <w:webHidden/>
          </w:rPr>
          <w:fldChar w:fldCharType="end"/>
        </w:r>
      </w:hyperlink>
    </w:p>
    <w:p w14:paraId="5D1337A2" w14:textId="6D584473"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1" w:history="1">
        <w:r w:rsidRPr="0082126A">
          <w:rPr>
            <w:rStyle w:val="Hyperlink"/>
          </w:rPr>
          <w:t>2.1.6.3 Điểm khác biệt giữa HTML và HTML5</w:t>
        </w:r>
        <w:r>
          <w:rPr>
            <w:webHidden/>
          </w:rPr>
          <w:tab/>
        </w:r>
        <w:r>
          <w:rPr>
            <w:webHidden/>
          </w:rPr>
          <w:fldChar w:fldCharType="begin"/>
        </w:r>
        <w:r>
          <w:rPr>
            <w:webHidden/>
          </w:rPr>
          <w:instrText xml:space="preserve"> PAGEREF _Toc231549101 \h </w:instrText>
        </w:r>
        <w:r>
          <w:rPr>
            <w:webHidden/>
          </w:rPr>
        </w:r>
        <w:r>
          <w:rPr>
            <w:webHidden/>
          </w:rPr>
          <w:fldChar w:fldCharType="separate"/>
        </w:r>
        <w:r>
          <w:rPr>
            <w:webHidden/>
          </w:rPr>
          <w:t>27</w:t>
        </w:r>
        <w:r>
          <w:rPr>
            <w:webHidden/>
          </w:rPr>
          <w:fldChar w:fldCharType="end"/>
        </w:r>
      </w:hyperlink>
    </w:p>
    <w:p w14:paraId="454A286E" w14:textId="32A4FF9B"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02" w:history="1">
        <w:r w:rsidRPr="0082126A">
          <w:rPr>
            <w:rStyle w:val="Hyperlink"/>
          </w:rPr>
          <w:t>2.2 CSS</w:t>
        </w:r>
        <w:r>
          <w:rPr>
            <w:webHidden/>
          </w:rPr>
          <w:tab/>
        </w:r>
        <w:r>
          <w:rPr>
            <w:webHidden/>
          </w:rPr>
          <w:fldChar w:fldCharType="begin"/>
        </w:r>
        <w:r>
          <w:rPr>
            <w:webHidden/>
          </w:rPr>
          <w:instrText xml:space="preserve"> PAGEREF _Toc231549102 \h </w:instrText>
        </w:r>
        <w:r>
          <w:rPr>
            <w:webHidden/>
          </w:rPr>
        </w:r>
        <w:r>
          <w:rPr>
            <w:webHidden/>
          </w:rPr>
          <w:fldChar w:fldCharType="separate"/>
        </w:r>
        <w:r>
          <w:rPr>
            <w:webHidden/>
          </w:rPr>
          <w:t>27</w:t>
        </w:r>
        <w:r>
          <w:rPr>
            <w:webHidden/>
          </w:rPr>
          <w:fldChar w:fldCharType="end"/>
        </w:r>
      </w:hyperlink>
    </w:p>
    <w:p w14:paraId="48FDD0FD" w14:textId="2293F0EA"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03" w:history="1">
        <w:r w:rsidRPr="0082126A">
          <w:rPr>
            <w:rStyle w:val="Hyperlink"/>
          </w:rPr>
          <w:t>2.2.1 CSS cơ bản</w:t>
        </w:r>
        <w:r>
          <w:rPr>
            <w:webHidden/>
          </w:rPr>
          <w:tab/>
        </w:r>
        <w:r>
          <w:rPr>
            <w:webHidden/>
          </w:rPr>
          <w:fldChar w:fldCharType="begin"/>
        </w:r>
        <w:r>
          <w:rPr>
            <w:webHidden/>
          </w:rPr>
          <w:instrText xml:space="preserve"> PAGEREF _Toc231549103 \h </w:instrText>
        </w:r>
        <w:r>
          <w:rPr>
            <w:webHidden/>
          </w:rPr>
        </w:r>
        <w:r>
          <w:rPr>
            <w:webHidden/>
          </w:rPr>
          <w:fldChar w:fldCharType="separate"/>
        </w:r>
        <w:r>
          <w:rPr>
            <w:webHidden/>
          </w:rPr>
          <w:t>27</w:t>
        </w:r>
        <w:r>
          <w:rPr>
            <w:webHidden/>
          </w:rPr>
          <w:fldChar w:fldCharType="end"/>
        </w:r>
      </w:hyperlink>
    </w:p>
    <w:p w14:paraId="4C474942" w14:textId="05FC5044"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4" w:history="1">
        <w:r w:rsidRPr="0082126A">
          <w:rPr>
            <w:rStyle w:val="Hyperlink"/>
          </w:rPr>
          <w:t>2.2.1.1 Khái niệm và vai trò</w:t>
        </w:r>
        <w:r>
          <w:rPr>
            <w:webHidden/>
          </w:rPr>
          <w:tab/>
        </w:r>
        <w:r>
          <w:rPr>
            <w:webHidden/>
          </w:rPr>
          <w:fldChar w:fldCharType="begin"/>
        </w:r>
        <w:r>
          <w:rPr>
            <w:webHidden/>
          </w:rPr>
          <w:instrText xml:space="preserve"> PAGEREF _Toc231549104 \h </w:instrText>
        </w:r>
        <w:r>
          <w:rPr>
            <w:webHidden/>
          </w:rPr>
        </w:r>
        <w:r>
          <w:rPr>
            <w:webHidden/>
          </w:rPr>
          <w:fldChar w:fldCharType="separate"/>
        </w:r>
        <w:r>
          <w:rPr>
            <w:webHidden/>
          </w:rPr>
          <w:t>27</w:t>
        </w:r>
        <w:r>
          <w:rPr>
            <w:webHidden/>
          </w:rPr>
          <w:fldChar w:fldCharType="end"/>
        </w:r>
      </w:hyperlink>
    </w:p>
    <w:p w14:paraId="65D25087" w14:textId="04E57DAD"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5" w:history="1">
        <w:r w:rsidRPr="0082126A">
          <w:rPr>
            <w:rStyle w:val="Hyperlink"/>
          </w:rPr>
          <w:t>2.2.1.2 Các thuộc tính định dạng văn bản</w:t>
        </w:r>
        <w:r>
          <w:rPr>
            <w:webHidden/>
          </w:rPr>
          <w:tab/>
        </w:r>
        <w:r>
          <w:rPr>
            <w:webHidden/>
          </w:rPr>
          <w:fldChar w:fldCharType="begin"/>
        </w:r>
        <w:r>
          <w:rPr>
            <w:webHidden/>
          </w:rPr>
          <w:instrText xml:space="preserve"> PAGEREF _Toc231549105 \h </w:instrText>
        </w:r>
        <w:r>
          <w:rPr>
            <w:webHidden/>
          </w:rPr>
        </w:r>
        <w:r>
          <w:rPr>
            <w:webHidden/>
          </w:rPr>
          <w:fldChar w:fldCharType="separate"/>
        </w:r>
        <w:r>
          <w:rPr>
            <w:webHidden/>
          </w:rPr>
          <w:t>30</w:t>
        </w:r>
        <w:r>
          <w:rPr>
            <w:webHidden/>
          </w:rPr>
          <w:fldChar w:fldCharType="end"/>
        </w:r>
      </w:hyperlink>
    </w:p>
    <w:p w14:paraId="506825EE" w14:textId="3D287D83"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6" w:history="1">
        <w:r w:rsidRPr="0082126A">
          <w:rPr>
            <w:rStyle w:val="Hyperlink"/>
          </w:rPr>
          <w:t>2.2.1.3 Các thuộc tính bố cục</w:t>
        </w:r>
        <w:r>
          <w:rPr>
            <w:webHidden/>
          </w:rPr>
          <w:tab/>
        </w:r>
        <w:r>
          <w:rPr>
            <w:webHidden/>
          </w:rPr>
          <w:fldChar w:fldCharType="begin"/>
        </w:r>
        <w:r>
          <w:rPr>
            <w:webHidden/>
          </w:rPr>
          <w:instrText xml:space="preserve"> PAGEREF _Toc231549106 \h </w:instrText>
        </w:r>
        <w:r>
          <w:rPr>
            <w:webHidden/>
          </w:rPr>
        </w:r>
        <w:r>
          <w:rPr>
            <w:webHidden/>
          </w:rPr>
          <w:fldChar w:fldCharType="separate"/>
        </w:r>
        <w:r>
          <w:rPr>
            <w:webHidden/>
          </w:rPr>
          <w:t>35</w:t>
        </w:r>
        <w:r>
          <w:rPr>
            <w:webHidden/>
          </w:rPr>
          <w:fldChar w:fldCharType="end"/>
        </w:r>
      </w:hyperlink>
    </w:p>
    <w:p w14:paraId="468401F6" w14:textId="75BA908F"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07" w:history="1">
        <w:r w:rsidRPr="0082126A">
          <w:rPr>
            <w:rStyle w:val="Hyperlink"/>
          </w:rPr>
          <w:t>2.2.2 CSS nâng cao</w:t>
        </w:r>
        <w:r>
          <w:rPr>
            <w:webHidden/>
          </w:rPr>
          <w:tab/>
        </w:r>
        <w:r>
          <w:rPr>
            <w:webHidden/>
          </w:rPr>
          <w:fldChar w:fldCharType="begin"/>
        </w:r>
        <w:r>
          <w:rPr>
            <w:webHidden/>
          </w:rPr>
          <w:instrText xml:space="preserve"> PAGEREF _Toc231549107 \h </w:instrText>
        </w:r>
        <w:r>
          <w:rPr>
            <w:webHidden/>
          </w:rPr>
        </w:r>
        <w:r>
          <w:rPr>
            <w:webHidden/>
          </w:rPr>
          <w:fldChar w:fldCharType="separate"/>
        </w:r>
        <w:r>
          <w:rPr>
            <w:webHidden/>
          </w:rPr>
          <w:t>39</w:t>
        </w:r>
        <w:r>
          <w:rPr>
            <w:webHidden/>
          </w:rPr>
          <w:fldChar w:fldCharType="end"/>
        </w:r>
      </w:hyperlink>
    </w:p>
    <w:p w14:paraId="514C26CA" w14:textId="2D99FC97"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8" w:history="1">
        <w:r w:rsidRPr="0082126A">
          <w:rPr>
            <w:rStyle w:val="Hyperlink"/>
          </w:rPr>
          <w:t>2.2.2.1 Responsive design</w:t>
        </w:r>
        <w:r>
          <w:rPr>
            <w:webHidden/>
          </w:rPr>
          <w:tab/>
        </w:r>
        <w:r>
          <w:rPr>
            <w:webHidden/>
          </w:rPr>
          <w:fldChar w:fldCharType="begin"/>
        </w:r>
        <w:r>
          <w:rPr>
            <w:webHidden/>
          </w:rPr>
          <w:instrText xml:space="preserve"> PAGEREF _Toc231549108 \h </w:instrText>
        </w:r>
        <w:r>
          <w:rPr>
            <w:webHidden/>
          </w:rPr>
        </w:r>
        <w:r>
          <w:rPr>
            <w:webHidden/>
          </w:rPr>
          <w:fldChar w:fldCharType="separate"/>
        </w:r>
        <w:r>
          <w:rPr>
            <w:webHidden/>
          </w:rPr>
          <w:t>41</w:t>
        </w:r>
        <w:r>
          <w:rPr>
            <w:webHidden/>
          </w:rPr>
          <w:fldChar w:fldCharType="end"/>
        </w:r>
      </w:hyperlink>
    </w:p>
    <w:p w14:paraId="7178E6DA" w14:textId="3A5C2062"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09" w:history="1">
        <w:r w:rsidRPr="0082126A">
          <w:rPr>
            <w:rStyle w:val="Hyperlink"/>
          </w:rPr>
          <w:t>2.2.2.2 Bootstrap Framework</w:t>
        </w:r>
        <w:r>
          <w:rPr>
            <w:webHidden/>
          </w:rPr>
          <w:tab/>
        </w:r>
        <w:r>
          <w:rPr>
            <w:webHidden/>
          </w:rPr>
          <w:fldChar w:fldCharType="begin"/>
        </w:r>
        <w:r>
          <w:rPr>
            <w:webHidden/>
          </w:rPr>
          <w:instrText xml:space="preserve"> PAGEREF _Toc231549109 \h </w:instrText>
        </w:r>
        <w:r>
          <w:rPr>
            <w:webHidden/>
          </w:rPr>
        </w:r>
        <w:r>
          <w:rPr>
            <w:webHidden/>
          </w:rPr>
          <w:fldChar w:fldCharType="separate"/>
        </w:r>
        <w:r>
          <w:rPr>
            <w:webHidden/>
          </w:rPr>
          <w:t>43</w:t>
        </w:r>
        <w:r>
          <w:rPr>
            <w:webHidden/>
          </w:rPr>
          <w:fldChar w:fldCharType="end"/>
        </w:r>
      </w:hyperlink>
    </w:p>
    <w:p w14:paraId="463D205F" w14:textId="3E55DDA6"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10" w:history="1">
        <w:r w:rsidRPr="0082126A">
          <w:rPr>
            <w:rStyle w:val="Hyperlink"/>
          </w:rPr>
          <w:t>2.3 Javascript</w:t>
        </w:r>
        <w:r>
          <w:rPr>
            <w:webHidden/>
          </w:rPr>
          <w:tab/>
        </w:r>
        <w:r>
          <w:rPr>
            <w:webHidden/>
          </w:rPr>
          <w:fldChar w:fldCharType="begin"/>
        </w:r>
        <w:r>
          <w:rPr>
            <w:webHidden/>
          </w:rPr>
          <w:instrText xml:space="preserve"> PAGEREF _Toc231549110 \h </w:instrText>
        </w:r>
        <w:r>
          <w:rPr>
            <w:webHidden/>
          </w:rPr>
        </w:r>
        <w:r>
          <w:rPr>
            <w:webHidden/>
          </w:rPr>
          <w:fldChar w:fldCharType="separate"/>
        </w:r>
        <w:r>
          <w:rPr>
            <w:webHidden/>
          </w:rPr>
          <w:t>47</w:t>
        </w:r>
        <w:r>
          <w:rPr>
            <w:webHidden/>
          </w:rPr>
          <w:fldChar w:fldCharType="end"/>
        </w:r>
      </w:hyperlink>
    </w:p>
    <w:p w14:paraId="320FBAFF" w14:textId="492D3D2A"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11" w:history="1">
        <w:r w:rsidRPr="0082126A">
          <w:rPr>
            <w:rStyle w:val="Hyperlink"/>
          </w:rPr>
          <w:t>2.3.1 Khái niệm và vai trò</w:t>
        </w:r>
        <w:r>
          <w:rPr>
            <w:webHidden/>
          </w:rPr>
          <w:tab/>
        </w:r>
        <w:r>
          <w:rPr>
            <w:webHidden/>
          </w:rPr>
          <w:fldChar w:fldCharType="begin"/>
        </w:r>
        <w:r>
          <w:rPr>
            <w:webHidden/>
          </w:rPr>
          <w:instrText xml:space="preserve"> PAGEREF _Toc231549111 \h </w:instrText>
        </w:r>
        <w:r>
          <w:rPr>
            <w:webHidden/>
          </w:rPr>
        </w:r>
        <w:r>
          <w:rPr>
            <w:webHidden/>
          </w:rPr>
          <w:fldChar w:fldCharType="separate"/>
        </w:r>
        <w:r>
          <w:rPr>
            <w:webHidden/>
          </w:rPr>
          <w:t>47</w:t>
        </w:r>
        <w:r>
          <w:rPr>
            <w:webHidden/>
          </w:rPr>
          <w:fldChar w:fldCharType="end"/>
        </w:r>
      </w:hyperlink>
    </w:p>
    <w:p w14:paraId="2085A45A" w14:textId="28FC4522"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12" w:history="1">
        <w:r w:rsidRPr="0082126A">
          <w:rPr>
            <w:rStyle w:val="Hyperlink"/>
          </w:rPr>
          <w:t>2.3.1.1 JavaScript là gì?</w:t>
        </w:r>
        <w:r>
          <w:rPr>
            <w:webHidden/>
          </w:rPr>
          <w:tab/>
        </w:r>
        <w:r>
          <w:rPr>
            <w:webHidden/>
          </w:rPr>
          <w:fldChar w:fldCharType="begin"/>
        </w:r>
        <w:r>
          <w:rPr>
            <w:webHidden/>
          </w:rPr>
          <w:instrText xml:space="preserve"> PAGEREF _Toc231549112 \h </w:instrText>
        </w:r>
        <w:r>
          <w:rPr>
            <w:webHidden/>
          </w:rPr>
        </w:r>
        <w:r>
          <w:rPr>
            <w:webHidden/>
          </w:rPr>
          <w:fldChar w:fldCharType="separate"/>
        </w:r>
        <w:r>
          <w:rPr>
            <w:webHidden/>
          </w:rPr>
          <w:t>47</w:t>
        </w:r>
        <w:r>
          <w:rPr>
            <w:webHidden/>
          </w:rPr>
          <w:fldChar w:fldCharType="end"/>
        </w:r>
      </w:hyperlink>
    </w:p>
    <w:p w14:paraId="41FED0C2" w14:textId="7D1EBECE"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13" w:history="1">
        <w:r w:rsidRPr="0082126A">
          <w:rPr>
            <w:rStyle w:val="Hyperlink"/>
          </w:rPr>
          <w:t>2.3.1.2 Vai trò của JavaScript</w:t>
        </w:r>
        <w:r>
          <w:rPr>
            <w:webHidden/>
          </w:rPr>
          <w:tab/>
        </w:r>
        <w:r>
          <w:rPr>
            <w:webHidden/>
          </w:rPr>
          <w:fldChar w:fldCharType="begin"/>
        </w:r>
        <w:r>
          <w:rPr>
            <w:webHidden/>
          </w:rPr>
          <w:instrText xml:space="preserve"> PAGEREF _Toc231549113 \h </w:instrText>
        </w:r>
        <w:r>
          <w:rPr>
            <w:webHidden/>
          </w:rPr>
        </w:r>
        <w:r>
          <w:rPr>
            <w:webHidden/>
          </w:rPr>
          <w:fldChar w:fldCharType="separate"/>
        </w:r>
        <w:r>
          <w:rPr>
            <w:webHidden/>
          </w:rPr>
          <w:t>47</w:t>
        </w:r>
        <w:r>
          <w:rPr>
            <w:webHidden/>
          </w:rPr>
          <w:fldChar w:fldCharType="end"/>
        </w:r>
      </w:hyperlink>
    </w:p>
    <w:p w14:paraId="679B87ED" w14:textId="2D2891E6"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14" w:history="1">
        <w:r w:rsidRPr="0082126A">
          <w:rPr>
            <w:rStyle w:val="Hyperlink"/>
          </w:rPr>
          <w:t>2.3.2 Các cú pháp cơ bản</w:t>
        </w:r>
        <w:r>
          <w:rPr>
            <w:webHidden/>
          </w:rPr>
          <w:tab/>
        </w:r>
        <w:r>
          <w:rPr>
            <w:webHidden/>
          </w:rPr>
          <w:fldChar w:fldCharType="begin"/>
        </w:r>
        <w:r>
          <w:rPr>
            <w:webHidden/>
          </w:rPr>
          <w:instrText xml:space="preserve"> PAGEREF _Toc231549114 \h </w:instrText>
        </w:r>
        <w:r>
          <w:rPr>
            <w:webHidden/>
          </w:rPr>
        </w:r>
        <w:r>
          <w:rPr>
            <w:webHidden/>
          </w:rPr>
          <w:fldChar w:fldCharType="separate"/>
        </w:r>
        <w:r>
          <w:rPr>
            <w:webHidden/>
          </w:rPr>
          <w:t>48</w:t>
        </w:r>
        <w:r>
          <w:rPr>
            <w:webHidden/>
          </w:rPr>
          <w:fldChar w:fldCharType="end"/>
        </w:r>
      </w:hyperlink>
    </w:p>
    <w:p w14:paraId="54BA8D0D" w14:textId="1892565B"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15" w:history="1">
        <w:r w:rsidRPr="0082126A">
          <w:rPr>
            <w:rStyle w:val="Hyperlink"/>
          </w:rPr>
          <w:t>2.3.2.1 Giá trị cú pháp</w:t>
        </w:r>
        <w:r>
          <w:rPr>
            <w:webHidden/>
          </w:rPr>
          <w:tab/>
        </w:r>
        <w:r>
          <w:rPr>
            <w:webHidden/>
          </w:rPr>
          <w:fldChar w:fldCharType="begin"/>
        </w:r>
        <w:r>
          <w:rPr>
            <w:webHidden/>
          </w:rPr>
          <w:instrText xml:space="preserve"> PAGEREF _Toc231549115 \h </w:instrText>
        </w:r>
        <w:r>
          <w:rPr>
            <w:webHidden/>
          </w:rPr>
        </w:r>
        <w:r>
          <w:rPr>
            <w:webHidden/>
          </w:rPr>
          <w:fldChar w:fldCharType="separate"/>
        </w:r>
        <w:r>
          <w:rPr>
            <w:webHidden/>
          </w:rPr>
          <w:t>48</w:t>
        </w:r>
        <w:r>
          <w:rPr>
            <w:webHidden/>
          </w:rPr>
          <w:fldChar w:fldCharType="end"/>
        </w:r>
      </w:hyperlink>
    </w:p>
    <w:p w14:paraId="13C21287" w14:textId="5EA2D1DB"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16" w:history="1">
        <w:r w:rsidRPr="0082126A">
          <w:rPr>
            <w:rStyle w:val="Hyperlink"/>
          </w:rPr>
          <w:t>2.3.2.2</w:t>
        </w:r>
        <w:r w:rsidRPr="0082126A">
          <w:rPr>
            <w:rStyle w:val="Hyperlink"/>
            <w:lang w:val="en-US"/>
          </w:rPr>
          <w:t xml:space="preserve"> Từ</w:t>
        </w:r>
        <w:r w:rsidRPr="0082126A">
          <w:rPr>
            <w:rStyle w:val="Hyperlink"/>
          </w:rPr>
          <w:t xml:space="preserve"> khóa JavaScript</w:t>
        </w:r>
        <w:r>
          <w:rPr>
            <w:webHidden/>
          </w:rPr>
          <w:tab/>
        </w:r>
        <w:r>
          <w:rPr>
            <w:webHidden/>
          </w:rPr>
          <w:fldChar w:fldCharType="begin"/>
        </w:r>
        <w:r>
          <w:rPr>
            <w:webHidden/>
          </w:rPr>
          <w:instrText xml:space="preserve"> PAGEREF _Toc231549116 \h </w:instrText>
        </w:r>
        <w:r>
          <w:rPr>
            <w:webHidden/>
          </w:rPr>
        </w:r>
        <w:r>
          <w:rPr>
            <w:webHidden/>
          </w:rPr>
          <w:fldChar w:fldCharType="separate"/>
        </w:r>
        <w:r>
          <w:rPr>
            <w:webHidden/>
          </w:rPr>
          <w:t>48</w:t>
        </w:r>
        <w:r>
          <w:rPr>
            <w:webHidden/>
          </w:rPr>
          <w:fldChar w:fldCharType="end"/>
        </w:r>
      </w:hyperlink>
    </w:p>
    <w:p w14:paraId="174D809D" w14:textId="37BEBE9C"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17" w:history="1">
        <w:r w:rsidRPr="0082126A">
          <w:rPr>
            <w:rStyle w:val="Hyperlink"/>
          </w:rPr>
          <w:t>2.3.2.3 Mã định danh JavaScript</w:t>
        </w:r>
        <w:r>
          <w:rPr>
            <w:webHidden/>
          </w:rPr>
          <w:tab/>
        </w:r>
        <w:r>
          <w:rPr>
            <w:webHidden/>
          </w:rPr>
          <w:fldChar w:fldCharType="begin"/>
        </w:r>
        <w:r>
          <w:rPr>
            <w:webHidden/>
          </w:rPr>
          <w:instrText xml:space="preserve"> PAGEREF _Toc231549117 \h </w:instrText>
        </w:r>
        <w:r>
          <w:rPr>
            <w:webHidden/>
          </w:rPr>
        </w:r>
        <w:r>
          <w:rPr>
            <w:webHidden/>
          </w:rPr>
          <w:fldChar w:fldCharType="separate"/>
        </w:r>
        <w:r>
          <w:rPr>
            <w:webHidden/>
          </w:rPr>
          <w:t>49</w:t>
        </w:r>
        <w:r>
          <w:rPr>
            <w:webHidden/>
          </w:rPr>
          <w:fldChar w:fldCharType="end"/>
        </w:r>
      </w:hyperlink>
    </w:p>
    <w:p w14:paraId="134BCA06" w14:textId="2F31274F"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18" w:history="1">
        <w:r w:rsidRPr="0082126A">
          <w:rPr>
            <w:rStyle w:val="Hyperlink"/>
          </w:rPr>
          <w:t>2.3.3 DOM manipulation</w:t>
        </w:r>
        <w:r>
          <w:rPr>
            <w:webHidden/>
          </w:rPr>
          <w:tab/>
        </w:r>
        <w:r>
          <w:rPr>
            <w:webHidden/>
          </w:rPr>
          <w:fldChar w:fldCharType="begin"/>
        </w:r>
        <w:r>
          <w:rPr>
            <w:webHidden/>
          </w:rPr>
          <w:instrText xml:space="preserve"> PAGEREF _Toc231549118 \h </w:instrText>
        </w:r>
        <w:r>
          <w:rPr>
            <w:webHidden/>
          </w:rPr>
        </w:r>
        <w:r>
          <w:rPr>
            <w:webHidden/>
          </w:rPr>
          <w:fldChar w:fldCharType="separate"/>
        </w:r>
        <w:r>
          <w:rPr>
            <w:webHidden/>
          </w:rPr>
          <w:t>49</w:t>
        </w:r>
        <w:r>
          <w:rPr>
            <w:webHidden/>
          </w:rPr>
          <w:fldChar w:fldCharType="end"/>
        </w:r>
      </w:hyperlink>
    </w:p>
    <w:p w14:paraId="5D920A7D" w14:textId="0B8846BC"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19" w:history="1">
        <w:r w:rsidRPr="0082126A">
          <w:rPr>
            <w:rStyle w:val="Hyperlink"/>
          </w:rPr>
          <w:t>2.3.4 Event Handling</w:t>
        </w:r>
        <w:r>
          <w:rPr>
            <w:webHidden/>
          </w:rPr>
          <w:tab/>
        </w:r>
        <w:r>
          <w:rPr>
            <w:webHidden/>
          </w:rPr>
          <w:fldChar w:fldCharType="begin"/>
        </w:r>
        <w:r>
          <w:rPr>
            <w:webHidden/>
          </w:rPr>
          <w:instrText xml:space="preserve"> PAGEREF _Toc231549119 \h </w:instrText>
        </w:r>
        <w:r>
          <w:rPr>
            <w:webHidden/>
          </w:rPr>
        </w:r>
        <w:r>
          <w:rPr>
            <w:webHidden/>
          </w:rPr>
          <w:fldChar w:fldCharType="separate"/>
        </w:r>
        <w:r>
          <w:rPr>
            <w:webHidden/>
          </w:rPr>
          <w:t>52</w:t>
        </w:r>
        <w:r>
          <w:rPr>
            <w:webHidden/>
          </w:rPr>
          <w:fldChar w:fldCharType="end"/>
        </w:r>
      </w:hyperlink>
    </w:p>
    <w:p w14:paraId="46A95419" w14:textId="6CFE5FC8" w:rsidR="00C47BA5" w:rsidRDefault="00C47BA5">
      <w:pPr>
        <w:pStyle w:val="TOC1"/>
        <w:tabs>
          <w:tab w:val="right" w:leader="dot" w:pos="8778"/>
        </w:tabs>
        <w:rPr>
          <w:rFonts w:asciiTheme="minorHAnsi" w:eastAsiaTheme="minorEastAsia" w:hAnsiTheme="minorHAnsi"/>
          <w:kern w:val="2"/>
          <w:sz w:val="24"/>
          <w:szCs w:val="24"/>
          <w:lang w:val="en-US"/>
          <w14:ligatures w14:val="standardContextual"/>
        </w:rPr>
      </w:pPr>
      <w:hyperlink w:anchor="_Toc231549120" w:history="1">
        <w:r w:rsidRPr="0082126A">
          <w:rPr>
            <w:rStyle w:val="Hyperlink"/>
          </w:rPr>
          <w:t>CHƯƠNG 3. Phân tích thiết kế hệ thống</w:t>
        </w:r>
        <w:r>
          <w:rPr>
            <w:webHidden/>
          </w:rPr>
          <w:tab/>
        </w:r>
        <w:r>
          <w:rPr>
            <w:webHidden/>
          </w:rPr>
          <w:fldChar w:fldCharType="begin"/>
        </w:r>
        <w:r>
          <w:rPr>
            <w:webHidden/>
          </w:rPr>
          <w:instrText xml:space="preserve"> PAGEREF _Toc231549120 \h </w:instrText>
        </w:r>
        <w:r>
          <w:rPr>
            <w:webHidden/>
          </w:rPr>
        </w:r>
        <w:r>
          <w:rPr>
            <w:webHidden/>
          </w:rPr>
          <w:fldChar w:fldCharType="separate"/>
        </w:r>
        <w:r>
          <w:rPr>
            <w:webHidden/>
          </w:rPr>
          <w:t>53</w:t>
        </w:r>
        <w:r>
          <w:rPr>
            <w:webHidden/>
          </w:rPr>
          <w:fldChar w:fldCharType="end"/>
        </w:r>
      </w:hyperlink>
    </w:p>
    <w:p w14:paraId="690C1221" w14:textId="193F3239"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21" w:history="1">
        <w:r w:rsidRPr="0082126A">
          <w:rPr>
            <w:rStyle w:val="Hyperlink"/>
          </w:rPr>
          <w:t>3.1 Mô tả vấn đề</w:t>
        </w:r>
        <w:r>
          <w:rPr>
            <w:webHidden/>
          </w:rPr>
          <w:tab/>
        </w:r>
        <w:r>
          <w:rPr>
            <w:webHidden/>
          </w:rPr>
          <w:fldChar w:fldCharType="begin"/>
        </w:r>
        <w:r>
          <w:rPr>
            <w:webHidden/>
          </w:rPr>
          <w:instrText xml:space="preserve"> PAGEREF _Toc231549121 \h </w:instrText>
        </w:r>
        <w:r>
          <w:rPr>
            <w:webHidden/>
          </w:rPr>
        </w:r>
        <w:r>
          <w:rPr>
            <w:webHidden/>
          </w:rPr>
          <w:fldChar w:fldCharType="separate"/>
        </w:r>
        <w:r>
          <w:rPr>
            <w:webHidden/>
          </w:rPr>
          <w:t>53</w:t>
        </w:r>
        <w:r>
          <w:rPr>
            <w:webHidden/>
          </w:rPr>
          <w:fldChar w:fldCharType="end"/>
        </w:r>
      </w:hyperlink>
    </w:p>
    <w:p w14:paraId="0F206E08" w14:textId="647E829A"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22" w:history="1">
        <w:r w:rsidRPr="0082126A">
          <w:rPr>
            <w:rStyle w:val="Hyperlink"/>
          </w:rPr>
          <w:t>3.2 Đặc tả yêu cầu hệ thống</w:t>
        </w:r>
        <w:r>
          <w:rPr>
            <w:webHidden/>
          </w:rPr>
          <w:tab/>
        </w:r>
        <w:r>
          <w:rPr>
            <w:webHidden/>
          </w:rPr>
          <w:fldChar w:fldCharType="begin"/>
        </w:r>
        <w:r>
          <w:rPr>
            <w:webHidden/>
          </w:rPr>
          <w:instrText xml:space="preserve"> PAGEREF _Toc231549122 \h </w:instrText>
        </w:r>
        <w:r>
          <w:rPr>
            <w:webHidden/>
          </w:rPr>
        </w:r>
        <w:r>
          <w:rPr>
            <w:webHidden/>
          </w:rPr>
          <w:fldChar w:fldCharType="separate"/>
        </w:r>
        <w:r>
          <w:rPr>
            <w:webHidden/>
          </w:rPr>
          <w:t>53</w:t>
        </w:r>
        <w:r>
          <w:rPr>
            <w:webHidden/>
          </w:rPr>
          <w:fldChar w:fldCharType="end"/>
        </w:r>
      </w:hyperlink>
    </w:p>
    <w:p w14:paraId="6A29EDEA" w14:textId="1B51B20D"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23" w:history="1">
        <w:r w:rsidRPr="0082126A">
          <w:rPr>
            <w:rStyle w:val="Hyperlink"/>
          </w:rPr>
          <w:t>3.2.1 Yêu cầu chức năng</w:t>
        </w:r>
        <w:r>
          <w:rPr>
            <w:webHidden/>
          </w:rPr>
          <w:tab/>
        </w:r>
        <w:r>
          <w:rPr>
            <w:webHidden/>
          </w:rPr>
          <w:fldChar w:fldCharType="begin"/>
        </w:r>
        <w:r>
          <w:rPr>
            <w:webHidden/>
          </w:rPr>
          <w:instrText xml:space="preserve"> PAGEREF _Toc231549123 \h </w:instrText>
        </w:r>
        <w:r>
          <w:rPr>
            <w:webHidden/>
          </w:rPr>
        </w:r>
        <w:r>
          <w:rPr>
            <w:webHidden/>
          </w:rPr>
          <w:fldChar w:fldCharType="separate"/>
        </w:r>
        <w:r>
          <w:rPr>
            <w:webHidden/>
          </w:rPr>
          <w:t>53</w:t>
        </w:r>
        <w:r>
          <w:rPr>
            <w:webHidden/>
          </w:rPr>
          <w:fldChar w:fldCharType="end"/>
        </w:r>
      </w:hyperlink>
    </w:p>
    <w:p w14:paraId="65990F02" w14:textId="2FE3EBD1"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24" w:history="1">
        <w:r w:rsidRPr="0082126A">
          <w:rPr>
            <w:rStyle w:val="Hyperlink"/>
          </w:rPr>
          <w:t>3.2.2 Yêu cầu phi chức năng</w:t>
        </w:r>
        <w:r>
          <w:rPr>
            <w:webHidden/>
          </w:rPr>
          <w:tab/>
        </w:r>
        <w:r>
          <w:rPr>
            <w:webHidden/>
          </w:rPr>
          <w:fldChar w:fldCharType="begin"/>
        </w:r>
        <w:r>
          <w:rPr>
            <w:webHidden/>
          </w:rPr>
          <w:instrText xml:space="preserve"> PAGEREF _Toc231549124 \h </w:instrText>
        </w:r>
        <w:r>
          <w:rPr>
            <w:webHidden/>
          </w:rPr>
        </w:r>
        <w:r>
          <w:rPr>
            <w:webHidden/>
          </w:rPr>
          <w:fldChar w:fldCharType="separate"/>
        </w:r>
        <w:r>
          <w:rPr>
            <w:webHidden/>
          </w:rPr>
          <w:t>53</w:t>
        </w:r>
        <w:r>
          <w:rPr>
            <w:webHidden/>
          </w:rPr>
          <w:fldChar w:fldCharType="end"/>
        </w:r>
      </w:hyperlink>
    </w:p>
    <w:p w14:paraId="3BE1BA3C" w14:textId="3C778DF6"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25" w:history="1">
        <w:r w:rsidRPr="0082126A">
          <w:rPr>
            <w:rStyle w:val="Hyperlink"/>
          </w:rPr>
          <w:t>3.2.2.1 Hiệu năng và tốc độ</w:t>
        </w:r>
        <w:r>
          <w:rPr>
            <w:webHidden/>
          </w:rPr>
          <w:tab/>
        </w:r>
        <w:r>
          <w:rPr>
            <w:webHidden/>
          </w:rPr>
          <w:fldChar w:fldCharType="begin"/>
        </w:r>
        <w:r>
          <w:rPr>
            <w:webHidden/>
          </w:rPr>
          <w:instrText xml:space="preserve"> PAGEREF _Toc231549125 \h </w:instrText>
        </w:r>
        <w:r>
          <w:rPr>
            <w:webHidden/>
          </w:rPr>
        </w:r>
        <w:r>
          <w:rPr>
            <w:webHidden/>
          </w:rPr>
          <w:fldChar w:fldCharType="separate"/>
        </w:r>
        <w:r>
          <w:rPr>
            <w:webHidden/>
          </w:rPr>
          <w:t>53</w:t>
        </w:r>
        <w:r>
          <w:rPr>
            <w:webHidden/>
          </w:rPr>
          <w:fldChar w:fldCharType="end"/>
        </w:r>
      </w:hyperlink>
    </w:p>
    <w:p w14:paraId="5DB268F6" w14:textId="4CBAF922"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26" w:history="1">
        <w:r w:rsidRPr="0082126A">
          <w:rPr>
            <w:rStyle w:val="Hyperlink"/>
            <w:lang w:val="en-US"/>
          </w:rPr>
          <w:t>3.2.2.2 Bảo mật và an toàn</w:t>
        </w:r>
        <w:r>
          <w:rPr>
            <w:webHidden/>
          </w:rPr>
          <w:tab/>
        </w:r>
        <w:r>
          <w:rPr>
            <w:webHidden/>
          </w:rPr>
          <w:fldChar w:fldCharType="begin"/>
        </w:r>
        <w:r>
          <w:rPr>
            <w:webHidden/>
          </w:rPr>
          <w:instrText xml:space="preserve"> PAGEREF _Toc231549126 \h </w:instrText>
        </w:r>
        <w:r>
          <w:rPr>
            <w:webHidden/>
          </w:rPr>
        </w:r>
        <w:r>
          <w:rPr>
            <w:webHidden/>
          </w:rPr>
          <w:fldChar w:fldCharType="separate"/>
        </w:r>
        <w:r>
          <w:rPr>
            <w:webHidden/>
          </w:rPr>
          <w:t>54</w:t>
        </w:r>
        <w:r>
          <w:rPr>
            <w:webHidden/>
          </w:rPr>
          <w:fldChar w:fldCharType="end"/>
        </w:r>
      </w:hyperlink>
    </w:p>
    <w:p w14:paraId="2071850E" w14:textId="2AFC4AE7"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27" w:history="1">
        <w:r w:rsidRPr="0082126A">
          <w:rPr>
            <w:rStyle w:val="Hyperlink"/>
            <w:lang w:val="en-US"/>
          </w:rPr>
          <w:t>3.2.2.3 Khả năng mở rộng</w:t>
        </w:r>
        <w:r>
          <w:rPr>
            <w:webHidden/>
          </w:rPr>
          <w:tab/>
        </w:r>
        <w:r>
          <w:rPr>
            <w:webHidden/>
          </w:rPr>
          <w:fldChar w:fldCharType="begin"/>
        </w:r>
        <w:r>
          <w:rPr>
            <w:webHidden/>
          </w:rPr>
          <w:instrText xml:space="preserve"> PAGEREF _Toc231549127 \h </w:instrText>
        </w:r>
        <w:r>
          <w:rPr>
            <w:webHidden/>
          </w:rPr>
        </w:r>
        <w:r>
          <w:rPr>
            <w:webHidden/>
          </w:rPr>
          <w:fldChar w:fldCharType="separate"/>
        </w:r>
        <w:r>
          <w:rPr>
            <w:webHidden/>
          </w:rPr>
          <w:t>54</w:t>
        </w:r>
        <w:r>
          <w:rPr>
            <w:webHidden/>
          </w:rPr>
          <w:fldChar w:fldCharType="end"/>
        </w:r>
      </w:hyperlink>
    </w:p>
    <w:p w14:paraId="3E0A1BD7" w14:textId="4003B690"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28" w:history="1">
        <w:r w:rsidRPr="0082126A">
          <w:rPr>
            <w:rStyle w:val="Hyperlink"/>
            <w:lang w:val="en-US"/>
          </w:rPr>
          <w:t>3.2.2.4 Tương thích và truy cập</w:t>
        </w:r>
        <w:r>
          <w:rPr>
            <w:webHidden/>
          </w:rPr>
          <w:tab/>
        </w:r>
        <w:r>
          <w:rPr>
            <w:webHidden/>
          </w:rPr>
          <w:fldChar w:fldCharType="begin"/>
        </w:r>
        <w:r>
          <w:rPr>
            <w:webHidden/>
          </w:rPr>
          <w:instrText xml:space="preserve"> PAGEREF _Toc231549128 \h </w:instrText>
        </w:r>
        <w:r>
          <w:rPr>
            <w:webHidden/>
          </w:rPr>
        </w:r>
        <w:r>
          <w:rPr>
            <w:webHidden/>
          </w:rPr>
          <w:fldChar w:fldCharType="separate"/>
        </w:r>
        <w:r>
          <w:rPr>
            <w:webHidden/>
          </w:rPr>
          <w:t>54</w:t>
        </w:r>
        <w:r>
          <w:rPr>
            <w:webHidden/>
          </w:rPr>
          <w:fldChar w:fldCharType="end"/>
        </w:r>
      </w:hyperlink>
    </w:p>
    <w:p w14:paraId="24DAD1F6" w14:textId="5C44D071" w:rsidR="00C47BA5" w:rsidRDefault="00C47BA5">
      <w:pPr>
        <w:pStyle w:val="TOC4"/>
        <w:tabs>
          <w:tab w:val="right" w:leader="dot" w:pos="8778"/>
        </w:tabs>
        <w:rPr>
          <w:rFonts w:asciiTheme="minorHAnsi" w:eastAsiaTheme="minorEastAsia" w:hAnsiTheme="minorHAnsi"/>
          <w:kern w:val="2"/>
          <w:sz w:val="24"/>
          <w:szCs w:val="24"/>
          <w:lang w:val="en-US"/>
          <w14:ligatures w14:val="standardContextual"/>
        </w:rPr>
      </w:pPr>
      <w:hyperlink w:anchor="_Toc231549129" w:history="1">
        <w:r w:rsidRPr="0082126A">
          <w:rPr>
            <w:rStyle w:val="Hyperlink"/>
            <w:lang w:val="en-US"/>
          </w:rPr>
          <w:t>3.2.2.5 Thân thiện SEO</w:t>
        </w:r>
        <w:r>
          <w:rPr>
            <w:webHidden/>
          </w:rPr>
          <w:tab/>
        </w:r>
        <w:r>
          <w:rPr>
            <w:webHidden/>
          </w:rPr>
          <w:fldChar w:fldCharType="begin"/>
        </w:r>
        <w:r>
          <w:rPr>
            <w:webHidden/>
          </w:rPr>
          <w:instrText xml:space="preserve"> PAGEREF _Toc231549129 \h </w:instrText>
        </w:r>
        <w:r>
          <w:rPr>
            <w:webHidden/>
          </w:rPr>
        </w:r>
        <w:r>
          <w:rPr>
            <w:webHidden/>
          </w:rPr>
          <w:fldChar w:fldCharType="separate"/>
        </w:r>
        <w:r>
          <w:rPr>
            <w:webHidden/>
          </w:rPr>
          <w:t>54</w:t>
        </w:r>
        <w:r>
          <w:rPr>
            <w:webHidden/>
          </w:rPr>
          <w:fldChar w:fldCharType="end"/>
        </w:r>
      </w:hyperlink>
    </w:p>
    <w:p w14:paraId="79B58F73" w14:textId="54DCBFBC"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30" w:history="1">
        <w:r w:rsidRPr="0082126A">
          <w:rPr>
            <w:rStyle w:val="Hyperlink"/>
          </w:rPr>
          <w:t>3.3 Thiết kế dữ liệu</w:t>
        </w:r>
        <w:r>
          <w:rPr>
            <w:webHidden/>
          </w:rPr>
          <w:tab/>
        </w:r>
        <w:r>
          <w:rPr>
            <w:webHidden/>
          </w:rPr>
          <w:fldChar w:fldCharType="begin"/>
        </w:r>
        <w:r>
          <w:rPr>
            <w:webHidden/>
          </w:rPr>
          <w:instrText xml:space="preserve"> PAGEREF _Toc231549130 \h </w:instrText>
        </w:r>
        <w:r>
          <w:rPr>
            <w:webHidden/>
          </w:rPr>
        </w:r>
        <w:r>
          <w:rPr>
            <w:webHidden/>
          </w:rPr>
          <w:fldChar w:fldCharType="separate"/>
        </w:r>
        <w:r>
          <w:rPr>
            <w:webHidden/>
          </w:rPr>
          <w:t>54</w:t>
        </w:r>
        <w:r>
          <w:rPr>
            <w:webHidden/>
          </w:rPr>
          <w:fldChar w:fldCharType="end"/>
        </w:r>
      </w:hyperlink>
    </w:p>
    <w:p w14:paraId="454D1AC0" w14:textId="2C1DEAC9"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1" w:history="1">
        <w:r w:rsidRPr="0082126A">
          <w:rPr>
            <w:rStyle w:val="Hyperlink"/>
          </w:rPr>
          <w:t>3.3.1 Cấu trúc lưu trữ</w:t>
        </w:r>
        <w:r>
          <w:rPr>
            <w:webHidden/>
          </w:rPr>
          <w:tab/>
        </w:r>
        <w:r>
          <w:rPr>
            <w:webHidden/>
          </w:rPr>
          <w:fldChar w:fldCharType="begin"/>
        </w:r>
        <w:r>
          <w:rPr>
            <w:webHidden/>
          </w:rPr>
          <w:instrText xml:space="preserve"> PAGEREF _Toc231549131 \h </w:instrText>
        </w:r>
        <w:r>
          <w:rPr>
            <w:webHidden/>
          </w:rPr>
        </w:r>
        <w:r>
          <w:rPr>
            <w:webHidden/>
          </w:rPr>
          <w:fldChar w:fldCharType="separate"/>
        </w:r>
        <w:r>
          <w:rPr>
            <w:webHidden/>
          </w:rPr>
          <w:t>54</w:t>
        </w:r>
        <w:r>
          <w:rPr>
            <w:webHidden/>
          </w:rPr>
          <w:fldChar w:fldCharType="end"/>
        </w:r>
      </w:hyperlink>
    </w:p>
    <w:p w14:paraId="3A0807D9" w14:textId="252151EA"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2" w:history="1">
        <w:r w:rsidRPr="0082126A">
          <w:rPr>
            <w:rStyle w:val="Hyperlink"/>
          </w:rPr>
          <w:t>3.3.2 Đặc tả chi tiết</w:t>
        </w:r>
        <w:r>
          <w:rPr>
            <w:webHidden/>
          </w:rPr>
          <w:tab/>
        </w:r>
        <w:r>
          <w:rPr>
            <w:webHidden/>
          </w:rPr>
          <w:fldChar w:fldCharType="begin"/>
        </w:r>
        <w:r>
          <w:rPr>
            <w:webHidden/>
          </w:rPr>
          <w:instrText xml:space="preserve"> PAGEREF _Toc231549132 \h </w:instrText>
        </w:r>
        <w:r>
          <w:rPr>
            <w:webHidden/>
          </w:rPr>
        </w:r>
        <w:r>
          <w:rPr>
            <w:webHidden/>
          </w:rPr>
          <w:fldChar w:fldCharType="separate"/>
        </w:r>
        <w:r>
          <w:rPr>
            <w:webHidden/>
          </w:rPr>
          <w:t>55</w:t>
        </w:r>
        <w:r>
          <w:rPr>
            <w:webHidden/>
          </w:rPr>
          <w:fldChar w:fldCharType="end"/>
        </w:r>
      </w:hyperlink>
    </w:p>
    <w:p w14:paraId="6121F057" w14:textId="42226CBC"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33" w:history="1">
        <w:r w:rsidRPr="0082126A">
          <w:rPr>
            <w:rStyle w:val="Hyperlink"/>
          </w:rPr>
          <w:t>3.4 Thiết kế chức năng</w:t>
        </w:r>
        <w:r>
          <w:rPr>
            <w:webHidden/>
          </w:rPr>
          <w:tab/>
        </w:r>
        <w:r>
          <w:rPr>
            <w:webHidden/>
          </w:rPr>
          <w:fldChar w:fldCharType="begin"/>
        </w:r>
        <w:r>
          <w:rPr>
            <w:webHidden/>
          </w:rPr>
          <w:instrText xml:space="preserve"> PAGEREF _Toc231549133 \h </w:instrText>
        </w:r>
        <w:r>
          <w:rPr>
            <w:webHidden/>
          </w:rPr>
        </w:r>
        <w:r>
          <w:rPr>
            <w:webHidden/>
          </w:rPr>
          <w:fldChar w:fldCharType="separate"/>
        </w:r>
        <w:r>
          <w:rPr>
            <w:webHidden/>
          </w:rPr>
          <w:t>55</w:t>
        </w:r>
        <w:r>
          <w:rPr>
            <w:webHidden/>
          </w:rPr>
          <w:fldChar w:fldCharType="end"/>
        </w:r>
      </w:hyperlink>
    </w:p>
    <w:p w14:paraId="6E0E11A5" w14:textId="7BB3FDF8"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34" w:history="1">
        <w:r w:rsidRPr="0082126A">
          <w:rPr>
            <w:rStyle w:val="Hyperlink"/>
          </w:rPr>
          <w:t>3.5 Thiết kế giao diện</w:t>
        </w:r>
        <w:r>
          <w:rPr>
            <w:webHidden/>
          </w:rPr>
          <w:tab/>
        </w:r>
        <w:r>
          <w:rPr>
            <w:webHidden/>
          </w:rPr>
          <w:fldChar w:fldCharType="begin"/>
        </w:r>
        <w:r>
          <w:rPr>
            <w:webHidden/>
          </w:rPr>
          <w:instrText xml:space="preserve"> PAGEREF _Toc231549134 \h </w:instrText>
        </w:r>
        <w:r>
          <w:rPr>
            <w:webHidden/>
          </w:rPr>
        </w:r>
        <w:r>
          <w:rPr>
            <w:webHidden/>
          </w:rPr>
          <w:fldChar w:fldCharType="separate"/>
        </w:r>
        <w:r>
          <w:rPr>
            <w:webHidden/>
          </w:rPr>
          <w:t>56</w:t>
        </w:r>
        <w:r>
          <w:rPr>
            <w:webHidden/>
          </w:rPr>
          <w:fldChar w:fldCharType="end"/>
        </w:r>
      </w:hyperlink>
    </w:p>
    <w:p w14:paraId="2CC7D131" w14:textId="31CAF1D3"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5" w:history="1">
        <w:r w:rsidRPr="0082126A">
          <w:rPr>
            <w:rStyle w:val="Hyperlink"/>
          </w:rPr>
          <w:t>3.5.1 Sơ đồ website</w:t>
        </w:r>
        <w:r>
          <w:rPr>
            <w:webHidden/>
          </w:rPr>
          <w:tab/>
        </w:r>
        <w:r>
          <w:rPr>
            <w:webHidden/>
          </w:rPr>
          <w:fldChar w:fldCharType="begin"/>
        </w:r>
        <w:r>
          <w:rPr>
            <w:webHidden/>
          </w:rPr>
          <w:instrText xml:space="preserve"> PAGEREF _Toc231549135 \h </w:instrText>
        </w:r>
        <w:r>
          <w:rPr>
            <w:webHidden/>
          </w:rPr>
        </w:r>
        <w:r>
          <w:rPr>
            <w:webHidden/>
          </w:rPr>
          <w:fldChar w:fldCharType="separate"/>
        </w:r>
        <w:r>
          <w:rPr>
            <w:webHidden/>
          </w:rPr>
          <w:t>56</w:t>
        </w:r>
        <w:r>
          <w:rPr>
            <w:webHidden/>
          </w:rPr>
          <w:fldChar w:fldCharType="end"/>
        </w:r>
      </w:hyperlink>
    </w:p>
    <w:p w14:paraId="08B10E29" w14:textId="4F5E6451"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6" w:history="1">
        <w:r w:rsidRPr="0082126A">
          <w:rPr>
            <w:rStyle w:val="Hyperlink"/>
          </w:rPr>
          <w:t>3.5.2 Giao diện trang chủ</w:t>
        </w:r>
        <w:r>
          <w:rPr>
            <w:webHidden/>
          </w:rPr>
          <w:tab/>
        </w:r>
        <w:r>
          <w:rPr>
            <w:webHidden/>
          </w:rPr>
          <w:fldChar w:fldCharType="begin"/>
        </w:r>
        <w:r>
          <w:rPr>
            <w:webHidden/>
          </w:rPr>
          <w:instrText xml:space="preserve"> PAGEREF _Toc231549136 \h </w:instrText>
        </w:r>
        <w:r>
          <w:rPr>
            <w:webHidden/>
          </w:rPr>
        </w:r>
        <w:r>
          <w:rPr>
            <w:webHidden/>
          </w:rPr>
          <w:fldChar w:fldCharType="separate"/>
        </w:r>
        <w:r>
          <w:rPr>
            <w:webHidden/>
          </w:rPr>
          <w:t>56</w:t>
        </w:r>
        <w:r>
          <w:rPr>
            <w:webHidden/>
          </w:rPr>
          <w:fldChar w:fldCharType="end"/>
        </w:r>
      </w:hyperlink>
    </w:p>
    <w:p w14:paraId="0B78E7B5" w14:textId="44FA1744"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7" w:history="1">
        <w:r w:rsidRPr="0082126A">
          <w:rPr>
            <w:rStyle w:val="Hyperlink"/>
          </w:rPr>
          <w:t>3.5.3 Giao diện trang sản phẩm</w:t>
        </w:r>
        <w:r>
          <w:rPr>
            <w:webHidden/>
          </w:rPr>
          <w:tab/>
        </w:r>
        <w:r>
          <w:rPr>
            <w:webHidden/>
          </w:rPr>
          <w:fldChar w:fldCharType="begin"/>
        </w:r>
        <w:r>
          <w:rPr>
            <w:webHidden/>
          </w:rPr>
          <w:instrText xml:space="preserve"> PAGEREF _Toc231549137 \h </w:instrText>
        </w:r>
        <w:r>
          <w:rPr>
            <w:webHidden/>
          </w:rPr>
        </w:r>
        <w:r>
          <w:rPr>
            <w:webHidden/>
          </w:rPr>
          <w:fldChar w:fldCharType="separate"/>
        </w:r>
        <w:r>
          <w:rPr>
            <w:webHidden/>
          </w:rPr>
          <w:t>56</w:t>
        </w:r>
        <w:r>
          <w:rPr>
            <w:webHidden/>
          </w:rPr>
          <w:fldChar w:fldCharType="end"/>
        </w:r>
      </w:hyperlink>
    </w:p>
    <w:p w14:paraId="385DAFB2" w14:textId="4FB2B56E"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8" w:history="1">
        <w:r w:rsidRPr="0082126A">
          <w:rPr>
            <w:rStyle w:val="Hyperlink"/>
            <w:lang w:val="en-US"/>
          </w:rPr>
          <w:t>3.5.4 Giao diện chi tiết sản phẩm</w:t>
        </w:r>
        <w:r>
          <w:rPr>
            <w:webHidden/>
          </w:rPr>
          <w:tab/>
        </w:r>
        <w:r>
          <w:rPr>
            <w:webHidden/>
          </w:rPr>
          <w:fldChar w:fldCharType="begin"/>
        </w:r>
        <w:r>
          <w:rPr>
            <w:webHidden/>
          </w:rPr>
          <w:instrText xml:space="preserve"> PAGEREF _Toc231549138 \h </w:instrText>
        </w:r>
        <w:r>
          <w:rPr>
            <w:webHidden/>
          </w:rPr>
        </w:r>
        <w:r>
          <w:rPr>
            <w:webHidden/>
          </w:rPr>
          <w:fldChar w:fldCharType="separate"/>
        </w:r>
        <w:r>
          <w:rPr>
            <w:webHidden/>
          </w:rPr>
          <w:t>57</w:t>
        </w:r>
        <w:r>
          <w:rPr>
            <w:webHidden/>
          </w:rPr>
          <w:fldChar w:fldCharType="end"/>
        </w:r>
      </w:hyperlink>
    </w:p>
    <w:p w14:paraId="7D2A0831" w14:textId="5E1A7FDE"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39" w:history="1">
        <w:r w:rsidRPr="0082126A">
          <w:rPr>
            <w:rStyle w:val="Hyperlink"/>
            <w:lang w:val="en-US"/>
          </w:rPr>
          <w:t>3.5.5 Giao diện giỏ hàng</w:t>
        </w:r>
        <w:r>
          <w:rPr>
            <w:webHidden/>
          </w:rPr>
          <w:tab/>
        </w:r>
        <w:r>
          <w:rPr>
            <w:webHidden/>
          </w:rPr>
          <w:fldChar w:fldCharType="begin"/>
        </w:r>
        <w:r>
          <w:rPr>
            <w:webHidden/>
          </w:rPr>
          <w:instrText xml:space="preserve"> PAGEREF _Toc231549139 \h </w:instrText>
        </w:r>
        <w:r>
          <w:rPr>
            <w:webHidden/>
          </w:rPr>
        </w:r>
        <w:r>
          <w:rPr>
            <w:webHidden/>
          </w:rPr>
          <w:fldChar w:fldCharType="separate"/>
        </w:r>
        <w:r>
          <w:rPr>
            <w:webHidden/>
          </w:rPr>
          <w:t>57</w:t>
        </w:r>
        <w:r>
          <w:rPr>
            <w:webHidden/>
          </w:rPr>
          <w:fldChar w:fldCharType="end"/>
        </w:r>
      </w:hyperlink>
    </w:p>
    <w:p w14:paraId="50893969" w14:textId="078BE296"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40" w:history="1">
        <w:r w:rsidRPr="0082126A">
          <w:rPr>
            <w:rStyle w:val="Hyperlink"/>
            <w:lang w:val="en-US"/>
          </w:rPr>
          <w:t>3.5.6 Giao diện liên hệ &amp; giới thiệu</w:t>
        </w:r>
        <w:r>
          <w:rPr>
            <w:webHidden/>
          </w:rPr>
          <w:tab/>
        </w:r>
        <w:r>
          <w:rPr>
            <w:webHidden/>
          </w:rPr>
          <w:fldChar w:fldCharType="begin"/>
        </w:r>
        <w:r>
          <w:rPr>
            <w:webHidden/>
          </w:rPr>
          <w:instrText xml:space="preserve"> PAGEREF _Toc231549140 \h </w:instrText>
        </w:r>
        <w:r>
          <w:rPr>
            <w:webHidden/>
          </w:rPr>
        </w:r>
        <w:r>
          <w:rPr>
            <w:webHidden/>
          </w:rPr>
          <w:fldChar w:fldCharType="separate"/>
        </w:r>
        <w:r>
          <w:rPr>
            <w:webHidden/>
          </w:rPr>
          <w:t>57</w:t>
        </w:r>
        <w:r>
          <w:rPr>
            <w:webHidden/>
          </w:rPr>
          <w:fldChar w:fldCharType="end"/>
        </w:r>
      </w:hyperlink>
    </w:p>
    <w:p w14:paraId="3B6C437E" w14:textId="7EF156CC" w:rsidR="00C47BA5" w:rsidRDefault="00C47BA5">
      <w:pPr>
        <w:pStyle w:val="TOC1"/>
        <w:tabs>
          <w:tab w:val="right" w:leader="dot" w:pos="8778"/>
        </w:tabs>
        <w:rPr>
          <w:rFonts w:asciiTheme="minorHAnsi" w:eastAsiaTheme="minorEastAsia" w:hAnsiTheme="minorHAnsi"/>
          <w:kern w:val="2"/>
          <w:sz w:val="24"/>
          <w:szCs w:val="24"/>
          <w:lang w:val="en-US"/>
          <w14:ligatures w14:val="standardContextual"/>
        </w:rPr>
      </w:pPr>
      <w:hyperlink w:anchor="_Toc231549141" w:history="1">
        <w:r w:rsidRPr="0082126A">
          <w:rPr>
            <w:rStyle w:val="Hyperlink"/>
          </w:rPr>
          <w:t>CHƯƠNG 4. KẾT QUẢ thực nghiệm</w:t>
        </w:r>
        <w:r>
          <w:rPr>
            <w:webHidden/>
          </w:rPr>
          <w:tab/>
        </w:r>
        <w:r>
          <w:rPr>
            <w:webHidden/>
          </w:rPr>
          <w:fldChar w:fldCharType="begin"/>
        </w:r>
        <w:r>
          <w:rPr>
            <w:webHidden/>
          </w:rPr>
          <w:instrText xml:space="preserve"> PAGEREF _Toc231549141 \h </w:instrText>
        </w:r>
        <w:r>
          <w:rPr>
            <w:webHidden/>
          </w:rPr>
        </w:r>
        <w:r>
          <w:rPr>
            <w:webHidden/>
          </w:rPr>
          <w:fldChar w:fldCharType="separate"/>
        </w:r>
        <w:r>
          <w:rPr>
            <w:webHidden/>
          </w:rPr>
          <w:t>58</w:t>
        </w:r>
        <w:r>
          <w:rPr>
            <w:webHidden/>
          </w:rPr>
          <w:fldChar w:fldCharType="end"/>
        </w:r>
      </w:hyperlink>
    </w:p>
    <w:p w14:paraId="43660427" w14:textId="75598A5F"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42" w:history="1">
        <w:r w:rsidRPr="0082126A">
          <w:rPr>
            <w:rStyle w:val="Hyperlink"/>
          </w:rPr>
          <w:t>4.1 Dữ liệu thử nghiệm</w:t>
        </w:r>
        <w:r>
          <w:rPr>
            <w:webHidden/>
          </w:rPr>
          <w:tab/>
        </w:r>
        <w:r>
          <w:rPr>
            <w:webHidden/>
          </w:rPr>
          <w:fldChar w:fldCharType="begin"/>
        </w:r>
        <w:r>
          <w:rPr>
            <w:webHidden/>
          </w:rPr>
          <w:instrText xml:space="preserve"> PAGEREF _Toc231549142 \h </w:instrText>
        </w:r>
        <w:r>
          <w:rPr>
            <w:webHidden/>
          </w:rPr>
        </w:r>
        <w:r>
          <w:rPr>
            <w:webHidden/>
          </w:rPr>
          <w:fldChar w:fldCharType="separate"/>
        </w:r>
        <w:r>
          <w:rPr>
            <w:webHidden/>
          </w:rPr>
          <w:t>58</w:t>
        </w:r>
        <w:r>
          <w:rPr>
            <w:webHidden/>
          </w:rPr>
          <w:fldChar w:fldCharType="end"/>
        </w:r>
      </w:hyperlink>
    </w:p>
    <w:p w14:paraId="3BBA1BAB" w14:textId="3446B717"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43" w:history="1">
        <w:r w:rsidRPr="0082126A">
          <w:rPr>
            <w:rStyle w:val="Hyperlink"/>
          </w:rPr>
          <w:t>4.2 Kết quả thực nghiệm</w:t>
        </w:r>
        <w:r>
          <w:rPr>
            <w:webHidden/>
          </w:rPr>
          <w:tab/>
        </w:r>
        <w:r>
          <w:rPr>
            <w:webHidden/>
          </w:rPr>
          <w:fldChar w:fldCharType="begin"/>
        </w:r>
        <w:r>
          <w:rPr>
            <w:webHidden/>
          </w:rPr>
          <w:instrText xml:space="preserve"> PAGEREF _Toc231549143 \h </w:instrText>
        </w:r>
        <w:r>
          <w:rPr>
            <w:webHidden/>
          </w:rPr>
        </w:r>
        <w:r>
          <w:rPr>
            <w:webHidden/>
          </w:rPr>
          <w:fldChar w:fldCharType="separate"/>
        </w:r>
        <w:r>
          <w:rPr>
            <w:webHidden/>
          </w:rPr>
          <w:t>58</w:t>
        </w:r>
        <w:r>
          <w:rPr>
            <w:webHidden/>
          </w:rPr>
          <w:fldChar w:fldCharType="end"/>
        </w:r>
      </w:hyperlink>
    </w:p>
    <w:p w14:paraId="6DC43E3E" w14:textId="25B4B1A8"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44" w:history="1">
        <w:r w:rsidRPr="0082126A">
          <w:rPr>
            <w:rStyle w:val="Hyperlink"/>
          </w:rPr>
          <w:t>4.2.1 Giao diện trang chủ</w:t>
        </w:r>
        <w:r>
          <w:rPr>
            <w:webHidden/>
          </w:rPr>
          <w:tab/>
        </w:r>
        <w:r>
          <w:rPr>
            <w:webHidden/>
          </w:rPr>
          <w:fldChar w:fldCharType="begin"/>
        </w:r>
        <w:r>
          <w:rPr>
            <w:webHidden/>
          </w:rPr>
          <w:instrText xml:space="preserve"> PAGEREF _Toc231549144 \h </w:instrText>
        </w:r>
        <w:r>
          <w:rPr>
            <w:webHidden/>
          </w:rPr>
        </w:r>
        <w:r>
          <w:rPr>
            <w:webHidden/>
          </w:rPr>
          <w:fldChar w:fldCharType="separate"/>
        </w:r>
        <w:r>
          <w:rPr>
            <w:webHidden/>
          </w:rPr>
          <w:t>58</w:t>
        </w:r>
        <w:r>
          <w:rPr>
            <w:webHidden/>
          </w:rPr>
          <w:fldChar w:fldCharType="end"/>
        </w:r>
      </w:hyperlink>
    </w:p>
    <w:p w14:paraId="1C94C989" w14:textId="29C26DFA" w:rsidR="00C47BA5" w:rsidRDefault="00C47BA5">
      <w:pPr>
        <w:pStyle w:val="TOC3"/>
        <w:tabs>
          <w:tab w:val="right" w:leader="dot" w:pos="8778"/>
        </w:tabs>
        <w:rPr>
          <w:rFonts w:asciiTheme="minorHAnsi" w:eastAsiaTheme="minorEastAsia" w:hAnsiTheme="minorHAnsi"/>
          <w:kern w:val="2"/>
          <w:sz w:val="24"/>
          <w:szCs w:val="24"/>
          <w:lang w:val="en-US"/>
          <w14:ligatures w14:val="standardContextual"/>
        </w:rPr>
      </w:pPr>
      <w:hyperlink w:anchor="_Toc231549145" w:history="1">
        <w:r w:rsidRPr="0082126A">
          <w:rPr>
            <w:rStyle w:val="Hyperlink"/>
          </w:rPr>
          <w:t>4.2.2 Giao diện trang …</w:t>
        </w:r>
        <w:r>
          <w:rPr>
            <w:webHidden/>
          </w:rPr>
          <w:tab/>
        </w:r>
        <w:r>
          <w:rPr>
            <w:webHidden/>
          </w:rPr>
          <w:fldChar w:fldCharType="begin"/>
        </w:r>
        <w:r>
          <w:rPr>
            <w:webHidden/>
          </w:rPr>
          <w:instrText xml:space="preserve"> PAGEREF _Toc231549145 \h </w:instrText>
        </w:r>
        <w:r>
          <w:rPr>
            <w:webHidden/>
          </w:rPr>
        </w:r>
        <w:r>
          <w:rPr>
            <w:webHidden/>
          </w:rPr>
          <w:fldChar w:fldCharType="separate"/>
        </w:r>
        <w:r>
          <w:rPr>
            <w:webHidden/>
          </w:rPr>
          <w:t>58</w:t>
        </w:r>
        <w:r>
          <w:rPr>
            <w:webHidden/>
          </w:rPr>
          <w:fldChar w:fldCharType="end"/>
        </w:r>
      </w:hyperlink>
    </w:p>
    <w:p w14:paraId="13044DBC" w14:textId="1657A4A7" w:rsidR="00C47BA5" w:rsidRDefault="00C47BA5">
      <w:pPr>
        <w:pStyle w:val="TOC1"/>
        <w:tabs>
          <w:tab w:val="right" w:leader="dot" w:pos="8778"/>
        </w:tabs>
        <w:rPr>
          <w:rFonts w:asciiTheme="minorHAnsi" w:eastAsiaTheme="minorEastAsia" w:hAnsiTheme="minorHAnsi"/>
          <w:kern w:val="2"/>
          <w:sz w:val="24"/>
          <w:szCs w:val="24"/>
          <w:lang w:val="en-US"/>
          <w14:ligatures w14:val="standardContextual"/>
        </w:rPr>
      </w:pPr>
      <w:hyperlink w:anchor="_Toc231549146" w:history="1">
        <w:r w:rsidRPr="0082126A">
          <w:rPr>
            <w:rStyle w:val="Hyperlink"/>
          </w:rPr>
          <w:t>CHƯƠNG 5. Kết luận và hướng phát triển</w:t>
        </w:r>
        <w:r>
          <w:rPr>
            <w:webHidden/>
          </w:rPr>
          <w:tab/>
        </w:r>
        <w:r>
          <w:rPr>
            <w:webHidden/>
          </w:rPr>
          <w:fldChar w:fldCharType="begin"/>
        </w:r>
        <w:r>
          <w:rPr>
            <w:webHidden/>
          </w:rPr>
          <w:instrText xml:space="preserve"> PAGEREF _Toc231549146 \h </w:instrText>
        </w:r>
        <w:r>
          <w:rPr>
            <w:webHidden/>
          </w:rPr>
        </w:r>
        <w:r>
          <w:rPr>
            <w:webHidden/>
          </w:rPr>
          <w:fldChar w:fldCharType="separate"/>
        </w:r>
        <w:r>
          <w:rPr>
            <w:webHidden/>
          </w:rPr>
          <w:t>59</w:t>
        </w:r>
        <w:r>
          <w:rPr>
            <w:webHidden/>
          </w:rPr>
          <w:fldChar w:fldCharType="end"/>
        </w:r>
      </w:hyperlink>
    </w:p>
    <w:p w14:paraId="2726EB48" w14:textId="3003E80D"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47" w:history="1">
        <w:r w:rsidRPr="0082126A">
          <w:rPr>
            <w:rStyle w:val="Hyperlink"/>
          </w:rPr>
          <w:t>5.1 Kết luận</w:t>
        </w:r>
        <w:r>
          <w:rPr>
            <w:webHidden/>
          </w:rPr>
          <w:tab/>
        </w:r>
        <w:r>
          <w:rPr>
            <w:webHidden/>
          </w:rPr>
          <w:fldChar w:fldCharType="begin"/>
        </w:r>
        <w:r>
          <w:rPr>
            <w:webHidden/>
          </w:rPr>
          <w:instrText xml:space="preserve"> PAGEREF _Toc231549147 \h </w:instrText>
        </w:r>
        <w:r>
          <w:rPr>
            <w:webHidden/>
          </w:rPr>
        </w:r>
        <w:r>
          <w:rPr>
            <w:webHidden/>
          </w:rPr>
          <w:fldChar w:fldCharType="separate"/>
        </w:r>
        <w:r>
          <w:rPr>
            <w:webHidden/>
          </w:rPr>
          <w:t>59</w:t>
        </w:r>
        <w:r>
          <w:rPr>
            <w:webHidden/>
          </w:rPr>
          <w:fldChar w:fldCharType="end"/>
        </w:r>
      </w:hyperlink>
    </w:p>
    <w:p w14:paraId="1B1CF5A9" w14:textId="4AA2FDD8" w:rsidR="00C47BA5" w:rsidRDefault="00C47BA5">
      <w:pPr>
        <w:pStyle w:val="TOC2"/>
        <w:tabs>
          <w:tab w:val="right" w:leader="dot" w:pos="8778"/>
        </w:tabs>
        <w:rPr>
          <w:rFonts w:asciiTheme="minorHAnsi" w:eastAsiaTheme="minorEastAsia" w:hAnsiTheme="minorHAnsi"/>
          <w:kern w:val="2"/>
          <w:sz w:val="24"/>
          <w:szCs w:val="24"/>
          <w:lang w:val="en-US"/>
          <w14:ligatures w14:val="standardContextual"/>
        </w:rPr>
      </w:pPr>
      <w:hyperlink w:anchor="_Toc231549148" w:history="1">
        <w:r w:rsidRPr="0082126A">
          <w:rPr>
            <w:rStyle w:val="Hyperlink"/>
          </w:rPr>
          <w:t>5.2 Hướng phát triển</w:t>
        </w:r>
        <w:r>
          <w:rPr>
            <w:webHidden/>
          </w:rPr>
          <w:tab/>
        </w:r>
        <w:r>
          <w:rPr>
            <w:webHidden/>
          </w:rPr>
          <w:fldChar w:fldCharType="begin"/>
        </w:r>
        <w:r>
          <w:rPr>
            <w:webHidden/>
          </w:rPr>
          <w:instrText xml:space="preserve"> PAGEREF _Toc231549148 \h </w:instrText>
        </w:r>
        <w:r>
          <w:rPr>
            <w:webHidden/>
          </w:rPr>
        </w:r>
        <w:r>
          <w:rPr>
            <w:webHidden/>
          </w:rPr>
          <w:fldChar w:fldCharType="separate"/>
        </w:r>
        <w:r>
          <w:rPr>
            <w:webHidden/>
          </w:rPr>
          <w:t>59</w:t>
        </w:r>
        <w:r>
          <w:rPr>
            <w:webHidden/>
          </w:rPr>
          <w:fldChar w:fldCharType="end"/>
        </w:r>
      </w:hyperlink>
    </w:p>
    <w:p w14:paraId="63897209" w14:textId="41091954" w:rsidR="00084BF4" w:rsidRPr="008D78F3" w:rsidRDefault="00084BF4">
      <w:r w:rsidRPr="008D78F3">
        <w:fldChar w:fldCharType="end"/>
      </w:r>
    </w:p>
    <w:p w14:paraId="2AE8BB62" w14:textId="77777777" w:rsidR="00C50A2A" w:rsidRPr="008D78F3" w:rsidRDefault="00C50A2A" w:rsidP="00C50A2A">
      <w:pPr>
        <w:pStyle w:val="DEMUC"/>
      </w:pPr>
      <w:r w:rsidRPr="008D78F3">
        <w:br w:type="page"/>
      </w:r>
    </w:p>
    <w:p w14:paraId="3D695899" w14:textId="77777777" w:rsidR="000B3C8E" w:rsidRDefault="00314527" w:rsidP="00C50A2A">
      <w:pPr>
        <w:pStyle w:val="DEMUC"/>
      </w:pPr>
      <w:r w:rsidRPr="008D78F3">
        <w:lastRenderedPageBreak/>
        <w:t>Danh mục hình ảnh</w:t>
      </w:r>
    </w:p>
    <w:p w14:paraId="77676A0B" w14:textId="3EBE571F" w:rsidR="00C47BA5"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r>
        <w:fldChar w:fldCharType="begin"/>
      </w:r>
      <w:r>
        <w:instrText xml:space="preserve"> TOC \h \z \c "Hình" </w:instrText>
      </w:r>
      <w:r>
        <w:fldChar w:fldCharType="separate"/>
      </w:r>
      <w:hyperlink w:anchor="_Toc231548974" w:history="1">
        <w:r w:rsidRPr="00192A3F">
          <w:rPr>
            <w:rStyle w:val="Hyperlink"/>
          </w:rPr>
          <w:t>Hình 2.1: Một phần tử HTML</w:t>
        </w:r>
        <w:r>
          <w:rPr>
            <w:webHidden/>
          </w:rPr>
          <w:tab/>
        </w:r>
        <w:r>
          <w:rPr>
            <w:webHidden/>
          </w:rPr>
          <w:fldChar w:fldCharType="begin"/>
        </w:r>
        <w:r>
          <w:rPr>
            <w:webHidden/>
          </w:rPr>
          <w:instrText xml:space="preserve"> PAGEREF _Toc231548974 \h </w:instrText>
        </w:r>
        <w:r>
          <w:rPr>
            <w:webHidden/>
          </w:rPr>
        </w:r>
        <w:r>
          <w:rPr>
            <w:webHidden/>
          </w:rPr>
          <w:fldChar w:fldCharType="separate"/>
        </w:r>
        <w:r>
          <w:rPr>
            <w:webHidden/>
          </w:rPr>
          <w:t>6</w:t>
        </w:r>
        <w:r>
          <w:rPr>
            <w:webHidden/>
          </w:rPr>
          <w:fldChar w:fldCharType="end"/>
        </w:r>
      </w:hyperlink>
    </w:p>
    <w:p w14:paraId="555C1EE8" w14:textId="3D93F65E" w:rsidR="00C47BA5"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548975" w:history="1">
        <w:r w:rsidRPr="00192A3F">
          <w:rPr>
            <w:rStyle w:val="Hyperlink"/>
          </w:rPr>
          <w:t>Hình 2.2: Kết quả hiển thị thiếu thẻ đóng</w:t>
        </w:r>
        <w:r>
          <w:rPr>
            <w:webHidden/>
          </w:rPr>
          <w:tab/>
        </w:r>
        <w:r>
          <w:rPr>
            <w:webHidden/>
          </w:rPr>
          <w:fldChar w:fldCharType="begin"/>
        </w:r>
        <w:r>
          <w:rPr>
            <w:webHidden/>
          </w:rPr>
          <w:instrText xml:space="preserve"> PAGEREF _Toc231548975 \h </w:instrText>
        </w:r>
        <w:r>
          <w:rPr>
            <w:webHidden/>
          </w:rPr>
        </w:r>
        <w:r>
          <w:rPr>
            <w:webHidden/>
          </w:rPr>
          <w:fldChar w:fldCharType="separate"/>
        </w:r>
        <w:r>
          <w:rPr>
            <w:webHidden/>
          </w:rPr>
          <w:t>8</w:t>
        </w:r>
        <w:r>
          <w:rPr>
            <w:webHidden/>
          </w:rPr>
          <w:fldChar w:fldCharType="end"/>
        </w:r>
      </w:hyperlink>
    </w:p>
    <w:p w14:paraId="4A1A8E4F" w14:textId="0FDE7B83" w:rsidR="00C47BA5"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548976" w:history="1">
        <w:r w:rsidRPr="00192A3F">
          <w:rPr>
            <w:rStyle w:val="Hyperlink"/>
          </w:rPr>
          <w:t>Hình 2.3: Trình duyệt hiển thị phần tử được thay thế và phần tử không được thay thế</w:t>
        </w:r>
        <w:r>
          <w:rPr>
            <w:webHidden/>
          </w:rPr>
          <w:tab/>
        </w:r>
        <w:r>
          <w:rPr>
            <w:webHidden/>
          </w:rPr>
          <w:fldChar w:fldCharType="begin"/>
        </w:r>
        <w:r>
          <w:rPr>
            <w:webHidden/>
          </w:rPr>
          <w:instrText xml:space="preserve"> PAGEREF _Toc231548976 \h </w:instrText>
        </w:r>
        <w:r>
          <w:rPr>
            <w:webHidden/>
          </w:rPr>
        </w:r>
        <w:r>
          <w:rPr>
            <w:webHidden/>
          </w:rPr>
          <w:fldChar w:fldCharType="separate"/>
        </w:r>
        <w:r>
          <w:rPr>
            <w:webHidden/>
          </w:rPr>
          <w:t>9</w:t>
        </w:r>
        <w:r>
          <w:rPr>
            <w:webHidden/>
          </w:rPr>
          <w:fldChar w:fldCharType="end"/>
        </w:r>
      </w:hyperlink>
    </w:p>
    <w:p w14:paraId="77D25958" w14:textId="3FC6FC61" w:rsidR="00C47BA5"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548977" w:history="1">
        <w:r w:rsidRPr="00192A3F">
          <w:rPr>
            <w:rStyle w:val="Hyperlink"/>
          </w:rPr>
          <w:t>Hình 2.4: Các khối sẽ hiển thị cạnh nhau, căn đều và linh hoạt khi thay đổi kích thước màn hình.</w:t>
        </w:r>
        <w:r>
          <w:rPr>
            <w:webHidden/>
          </w:rPr>
          <w:tab/>
        </w:r>
        <w:r>
          <w:rPr>
            <w:webHidden/>
          </w:rPr>
          <w:fldChar w:fldCharType="begin"/>
        </w:r>
        <w:r>
          <w:rPr>
            <w:webHidden/>
          </w:rPr>
          <w:instrText xml:space="preserve"> PAGEREF _Toc231548977 \h </w:instrText>
        </w:r>
        <w:r>
          <w:rPr>
            <w:webHidden/>
          </w:rPr>
        </w:r>
        <w:r>
          <w:rPr>
            <w:webHidden/>
          </w:rPr>
          <w:fldChar w:fldCharType="separate"/>
        </w:r>
        <w:r>
          <w:rPr>
            <w:webHidden/>
          </w:rPr>
          <w:t>24</w:t>
        </w:r>
        <w:r>
          <w:rPr>
            <w:webHidden/>
          </w:rPr>
          <w:fldChar w:fldCharType="end"/>
        </w:r>
      </w:hyperlink>
    </w:p>
    <w:p w14:paraId="5BBA6D58" w14:textId="04E29998" w:rsidR="00C47BA5"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548978" w:history="1">
        <w:r w:rsidRPr="00192A3F">
          <w:rPr>
            <w:rStyle w:val="Hyperlink"/>
          </w:rPr>
          <w:t>Hình 2.5: “nowrap” văn bản sẽ không tự động xuống dòng</w:t>
        </w:r>
        <w:r>
          <w:rPr>
            <w:webHidden/>
          </w:rPr>
          <w:tab/>
        </w:r>
        <w:r>
          <w:rPr>
            <w:webHidden/>
          </w:rPr>
          <w:fldChar w:fldCharType="begin"/>
        </w:r>
        <w:r>
          <w:rPr>
            <w:webHidden/>
          </w:rPr>
          <w:instrText xml:space="preserve"> PAGEREF _Toc231548978 \h </w:instrText>
        </w:r>
        <w:r>
          <w:rPr>
            <w:webHidden/>
          </w:rPr>
        </w:r>
        <w:r>
          <w:rPr>
            <w:webHidden/>
          </w:rPr>
          <w:fldChar w:fldCharType="separate"/>
        </w:r>
        <w:r>
          <w:rPr>
            <w:webHidden/>
          </w:rPr>
          <w:t>34</w:t>
        </w:r>
        <w:r>
          <w:rPr>
            <w:webHidden/>
          </w:rPr>
          <w:fldChar w:fldCharType="end"/>
        </w:r>
      </w:hyperlink>
    </w:p>
    <w:p w14:paraId="69F8BF10" w14:textId="054A9737" w:rsidR="00D840FB" w:rsidRPr="008D78F3" w:rsidRDefault="00C47BA5" w:rsidP="00C47BA5">
      <w:pPr>
        <w:pStyle w:val="DEMUC"/>
      </w:pPr>
      <w:r>
        <w:fldChar w:fldCharType="end"/>
      </w:r>
    </w:p>
    <w:p w14:paraId="06C6B7A3" w14:textId="77777777" w:rsidR="00D840FB" w:rsidRPr="008D78F3" w:rsidRDefault="00D840FB">
      <w:pPr>
        <w:rPr>
          <w:b/>
          <w:caps/>
          <w:sz w:val="30"/>
        </w:rPr>
      </w:pPr>
      <w:r w:rsidRPr="008D78F3">
        <w:br w:type="page"/>
      </w:r>
    </w:p>
    <w:p w14:paraId="107F8E22" w14:textId="77777777" w:rsidR="00314527" w:rsidRDefault="00314527" w:rsidP="00C50A2A">
      <w:pPr>
        <w:pStyle w:val="DEMUC"/>
      </w:pPr>
      <w:r w:rsidRPr="008D78F3">
        <w:lastRenderedPageBreak/>
        <w:t>Danh mục bảng biểu</w:t>
      </w:r>
    </w:p>
    <w:p w14:paraId="5E9D949B" w14:textId="764CA5BC" w:rsidR="00C47BA5" w:rsidRDefault="00C47BA5">
      <w:pPr>
        <w:pStyle w:val="TableofFigures"/>
        <w:tabs>
          <w:tab w:val="right" w:leader="dot" w:pos="8778"/>
        </w:tabs>
      </w:pPr>
      <w:r>
        <w:fldChar w:fldCharType="begin"/>
      </w:r>
      <w:r>
        <w:instrText xml:space="preserve"> TOC \h \z \c "Bảng" </w:instrText>
      </w:r>
      <w:r>
        <w:fldChar w:fldCharType="separate"/>
      </w:r>
      <w:hyperlink w:anchor="_Toc231548942" w:history="1">
        <w:r w:rsidRPr="007428E6">
          <w:rPr>
            <w:rStyle w:val="Hyperlink"/>
          </w:rPr>
          <w:t>Bảng 2.1: Giá trị hiển thị phổ biến</w:t>
        </w:r>
        <w:r>
          <w:rPr>
            <w:webHidden/>
          </w:rPr>
          <w:tab/>
        </w:r>
        <w:r>
          <w:rPr>
            <w:webHidden/>
          </w:rPr>
          <w:fldChar w:fldCharType="begin"/>
        </w:r>
        <w:r>
          <w:rPr>
            <w:webHidden/>
          </w:rPr>
          <w:instrText xml:space="preserve"> PAGEREF _Toc231548942 \h </w:instrText>
        </w:r>
        <w:r>
          <w:rPr>
            <w:webHidden/>
          </w:rPr>
        </w:r>
        <w:r>
          <w:rPr>
            <w:webHidden/>
          </w:rPr>
          <w:fldChar w:fldCharType="separate"/>
        </w:r>
        <w:r>
          <w:rPr>
            <w:webHidden/>
          </w:rPr>
          <w:t>35</w:t>
        </w:r>
        <w:r>
          <w:rPr>
            <w:webHidden/>
          </w:rPr>
          <w:fldChar w:fldCharType="end"/>
        </w:r>
      </w:hyperlink>
    </w:p>
    <w:p w14:paraId="5E5AD5AC" w14:textId="28454D21" w:rsidR="00C47BA5" w:rsidRDefault="00C47BA5">
      <w:pPr>
        <w:pStyle w:val="TableofFigures"/>
        <w:tabs>
          <w:tab w:val="right" w:leader="dot" w:pos="8778"/>
        </w:tabs>
      </w:pPr>
      <w:hyperlink w:anchor="_Toc231548943" w:history="1">
        <w:r w:rsidRPr="007428E6">
          <w:rPr>
            <w:rStyle w:val="Hyperlink"/>
          </w:rPr>
          <w:t>Bảng 2.2: So sánh CSS Flexbox và CSS Grid</w:t>
        </w:r>
        <w:r>
          <w:rPr>
            <w:webHidden/>
          </w:rPr>
          <w:tab/>
        </w:r>
        <w:r>
          <w:rPr>
            <w:webHidden/>
          </w:rPr>
          <w:fldChar w:fldCharType="begin"/>
        </w:r>
        <w:r>
          <w:rPr>
            <w:webHidden/>
          </w:rPr>
          <w:instrText xml:space="preserve"> PAGEREF _Toc231548943 \h </w:instrText>
        </w:r>
        <w:r>
          <w:rPr>
            <w:webHidden/>
          </w:rPr>
        </w:r>
        <w:r>
          <w:rPr>
            <w:webHidden/>
          </w:rPr>
          <w:fldChar w:fldCharType="separate"/>
        </w:r>
        <w:r>
          <w:rPr>
            <w:webHidden/>
          </w:rPr>
          <w:t>40</w:t>
        </w:r>
        <w:r>
          <w:rPr>
            <w:webHidden/>
          </w:rPr>
          <w:fldChar w:fldCharType="end"/>
        </w:r>
      </w:hyperlink>
    </w:p>
    <w:p w14:paraId="5DC41FBE" w14:textId="4C8CB2C7" w:rsidR="00C47BA5" w:rsidRDefault="00C47BA5">
      <w:pPr>
        <w:pStyle w:val="TableofFigures"/>
        <w:tabs>
          <w:tab w:val="right" w:leader="dot" w:pos="8778"/>
        </w:tabs>
      </w:pPr>
      <w:hyperlink w:anchor="_Toc231548944" w:history="1">
        <w:r w:rsidRPr="007428E6">
          <w:rPr>
            <w:rStyle w:val="Hyperlink"/>
          </w:rPr>
          <w:t>Bảng 2.3: Tóm tắt ưu và nhược điểm của Bootstrap Framework</w:t>
        </w:r>
        <w:r>
          <w:rPr>
            <w:webHidden/>
          </w:rPr>
          <w:tab/>
        </w:r>
        <w:r>
          <w:rPr>
            <w:webHidden/>
          </w:rPr>
          <w:fldChar w:fldCharType="begin"/>
        </w:r>
        <w:r>
          <w:rPr>
            <w:webHidden/>
          </w:rPr>
          <w:instrText xml:space="preserve"> PAGEREF _Toc231548944 \h </w:instrText>
        </w:r>
        <w:r>
          <w:rPr>
            <w:webHidden/>
          </w:rPr>
        </w:r>
        <w:r>
          <w:rPr>
            <w:webHidden/>
          </w:rPr>
          <w:fldChar w:fldCharType="separate"/>
        </w:r>
        <w:r>
          <w:rPr>
            <w:webHidden/>
          </w:rPr>
          <w:t>45</w:t>
        </w:r>
        <w:r>
          <w:rPr>
            <w:webHidden/>
          </w:rPr>
          <w:fldChar w:fldCharType="end"/>
        </w:r>
      </w:hyperlink>
    </w:p>
    <w:p w14:paraId="4802AA51" w14:textId="18A594E3" w:rsidR="00C47BA5" w:rsidRDefault="00C47BA5">
      <w:pPr>
        <w:pStyle w:val="TableofFigures"/>
        <w:tabs>
          <w:tab w:val="right" w:leader="dot" w:pos="8778"/>
        </w:tabs>
      </w:pPr>
      <w:hyperlink w:anchor="_Toc231548945" w:history="1">
        <w:r w:rsidRPr="007428E6">
          <w:rPr>
            <w:rStyle w:val="Hyperlink"/>
          </w:rPr>
          <w:t>Bảng 2.4: So sánh vai trò của HTML, CSS và JS trong lập trình Web</w:t>
        </w:r>
        <w:r>
          <w:rPr>
            <w:webHidden/>
          </w:rPr>
          <w:tab/>
        </w:r>
        <w:r>
          <w:rPr>
            <w:webHidden/>
          </w:rPr>
          <w:fldChar w:fldCharType="begin"/>
        </w:r>
        <w:r>
          <w:rPr>
            <w:webHidden/>
          </w:rPr>
          <w:instrText xml:space="preserve"> PAGEREF _Toc231548945 \h </w:instrText>
        </w:r>
        <w:r>
          <w:rPr>
            <w:webHidden/>
          </w:rPr>
        </w:r>
        <w:r>
          <w:rPr>
            <w:webHidden/>
          </w:rPr>
          <w:fldChar w:fldCharType="separate"/>
        </w:r>
        <w:r>
          <w:rPr>
            <w:webHidden/>
          </w:rPr>
          <w:t>47</w:t>
        </w:r>
        <w:r>
          <w:rPr>
            <w:webHidden/>
          </w:rPr>
          <w:fldChar w:fldCharType="end"/>
        </w:r>
      </w:hyperlink>
    </w:p>
    <w:p w14:paraId="294CCDA7" w14:textId="6F1CD845" w:rsidR="00C47BA5" w:rsidRDefault="00C47BA5">
      <w:pPr>
        <w:pStyle w:val="TableofFigures"/>
        <w:tabs>
          <w:tab w:val="right" w:leader="dot" w:pos="8778"/>
        </w:tabs>
      </w:pPr>
      <w:hyperlink w:anchor="_Toc231548946" w:history="1">
        <w:r w:rsidRPr="007428E6">
          <w:rPr>
            <w:rStyle w:val="Hyperlink"/>
          </w:rPr>
          <w:t>Bảng 2.5 So sánh các phương DOM Manipulation</w:t>
        </w:r>
        <w:r>
          <w:rPr>
            <w:webHidden/>
          </w:rPr>
          <w:tab/>
        </w:r>
        <w:r>
          <w:rPr>
            <w:webHidden/>
          </w:rPr>
          <w:fldChar w:fldCharType="begin"/>
        </w:r>
        <w:r>
          <w:rPr>
            <w:webHidden/>
          </w:rPr>
          <w:instrText xml:space="preserve"> PAGEREF _Toc231548946 \h </w:instrText>
        </w:r>
        <w:r>
          <w:rPr>
            <w:webHidden/>
          </w:rPr>
        </w:r>
        <w:r>
          <w:rPr>
            <w:webHidden/>
          </w:rPr>
          <w:fldChar w:fldCharType="separate"/>
        </w:r>
        <w:r>
          <w:rPr>
            <w:webHidden/>
          </w:rPr>
          <w:t>50</w:t>
        </w:r>
        <w:r>
          <w:rPr>
            <w:webHidden/>
          </w:rPr>
          <w:fldChar w:fldCharType="end"/>
        </w:r>
      </w:hyperlink>
    </w:p>
    <w:p w14:paraId="263D99A3" w14:textId="5EFE084B" w:rsidR="00D840FB" w:rsidRPr="008D78F3" w:rsidRDefault="00C47BA5" w:rsidP="00C47BA5">
      <w:pPr>
        <w:pStyle w:val="DEMUC"/>
        <w:jc w:val="left"/>
      </w:pPr>
      <w:r>
        <w:fldChar w:fldCharType="end"/>
      </w:r>
    </w:p>
    <w:p w14:paraId="243BD95C" w14:textId="011E2264" w:rsidR="006C4271" w:rsidRDefault="006C4271" w:rsidP="00C50A2A">
      <w:pPr>
        <w:pStyle w:val="DEMUC"/>
      </w:pPr>
      <w:r>
        <w:br w:type="page"/>
      </w:r>
    </w:p>
    <w:p w14:paraId="7C19F558" w14:textId="5DDDE9BE" w:rsidR="0002381A" w:rsidRPr="006C4271" w:rsidRDefault="006C4271" w:rsidP="006C4271">
      <w:pPr>
        <w:pStyle w:val="DEMUC"/>
      </w:pPr>
      <w:r w:rsidRPr="006C4271">
        <w:lastRenderedPageBreak/>
        <w:t>Danh mục từ viết tắt</w:t>
      </w:r>
    </w:p>
    <w:p w14:paraId="237A0400" w14:textId="77777777" w:rsidR="00D840FB" w:rsidRDefault="00D840FB" w:rsidP="00C50A2A">
      <w:pPr>
        <w:pStyle w:val="DEMUC"/>
      </w:pPr>
    </w:p>
    <w:p w14:paraId="0DF6B76B" w14:textId="77777777" w:rsidR="006C4271" w:rsidRDefault="006C4271" w:rsidP="006C4271">
      <w:pPr>
        <w:pStyle w:val="noidung"/>
      </w:pPr>
    </w:p>
    <w:p w14:paraId="270E5B6A" w14:textId="03DDC83F" w:rsidR="006C4271" w:rsidRPr="006C4271" w:rsidRDefault="006C4271" w:rsidP="006C4271">
      <w:pPr>
        <w:pStyle w:val="noidung"/>
        <w:sectPr w:rsidR="006C4271" w:rsidRPr="006C4271" w:rsidSect="00A6023F">
          <w:footerReference w:type="default" r:id="rId9"/>
          <w:pgSz w:w="11907" w:h="16840" w:code="9"/>
          <w:pgMar w:top="1134" w:right="1134" w:bottom="1134" w:left="1985" w:header="680" w:footer="680" w:gutter="0"/>
          <w:pgNumType w:fmt="lowerRoman" w:start="1"/>
          <w:cols w:space="720"/>
          <w:docGrid w:linePitch="381"/>
        </w:sectPr>
      </w:pPr>
      <w:r>
        <w:t>JS : JavaScript</w:t>
      </w:r>
    </w:p>
    <w:p w14:paraId="6CD5C5CD" w14:textId="77777777" w:rsidR="00314527" w:rsidRPr="008D78F3" w:rsidRDefault="00101E1F" w:rsidP="00BD00D0">
      <w:pPr>
        <w:pStyle w:val="Heading1"/>
      </w:pPr>
      <w:bookmarkStart w:id="0" w:name="_Toc231549070"/>
      <w:r w:rsidRPr="008D78F3">
        <w:lastRenderedPageBreak/>
        <w:t>T</w:t>
      </w:r>
      <w:r w:rsidR="0035699F" w:rsidRPr="008D78F3">
        <w:t>ổng quan nghiên cứu</w:t>
      </w:r>
      <w:bookmarkEnd w:id="0"/>
    </w:p>
    <w:p w14:paraId="60123093" w14:textId="77777777" w:rsidR="007950DA" w:rsidRPr="008D78F3" w:rsidRDefault="007950DA" w:rsidP="00EC5402">
      <w:pPr>
        <w:pStyle w:val="Heading2"/>
      </w:pPr>
      <w:bookmarkStart w:id="1" w:name="_Toc231549071"/>
      <w:r w:rsidRPr="008D78F3">
        <w:t>Đặt vấn đề</w:t>
      </w:r>
      <w:bookmarkEnd w:id="1"/>
    </w:p>
    <w:p w14:paraId="4D036D99" w14:textId="65387C26" w:rsidR="0065710F" w:rsidRPr="008D78F3" w:rsidRDefault="0065710F" w:rsidP="0065710F">
      <w:pPr>
        <w:pStyle w:val="noidung"/>
      </w:pPr>
      <w:r w:rsidRPr="008D78F3">
        <w:t>Trong bối cảnh công nghệ thông tin phát triển mạnh mẽ, thương mại điện tử ngày càng trở thành xu hướng tất yếu. Các cửa hàng, doanh nghiệp đều mong muốn có một nền tảng trực tuyến để giới thiệu và bán sản phẩm. Tuy nhiên, không phải lúc nào cũng cần một hệ thống phức tạp; với những mô hình nhỏ hoặc mục tiêu học tập, một website tĩnh sử dụng HTML, CSS và JavaScript là giải pháp phù hợp. Đề tài “Electronic Products Static Website – Website tĩnh bán sản phẩm điện tử” được lựa chọn nhằm xây dựng một trang web đơn giản, dễ triển khai, phục vụ cho việc giới thiệu và bán các sản phẩm điện tử.</w:t>
      </w:r>
    </w:p>
    <w:p w14:paraId="34DE4ED8" w14:textId="77777777" w:rsidR="007950DA" w:rsidRPr="008D78F3" w:rsidRDefault="007950DA" w:rsidP="00EC5402">
      <w:pPr>
        <w:pStyle w:val="Heading2"/>
      </w:pPr>
      <w:bookmarkStart w:id="2" w:name="_Toc231549072"/>
      <w:r w:rsidRPr="008D78F3">
        <w:t>Mục tiêu nghiên cứu</w:t>
      </w:r>
      <w:bookmarkEnd w:id="2"/>
    </w:p>
    <w:p w14:paraId="1EE2CB31" w14:textId="77777777" w:rsidR="0065710F" w:rsidRPr="008D78F3" w:rsidRDefault="0065710F" w:rsidP="0065710F">
      <w:pPr>
        <w:pStyle w:val="noidung"/>
      </w:pPr>
      <w:r w:rsidRPr="008D78F3">
        <w:rPr>
          <w:rFonts w:hAnsi="Symbol"/>
        </w:rPr>
        <w:t></w:t>
      </w:r>
      <w:r w:rsidRPr="008D78F3">
        <w:t xml:space="preserve">  Xây dựng một website tĩnh có giao diện thân thiện, dễ sử dụng.</w:t>
      </w:r>
    </w:p>
    <w:p w14:paraId="7D99C9F9" w14:textId="77777777" w:rsidR="0065710F" w:rsidRPr="008D78F3" w:rsidRDefault="0065710F" w:rsidP="0065710F">
      <w:pPr>
        <w:pStyle w:val="noidung"/>
      </w:pPr>
      <w:r w:rsidRPr="008D78F3">
        <w:rPr>
          <w:rFonts w:hAnsi="Symbol"/>
        </w:rPr>
        <w:t></w:t>
      </w:r>
      <w:r w:rsidRPr="008D78F3">
        <w:t xml:space="preserve">  Hiển thị danh sách sản phẩm điện tử với đầy đủ thông tin: tên, giá, hình ảnh, mô tả chi tiết, trạng thái hoạt động.</w:t>
      </w:r>
    </w:p>
    <w:p w14:paraId="0FE657FC" w14:textId="02A8D291" w:rsidR="0065710F" w:rsidRPr="008D78F3" w:rsidRDefault="0065710F" w:rsidP="0065710F">
      <w:pPr>
        <w:pStyle w:val="noidung"/>
      </w:pPr>
      <w:r w:rsidRPr="008D78F3">
        <w:rPr>
          <w:rFonts w:hAnsi="Symbol"/>
        </w:rPr>
        <w:t></w:t>
      </w:r>
      <w:r w:rsidRPr="008D78F3">
        <w:t xml:space="preserve">  Tích hợp các chức năng cơ bản như </w:t>
      </w:r>
      <w:r w:rsidR="00E22081" w:rsidRPr="008D78F3">
        <w:t>quản lý sản phẩm, thêm mới, chỉnh sửa và thay đổi trạng thái hoạt động của sản phẩm bằng Javascript</w:t>
      </w:r>
      <w:r w:rsidRPr="008D78F3">
        <w:t>.</w:t>
      </w:r>
    </w:p>
    <w:p w14:paraId="12CA2236" w14:textId="77777777" w:rsidR="0065710F" w:rsidRPr="008D78F3" w:rsidRDefault="0065710F" w:rsidP="0065710F">
      <w:pPr>
        <w:pStyle w:val="noidung"/>
      </w:pPr>
      <w:r w:rsidRPr="008D78F3">
        <w:rPr>
          <w:rFonts w:hAnsi="Symbol"/>
        </w:rPr>
        <w:t></w:t>
      </w:r>
      <w:r w:rsidRPr="008D78F3">
        <w:t xml:space="preserve">  Đảm bảo website có tính thẩm mỹ, tốc độ tải nhanh, và dễ dàng bảo trì.</w:t>
      </w:r>
    </w:p>
    <w:p w14:paraId="161CAFA6" w14:textId="21A2C8A3" w:rsidR="0065710F" w:rsidRPr="008D78F3" w:rsidRDefault="0065710F" w:rsidP="00E22081">
      <w:pPr>
        <w:pStyle w:val="noidung"/>
      </w:pPr>
      <w:r w:rsidRPr="008D78F3">
        <w:rPr>
          <w:rFonts w:hAnsi="Symbol"/>
        </w:rPr>
        <w:t></w:t>
      </w:r>
      <w:r w:rsidRPr="008D78F3">
        <w:t xml:space="preserve">  Rèn luyện kỹ năng thiết kế web, sử dụng HTML, CSS, JS trong một dự án thực tế.</w:t>
      </w:r>
    </w:p>
    <w:p w14:paraId="4F838D55" w14:textId="77777777" w:rsidR="007950DA" w:rsidRPr="008D78F3" w:rsidRDefault="007950DA" w:rsidP="00EC5402">
      <w:pPr>
        <w:pStyle w:val="Heading2"/>
      </w:pPr>
      <w:bookmarkStart w:id="3" w:name="_Toc231549073"/>
      <w:r w:rsidRPr="008D78F3">
        <w:t>Phương pháp nghiên cứu</w:t>
      </w:r>
      <w:bookmarkEnd w:id="3"/>
    </w:p>
    <w:p w14:paraId="30530807" w14:textId="77777777" w:rsidR="0065710F" w:rsidRPr="008D78F3" w:rsidRDefault="0065710F" w:rsidP="0065710F">
      <w:pPr>
        <w:pStyle w:val="noidung"/>
      </w:pPr>
      <w:r w:rsidRPr="008D78F3">
        <w:rPr>
          <w:rFonts w:hAnsi="Symbol"/>
        </w:rPr>
        <w:t></w:t>
      </w:r>
      <w:r w:rsidRPr="008D78F3">
        <w:t xml:space="preserve">  </w:t>
      </w:r>
      <w:r w:rsidRPr="008D78F3">
        <w:rPr>
          <w:b/>
          <w:bCs/>
        </w:rPr>
        <w:t>Nghiên cứu lý thuyết</w:t>
      </w:r>
      <w:r w:rsidRPr="008D78F3">
        <w:t>: Tìm hiểu về HTML, CSS, JavaScript và cách xây dựng website tĩnh.</w:t>
      </w:r>
    </w:p>
    <w:p w14:paraId="7C67C6BC" w14:textId="77777777" w:rsidR="0065710F" w:rsidRPr="008D78F3" w:rsidRDefault="0065710F" w:rsidP="0065710F">
      <w:pPr>
        <w:pStyle w:val="noidung"/>
      </w:pPr>
      <w:r w:rsidRPr="008D78F3">
        <w:rPr>
          <w:rFonts w:hAnsi="Symbol"/>
        </w:rPr>
        <w:t></w:t>
      </w:r>
      <w:r w:rsidRPr="008D78F3">
        <w:t xml:space="preserve">  </w:t>
      </w:r>
      <w:r w:rsidRPr="008D78F3">
        <w:rPr>
          <w:b/>
          <w:bCs/>
        </w:rPr>
        <w:t>Khảo sát thực tế</w:t>
      </w:r>
      <w:r w:rsidRPr="008D78F3">
        <w:t>: Tham khảo các website thương mại điện tử hiện có để rút ra giao diện và tính năng phù hợp.</w:t>
      </w:r>
    </w:p>
    <w:p w14:paraId="34402477" w14:textId="77777777" w:rsidR="0065710F" w:rsidRPr="008D78F3" w:rsidRDefault="0065710F" w:rsidP="0065710F">
      <w:pPr>
        <w:pStyle w:val="noidung"/>
      </w:pPr>
      <w:r w:rsidRPr="008D78F3">
        <w:rPr>
          <w:rFonts w:hAnsi="Symbol"/>
        </w:rPr>
        <w:t></w:t>
      </w:r>
      <w:r w:rsidRPr="008D78F3">
        <w:t xml:space="preserve">  </w:t>
      </w:r>
      <w:r w:rsidRPr="008D78F3">
        <w:rPr>
          <w:b/>
          <w:bCs/>
        </w:rPr>
        <w:t>Thiết kế và triển khai</w:t>
      </w:r>
      <w:r w:rsidRPr="008D78F3">
        <w:t>: Xây dựng cấu trúc dữ liệu sản phẩm, thiết kế giao diện bằng CSS, lập trình chức năng bằng JavaScript.</w:t>
      </w:r>
    </w:p>
    <w:p w14:paraId="1BC3C0F9" w14:textId="77777777" w:rsidR="0065710F" w:rsidRPr="008D78F3" w:rsidRDefault="0065710F" w:rsidP="0065710F">
      <w:pPr>
        <w:pStyle w:val="noidung"/>
      </w:pPr>
      <w:r w:rsidRPr="008D78F3">
        <w:rPr>
          <w:rFonts w:hAnsi="Symbol"/>
        </w:rPr>
        <w:t></w:t>
      </w:r>
      <w:r w:rsidRPr="008D78F3">
        <w:t xml:space="preserve">  </w:t>
      </w:r>
      <w:r w:rsidRPr="008D78F3">
        <w:rPr>
          <w:b/>
          <w:bCs/>
        </w:rPr>
        <w:t>Kiểm thử và đánh giá</w:t>
      </w:r>
      <w:r w:rsidRPr="008D78F3">
        <w:t>: Thực hiện kiểm thử trên nhiều trình duyệt, thiết bị để đảm bảo tính ổn định và trải nghiệm người dùng.</w:t>
      </w:r>
    </w:p>
    <w:p w14:paraId="5FB66B86" w14:textId="77777777" w:rsidR="0065710F" w:rsidRPr="008D78F3" w:rsidRDefault="0065710F" w:rsidP="0065710F">
      <w:pPr>
        <w:pStyle w:val="noidung"/>
      </w:pPr>
    </w:p>
    <w:p w14:paraId="04D1E00E" w14:textId="77777777" w:rsidR="007950DA" w:rsidRPr="008D78F3" w:rsidRDefault="007950DA" w:rsidP="00EC5402">
      <w:pPr>
        <w:pStyle w:val="Heading2"/>
      </w:pPr>
      <w:bookmarkStart w:id="4" w:name="_Toc231549074"/>
      <w:r w:rsidRPr="008D78F3">
        <w:t>Đối tượng nghiên cứu</w:t>
      </w:r>
      <w:bookmarkEnd w:id="4"/>
    </w:p>
    <w:p w14:paraId="5FC97527" w14:textId="77777777" w:rsidR="00BE58F9" w:rsidRPr="008D78F3" w:rsidRDefault="00BE58F9" w:rsidP="00BE58F9">
      <w:pPr>
        <w:pStyle w:val="noidung"/>
      </w:pPr>
      <w:r w:rsidRPr="008D78F3">
        <w:rPr>
          <w:rFonts w:hAnsi="Symbol"/>
        </w:rPr>
        <w:t></w:t>
      </w:r>
      <w:r w:rsidRPr="008D78F3">
        <w:t xml:space="preserve">  </w:t>
      </w:r>
      <w:r w:rsidRPr="008D78F3">
        <w:rPr>
          <w:b/>
          <w:bCs/>
        </w:rPr>
        <w:t>Sản phẩm</w:t>
      </w:r>
      <w:r w:rsidRPr="008D78F3">
        <w:t>: Các thiết bị điện tử phổ biến như laptop, smartphone, tablet, tai nghe, smartwatch, TV, máy ảnh, máy chơi game.</w:t>
      </w:r>
    </w:p>
    <w:p w14:paraId="4EA0491C" w14:textId="77777777" w:rsidR="00BE58F9" w:rsidRPr="008D78F3" w:rsidRDefault="00BE58F9" w:rsidP="00BE58F9">
      <w:pPr>
        <w:pStyle w:val="noidung"/>
      </w:pPr>
      <w:r w:rsidRPr="008D78F3">
        <w:rPr>
          <w:rFonts w:hAnsi="Symbol"/>
        </w:rPr>
        <w:t></w:t>
      </w:r>
      <w:r w:rsidRPr="008D78F3">
        <w:t xml:space="preserve">  </w:t>
      </w:r>
      <w:r w:rsidRPr="008D78F3">
        <w:rPr>
          <w:b/>
          <w:bCs/>
        </w:rPr>
        <w:t>Người dùng</w:t>
      </w:r>
      <w:r w:rsidRPr="008D78F3">
        <w:t>: Sinh viên, học viên, hoặc khách hàng có nhu cầu tham khảo và mua sắm sản phẩm điện tử trực tuyến.</w:t>
      </w:r>
    </w:p>
    <w:p w14:paraId="76219F3F" w14:textId="77777777" w:rsidR="00BE58F9" w:rsidRPr="008D78F3" w:rsidRDefault="00BE58F9" w:rsidP="00BE58F9">
      <w:pPr>
        <w:pStyle w:val="noidung"/>
      </w:pPr>
      <w:r w:rsidRPr="008D78F3">
        <w:rPr>
          <w:rFonts w:hAnsi="Symbol"/>
        </w:rPr>
        <w:t></w:t>
      </w:r>
      <w:r w:rsidRPr="008D78F3">
        <w:t xml:space="preserve">  </w:t>
      </w:r>
      <w:r w:rsidRPr="008D78F3">
        <w:rPr>
          <w:b/>
          <w:bCs/>
        </w:rPr>
        <w:t>Phạm vi nghiên cứu</w:t>
      </w:r>
      <w:r w:rsidRPr="008D78F3">
        <w:t>: Tập trung vào việc xây dựng website tĩnh, không triển khai backend phức tạp, nhằm phục vụ mục tiêu học tập và báo cáo cuối khóa.</w:t>
      </w:r>
    </w:p>
    <w:p w14:paraId="00F4D67C" w14:textId="77777777" w:rsidR="00BE58F9" w:rsidRPr="008D78F3" w:rsidRDefault="00BE58F9" w:rsidP="00BE58F9"/>
    <w:p w14:paraId="028D3B54" w14:textId="77777777" w:rsidR="00AE636C" w:rsidRPr="008D78F3" w:rsidRDefault="00AE636C" w:rsidP="007378A0">
      <w:r w:rsidRPr="008D78F3">
        <w:br w:type="page"/>
      </w:r>
    </w:p>
    <w:p w14:paraId="7F29A881" w14:textId="77777777" w:rsidR="00314527" w:rsidRPr="008D78F3" w:rsidRDefault="0035699F" w:rsidP="00653A3A">
      <w:pPr>
        <w:pStyle w:val="Heading1"/>
      </w:pPr>
      <w:bookmarkStart w:id="5" w:name="_Toc231549075"/>
      <w:r w:rsidRPr="008D78F3">
        <w:lastRenderedPageBreak/>
        <w:t>Cơ sở lý thuyết</w:t>
      </w:r>
      <w:bookmarkEnd w:id="5"/>
    </w:p>
    <w:p w14:paraId="7C325665" w14:textId="77777777" w:rsidR="007D1CB8" w:rsidRPr="008D78F3" w:rsidRDefault="007D1CB8" w:rsidP="0098728A">
      <w:pPr>
        <w:pStyle w:val="noidung"/>
      </w:pPr>
      <w:r w:rsidRPr="008D78F3">
        <w:rPr>
          <w:highlight w:val="yellow"/>
        </w:rPr>
        <w:t>(Trong chương này trình bày các lý thuyết liên quan về thiết kế web, ngôn ngữ HTML, CSS, Javascript, Bootstrap framework</w:t>
      </w:r>
      <w:r w:rsidR="0098728A" w:rsidRPr="008D78F3">
        <w:rPr>
          <w:highlight w:val="yellow"/>
        </w:rPr>
        <w:t xml:space="preserve"> và có trích dẫn cụ thể theo chuẩn IEEE</w:t>
      </w:r>
      <w:r w:rsidRPr="008D78F3">
        <w:rPr>
          <w:highlight w:val="yellow"/>
        </w:rPr>
        <w:t>)</w:t>
      </w:r>
    </w:p>
    <w:p w14:paraId="52EF5015" w14:textId="0E7D8F67" w:rsidR="00027A1F" w:rsidRPr="008D78F3" w:rsidRDefault="00027A1F" w:rsidP="00027A1F">
      <w:pPr>
        <w:pStyle w:val="Heading2"/>
      </w:pPr>
      <w:bookmarkStart w:id="6" w:name="_Toc231549076"/>
      <w:r w:rsidRPr="008D78F3">
        <w:t>Ngôn ngữ HTML</w:t>
      </w:r>
      <w:bookmarkEnd w:id="6"/>
    </w:p>
    <w:p w14:paraId="33E2441D" w14:textId="15029AB0" w:rsidR="008D23D1" w:rsidRPr="008D78F3" w:rsidRDefault="008D23D1" w:rsidP="008D23D1">
      <w:pPr>
        <w:pStyle w:val="Heading3"/>
      </w:pPr>
      <w:bookmarkStart w:id="7" w:name="_Toc231549077"/>
      <w:r w:rsidRPr="008D78F3">
        <w:t>Tổng quan về HTML</w:t>
      </w:r>
      <w:bookmarkEnd w:id="7"/>
    </w:p>
    <w:p w14:paraId="758B02A8" w14:textId="032D07E4" w:rsidR="008D23D1" w:rsidRPr="008D78F3" w:rsidRDefault="008D23D1" w:rsidP="008D23D1">
      <w:pPr>
        <w:pStyle w:val="Heading4"/>
      </w:pPr>
      <w:bookmarkStart w:id="8" w:name="_Toc231549078"/>
      <w:r w:rsidRPr="008D78F3">
        <w:t>HTML là gì?</w:t>
      </w:r>
      <w:bookmarkEnd w:id="8"/>
      <w:r w:rsidRPr="008D78F3">
        <w:t xml:space="preserve"> </w:t>
      </w:r>
    </w:p>
    <w:p w14:paraId="7C2E2C92" w14:textId="36302B72" w:rsidR="008D23D1" w:rsidRPr="008D78F3" w:rsidRDefault="00A96844" w:rsidP="008D23D1">
      <w:pPr>
        <w:pStyle w:val="noidung"/>
      </w:pPr>
      <w:r w:rsidRPr="008D78F3">
        <w:rPr>
          <w:b/>
          <w:bCs/>
        </w:rPr>
        <w:t>HTML (Hyper Text Markup Language)</w:t>
      </w:r>
      <w:r w:rsidRPr="008D78F3">
        <w:t>, n</w:t>
      </w:r>
      <w:r w:rsidR="008D23D1" w:rsidRPr="008D78F3">
        <w:t>gôn ngữ đánh dấu siêu văn bản, là ngôn ngữ đánh dấu chuẩn để mô tả cấu trúc của tài liệu được hiển thị trên web. HTML bao gồm một loạt các phần tử và thuộc tính dùng để đánh dấu tất cả các thành phần của tài liệu nhằm xây dựng tài liệu theo cách có ý nghĩa.</w:t>
      </w:r>
    </w:p>
    <w:p w14:paraId="008A413E" w14:textId="28D67450" w:rsidR="008D23D1" w:rsidRPr="008D78F3" w:rsidRDefault="008D23D1" w:rsidP="008D23D1">
      <w:pPr>
        <w:pStyle w:val="noidung"/>
      </w:pPr>
      <w:r w:rsidRPr="008D78F3">
        <w:t>HTML không phải là một ngôn ngữ lập trình, vì vậy, nó không thể tạo ra các chức năng “động" được. Mục đích sử dụng của nó tương tự như Microsoft Word, chỉ dùng để xây dựng bố cục và định dạng văn bản.</w:t>
      </w:r>
    </w:p>
    <w:p w14:paraId="0A9F2766" w14:textId="2C742582" w:rsidR="00A96844" w:rsidRPr="008D78F3" w:rsidRDefault="00A96844" w:rsidP="008D23D1">
      <w:pPr>
        <w:pStyle w:val="noidung"/>
      </w:pPr>
      <w:r w:rsidRPr="008D78F3">
        <w:t xml:space="preserve">HTML là chuẩn chung được </w:t>
      </w:r>
      <w:r w:rsidRPr="008D78F3">
        <w:rPr>
          <w:b/>
          <w:bCs/>
        </w:rPr>
        <w:t>W3C (World Wide Web Consortium)</w:t>
      </w:r>
      <w:r w:rsidRPr="008D78F3">
        <w:t xml:space="preserve"> duy trì và phát triển.</w:t>
      </w:r>
    </w:p>
    <w:p w14:paraId="44F318F4" w14:textId="4AB0D60F" w:rsidR="008D23D1" w:rsidRPr="008D78F3" w:rsidRDefault="008D23D1" w:rsidP="008D23D1">
      <w:pPr>
        <w:pStyle w:val="noidung"/>
      </w:pPr>
      <w:r w:rsidRPr="008D78F3">
        <w:t>Tài liệu HTML về cơ bản là một cây các nút, bao gồm các phần tử HTML và nút văn bản. Các phần tử HTML cung cấp ngữ nghĩa và định dạng cho tài liệu, bao gồm cả việc tạo đoạn văn, danh sách và bảng cũng như hình ảnh nhúng và các chế độ điều khiển biểu mẫu. Mỗi phần tử có thể được chỉ định nhiều thuộc tính. Nhiều phần tử có thể chứa nội dung, bao gồm cả các phần tử và văn bản khác. Các phần tử khác trống, có thẻ và các thuộc tính xác định hàm của các phần tử đó.</w:t>
      </w:r>
    </w:p>
    <w:p w14:paraId="32A7424A" w14:textId="649481BA" w:rsidR="008D23D1" w:rsidRPr="008D78F3" w:rsidRDefault="008D23D1" w:rsidP="008D23D1">
      <w:pPr>
        <w:pStyle w:val="Heading4"/>
      </w:pPr>
      <w:bookmarkStart w:id="9" w:name="_Toc231549079"/>
      <w:r w:rsidRPr="008D78F3">
        <w:t>Ưu và nhược điểm của HTML</w:t>
      </w:r>
      <w:bookmarkEnd w:id="9"/>
    </w:p>
    <w:p w14:paraId="588C5226" w14:textId="5F7291E3" w:rsidR="008D23D1" w:rsidRPr="008D78F3" w:rsidRDefault="008D23D1" w:rsidP="008D23D1">
      <w:pPr>
        <w:pStyle w:val="noidung"/>
      </w:pPr>
      <w:r w:rsidRPr="008D78F3">
        <w:t>Bất kể một ứng dụng hay một loại ngôn ngữ nào thì cũng đều tồn tại những điểm mạnh và điểm yếu nhất định. Và để hiểu hơn HTML là gì, Bizfly sẽ đưa ra những ưu, nhược điểm của HTML dưới đây</w:t>
      </w:r>
    </w:p>
    <w:p w14:paraId="347A61D7" w14:textId="55EE6B17" w:rsidR="008D23D1" w:rsidRPr="008D78F3" w:rsidRDefault="008D23D1" w:rsidP="008D23D1">
      <w:pPr>
        <w:pStyle w:val="noidung"/>
        <w:rPr>
          <w:b/>
          <w:bCs/>
        </w:rPr>
      </w:pPr>
      <w:r w:rsidRPr="008D78F3">
        <w:rPr>
          <w:b/>
          <w:bCs/>
        </w:rPr>
        <w:t xml:space="preserve">Ưu điểm: </w:t>
      </w:r>
    </w:p>
    <w:p w14:paraId="06F86D24" w14:textId="77777777" w:rsidR="008D23D1" w:rsidRPr="008D78F3" w:rsidRDefault="008D23D1">
      <w:pPr>
        <w:pStyle w:val="noidung"/>
        <w:numPr>
          <w:ilvl w:val="0"/>
          <w:numId w:val="3"/>
        </w:numPr>
      </w:pPr>
      <w:r w:rsidRPr="008D78F3">
        <w:t>Không giới hạn tài nguyên hỗ trợ và cộng đồng người dùng.</w:t>
      </w:r>
    </w:p>
    <w:p w14:paraId="037FA246" w14:textId="77777777" w:rsidR="008D23D1" w:rsidRPr="008D78F3" w:rsidRDefault="008D23D1">
      <w:pPr>
        <w:pStyle w:val="noidung"/>
        <w:numPr>
          <w:ilvl w:val="0"/>
          <w:numId w:val="3"/>
        </w:numPr>
      </w:pPr>
      <w:r w:rsidRPr="008D78F3">
        <w:lastRenderedPageBreak/>
        <w:t>Khả năng hoạt động mượt mà trên hầu hết các trình duyệt web phổ biến hiện nay.</w:t>
      </w:r>
    </w:p>
    <w:p w14:paraId="528100A4" w14:textId="77777777" w:rsidR="008D23D1" w:rsidRPr="008D78F3" w:rsidRDefault="008D23D1">
      <w:pPr>
        <w:pStyle w:val="noidung"/>
        <w:numPr>
          <w:ilvl w:val="0"/>
          <w:numId w:val="3"/>
        </w:numPr>
      </w:pPr>
      <w:r w:rsidRPr="008D78F3">
        <w:t>Đơn giản trong việc đọc HTML.</w:t>
      </w:r>
    </w:p>
    <w:p w14:paraId="3A0269AC" w14:textId="77777777" w:rsidR="008D23D1" w:rsidRPr="008D78F3" w:rsidRDefault="008D23D1">
      <w:pPr>
        <w:pStyle w:val="noidung"/>
        <w:numPr>
          <w:ilvl w:val="0"/>
          <w:numId w:val="3"/>
        </w:numPr>
      </w:pPr>
      <w:r w:rsidRPr="008D78F3">
        <w:t>Các markup sử dụng trong HTML thường có độ đồng nhất cao, ngắn gọn, dễ nhìn, dễ hiểu.</w:t>
      </w:r>
    </w:p>
    <w:p w14:paraId="099CBA03" w14:textId="77777777" w:rsidR="008D23D1" w:rsidRPr="008D78F3" w:rsidRDefault="008D23D1">
      <w:pPr>
        <w:pStyle w:val="noidung"/>
        <w:numPr>
          <w:ilvl w:val="0"/>
          <w:numId w:val="3"/>
        </w:numPr>
      </w:pPr>
      <w:r w:rsidRPr="008D78F3">
        <w:t>Các mã nguồn mở được sử dụng hoàn toàn miễn phí.</w:t>
      </w:r>
    </w:p>
    <w:p w14:paraId="5C98C65A" w14:textId="77777777" w:rsidR="008D23D1" w:rsidRPr="008D78F3" w:rsidRDefault="008D23D1">
      <w:pPr>
        <w:pStyle w:val="noidung"/>
        <w:numPr>
          <w:ilvl w:val="0"/>
          <w:numId w:val="3"/>
        </w:numPr>
      </w:pPr>
      <w:r w:rsidRPr="008D78F3">
        <w:t>Được vận hành bởi W3C, HTML chuẩn web.</w:t>
      </w:r>
    </w:p>
    <w:p w14:paraId="6BFE4C8D" w14:textId="77777777" w:rsidR="008D23D1" w:rsidRPr="008D78F3" w:rsidRDefault="008D23D1">
      <w:pPr>
        <w:pStyle w:val="noidung"/>
        <w:numPr>
          <w:ilvl w:val="0"/>
          <w:numId w:val="3"/>
        </w:numPr>
      </w:pPr>
      <w:r w:rsidRPr="008D78F3">
        <w:t>Tích hợp các loại ngôn ngữ backend khác như PHP, Node.js,... một cách dễ dàng.</w:t>
      </w:r>
    </w:p>
    <w:p w14:paraId="3124E48C" w14:textId="70FE3159" w:rsidR="008D23D1" w:rsidRPr="008D78F3" w:rsidRDefault="008D23D1" w:rsidP="008D23D1">
      <w:pPr>
        <w:pStyle w:val="noidung"/>
        <w:rPr>
          <w:b/>
          <w:bCs/>
        </w:rPr>
      </w:pPr>
      <w:r w:rsidRPr="008D78F3">
        <w:rPr>
          <w:b/>
          <w:bCs/>
        </w:rPr>
        <w:t xml:space="preserve">Nhược điểm: </w:t>
      </w:r>
    </w:p>
    <w:p w14:paraId="47EB942D" w14:textId="77777777" w:rsidR="008D23D1" w:rsidRPr="008D78F3" w:rsidRDefault="008D23D1">
      <w:pPr>
        <w:pStyle w:val="noidung"/>
        <w:numPr>
          <w:ilvl w:val="0"/>
          <w:numId w:val="4"/>
        </w:numPr>
      </w:pPr>
      <w:r w:rsidRPr="008D78F3">
        <w:t>HTML chỉ được sử dụng cho những trang web tĩnh. Nếu muốn tạo thêm những tính năng động thì lập trình viên phải sử dụng thêm các </w:t>
      </w:r>
      <w:hyperlink r:id="rId10" w:history="1">
        <w:r w:rsidRPr="008D78F3">
          <w:rPr>
            <w:rStyle w:val="Hyperlink"/>
            <w:color w:val="auto"/>
            <w:u w:val="none"/>
          </w:rPr>
          <w:t>ngôn ngữ front end</w:t>
        </w:r>
      </w:hyperlink>
      <w:r w:rsidRPr="008D78F3">
        <w:t> khác như JavaScript, CSS.</w:t>
      </w:r>
    </w:p>
    <w:p w14:paraId="33A04E2D" w14:textId="77777777" w:rsidR="008D23D1" w:rsidRPr="008D78F3" w:rsidRDefault="008D23D1">
      <w:pPr>
        <w:pStyle w:val="noidung"/>
        <w:numPr>
          <w:ilvl w:val="0"/>
          <w:numId w:val="4"/>
        </w:numPr>
      </w:pPr>
      <w:r w:rsidRPr="008D78F3">
        <w:t>Có khá nhiều các yếu tố trùng lặp như header và footer nếu trang HTML không được tạo riêng biệt.</w:t>
      </w:r>
    </w:p>
    <w:p w14:paraId="27E3E74C" w14:textId="77777777" w:rsidR="008D23D1" w:rsidRPr="008D78F3" w:rsidRDefault="008D23D1">
      <w:pPr>
        <w:pStyle w:val="noidung"/>
        <w:numPr>
          <w:ilvl w:val="0"/>
          <w:numId w:val="4"/>
        </w:numPr>
      </w:pPr>
      <w:r w:rsidRPr="008D78F3">
        <w:t>Cách đọc và hiển thị file HTML của trình duyệt khó kiểm soát.</w:t>
      </w:r>
    </w:p>
    <w:p w14:paraId="4C3B1BE6" w14:textId="5546EEF9" w:rsidR="008D23D1" w:rsidRPr="008D78F3" w:rsidRDefault="008D23D1">
      <w:pPr>
        <w:pStyle w:val="noidung"/>
        <w:numPr>
          <w:ilvl w:val="0"/>
          <w:numId w:val="4"/>
        </w:numPr>
      </w:pPr>
      <w:r w:rsidRPr="008D78F3">
        <w:t>Tồn tại một số trình duyệt cập nhật chậm, không có khả năng hỗ trợ những tính năng mới của HTML.</w:t>
      </w:r>
    </w:p>
    <w:p w14:paraId="4F44B18A" w14:textId="71738DAF" w:rsidR="008D23D1" w:rsidRPr="008D78F3" w:rsidRDefault="008D23D1" w:rsidP="00FD135A">
      <w:pPr>
        <w:pStyle w:val="Heading4"/>
      </w:pPr>
      <w:bookmarkStart w:id="10" w:name="_Toc231549080"/>
      <w:r w:rsidRPr="008D78F3">
        <w:t xml:space="preserve">Lịch sử phát </w:t>
      </w:r>
      <w:r w:rsidR="00FD135A" w:rsidRPr="008D78F3">
        <w:t>triển của HTML</w:t>
      </w:r>
      <w:bookmarkEnd w:id="10"/>
    </w:p>
    <w:p w14:paraId="0F227B45" w14:textId="77777777" w:rsidR="00FD135A" w:rsidRPr="008D78F3" w:rsidRDefault="00FD135A" w:rsidP="00FD135A">
      <w:pPr>
        <w:pStyle w:val="noidung"/>
      </w:pPr>
      <w:r w:rsidRPr="008D78F3">
        <w:t>Vào cuối năm 1991, phiên bản HTML đầu tiên do Tim Berners-Lee phát triển đã được công khai với tên HTML Tags. Phiên bản này có thiết kế vô cùng đơn giản, mô tả 18 phần tử. Tiếp đến vào năm 1995, IETF đã hoàn thành  "HTML 2.0". </w:t>
      </w:r>
    </w:p>
    <w:p w14:paraId="38DFCB73" w14:textId="77777777" w:rsidR="00FD135A" w:rsidRPr="008D78F3" w:rsidRDefault="00FD135A" w:rsidP="00FD135A">
      <w:pPr>
        <w:pStyle w:val="noidung"/>
      </w:pPr>
      <w:r w:rsidRPr="008D78F3">
        <w:t>Sau đó phiên bản HTML 4.01 được công bố vào năm 1999. Đến năm 2000, các phiên bản HTML đã được các nhà phát triển thay thế bằng XHTML. Năm 2014, HTML được nâng cấp lên chuẩn HTML5  với sự cải tiến rõ rệt. Điều này được thể hiện trong việc đã có nhiều tag được thêm vào markup để giúp xác định rõ nội dung thuộc thể loại gì.</w:t>
      </w:r>
    </w:p>
    <w:p w14:paraId="3BF23E5D" w14:textId="653CF5FF" w:rsidR="00FD135A" w:rsidRPr="008D78F3" w:rsidRDefault="00FD135A" w:rsidP="00FD135A">
      <w:pPr>
        <w:pStyle w:val="Heading4"/>
      </w:pPr>
      <w:bookmarkStart w:id="11" w:name="_Toc231549081"/>
      <w:r w:rsidRPr="008D78F3">
        <w:lastRenderedPageBreak/>
        <w:t>Một số trình soạn thảo cho lập trình HTML</w:t>
      </w:r>
      <w:bookmarkEnd w:id="11"/>
    </w:p>
    <w:p w14:paraId="187FBD93" w14:textId="77777777" w:rsidR="00FD135A" w:rsidRPr="008D78F3" w:rsidRDefault="00FD135A" w:rsidP="00FD135A">
      <w:pPr>
        <w:pStyle w:val="noidung"/>
      </w:pPr>
      <w:r w:rsidRPr="008D78F3">
        <w:rPr>
          <w:b/>
          <w:bCs/>
          <w:i/>
          <w:iCs/>
        </w:rPr>
        <w:t>Sublime text:</w:t>
      </w:r>
      <w:r w:rsidRPr="008D78F3">
        <w:rPr>
          <w:i/>
          <w:iCs/>
        </w:rPr>
        <w:t> </w:t>
      </w:r>
      <w:r w:rsidRPr="008D78F3">
        <w:t>Nếu bạn có ý định thường xuyên viết mã đặc biệt là ngôn ngữ HTML thì Sublime text chính là một sự lựa chọn hoàn hảo nhất. Phần mềm này giúp soạn thảo văn bản siêu nhanh, đa dạng các tính năng phong phú các lệnh chỉnh sửa, định dạng văn bản, tìm kiếm và thay thế,...</w:t>
      </w:r>
    </w:p>
    <w:p w14:paraId="77985FE7" w14:textId="77777777" w:rsidR="00FD135A" w:rsidRPr="008D78F3" w:rsidRDefault="00FD135A" w:rsidP="00FD135A">
      <w:pPr>
        <w:pStyle w:val="noidung"/>
      </w:pPr>
      <w:r w:rsidRPr="008D78F3">
        <w:rPr>
          <w:b/>
          <w:bCs/>
          <w:i/>
          <w:iCs/>
        </w:rPr>
        <w:t>NotePad ++:</w:t>
      </w:r>
      <w:r w:rsidRPr="008D78F3">
        <w:rPr>
          <w:i/>
          <w:iCs/>
        </w:rPr>
        <w:t> </w:t>
      </w:r>
      <w:r w:rsidRPr="008D78F3">
        <w:t>Là một IDE đơn giản chỉnh sửa mã, NotePad++ là phiên bản nâng cấp của phần mềm NotePad được cài sẵn mặc định trong Windows. Nó bao gồm các gợi ý, số dòng, mã màu và những công cụ hữu ích khác mà một ứng dụng NotePad tiêu chuẩn không có. Ngoài ra, bạn có thể thêm nhiều tính năng hỗ trợ ngôn ngữ lập trình bằng cách cài đặt thêm các plugin.</w:t>
      </w:r>
    </w:p>
    <w:p w14:paraId="2BA42744" w14:textId="77777777" w:rsidR="00FD135A" w:rsidRPr="008D78F3" w:rsidRDefault="00FD135A" w:rsidP="00FD135A">
      <w:pPr>
        <w:pStyle w:val="noidung"/>
      </w:pPr>
      <w:r w:rsidRPr="008D78F3">
        <w:rPr>
          <w:b/>
          <w:bCs/>
          <w:i/>
          <w:iCs/>
        </w:rPr>
        <w:t>PHP designer:</w:t>
      </w:r>
      <w:r w:rsidRPr="008D78F3">
        <w:rPr>
          <w:i/>
          <w:iCs/>
        </w:rPr>
        <w:t> </w:t>
      </w:r>
      <w:r w:rsidRPr="008D78F3">
        <w:t>PHP designer là môi trường phát triển được tích hợp PHP vô cùng mạnh mẽ, phù hợp với cả những người có kinh nghiệm và các nhà phát triển chuyên nghiệp. Công cụ này giúp quá trình chỉnh sửa, phân tích và xuất ứng dụng được cải thiện.</w:t>
      </w:r>
    </w:p>
    <w:p w14:paraId="5F6C4612" w14:textId="3A079A1A" w:rsidR="00FD135A" w:rsidRPr="008D78F3" w:rsidRDefault="00FD135A" w:rsidP="0077133B">
      <w:pPr>
        <w:pStyle w:val="noidung"/>
      </w:pPr>
      <w:r w:rsidRPr="008D78F3">
        <w:rPr>
          <w:b/>
          <w:bCs/>
          <w:i/>
          <w:iCs/>
        </w:rPr>
        <w:t>Dreamweaver: </w:t>
      </w:r>
      <w:r w:rsidRPr="008D78F3">
        <w:t>Dreamweaver là một chương trình được sử dụng trong </w:t>
      </w:r>
      <w:hyperlink r:id="rId11" w:history="1">
        <w:r w:rsidRPr="008D78F3">
          <w:rPr>
            <w:rStyle w:val="Hyperlink"/>
            <w:b/>
            <w:bCs/>
            <w:color w:val="000000" w:themeColor="text1"/>
          </w:rPr>
          <w:t>thiết kế website cao cấp</w:t>
        </w:r>
      </w:hyperlink>
      <w:r w:rsidRPr="008D78F3">
        <w:t> trên thị trường internet, giúp soạn thảo lập trình website cho HTML với đầy đủ các tính năng cơ bản và cần thiết. Chúng hỗ trợ nhiều loại ngôn ngữ khác nhau.</w:t>
      </w:r>
    </w:p>
    <w:p w14:paraId="65A40FFB" w14:textId="30530AE7" w:rsidR="00027A1F" w:rsidRPr="008D78F3" w:rsidRDefault="008D23D1" w:rsidP="00007294">
      <w:pPr>
        <w:pStyle w:val="Heading3"/>
      </w:pPr>
      <w:bookmarkStart w:id="12" w:name="_Toc231549082"/>
      <w:r w:rsidRPr="008D78F3">
        <w:t>Các k</w:t>
      </w:r>
      <w:r w:rsidR="00007294" w:rsidRPr="008D78F3">
        <w:t>hái niệm</w:t>
      </w:r>
      <w:r w:rsidR="00A55D7C" w:rsidRPr="008D78F3">
        <w:t xml:space="preserve"> trong HTML</w:t>
      </w:r>
      <w:bookmarkEnd w:id="12"/>
    </w:p>
    <w:p w14:paraId="0E9A1139" w14:textId="680B7047" w:rsidR="00547764" w:rsidRPr="008D78F3" w:rsidRDefault="00A96844" w:rsidP="00A96844">
      <w:pPr>
        <w:pStyle w:val="Heading4"/>
      </w:pPr>
      <w:bookmarkStart w:id="13" w:name="_Toc231549083"/>
      <w:r w:rsidRPr="008D78F3">
        <w:t>Thành phần</w:t>
      </w:r>
      <w:bookmarkEnd w:id="13"/>
    </w:p>
    <w:p w14:paraId="07A94576" w14:textId="5346EE02" w:rsidR="00A96844" w:rsidRPr="008D78F3" w:rsidRDefault="00A96844" w:rsidP="00A96844">
      <w:pPr>
        <w:pStyle w:val="noidung"/>
      </w:pPr>
      <w:r w:rsidRPr="008D78F3">
        <w:t>HTML bao gồm một loạt các phần tử mà bạn sử dụng để đóng hoặc gói, các phần khác nhau của nội dung để làm cho nội dung xuất hiện hoặc hoạt động theo một cách nhất định. Các phần tử HTML được mô tả bằng thẻ, viết bằng dấu ngoặc góc (&lt; và &gt;).</w:t>
      </w:r>
    </w:p>
    <w:p w14:paraId="09A61205" w14:textId="09172C16" w:rsidR="00A96844" w:rsidRPr="008D78F3" w:rsidRDefault="00A96844" w:rsidP="00A96844">
      <w:pPr>
        <w:pStyle w:val="noidung"/>
      </w:pPr>
      <w:r w:rsidRPr="008D78F3">
        <w:t>Ví dụ, chúng ta cần tạo một tiêu đề cấp 1 với nội dung là “Tìm hiểu về HTML và CSS”, ta cần sử dụng thẻ &lt;h1&gt;. Nội dung của thẻ nằm giữa thẻ mở và thẻ đóng. Toàn bộ tiêu đề đó – thẻ mở, thẻ đóng và nội dung được gọi là một phần tử.</w:t>
      </w:r>
    </w:p>
    <w:p w14:paraId="616AA84B" w14:textId="00839068" w:rsidR="00A96844" w:rsidRPr="008D78F3" w:rsidRDefault="00F33FBF" w:rsidP="00F33FBF">
      <w:pPr>
        <w:pStyle w:val="noidung"/>
      </w:pPr>
      <w:r w:rsidRPr="008D78F3">
        <w:lastRenderedPageBreak/>
        <w:drawing>
          <wp:inline distT="0" distB="0" distL="0" distR="0" wp14:anchorId="52479DD4" wp14:editId="55E1FBED">
            <wp:extent cx="5040000" cy="1944770"/>
            <wp:effectExtent l="19050" t="19050" r="27305" b="17780"/>
            <wp:docPr id="7835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749" name=""/>
                    <pic:cNvPicPr/>
                  </pic:nvPicPr>
                  <pic:blipFill>
                    <a:blip r:embed="rId12"/>
                    <a:stretch>
                      <a:fillRect/>
                    </a:stretch>
                  </pic:blipFill>
                  <pic:spPr>
                    <a:xfrm>
                      <a:off x="0" y="0"/>
                      <a:ext cx="5040000" cy="1944770"/>
                    </a:xfrm>
                    <a:prstGeom prst="rect">
                      <a:avLst/>
                    </a:prstGeom>
                    <a:ln>
                      <a:solidFill>
                        <a:schemeClr val="tx1"/>
                      </a:solidFill>
                    </a:ln>
                  </pic:spPr>
                </pic:pic>
              </a:graphicData>
            </a:graphic>
          </wp:inline>
        </w:drawing>
      </w:r>
    </w:p>
    <w:p w14:paraId="683FA522" w14:textId="64346122" w:rsidR="00230385" w:rsidRPr="008D78F3" w:rsidRDefault="00D20DC1" w:rsidP="00D20DC1">
      <w:pPr>
        <w:pStyle w:val="Caption"/>
      </w:pPr>
      <w:bookmarkStart w:id="14" w:name="_Toc231548974"/>
      <w:r>
        <w:t xml:space="preserve">Hình </w:t>
      </w:r>
      <w:r>
        <w:fldChar w:fldCharType="begin"/>
      </w:r>
      <w:r>
        <w:instrText xml:space="preserve"> STYLEREF 1 \s </w:instrText>
      </w:r>
      <w:r>
        <w:fldChar w:fldCharType="separate"/>
      </w:r>
      <w:r>
        <w:t>2</w:t>
      </w:r>
      <w:r>
        <w:fldChar w:fldCharType="end"/>
      </w:r>
      <w:r>
        <w:t>.</w:t>
      </w:r>
      <w:r>
        <w:fldChar w:fldCharType="begin"/>
      </w:r>
      <w:r>
        <w:instrText xml:space="preserve"> SEQ Hình \* ARABIC \s 1 </w:instrText>
      </w:r>
      <w:r>
        <w:fldChar w:fldCharType="separate"/>
      </w:r>
      <w:r>
        <w:t>1</w:t>
      </w:r>
      <w:r>
        <w:fldChar w:fldCharType="end"/>
      </w:r>
      <w:r w:rsidRPr="008D78F3">
        <w:t>: Một phần tử HTML</w:t>
      </w:r>
      <w:bookmarkEnd w:id="14"/>
    </w:p>
    <w:p w14:paraId="24AB623F" w14:textId="77777777" w:rsidR="00230385" w:rsidRPr="008D78F3" w:rsidRDefault="00230385" w:rsidP="00230385">
      <w:pPr>
        <w:pStyle w:val="noidung"/>
      </w:pPr>
      <w:r w:rsidRPr="008D78F3">
        <w:t>Thẻ đóng giống với thẻ mở, đứng sau dấu gạch chéo.</w:t>
      </w:r>
    </w:p>
    <w:p w14:paraId="5DE4D6F0" w14:textId="77777777" w:rsidR="00230385" w:rsidRPr="008D78F3" w:rsidRDefault="00230385" w:rsidP="00230385">
      <w:pPr>
        <w:pStyle w:val="noidung"/>
      </w:pPr>
      <w:r w:rsidRPr="008D78F3">
        <w:t>Thành phần và thẻ là hai khái niệm khác nhau, mặc dù nhiều người sử dụng các thuật ngữ này thay thế cho nhau. Tên thẻ là nội dung trong dấu ngoặc. Thẻ này bao gồm các dấu ngoặc. Trong trường hợp này là &lt;h1&gt;. Một "phần tử" là các thẻ mở và đóng cũng như tất cả nội dung giữa các thẻ đó, bao gồm cả các phần tử lồng nhau.</w:t>
      </w:r>
    </w:p>
    <w:p w14:paraId="5BD490A1" w14:textId="20E4A047" w:rsidR="00230385" w:rsidRPr="008D78F3" w:rsidRDefault="00230385" w:rsidP="00230385">
      <w:pPr>
        <w:pStyle w:val="manguon"/>
      </w:pPr>
      <w:r w:rsidRPr="008D78F3">
        <w:t>&lt;p&gt;Đây là một đoạn văn có một vài nội dung</w:t>
      </w:r>
    </w:p>
    <w:p w14:paraId="711AB92C" w14:textId="41B1D0F3" w:rsidR="00230385" w:rsidRPr="008D78F3" w:rsidRDefault="00230385" w:rsidP="00230385">
      <w:pPr>
        <w:pStyle w:val="manguon"/>
      </w:pPr>
      <w:r w:rsidRPr="008D78F3">
        <w:tab/>
      </w:r>
      <w:r w:rsidRPr="008D78F3">
        <w:tab/>
        <w:t>&lt;em&gt;được</w:t>
      </w:r>
      <w:r w:rsidR="00F33FBF" w:rsidRPr="008D78F3">
        <w:t xml:space="preserve"> </w:t>
      </w:r>
      <w:r w:rsidRPr="008D78F3">
        <w:t>&lt;strong&gt;nhấn mạnh&lt;/strong&gt;</w:t>
      </w:r>
      <w:r w:rsidR="00F33FBF" w:rsidRPr="008D78F3">
        <w:t>&lt;/em&gt;</w:t>
      </w:r>
      <w:r w:rsidRPr="008D78F3">
        <w:t>.</w:t>
      </w:r>
    </w:p>
    <w:p w14:paraId="42D32655" w14:textId="156B98E0" w:rsidR="00230385" w:rsidRPr="008D78F3" w:rsidRDefault="00230385" w:rsidP="00230385">
      <w:pPr>
        <w:pStyle w:val="manguon"/>
      </w:pPr>
      <w:r w:rsidRPr="008D78F3">
        <w:t>&lt;/p&gt;</w:t>
      </w:r>
    </w:p>
    <w:p w14:paraId="18DC6726" w14:textId="2FA420B8" w:rsidR="00230385" w:rsidRPr="008D78F3" w:rsidRDefault="00230385" w:rsidP="00542C61">
      <w:pPr>
        <w:pStyle w:val="noidung"/>
      </w:pPr>
      <w:r w:rsidRPr="008D78F3">
        <w:t xml:space="preserve">Phần tử này có các phần tử được lồng vào. Khi lồng các phần tử cần đảm bảo các phần tử đó được lồng đúng cách. Phải đóng thẻ HTML theo thứ tự </w:t>
      </w:r>
      <w:r w:rsidR="00F33FBF" w:rsidRPr="008D78F3">
        <w:t>ngược lại của với thẻ mở.</w:t>
      </w:r>
    </w:p>
    <w:p w14:paraId="17AB0465" w14:textId="77777777" w:rsidR="00542C61" w:rsidRPr="008D78F3" w:rsidRDefault="00542C61" w:rsidP="00542C61">
      <w:pPr>
        <w:pStyle w:val="noidung"/>
      </w:pPr>
      <w:r w:rsidRPr="008D78F3">
        <w:t>HTML là một ngôn ngữ đánh dấu đơn giản, dễ tiếp cận, nhưng để đảm bảo tính chính xác và ổn định của trang web, việc sử dụng đầy đủ thẻ mở và thẻ đóng là cần thiết. Trong một số trường hợp, trình duyệt có thể ngụ ý và tự động bổ sung thẻ bị thiếu. Ví dụ, khi tạo danh sách bằng thẻ &lt;ul&gt; và &lt;li&gt;, nếu bỏ qua thẻ đóng &lt;/li&gt;, trình duyệt vẫn hiển thị đúng các mục. Tuy nhiên, đây không phải là phương pháp tốt vì có thể dẫn đến cách hiển thị không như mong muốn. Đặc biệt, thẻ đóng &lt;/ul&gt; luôn bắt buộc phải có để xác định rõ ràng điểm kết thúc của danh sách.</w:t>
      </w:r>
    </w:p>
    <w:p w14:paraId="16D4679E" w14:textId="77777777" w:rsidR="00542C61" w:rsidRPr="008D78F3" w:rsidRDefault="00542C61" w:rsidP="00542C61">
      <w:pPr>
        <w:pStyle w:val="noidung"/>
      </w:pPr>
      <w:r w:rsidRPr="008D78F3">
        <w:t xml:space="preserve">Việc bỏ qua thẻ đóng có thể khiến trình duyệt tự đoán vị trí kết thúc phần tử, dẫn đến sai lệch trong hiển thị. Với các thẻ như &lt;em&gt; hoặc &lt;strong&gt;, nếu không đóng, nội dung có thể bị hiển thị sai định dạng. Nghiêm trọng hơn, nếu bỏ qua thẻ đóng của các phần tử đặc biệt như &lt;script&gt;, &lt;style&gt;, &lt;template&gt;, &lt;textarea&gt; hoặc </w:t>
      </w:r>
      <w:r w:rsidRPr="008D78F3">
        <w:lastRenderedPageBreak/>
        <w:t>&lt;title&gt;, toàn bộ nội dung sau đó có thể bị lỗi hoặc không hiển thị, làm cho trang web mất tính khả dụng.</w:t>
      </w:r>
    </w:p>
    <w:p w14:paraId="6D97D277" w14:textId="77777777" w:rsidR="00542C61" w:rsidRPr="008D78F3" w:rsidRDefault="00542C61" w:rsidP="00542C61">
      <w:pPr>
        <w:pStyle w:val="noidung"/>
      </w:pPr>
      <w:r w:rsidRPr="008D78F3">
        <w:t>Ngoài ra, trình duyệt thường tự động thêm một số thẻ để hoàn thiện cấu trúc, chẳng hạn như &lt;body&gt; bao quanh nội dung hoặc &lt;tbody&gt; bao quanh các hàng trong bảng. Tuy nhiên, việc dựa vào cơ chế này không được khuyến khích. Người viết mã cần đảm bảo thẻ được đóng và lồng đúng cách để tránh lỗi hiển thị, đồng thời giúp mã nguồn dễ đọc, dễ bảo trì. Đây là nguyên tắc quan trọng trong thiết kế web, đặc biệt khi nhiều người cùng tham gia phát triển và duy trì hệ thống.</w:t>
      </w:r>
    </w:p>
    <w:p w14:paraId="6B6B0B23" w14:textId="16EBA3BD" w:rsidR="00542C61" w:rsidRPr="008D78F3" w:rsidRDefault="00CB7E9E" w:rsidP="00230385">
      <w:pPr>
        <w:pStyle w:val="noidung"/>
      </w:pPr>
      <w:r w:rsidRPr="008D78F3">
        <w:t xml:space="preserve">Để làm rõ hơn cho tầm quan trọng của đóng thẻ HTML, ta có một ví dụ: </w:t>
      </w:r>
    </w:p>
    <w:p w14:paraId="5A41999A" w14:textId="77777777" w:rsidR="00CB7E9E" w:rsidRPr="008D78F3" w:rsidRDefault="00CB7E9E" w:rsidP="00F7090D">
      <w:pPr>
        <w:pStyle w:val="manguon"/>
      </w:pPr>
      <w:r w:rsidRPr="008D78F3">
        <w:t>&lt;!DOCTYPE html&gt;</w:t>
      </w:r>
    </w:p>
    <w:p w14:paraId="21AE9285" w14:textId="14B27210" w:rsidR="00CB7E9E" w:rsidRPr="008D78F3" w:rsidRDefault="00CB7E9E" w:rsidP="00F7090D">
      <w:pPr>
        <w:pStyle w:val="manguon"/>
      </w:pPr>
      <w:r w:rsidRPr="008D78F3">
        <w:t>&lt;html lang=”vi”&gt;</w:t>
      </w:r>
    </w:p>
    <w:p w14:paraId="4137CF88" w14:textId="0EB1F14B" w:rsidR="00CB7E9E" w:rsidRPr="008D78F3" w:rsidRDefault="00F7090D" w:rsidP="00F7090D">
      <w:pPr>
        <w:pStyle w:val="manguon"/>
      </w:pPr>
      <w:r w:rsidRPr="008D78F3">
        <w:t xml:space="preserve">  </w:t>
      </w:r>
      <w:r w:rsidR="00CB7E9E" w:rsidRPr="008D78F3">
        <w:t>&lt;head&gt;</w:t>
      </w:r>
    </w:p>
    <w:p w14:paraId="52318172" w14:textId="3A3D3B70" w:rsidR="00CB7E9E" w:rsidRPr="008D78F3" w:rsidRDefault="00CB7E9E" w:rsidP="00F7090D">
      <w:pPr>
        <w:pStyle w:val="manguon"/>
      </w:pPr>
      <w:r w:rsidRPr="008D78F3">
        <w:t xml:space="preserve">  </w:t>
      </w:r>
      <w:r w:rsidR="00F7090D" w:rsidRPr="008D78F3">
        <w:t xml:space="preserve">  </w:t>
      </w:r>
      <w:r w:rsidRPr="008D78F3">
        <w:t>&lt;title&gt;Ví dụ danh sách&lt;/title&gt;</w:t>
      </w:r>
    </w:p>
    <w:p w14:paraId="3C164275" w14:textId="4CC46E89" w:rsidR="00CB7E9E" w:rsidRPr="008D78F3" w:rsidRDefault="00CB7E9E" w:rsidP="00F7090D">
      <w:pPr>
        <w:pStyle w:val="manguon"/>
      </w:pPr>
      <w:r w:rsidRPr="008D78F3">
        <w:t xml:space="preserve">  </w:t>
      </w:r>
      <w:r w:rsidR="00F7090D" w:rsidRPr="008D78F3">
        <w:t xml:space="preserve">  </w:t>
      </w:r>
      <w:r w:rsidRPr="008D78F3">
        <w:t>&lt;meta charset=”utf-8”&gt;</w:t>
      </w:r>
    </w:p>
    <w:p w14:paraId="41079C1B" w14:textId="49BB9A97" w:rsidR="00CB7E9E" w:rsidRPr="008D78F3" w:rsidRDefault="00F7090D" w:rsidP="00F7090D">
      <w:pPr>
        <w:pStyle w:val="manguon"/>
      </w:pPr>
      <w:r w:rsidRPr="008D78F3">
        <w:t xml:space="preserve">  </w:t>
      </w:r>
      <w:r w:rsidR="00CB7E9E" w:rsidRPr="008D78F3">
        <w:t>&lt;/head&gt;</w:t>
      </w:r>
    </w:p>
    <w:p w14:paraId="5BFC9F48" w14:textId="08833F0D" w:rsidR="00CB7E9E" w:rsidRPr="008D78F3" w:rsidRDefault="00F7090D" w:rsidP="00F7090D">
      <w:pPr>
        <w:pStyle w:val="manguon"/>
      </w:pPr>
      <w:r w:rsidRPr="008D78F3">
        <w:t xml:space="preserve">  </w:t>
      </w:r>
      <w:r w:rsidR="00CB7E9E" w:rsidRPr="008D78F3">
        <w:t>&lt;body&gt;</w:t>
      </w:r>
    </w:p>
    <w:p w14:paraId="05778771" w14:textId="337485DD" w:rsidR="00CB7E9E" w:rsidRPr="008D78F3" w:rsidRDefault="00CB7E9E" w:rsidP="00F7090D">
      <w:pPr>
        <w:pStyle w:val="manguon"/>
      </w:pPr>
      <w:r w:rsidRPr="008D78F3">
        <w:t xml:space="preserve">  </w:t>
      </w:r>
      <w:r w:rsidR="00F7090D" w:rsidRPr="008D78F3">
        <w:t xml:space="preserve">  </w:t>
      </w:r>
      <w:r w:rsidRPr="008D78F3">
        <w:t>&lt;h2&gt;Danh sách sản phẩm&lt;/h2&gt;</w:t>
      </w:r>
    </w:p>
    <w:p w14:paraId="5593BE4F" w14:textId="7106730D" w:rsidR="00CB7E9E" w:rsidRPr="008D78F3" w:rsidRDefault="00CB7E9E" w:rsidP="00F7090D">
      <w:pPr>
        <w:pStyle w:val="manguon"/>
      </w:pPr>
      <w:r w:rsidRPr="008D78F3">
        <w:t xml:space="preserve">    </w:t>
      </w:r>
      <w:r w:rsidR="00F7090D" w:rsidRPr="008D78F3">
        <w:t xml:space="preserve">  </w:t>
      </w:r>
      <w:r w:rsidRPr="008D78F3">
        <w:t>&lt;ul&gt;</w:t>
      </w:r>
    </w:p>
    <w:p w14:paraId="1FF8C8C0" w14:textId="728D8CC8" w:rsidR="00CB7E9E" w:rsidRPr="008D78F3" w:rsidRDefault="00CB7E9E" w:rsidP="00F7090D">
      <w:pPr>
        <w:pStyle w:val="manguon"/>
      </w:pPr>
      <w:r w:rsidRPr="008D78F3">
        <w:t xml:space="preserve">    </w:t>
      </w:r>
      <w:r w:rsidRPr="008D78F3">
        <w:tab/>
      </w:r>
      <w:r w:rsidR="00F7090D" w:rsidRPr="008D78F3">
        <w:t xml:space="preserve">  </w:t>
      </w:r>
      <w:r w:rsidRPr="008D78F3">
        <w:t>&lt;li&gt;Laptop</w:t>
      </w:r>
    </w:p>
    <w:p w14:paraId="263A1E61" w14:textId="3BBAA00D" w:rsidR="00CB7E9E" w:rsidRPr="008D78F3" w:rsidRDefault="00CB7E9E" w:rsidP="00F7090D">
      <w:pPr>
        <w:pStyle w:val="manguon"/>
      </w:pPr>
      <w:r w:rsidRPr="008D78F3">
        <w:t xml:space="preserve">      </w:t>
      </w:r>
      <w:r w:rsidR="00F7090D" w:rsidRPr="008D78F3">
        <w:t xml:space="preserve">  </w:t>
      </w:r>
      <w:r w:rsidRPr="008D78F3">
        <w:t>&lt;li&gt;Smartphone</w:t>
      </w:r>
    </w:p>
    <w:p w14:paraId="1EAC44A9" w14:textId="303E38CE" w:rsidR="00CB7E9E" w:rsidRPr="008D78F3" w:rsidRDefault="00CB7E9E" w:rsidP="00F7090D">
      <w:pPr>
        <w:pStyle w:val="manguon"/>
      </w:pPr>
      <w:r w:rsidRPr="008D78F3">
        <w:t xml:space="preserve">      </w:t>
      </w:r>
      <w:r w:rsidR="00F7090D" w:rsidRPr="008D78F3">
        <w:t xml:space="preserve">  </w:t>
      </w:r>
      <w:r w:rsidRPr="008D78F3">
        <w:t>&lt;li&gt;Máy ảnh</w:t>
      </w:r>
    </w:p>
    <w:p w14:paraId="51D2BD91" w14:textId="0BDEA450" w:rsidR="00CB7E9E" w:rsidRPr="008D78F3" w:rsidRDefault="00CB7E9E" w:rsidP="00F7090D">
      <w:pPr>
        <w:pStyle w:val="manguon"/>
      </w:pPr>
      <w:r w:rsidRPr="008D78F3">
        <w:t xml:space="preserve">    </w:t>
      </w:r>
      <w:r w:rsidR="00F7090D" w:rsidRPr="008D78F3">
        <w:t xml:space="preserve">  </w:t>
      </w:r>
      <w:r w:rsidRPr="008D78F3">
        <w:t>&lt;!-- Quên đóng &lt;/ul&gt; --&gt;</w:t>
      </w:r>
    </w:p>
    <w:p w14:paraId="1CBF4A08" w14:textId="2CF932D4" w:rsidR="00CB7E9E" w:rsidRPr="008D78F3" w:rsidRDefault="00CB7E9E" w:rsidP="00F7090D">
      <w:pPr>
        <w:pStyle w:val="manguon"/>
      </w:pPr>
      <w:r w:rsidRPr="008D78F3">
        <w:t xml:space="preserve">  </w:t>
      </w:r>
      <w:r w:rsidR="00F7090D" w:rsidRPr="008D78F3">
        <w:t xml:space="preserve">  </w:t>
      </w:r>
      <w:r w:rsidRPr="008D78F3">
        <w:t>&lt;h2&gt;Thông tin thêm&lt;/h2&gt;</w:t>
      </w:r>
    </w:p>
    <w:p w14:paraId="7187CD06" w14:textId="2F1925DF" w:rsidR="00CB7E9E" w:rsidRPr="008D78F3" w:rsidRDefault="00CB7E9E" w:rsidP="00F7090D">
      <w:pPr>
        <w:pStyle w:val="manguon"/>
      </w:pPr>
      <w:r w:rsidRPr="008D78F3">
        <w:t xml:space="preserve">  </w:t>
      </w:r>
      <w:r w:rsidR="00F7090D" w:rsidRPr="008D78F3">
        <w:t xml:space="preserve">  </w:t>
      </w:r>
      <w:r w:rsidRPr="008D78F3">
        <w:t>&lt;p&gt;Đây là đoạn văn bản bổ sung.&lt;/p&gt;</w:t>
      </w:r>
    </w:p>
    <w:p w14:paraId="01D16142" w14:textId="7FCFB61B" w:rsidR="00CB7E9E" w:rsidRPr="008D78F3" w:rsidRDefault="00F7090D" w:rsidP="00F7090D">
      <w:pPr>
        <w:pStyle w:val="manguon"/>
      </w:pPr>
      <w:r w:rsidRPr="008D78F3">
        <w:t xml:space="preserve">  </w:t>
      </w:r>
      <w:r w:rsidR="00CB7E9E" w:rsidRPr="008D78F3">
        <w:t>&lt;/body&gt;</w:t>
      </w:r>
    </w:p>
    <w:p w14:paraId="588CE10A" w14:textId="77777777" w:rsidR="00CB7E9E" w:rsidRPr="008D78F3" w:rsidRDefault="00CB7E9E" w:rsidP="00F7090D">
      <w:pPr>
        <w:pStyle w:val="manguon"/>
      </w:pPr>
      <w:r w:rsidRPr="008D78F3">
        <w:t>&lt;/html&gt;</w:t>
      </w:r>
    </w:p>
    <w:p w14:paraId="249029DF" w14:textId="10D7B8B6" w:rsidR="00CB7E9E" w:rsidRPr="008D78F3" w:rsidRDefault="0006580C" w:rsidP="0006580C">
      <w:pPr>
        <w:pStyle w:val="noidung"/>
      </w:pPr>
      <w:r w:rsidRPr="008D78F3">
        <w:t>Trình duyệt sẽ cố gắng đoán vị trí kết thúc của danh sách. Trong nhiều trường hợp, thẻ h2 có thể bị coi như một phần tử của danh sách, khiến tiêu đề “Thông tin thêm” bị thụt lùi và sai định dạng.</w:t>
      </w:r>
    </w:p>
    <w:p w14:paraId="18A44026" w14:textId="703DB982" w:rsidR="0006580C" w:rsidRPr="008D78F3" w:rsidRDefault="0006580C" w:rsidP="0006580C">
      <w:pPr>
        <w:pStyle w:val="noidung"/>
        <w:jc w:val="center"/>
      </w:pPr>
      <w:r w:rsidRPr="008D78F3">
        <w:lastRenderedPageBreak/>
        <w:drawing>
          <wp:inline distT="0" distB="0" distL="0" distR="0" wp14:anchorId="79C7027B" wp14:editId="51994FE2">
            <wp:extent cx="2880000" cy="2280000"/>
            <wp:effectExtent l="19050" t="19050" r="15875" b="25400"/>
            <wp:docPr id="33855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0100" name=""/>
                    <pic:cNvPicPr/>
                  </pic:nvPicPr>
                  <pic:blipFill>
                    <a:blip r:embed="rId13"/>
                    <a:stretch>
                      <a:fillRect/>
                    </a:stretch>
                  </pic:blipFill>
                  <pic:spPr>
                    <a:xfrm>
                      <a:off x="0" y="0"/>
                      <a:ext cx="2880000" cy="2280000"/>
                    </a:xfrm>
                    <a:prstGeom prst="rect">
                      <a:avLst/>
                    </a:prstGeom>
                    <a:ln>
                      <a:solidFill>
                        <a:schemeClr val="tx1"/>
                      </a:solidFill>
                    </a:ln>
                  </pic:spPr>
                </pic:pic>
              </a:graphicData>
            </a:graphic>
          </wp:inline>
        </w:drawing>
      </w:r>
    </w:p>
    <w:p w14:paraId="003D28E3" w14:textId="09710C35" w:rsidR="0006580C" w:rsidRPr="008D78F3" w:rsidRDefault="0006580C" w:rsidP="0006580C">
      <w:pPr>
        <w:pStyle w:val="Caption"/>
      </w:pPr>
      <w:bookmarkStart w:id="15" w:name="_Toc231548975"/>
      <w:r w:rsidRPr="008D78F3">
        <w:t xml:space="preserve">Hình </w:t>
      </w:r>
      <w:r w:rsidR="00D20DC1">
        <w:fldChar w:fldCharType="begin"/>
      </w:r>
      <w:r w:rsidR="00D20DC1">
        <w:instrText xml:space="preserve"> STYLEREF 1 \s </w:instrText>
      </w:r>
      <w:r w:rsidR="00D20DC1">
        <w:fldChar w:fldCharType="separate"/>
      </w:r>
      <w:r w:rsidR="00D20DC1">
        <w:t>2</w:t>
      </w:r>
      <w:r w:rsidR="00D20DC1">
        <w:fldChar w:fldCharType="end"/>
      </w:r>
      <w:r w:rsidR="00D20DC1">
        <w:t>.</w:t>
      </w:r>
      <w:r w:rsidR="00D20DC1">
        <w:fldChar w:fldCharType="begin"/>
      </w:r>
      <w:r w:rsidR="00D20DC1">
        <w:instrText xml:space="preserve"> SEQ Hình \* ARABIC \s 1 </w:instrText>
      </w:r>
      <w:r w:rsidR="00D20DC1">
        <w:fldChar w:fldCharType="separate"/>
      </w:r>
      <w:r w:rsidR="00D20DC1">
        <w:t>2</w:t>
      </w:r>
      <w:r w:rsidR="00D20DC1">
        <w:fldChar w:fldCharType="end"/>
      </w:r>
      <w:r w:rsidRPr="008D78F3">
        <w:t>: Kết quả hiển thị thiếu thẻ đóng</w:t>
      </w:r>
      <w:bookmarkEnd w:id="15"/>
    </w:p>
    <w:p w14:paraId="696B2E3B" w14:textId="1D919B54" w:rsidR="002C624A" w:rsidRPr="008D78F3" w:rsidRDefault="002C624A" w:rsidP="002C624A">
      <w:pPr>
        <w:pStyle w:val="Heading4"/>
      </w:pPr>
      <w:bookmarkStart w:id="16" w:name="_Toc231549084"/>
      <w:r w:rsidRPr="008D78F3">
        <w:t>Phần tử không được thay thế và phần tử được thay thế</w:t>
      </w:r>
      <w:bookmarkEnd w:id="16"/>
    </w:p>
    <w:p w14:paraId="01D8D808" w14:textId="45C07303" w:rsidR="002C624A" w:rsidRPr="008D78F3" w:rsidRDefault="002C624A" w:rsidP="002C624A">
      <w:pPr>
        <w:pStyle w:val="noidung"/>
      </w:pPr>
      <w:r w:rsidRPr="008D78F3">
        <w:t>Phần tử không được thay thế là những phần tử có thẻ mở và thẻ đóng, đôi khi thẻ đóng có thể được bỏ qua. Chúng thường bao quanh văn bản hoặc chứa các phần tử khác. Ví dụ: đoạn văn (&lt;p&gt;), tiêu đề (&lt;h1&gt;…&lt;h6&gt;), danh sách (&lt;ul&gt;, &lt;ol&gt;, &lt;li&gt;). Các phần tử này giúp định nghĩa cấu trúc và ý nghĩa của nội dung, chẳng hạn biến một cụm từ thành siêu liên kết (&lt;a&gt;), nhấn mạnh từ ngữ (&lt;em&gt;, &lt;strong&gt;), hoặc biến một câu thành tiêu đề.</w:t>
      </w:r>
    </w:p>
    <w:p w14:paraId="14D6C1F3" w14:textId="4612C857" w:rsidR="002C624A" w:rsidRPr="008D78F3" w:rsidRDefault="002C624A" w:rsidP="002C624A">
      <w:pPr>
        <w:pStyle w:val="noidung"/>
      </w:pPr>
      <w:r w:rsidRPr="008D78F3">
        <w:t>Phần tử được thay thế là những phần tử mà nội dung của chúng được thay thế bằng một đối tượng khác, thường là hình ảnh hoặc thành phần giao diện người dùng. Ví dụ: thẻ &lt;img&gt; sẽ hiển thị hình ảnh, thẻ &lt;input&gt; có thể hiển thị một nút, thanh trượt hoặc ô nhập liệu. Các phần tử này có giao diện mặc định và khả năng định kiểu bằng CSS thường bị giới hạn, tùy thuộc vào loại đối tượng và trình duyệt. Với hình ảnh dạng raster (bitmap), ta có thể thay đổi chiều cao, chiều rộng, cắt hoặc lọc bằng CSS. Trong khi đó, đồ họa vector (SVG) có thể được định kiểu đầy đủ vì chúng dựa trên XML.</w:t>
      </w:r>
    </w:p>
    <w:p w14:paraId="2E16367A" w14:textId="23313E3C" w:rsidR="002C624A" w:rsidRPr="008D78F3" w:rsidRDefault="002C624A" w:rsidP="002C624A">
      <w:pPr>
        <w:pStyle w:val="noidung"/>
      </w:pPr>
      <w:r w:rsidRPr="008D78F3">
        <w:t xml:space="preserve">Ví dụ minh họa: </w:t>
      </w:r>
    </w:p>
    <w:p w14:paraId="1A43A401" w14:textId="77777777" w:rsidR="002C624A" w:rsidRPr="008D78F3" w:rsidRDefault="002C624A" w:rsidP="00F7090D">
      <w:pPr>
        <w:pStyle w:val="manguon"/>
      </w:pPr>
      <w:r w:rsidRPr="008D78F3">
        <w:t>&lt;input type="range"&gt;</w:t>
      </w:r>
    </w:p>
    <w:p w14:paraId="2FF780B9" w14:textId="6A2BD5C5" w:rsidR="002C624A" w:rsidRPr="008D78F3" w:rsidRDefault="002C624A" w:rsidP="00F7090D">
      <w:pPr>
        <w:pStyle w:val="manguon"/>
      </w:pPr>
      <w:r w:rsidRPr="008D78F3">
        <w:t xml:space="preserve">&lt;img src="iphone15pro.jpg" alt="Iphone15 </w:t>
      </w:r>
      <w:r w:rsidR="006D10C1" w:rsidRPr="008D78F3">
        <w:t>Pro</w:t>
      </w:r>
      <w:r w:rsidRPr="008D78F3">
        <w:t>"&gt;</w:t>
      </w:r>
    </w:p>
    <w:p w14:paraId="6B014F54" w14:textId="60300BB0" w:rsidR="002C624A" w:rsidRPr="008D78F3" w:rsidRDefault="00F7090D" w:rsidP="002C624A">
      <w:pPr>
        <w:pStyle w:val="noidung"/>
      </w:pPr>
      <w:r w:rsidRPr="008D78F3">
        <w:t>Kết quả hiển thị là một thanh trượt và hình ảnh chiếc thoại Iphone</w:t>
      </w:r>
    </w:p>
    <w:p w14:paraId="00DCD7C2" w14:textId="03D5CEAD" w:rsidR="00F7090D" w:rsidRPr="008D78F3" w:rsidRDefault="00F7090D" w:rsidP="002C624A">
      <w:pPr>
        <w:pStyle w:val="noidung"/>
      </w:pPr>
      <w:r w:rsidRPr="008D78F3">
        <w:lastRenderedPageBreak/>
        <w:drawing>
          <wp:inline distT="0" distB="0" distL="0" distR="0" wp14:anchorId="3C667C8B" wp14:editId="59A727B6">
            <wp:extent cx="3810000" cy="2444331"/>
            <wp:effectExtent l="19050" t="19050" r="19050" b="13335"/>
            <wp:docPr id="9510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37797" name=""/>
                    <pic:cNvPicPr/>
                  </pic:nvPicPr>
                  <pic:blipFill>
                    <a:blip r:embed="rId14"/>
                    <a:stretch>
                      <a:fillRect/>
                    </a:stretch>
                  </pic:blipFill>
                  <pic:spPr>
                    <a:xfrm>
                      <a:off x="0" y="0"/>
                      <a:ext cx="3821216" cy="2451527"/>
                    </a:xfrm>
                    <a:prstGeom prst="rect">
                      <a:avLst/>
                    </a:prstGeom>
                    <a:ln>
                      <a:solidFill>
                        <a:schemeClr val="tx1"/>
                      </a:solidFill>
                    </a:ln>
                  </pic:spPr>
                </pic:pic>
              </a:graphicData>
            </a:graphic>
          </wp:inline>
        </w:drawing>
      </w:r>
    </w:p>
    <w:p w14:paraId="527B89C5" w14:textId="0F15859C" w:rsidR="00F7090D" w:rsidRPr="008D78F3" w:rsidRDefault="00F7090D" w:rsidP="00F7090D">
      <w:pPr>
        <w:pStyle w:val="Caption"/>
      </w:pPr>
      <w:bookmarkStart w:id="17" w:name="_Toc231548976"/>
      <w:r w:rsidRPr="008D78F3">
        <w:t xml:space="preserve">Hình </w:t>
      </w:r>
      <w:r w:rsidR="00D20DC1">
        <w:fldChar w:fldCharType="begin"/>
      </w:r>
      <w:r w:rsidR="00D20DC1">
        <w:instrText xml:space="preserve"> STYLEREF 1 \s </w:instrText>
      </w:r>
      <w:r w:rsidR="00D20DC1">
        <w:fldChar w:fldCharType="separate"/>
      </w:r>
      <w:r w:rsidR="00D20DC1">
        <w:t>2</w:t>
      </w:r>
      <w:r w:rsidR="00D20DC1">
        <w:fldChar w:fldCharType="end"/>
      </w:r>
      <w:r w:rsidR="00D20DC1">
        <w:t>.</w:t>
      </w:r>
      <w:r w:rsidR="00D20DC1">
        <w:fldChar w:fldCharType="begin"/>
      </w:r>
      <w:r w:rsidR="00D20DC1">
        <w:instrText xml:space="preserve"> SEQ Hình \* ARABIC \s 1 </w:instrText>
      </w:r>
      <w:r w:rsidR="00D20DC1">
        <w:fldChar w:fldCharType="separate"/>
      </w:r>
      <w:r w:rsidR="00D20DC1">
        <w:t>3</w:t>
      </w:r>
      <w:r w:rsidR="00D20DC1">
        <w:fldChar w:fldCharType="end"/>
      </w:r>
      <w:r w:rsidRPr="008D78F3">
        <w:t>: Trình duyệt hiển thị phần tử được thay thế và phần tử không được thay thế</w:t>
      </w:r>
      <w:bookmarkEnd w:id="17"/>
    </w:p>
    <w:p w14:paraId="6DF3F12E" w14:textId="37C1C778" w:rsidR="00F7090D" w:rsidRPr="008D78F3" w:rsidRDefault="00F7090D" w:rsidP="00F7090D">
      <w:pPr>
        <w:pStyle w:val="Heading4"/>
      </w:pPr>
      <w:bookmarkStart w:id="18" w:name="_Toc231549085"/>
      <w:r w:rsidRPr="008D78F3">
        <w:t>Phần tử trống</w:t>
      </w:r>
      <w:bookmarkEnd w:id="18"/>
    </w:p>
    <w:p w14:paraId="2B11DACF" w14:textId="6B53E0A5" w:rsidR="00F7090D" w:rsidRPr="008D78F3" w:rsidRDefault="00F7090D" w:rsidP="00F7090D">
      <w:pPr>
        <w:pStyle w:val="noidung"/>
      </w:pPr>
      <w:r w:rsidRPr="008D78F3">
        <w:t xml:space="preserve">Phần tử trống là những phần tử </w:t>
      </w:r>
      <w:r w:rsidRPr="008D78F3">
        <w:rPr>
          <w:b/>
          <w:bCs/>
        </w:rPr>
        <w:t>tự đóng</w:t>
      </w:r>
      <w:r w:rsidRPr="008D78F3">
        <w:t>, chỉ có một thẻ duy nhất và không chứa nội dung văn bản hay phần tử con. Ví dụ: &lt;br&gt;, &lt;hr&gt;, &lt;img&gt;, &lt;input&gt;, &lt;meta&gt;, &lt;link&gt;. Người viết có thể thêm dấu gạch chéo ở cuối để dễ đọc hơn:</w:t>
      </w:r>
    </w:p>
    <w:p w14:paraId="47DB0375" w14:textId="77777777" w:rsidR="00F7090D" w:rsidRPr="008D78F3" w:rsidRDefault="00F7090D" w:rsidP="00F7090D">
      <w:pPr>
        <w:pStyle w:val="manguon"/>
      </w:pPr>
      <w:r w:rsidRPr="008D78F3">
        <w:t>&lt;input type="range"/&gt;</w:t>
      </w:r>
    </w:p>
    <w:p w14:paraId="087B6DA3" w14:textId="77777777" w:rsidR="009C1DDB" w:rsidRPr="008D78F3" w:rsidRDefault="009C1DDB" w:rsidP="009C1DDB">
      <w:pPr>
        <w:pStyle w:val="manguon"/>
      </w:pPr>
      <w:r w:rsidRPr="008D78F3">
        <w:t>&lt;img src="iphone15pro.jpg" alt="Iphone15 Pro"&gt;</w:t>
      </w:r>
    </w:p>
    <w:p w14:paraId="7A999230" w14:textId="34730573" w:rsidR="00F7090D" w:rsidRPr="008D78F3" w:rsidRDefault="00F7090D" w:rsidP="00F7090D">
      <w:pPr>
        <w:pStyle w:val="noidung"/>
      </w:pPr>
      <w:r w:rsidRPr="008D78F3">
        <w:t>Hầu hết các phần tử được thay thế cũng là phần tử trống, nhưng không phải tất cả. Ví dụ: &lt;video&gt;, &lt;picture&gt;, &lt;object&gt;, &lt;iframe&gt; là phần tử được thay thế nhưng không trống, vì chúng có thể chứa nội dung hoặc phần tử khác và cần thẻ đóng. Ngược lại, một số phần tử trống như &lt;meta&gt;, &lt;link&gt; không hiển thị trực tiếp nội dung mà chỉ cung cấp thông tin cho trình duyệt.</w:t>
      </w:r>
    </w:p>
    <w:p w14:paraId="33F32972" w14:textId="44ACDDC7" w:rsidR="009C1DDB" w:rsidRPr="008D78F3" w:rsidRDefault="009C1DDB" w:rsidP="009C1DDB">
      <w:pPr>
        <w:pStyle w:val="Heading4"/>
      </w:pPr>
      <w:bookmarkStart w:id="19" w:name="_Toc231549086"/>
      <w:r w:rsidRPr="008D78F3">
        <w:t>Thuộc tính</w:t>
      </w:r>
      <w:bookmarkEnd w:id="19"/>
    </w:p>
    <w:p w14:paraId="020DE3E5" w14:textId="3E208D2B" w:rsidR="009C1DDB" w:rsidRPr="008D78F3" w:rsidRDefault="009C1DDB" w:rsidP="009C1DDB">
      <w:pPr>
        <w:pStyle w:val="noidung"/>
      </w:pPr>
      <w:r w:rsidRPr="008D78F3">
        <w:t xml:space="preserve">Trong HTML, ngoài tên phần tử trong thẻ mở, chúng ta còn có thể thêm các </w:t>
      </w:r>
      <w:r w:rsidRPr="008D78F3">
        <w:rPr>
          <w:b/>
          <w:bCs/>
        </w:rPr>
        <w:t>thuộc tính</w:t>
      </w:r>
      <w:r w:rsidRPr="008D78F3">
        <w:t xml:space="preserve">. Thuộc tính là những cặp </w:t>
      </w:r>
      <w:r w:rsidRPr="008D78F3">
        <w:rPr>
          <w:i/>
          <w:iCs/>
        </w:rPr>
        <w:t>tên/giá trị</w:t>
      </w:r>
      <w:r w:rsidRPr="008D78F3">
        <w:t xml:space="preserve"> đi kèm, được phân tách bằng dấu cách, nhằm cung cấp thêm thông tin cho phần tử. Chúng không hiển thị trực tiếp trong nội dung, nhưng quyết định cách nội dung được trình bày và hoạt động.</w:t>
      </w:r>
    </w:p>
    <w:p w14:paraId="4CD93B1E" w14:textId="78203B68" w:rsidR="009C1DDB" w:rsidRPr="008D78F3" w:rsidRDefault="009C1DDB" w:rsidP="009C1DDB">
      <w:pPr>
        <w:pStyle w:val="noidung"/>
      </w:pPr>
      <w:r w:rsidRPr="008D78F3">
        <w:t xml:space="preserve">Ví dụ, thẻ &lt;img&gt; có thể đi kèm các thuộc tính như: </w:t>
      </w:r>
    </w:p>
    <w:p w14:paraId="62939D87" w14:textId="0E086B71" w:rsidR="009C1DDB" w:rsidRPr="008D78F3" w:rsidRDefault="009C1DDB" w:rsidP="009C1DDB">
      <w:pPr>
        <w:pStyle w:val="manguon"/>
      </w:pPr>
      <w:r w:rsidRPr="008D78F3">
        <w:t>&lt;img src="iphone15pro.jpg" alt="Iphone15 Pro" ismap&gt;</w:t>
      </w:r>
    </w:p>
    <w:p w14:paraId="26B5B4B8" w14:textId="77777777" w:rsidR="009C1DDB" w:rsidRPr="008D78F3" w:rsidRDefault="009C1DDB" w:rsidP="009C1DDB">
      <w:pPr>
        <w:pStyle w:val="noidung"/>
      </w:pPr>
      <w:r w:rsidRPr="008D78F3">
        <w:lastRenderedPageBreak/>
        <w:t>Ở đây có ba thuộc tính:</w:t>
      </w:r>
    </w:p>
    <w:p w14:paraId="23E2C239" w14:textId="77777777" w:rsidR="009C1DDB" w:rsidRPr="008D78F3" w:rsidRDefault="009C1DDB">
      <w:pPr>
        <w:pStyle w:val="noidung"/>
        <w:numPr>
          <w:ilvl w:val="0"/>
          <w:numId w:val="6"/>
        </w:numPr>
      </w:pPr>
      <w:r w:rsidRPr="008D78F3">
        <w:rPr>
          <w:b/>
          <w:bCs/>
        </w:rPr>
        <w:t>src:</w:t>
      </w:r>
      <w:r w:rsidRPr="008D78F3">
        <w:t xml:space="preserve"> chỉ định đường dẫn đến hình ảnh.</w:t>
      </w:r>
    </w:p>
    <w:p w14:paraId="4D41D435" w14:textId="77777777" w:rsidR="009C1DDB" w:rsidRPr="008D78F3" w:rsidRDefault="009C1DDB">
      <w:pPr>
        <w:pStyle w:val="noidung"/>
        <w:numPr>
          <w:ilvl w:val="0"/>
          <w:numId w:val="6"/>
        </w:numPr>
      </w:pPr>
      <w:r w:rsidRPr="008D78F3">
        <w:rPr>
          <w:b/>
          <w:bCs/>
        </w:rPr>
        <w:t>alt:</w:t>
      </w:r>
      <w:r w:rsidRPr="008D78F3">
        <w:t xml:space="preserve"> cung cấp văn bản thay thế mô tả hình ảnh, hữu ích cho công cụ tìm kiếm và người dùng khiếm thị.</w:t>
      </w:r>
    </w:p>
    <w:p w14:paraId="7176C460" w14:textId="77777777" w:rsidR="009C1DDB" w:rsidRPr="008D78F3" w:rsidRDefault="009C1DDB">
      <w:pPr>
        <w:pStyle w:val="noidung"/>
        <w:numPr>
          <w:ilvl w:val="0"/>
          <w:numId w:val="6"/>
        </w:numPr>
      </w:pPr>
      <w:r w:rsidRPr="008D78F3">
        <w:rPr>
          <w:b/>
          <w:bCs/>
        </w:rPr>
        <w:t>ismap:</w:t>
      </w:r>
      <w:r w:rsidRPr="008D78F3">
        <w:t xml:space="preserve"> là một thuộc tính Boolean, không cần giá trị, dùng để xác định hình ảnh là bản đồ liên kết.</w:t>
      </w:r>
    </w:p>
    <w:p w14:paraId="61DA8C41" w14:textId="0A7F60A7" w:rsidR="009C1DDB" w:rsidRPr="008D78F3" w:rsidRDefault="009C1DDB" w:rsidP="009C1DDB">
      <w:pPr>
        <w:pStyle w:val="noidung"/>
        <w:rPr>
          <w:b/>
          <w:bCs/>
        </w:rPr>
      </w:pPr>
      <w:r w:rsidRPr="008D78F3">
        <w:rPr>
          <w:b/>
          <w:bCs/>
        </w:rPr>
        <w:t xml:space="preserve">Đặc điểm của thuộc tính: </w:t>
      </w:r>
    </w:p>
    <w:p w14:paraId="184382AA" w14:textId="77777777" w:rsidR="009C1DDB" w:rsidRPr="008D78F3" w:rsidRDefault="009C1DDB">
      <w:pPr>
        <w:pStyle w:val="noidung"/>
        <w:numPr>
          <w:ilvl w:val="0"/>
          <w:numId w:val="7"/>
        </w:numPr>
      </w:pPr>
      <w:r w:rsidRPr="008D78F3">
        <w:rPr>
          <w:b/>
          <w:bCs/>
        </w:rPr>
        <w:t>Vị trí</w:t>
      </w:r>
      <w:r w:rsidRPr="008D78F3">
        <w:t>: Thuộc tính chỉ xuất hiện trong thẻ mở.</w:t>
      </w:r>
    </w:p>
    <w:p w14:paraId="70F8808F" w14:textId="77777777" w:rsidR="009C1DDB" w:rsidRPr="008D78F3" w:rsidRDefault="009C1DDB">
      <w:pPr>
        <w:pStyle w:val="noidung"/>
        <w:numPr>
          <w:ilvl w:val="0"/>
          <w:numId w:val="7"/>
        </w:numPr>
      </w:pPr>
      <w:r w:rsidRPr="008D78F3">
        <w:rPr>
          <w:b/>
          <w:bCs/>
        </w:rPr>
        <w:t>Cú pháp</w:t>
      </w:r>
      <w:r w:rsidRPr="008D78F3">
        <w:t>: Hầu hết thuộc tính có dạng tên="giá trị". Giá trị thường đặt trong dấu ngoặc kép để tránh lỗi khi có khoảng trắng hoặc ký tự đặc biệt.</w:t>
      </w:r>
    </w:p>
    <w:p w14:paraId="0868CEC3" w14:textId="77777777" w:rsidR="009C1DDB" w:rsidRPr="008D78F3" w:rsidRDefault="009C1DDB">
      <w:pPr>
        <w:pStyle w:val="noidung"/>
        <w:numPr>
          <w:ilvl w:val="0"/>
          <w:numId w:val="7"/>
        </w:numPr>
      </w:pPr>
      <w:r w:rsidRPr="008D78F3">
        <w:rPr>
          <w:b/>
          <w:bCs/>
        </w:rPr>
        <w:t>Phân loại</w:t>
      </w:r>
      <w:r w:rsidRPr="008D78F3">
        <w:t>:</w:t>
      </w:r>
    </w:p>
    <w:p w14:paraId="37D0B607" w14:textId="77777777" w:rsidR="009C1DDB" w:rsidRPr="008D78F3" w:rsidRDefault="009C1DDB">
      <w:pPr>
        <w:pStyle w:val="noidung"/>
        <w:numPr>
          <w:ilvl w:val="1"/>
          <w:numId w:val="8"/>
        </w:numPr>
      </w:pPr>
      <w:r w:rsidRPr="008D78F3">
        <w:rPr>
          <w:b/>
          <w:bCs/>
        </w:rPr>
        <w:t>Thuộc tính toàn cục</w:t>
      </w:r>
      <w:r w:rsidRPr="008D78F3">
        <w:t>: có thể dùng cho mọi phần tử (ví dụ: id, class, style).</w:t>
      </w:r>
    </w:p>
    <w:p w14:paraId="5CE4044E" w14:textId="77777777" w:rsidR="009C1DDB" w:rsidRPr="008D78F3" w:rsidRDefault="009C1DDB">
      <w:pPr>
        <w:pStyle w:val="noidung"/>
        <w:numPr>
          <w:ilvl w:val="1"/>
          <w:numId w:val="8"/>
        </w:numPr>
      </w:pPr>
      <w:r w:rsidRPr="008D78F3">
        <w:rPr>
          <w:b/>
          <w:bCs/>
        </w:rPr>
        <w:t>Thuộc tính riêng</w:t>
      </w:r>
      <w:r w:rsidRPr="008D78F3">
        <w:t>: chỉ áp dụng cho một số phần tử nhất định (ví dụ: src cho &lt;img&gt;, type cho &lt;input&gt;).</w:t>
      </w:r>
    </w:p>
    <w:p w14:paraId="32861567" w14:textId="77777777" w:rsidR="009C1DDB" w:rsidRPr="008D78F3" w:rsidRDefault="009C1DDB">
      <w:pPr>
        <w:pStyle w:val="noidung"/>
        <w:numPr>
          <w:ilvl w:val="1"/>
          <w:numId w:val="8"/>
        </w:numPr>
      </w:pPr>
      <w:r w:rsidRPr="008D78F3">
        <w:rPr>
          <w:b/>
          <w:bCs/>
        </w:rPr>
        <w:t>Thuộc tính Boolean</w:t>
      </w:r>
      <w:r w:rsidRPr="008D78F3">
        <w:t>: chỉ cần tên thuộc tính, không bắt buộc giá trị (ví dụ: checked, disabled).</w:t>
      </w:r>
    </w:p>
    <w:p w14:paraId="558A1E1E" w14:textId="4A29CA90" w:rsidR="009C1DDB" w:rsidRPr="008D78F3" w:rsidRDefault="009C1DDB" w:rsidP="009C1DDB">
      <w:pPr>
        <w:pStyle w:val="noidung"/>
        <w:rPr>
          <w:b/>
          <w:bCs/>
        </w:rPr>
      </w:pPr>
      <w:r w:rsidRPr="008D78F3">
        <w:rPr>
          <w:b/>
          <w:bCs/>
        </w:rPr>
        <w:t xml:space="preserve">Quy tắc và khuyến nghị: </w:t>
      </w:r>
    </w:p>
    <w:p w14:paraId="32D8A346" w14:textId="1E2263F5" w:rsidR="009C1DDB" w:rsidRPr="008D78F3" w:rsidRDefault="009C1DDB">
      <w:pPr>
        <w:pStyle w:val="noidung"/>
        <w:numPr>
          <w:ilvl w:val="0"/>
          <w:numId w:val="9"/>
        </w:numPr>
      </w:pPr>
      <w:r w:rsidRPr="008D78F3">
        <w:t>HTML không phân biệt chữ hoa chữ thường, nhưng để dễ đọc và nhất quán, nên viết tên phần tử và thuộc tính bằng chữ thường.</w:t>
      </w:r>
    </w:p>
    <w:p w14:paraId="3BFC7937" w14:textId="4DB01AED" w:rsidR="009C1DDB" w:rsidRPr="008D78F3" w:rsidRDefault="009C1DDB">
      <w:pPr>
        <w:pStyle w:val="noidung"/>
        <w:numPr>
          <w:ilvl w:val="0"/>
          <w:numId w:val="9"/>
        </w:numPr>
      </w:pPr>
      <w:r w:rsidRPr="008D78F3">
        <w:t>Một số giá trị thuộc tính có phân biệt chữ hoa chữ thường, đặc biệt khi sử dụng trong CSS hoặc JavaScript (ví dụ: giá trị của id hoặc class).</w:t>
      </w:r>
    </w:p>
    <w:p w14:paraId="5FC30314" w14:textId="01FD5EAE" w:rsidR="009C1DDB" w:rsidRPr="008D78F3" w:rsidRDefault="009C1DDB">
      <w:pPr>
        <w:pStyle w:val="noidung"/>
        <w:numPr>
          <w:ilvl w:val="0"/>
          <w:numId w:val="9"/>
        </w:numPr>
      </w:pPr>
      <w:r w:rsidRPr="008D78F3">
        <w:t>Để mã nguồn rõ ràng và dễ bảo trì, nên luôn trích dẫn giá trị thuộc tính bằng dấu ngoặc kép.</w:t>
      </w:r>
    </w:p>
    <w:p w14:paraId="5759F6C6" w14:textId="64592C56" w:rsidR="009C1DDB" w:rsidRPr="008D78F3" w:rsidRDefault="009C1DDB">
      <w:pPr>
        <w:pStyle w:val="noidung"/>
        <w:numPr>
          <w:ilvl w:val="0"/>
          <w:numId w:val="9"/>
        </w:numPr>
      </w:pPr>
      <w:r w:rsidRPr="008D78F3">
        <w:t>Cách viết này thường được gọi là đánh dấu kiểu XHTML, trong đó tất cả tên thẻ và thuộc tính viết thường, giá trị thuộc tính đặt trong dấu ngoặc kép, và phần tử trống có thể tự đóng bằng dấu gạch chéo (/&gt;).</w:t>
      </w:r>
    </w:p>
    <w:p w14:paraId="5FB1A4A1" w14:textId="402C2D22" w:rsidR="009C1DDB" w:rsidRPr="008D78F3" w:rsidRDefault="00A55D7C" w:rsidP="00A55D7C">
      <w:pPr>
        <w:pStyle w:val="Heading3"/>
      </w:pPr>
      <w:bookmarkStart w:id="20" w:name="_Toc231549087"/>
      <w:r w:rsidRPr="008D78F3">
        <w:lastRenderedPageBreak/>
        <w:t>Một số vai trò của HTML</w:t>
      </w:r>
      <w:bookmarkEnd w:id="20"/>
    </w:p>
    <w:p w14:paraId="1669F4BF" w14:textId="48F0F02C" w:rsidR="00A55D7C" w:rsidRPr="008D78F3" w:rsidRDefault="00A55D7C">
      <w:pPr>
        <w:pStyle w:val="noidung"/>
        <w:numPr>
          <w:ilvl w:val="0"/>
          <w:numId w:val="10"/>
        </w:numPr>
      </w:pPr>
      <w:r w:rsidRPr="008D78F3">
        <w:t xml:space="preserve">Xây dựng cấu trúc trang web: </w:t>
      </w:r>
    </w:p>
    <w:p w14:paraId="79DF0E03" w14:textId="77777777" w:rsidR="00A55D7C" w:rsidRPr="008D78F3" w:rsidRDefault="00A55D7C">
      <w:pPr>
        <w:pStyle w:val="noidung"/>
        <w:numPr>
          <w:ilvl w:val="0"/>
          <w:numId w:val="11"/>
        </w:numPr>
      </w:pPr>
      <w:r w:rsidRPr="008D78F3">
        <w:t>HTML là “bộ khung” của website, xác định các phần tử như tiêu đề, đoạn văn, hình ảnh, bảng, biểu mẫu.</w:t>
      </w:r>
    </w:p>
    <w:p w14:paraId="7D2985FE" w14:textId="77777777" w:rsidR="00A55D7C" w:rsidRPr="008D78F3" w:rsidRDefault="00A55D7C">
      <w:pPr>
        <w:pStyle w:val="noidung"/>
        <w:numPr>
          <w:ilvl w:val="0"/>
          <w:numId w:val="11"/>
        </w:numPr>
      </w:pPr>
      <w:r w:rsidRPr="008D78F3">
        <w:t>Giúp nội dung được tổ chức logic, dễ đọc và dễ quản lý.</w:t>
      </w:r>
    </w:p>
    <w:p w14:paraId="3D0659AF" w14:textId="0AEAAFF2" w:rsidR="00A55D7C" w:rsidRPr="008D78F3" w:rsidRDefault="00A55D7C">
      <w:pPr>
        <w:pStyle w:val="noidung"/>
        <w:numPr>
          <w:ilvl w:val="0"/>
          <w:numId w:val="10"/>
        </w:numPr>
      </w:pPr>
      <w:r w:rsidRPr="008D78F3">
        <w:t xml:space="preserve">Tính phổ quát (Universality): </w:t>
      </w:r>
    </w:p>
    <w:p w14:paraId="37AB6485" w14:textId="77777777" w:rsidR="00A55D7C" w:rsidRPr="008D78F3" w:rsidRDefault="00A55D7C">
      <w:pPr>
        <w:pStyle w:val="noidung"/>
        <w:numPr>
          <w:ilvl w:val="0"/>
          <w:numId w:val="12"/>
        </w:numPr>
      </w:pPr>
      <w:r w:rsidRPr="008D78F3">
        <w:t>HTML là chuẩn chung, hầu hết mọi trình duyệt và thiết bị đều có thể đọc và hiển thị.</w:t>
      </w:r>
    </w:p>
    <w:p w14:paraId="453C02E8" w14:textId="77777777" w:rsidR="00A55D7C" w:rsidRPr="008D78F3" w:rsidRDefault="00A55D7C">
      <w:pPr>
        <w:pStyle w:val="noidung"/>
        <w:numPr>
          <w:ilvl w:val="0"/>
          <w:numId w:val="12"/>
        </w:numPr>
      </w:pPr>
      <w:r w:rsidRPr="008D78F3">
        <w:t>Giúp website dễ dàng tiếp cận người dùng trên nhiều nền tảng (PC, tablet, smartphone).</w:t>
      </w:r>
    </w:p>
    <w:p w14:paraId="2A4847CA" w14:textId="6189E666" w:rsidR="00A55D7C" w:rsidRPr="008D78F3" w:rsidRDefault="00A55D7C">
      <w:pPr>
        <w:pStyle w:val="noidung"/>
        <w:numPr>
          <w:ilvl w:val="0"/>
          <w:numId w:val="10"/>
        </w:numPr>
      </w:pPr>
      <w:r w:rsidRPr="008D78F3">
        <w:t>Hỗ trợ liên kết (Hypertext)</w:t>
      </w:r>
    </w:p>
    <w:p w14:paraId="31F6CB21" w14:textId="77777777" w:rsidR="00A55D7C" w:rsidRPr="008D78F3" w:rsidRDefault="00A55D7C">
      <w:pPr>
        <w:pStyle w:val="noidung"/>
        <w:numPr>
          <w:ilvl w:val="0"/>
          <w:numId w:val="13"/>
        </w:numPr>
      </w:pPr>
      <w:r w:rsidRPr="008D78F3">
        <w:t>Cho phép tạo liên kết giữa các trang web, hình thành nên World Wide Web.</w:t>
      </w:r>
    </w:p>
    <w:p w14:paraId="63DB740C" w14:textId="77777777" w:rsidR="00A55D7C" w:rsidRPr="008D78F3" w:rsidRDefault="00A55D7C">
      <w:pPr>
        <w:pStyle w:val="noidung"/>
        <w:numPr>
          <w:ilvl w:val="0"/>
          <w:numId w:val="13"/>
        </w:numPr>
      </w:pPr>
      <w:r w:rsidRPr="008D78F3">
        <w:t>Đây là yếu tố cốt lõi giúp Internet trở thành mạng lưới thông tin toàn cầu.</w:t>
      </w:r>
    </w:p>
    <w:p w14:paraId="74FFE000" w14:textId="30F66B7D" w:rsidR="00A55D7C" w:rsidRPr="008D78F3" w:rsidRDefault="00A55D7C">
      <w:pPr>
        <w:pStyle w:val="noidung"/>
        <w:numPr>
          <w:ilvl w:val="0"/>
          <w:numId w:val="10"/>
        </w:numPr>
      </w:pPr>
      <w:r w:rsidRPr="008D78F3">
        <w:t>Nền tảng cho các công nghệ khác</w:t>
      </w:r>
    </w:p>
    <w:p w14:paraId="17415291" w14:textId="77777777" w:rsidR="00A55D7C" w:rsidRPr="008D78F3" w:rsidRDefault="00A55D7C">
      <w:pPr>
        <w:pStyle w:val="noidung"/>
        <w:numPr>
          <w:ilvl w:val="0"/>
          <w:numId w:val="14"/>
        </w:numPr>
      </w:pPr>
      <w:r w:rsidRPr="008D78F3">
        <w:t>HTML kết hợp với CSS (định dạng giao diện) và JavaScript (tương tác động) để tạo nên website hoàn chỉnh.</w:t>
      </w:r>
    </w:p>
    <w:p w14:paraId="4009542D" w14:textId="77777777" w:rsidR="00A55D7C" w:rsidRPr="008D78F3" w:rsidRDefault="00A55D7C">
      <w:pPr>
        <w:pStyle w:val="noidung"/>
        <w:numPr>
          <w:ilvl w:val="0"/>
          <w:numId w:val="14"/>
        </w:numPr>
      </w:pPr>
      <w:r w:rsidRPr="008D78F3">
        <w:t>HTML5 bổ sung nhiều tính năng hiện đại: video/audio trực tiếp, canvas vẽ đồ họa, hỗ trợ ứng dụng web.</w:t>
      </w:r>
    </w:p>
    <w:p w14:paraId="40EF1179" w14:textId="66AF638C" w:rsidR="00A55D7C" w:rsidRPr="008D78F3" w:rsidRDefault="00A55D7C">
      <w:pPr>
        <w:pStyle w:val="noidung"/>
        <w:numPr>
          <w:ilvl w:val="0"/>
          <w:numId w:val="10"/>
        </w:numPr>
      </w:pPr>
      <w:r w:rsidRPr="008D78F3">
        <w:t>Khả năng mở rộng và tương thích</w:t>
      </w:r>
    </w:p>
    <w:p w14:paraId="2E7E219B" w14:textId="77777777" w:rsidR="00A55D7C" w:rsidRPr="008D78F3" w:rsidRDefault="00A55D7C">
      <w:pPr>
        <w:pStyle w:val="noidung"/>
        <w:numPr>
          <w:ilvl w:val="0"/>
          <w:numId w:val="15"/>
        </w:numPr>
      </w:pPr>
      <w:r w:rsidRPr="008D78F3">
        <w:t>HTML có thể tích hợp với nhiều framework, thư viện, và công nghệ khác như Bootstrap, React, Angular.</w:t>
      </w:r>
    </w:p>
    <w:p w14:paraId="081857E9" w14:textId="5267D5EC" w:rsidR="00A55D7C" w:rsidRPr="008D78F3" w:rsidRDefault="00A55D7C">
      <w:pPr>
        <w:pStyle w:val="noidung"/>
        <w:numPr>
          <w:ilvl w:val="0"/>
          <w:numId w:val="15"/>
        </w:numPr>
      </w:pPr>
      <w:r w:rsidRPr="008D78F3">
        <w:t>Là nền tảng cho các ứng dụng web từ đơn giản đến phức tạp.</w:t>
      </w:r>
    </w:p>
    <w:p w14:paraId="373C56E6" w14:textId="52B58820" w:rsidR="00007294" w:rsidRPr="008D78F3" w:rsidRDefault="00007294" w:rsidP="00007294">
      <w:pPr>
        <w:pStyle w:val="Heading3"/>
      </w:pPr>
      <w:bookmarkStart w:id="21" w:name="_Toc231549088"/>
      <w:r w:rsidRPr="008D78F3">
        <w:lastRenderedPageBreak/>
        <w:t>Cấu trúc tài liệu HTML</w:t>
      </w:r>
      <w:bookmarkEnd w:id="21"/>
    </w:p>
    <w:p w14:paraId="354F4C9D" w14:textId="77777777" w:rsidR="001E1B24" w:rsidRPr="008D78F3" w:rsidRDefault="001E1B24" w:rsidP="001E1B24">
      <w:pPr>
        <w:pStyle w:val="noidung"/>
      </w:pPr>
      <w:r w:rsidRPr="008D78F3">
        <w:t>Một tài liệu HTML luôn bắt đầu với khai báo loại tài liệu (DOCTYPE) và phần tử gốc &lt;html&gt;. Bên trong phần tử &lt;html&gt; có hai phần chính: phần đầu (head) và phần nội dung (body).</w:t>
      </w:r>
    </w:p>
    <w:p w14:paraId="3E3B0471" w14:textId="77777777" w:rsidR="001E1B24" w:rsidRPr="008D78F3" w:rsidRDefault="001E1B24" w:rsidP="001E1B24">
      <w:pPr>
        <w:pStyle w:val="noidung"/>
      </w:pPr>
      <w:r w:rsidRPr="008D78F3">
        <w:rPr>
          <w:b/>
          <w:bCs/>
        </w:rPr>
        <w:t>Phần đầu tài liệu (&lt;head&gt;):</w:t>
      </w:r>
      <w:r w:rsidRPr="008D78F3">
        <w:t xml:space="preserve"> Đây là khu vực mà người truy cập không nhìn thấy trực tiếp, nhưng lại đóng vai trò quan trọng để trang web hoạt động đúng cách. Phần này chứa các thông tin meta như mô tả trang, từ khóa cho công cụ tìm kiếm, dữ liệu hiển thị trên mạng xã hội, biểu tượng (favicon) cho trình duyệt, lối tắt trên màn hình chính của thiết bị di động, cùng với các thiết lập về hành vi và cách trình bày nội dung.</w:t>
      </w:r>
    </w:p>
    <w:p w14:paraId="792641FB" w14:textId="77777777" w:rsidR="001E1B24" w:rsidRPr="008D78F3" w:rsidRDefault="001E1B24" w:rsidP="001E1B24">
      <w:pPr>
        <w:pStyle w:val="noidung"/>
      </w:pPr>
      <w:r w:rsidRPr="008D78F3">
        <w:rPr>
          <w:b/>
          <w:bCs/>
        </w:rPr>
        <w:t>Phần nội dung tài liệu (&lt;body&gt;):</w:t>
      </w:r>
      <w:r w:rsidRPr="008D78F3">
        <w:t xml:space="preserve"> Đây là nơi hiển thị toàn bộ nội dung mà người dùng nhìn thấy, bao gồm văn bản, hình ảnh, video, liên kết, bảng biểu và các thành phần tương tác khác.</w:t>
      </w:r>
    </w:p>
    <w:p w14:paraId="4BBE3FB5" w14:textId="77777777" w:rsidR="001E1B24" w:rsidRPr="008D78F3" w:rsidRDefault="001E1B24" w:rsidP="001E1B24">
      <w:pPr>
        <w:pStyle w:val="noidung"/>
      </w:pPr>
      <w:r w:rsidRPr="008D78F3">
        <w:t>Như vậy, mặc dù phần đầu không hiển thị trực tiếp cho người dùng, nó vẫn là thành phần bắt buộc và có mặt trong hầu hết mọi trang web, đảm bảo cho việc tối ưu hóa, khả năng tìm kiếm và trải nghiệm người dùng.</w:t>
      </w:r>
    </w:p>
    <w:p w14:paraId="226A713B" w14:textId="3BBFC2D2" w:rsidR="00A55D7C" w:rsidRPr="008D78F3" w:rsidRDefault="001E1B24" w:rsidP="001E1B24">
      <w:pPr>
        <w:pStyle w:val="Heading4"/>
      </w:pPr>
      <w:bookmarkStart w:id="22" w:name="_Toc231549089"/>
      <w:r w:rsidRPr="008D78F3">
        <w:t>Cấu trúc cơ bản của một tài liệu HTML</w:t>
      </w:r>
      <w:bookmarkEnd w:id="22"/>
    </w:p>
    <w:p w14:paraId="630997CD" w14:textId="77777777" w:rsidR="001E1B24" w:rsidRPr="008D78F3" w:rsidRDefault="001E1B24">
      <w:pPr>
        <w:pStyle w:val="noidung"/>
        <w:numPr>
          <w:ilvl w:val="0"/>
          <w:numId w:val="16"/>
        </w:numPr>
        <w:rPr>
          <w:b/>
          <w:bCs/>
        </w:rPr>
      </w:pPr>
      <w:r w:rsidRPr="008D78F3">
        <w:rPr>
          <w:rStyle w:val="HTMLCode"/>
          <w:rFonts w:ascii="Times New Roman" w:eastAsiaTheme="minorHAnsi" w:hAnsi="Times New Roman" w:cstheme="minorBidi"/>
          <w:b/>
          <w:bCs/>
          <w:sz w:val="26"/>
          <w:szCs w:val="22"/>
        </w:rPr>
        <w:t>&lt;!DOCTYPE html&gt;</w:t>
      </w:r>
    </w:p>
    <w:p w14:paraId="02118046" w14:textId="77777777" w:rsidR="001E1B24" w:rsidRPr="008D78F3" w:rsidRDefault="001E1B24" w:rsidP="001E1B24">
      <w:pPr>
        <w:pStyle w:val="noidung"/>
      </w:pPr>
      <w:r w:rsidRPr="008D78F3">
        <w:t>Phần đầu tiên trong bất kỳ tài liệu HTML nào là phần mở đầu. Đối với HTML, bạn chỉ cần </w:t>
      </w:r>
      <w:r w:rsidRPr="008D78F3">
        <w:rPr>
          <w:rStyle w:val="HTMLCode"/>
          <w:rFonts w:ascii="Times New Roman" w:eastAsiaTheme="minorHAnsi" w:hAnsi="Times New Roman" w:cstheme="minorBidi"/>
          <w:sz w:val="26"/>
          <w:szCs w:val="22"/>
        </w:rPr>
        <w:t>&lt;!DOCTYPE html&gt;</w:t>
      </w:r>
      <w:r w:rsidRPr="008D78F3">
        <w:t>. Thành phần này có thể trông giống như phần tử HTML, nhưng không phải. Đó là một loại nút đặc biệt có tên là "doctype". Loại tài liệu này yêu cầu trình duyệt sử dụng chế độ tiêu chuẩn. Nếu bị bỏ qua, trình duyệt sẽ sử dụng một chế độ hiển thị khác được gọi là </w:t>
      </w:r>
      <w:hyperlink r:id="rId15" w:history="1">
        <w:r w:rsidRPr="008D78F3">
          <w:rPr>
            <w:rStyle w:val="Hyperlink"/>
            <w:color w:val="auto"/>
            <w:u w:val="none"/>
          </w:rPr>
          <w:t>chế độ tương thích ngược</w:t>
        </w:r>
      </w:hyperlink>
      <w:r w:rsidRPr="008D78F3">
        <w:t>. Việc thêm loại tài liệu này sẽ giúp ngăn chặn chế độ tương thích ngược.</w:t>
      </w:r>
    </w:p>
    <w:p w14:paraId="7472A703" w14:textId="77777777" w:rsidR="001E1B24" w:rsidRPr="008D78F3" w:rsidRDefault="001E1B24">
      <w:pPr>
        <w:pStyle w:val="noidung"/>
        <w:numPr>
          <w:ilvl w:val="0"/>
          <w:numId w:val="16"/>
        </w:numPr>
        <w:rPr>
          <w:b/>
          <w:bCs/>
        </w:rPr>
      </w:pPr>
      <w:r w:rsidRPr="008D78F3">
        <w:rPr>
          <w:rStyle w:val="HTMLCode"/>
          <w:rFonts w:ascii="Times New Roman" w:eastAsiaTheme="minorHAnsi" w:hAnsi="Times New Roman" w:cstheme="minorBidi"/>
          <w:b/>
          <w:bCs/>
          <w:sz w:val="26"/>
          <w:szCs w:val="22"/>
        </w:rPr>
        <w:t>&lt;html&gt;</w:t>
      </w:r>
    </w:p>
    <w:p w14:paraId="6D7E1706" w14:textId="77777777" w:rsidR="001E1B24" w:rsidRPr="008D78F3" w:rsidRDefault="001E1B24" w:rsidP="001E1B24">
      <w:pPr>
        <w:pStyle w:val="noidung"/>
      </w:pPr>
      <w:r w:rsidRPr="008D78F3">
        <w:t>Phần tử </w:t>
      </w:r>
      <w:r w:rsidRPr="008D78F3">
        <w:rPr>
          <w:rStyle w:val="HTMLCode"/>
          <w:rFonts w:ascii="Times New Roman" w:eastAsiaTheme="minorHAnsi" w:hAnsi="Times New Roman" w:cstheme="minorBidi"/>
          <w:sz w:val="26"/>
          <w:szCs w:val="22"/>
        </w:rPr>
        <w:t>&lt;html&gt;</w:t>
      </w:r>
      <w:r w:rsidRPr="008D78F3">
        <w:t> là phần tử gốc của một tài liệu HTML. Đây là phần tử mẹ của </w:t>
      </w:r>
      <w:r w:rsidRPr="008D78F3">
        <w:rPr>
          <w:rStyle w:val="HTMLCode"/>
          <w:rFonts w:ascii="Times New Roman" w:eastAsiaTheme="minorHAnsi" w:hAnsi="Times New Roman" w:cstheme="minorBidi"/>
          <w:sz w:val="26"/>
          <w:szCs w:val="22"/>
        </w:rPr>
        <w:t>&lt;head&gt;</w:t>
      </w:r>
      <w:r w:rsidRPr="008D78F3">
        <w:t> và </w:t>
      </w:r>
      <w:r w:rsidRPr="008D78F3">
        <w:rPr>
          <w:rStyle w:val="HTMLCode"/>
          <w:rFonts w:ascii="Times New Roman" w:eastAsiaTheme="minorHAnsi" w:hAnsi="Times New Roman" w:cstheme="minorBidi"/>
          <w:sz w:val="26"/>
          <w:szCs w:val="22"/>
        </w:rPr>
        <w:t>&lt;body&gt;</w:t>
      </w:r>
      <w:r w:rsidRPr="008D78F3">
        <w:t>, chứa mọi nội dung trong tài liệu HTML ngoại trừ loại tài liệu. Nếu bỏ qua, phần này sẽ được ngụ ý nhưng điều quan trọng là phải đưa vào vì đây là thành phần dùng để khai báo ngôn ngữ của nội dung tài liệu.</w:t>
      </w:r>
    </w:p>
    <w:p w14:paraId="1946388B" w14:textId="77777777" w:rsidR="001E1B24" w:rsidRPr="008D78F3" w:rsidRDefault="001E1B24">
      <w:pPr>
        <w:pStyle w:val="noidung"/>
        <w:numPr>
          <w:ilvl w:val="0"/>
          <w:numId w:val="16"/>
        </w:numPr>
        <w:rPr>
          <w:b/>
          <w:bCs/>
        </w:rPr>
      </w:pPr>
      <w:r w:rsidRPr="008D78F3">
        <w:rPr>
          <w:rStyle w:val="devsite-heading"/>
          <w:b/>
          <w:bCs/>
        </w:rPr>
        <w:lastRenderedPageBreak/>
        <w:t>Ngôn ngữ của nội dung</w:t>
      </w:r>
    </w:p>
    <w:p w14:paraId="35F3ED9C" w14:textId="77777777" w:rsidR="001E1B24" w:rsidRPr="008D78F3" w:rsidRDefault="001E1B24" w:rsidP="001E1B24">
      <w:pPr>
        <w:pStyle w:val="noidung"/>
      </w:pPr>
      <w:r w:rsidRPr="008D78F3">
        <w:t>Thuộc tính ngôn ngữ </w:t>
      </w:r>
      <w:r w:rsidRPr="008D78F3">
        <w:rPr>
          <w:rStyle w:val="HTMLCode"/>
          <w:rFonts w:ascii="Times New Roman" w:eastAsiaTheme="minorHAnsi" w:hAnsi="Times New Roman" w:cstheme="minorBidi"/>
          <w:sz w:val="26"/>
          <w:szCs w:val="22"/>
        </w:rPr>
        <w:t>lang</w:t>
      </w:r>
      <w:r w:rsidRPr="008D78F3">
        <w:t> được thêm vào thẻ </w:t>
      </w:r>
      <w:r w:rsidRPr="008D78F3">
        <w:rPr>
          <w:rStyle w:val="HTMLCode"/>
          <w:rFonts w:ascii="Times New Roman" w:eastAsiaTheme="minorHAnsi" w:hAnsi="Times New Roman" w:cstheme="minorBidi"/>
          <w:sz w:val="26"/>
          <w:szCs w:val="22"/>
        </w:rPr>
        <w:t>&lt;html&gt;</w:t>
      </w:r>
      <w:r w:rsidRPr="008D78F3">
        <w:t> sẽ xác định ngôn ngữ chính của tài liệu. Giá trị của </w:t>
      </w:r>
      <w:hyperlink r:id="rId16" w:anchor="language_tag_syntax" w:history="1">
        <w:r w:rsidRPr="008D78F3">
          <w:rPr>
            <w:rStyle w:val="Hyperlink"/>
            <w:color w:val="auto"/>
            <w:u w:val="none"/>
          </w:rPr>
          <w:t>thuộc tính </w:t>
        </w:r>
        <w:r w:rsidRPr="008D78F3">
          <w:rPr>
            <w:rStyle w:val="HTMLCode"/>
            <w:rFonts w:ascii="Times New Roman" w:eastAsiaTheme="minorHAnsi" w:hAnsi="Times New Roman" w:cstheme="minorBidi"/>
            <w:sz w:val="26"/>
            <w:szCs w:val="22"/>
          </w:rPr>
          <w:t>lang</w:t>
        </w:r>
      </w:hyperlink>
      <w:r w:rsidRPr="008D78F3">
        <w:t> là một mã ngôn ngữ ISO gồm 2 hoặc 3 chữ cái, theo sau là khu vực. Bạn không bắt buộc phải sử dụng khu vực, nhưng nên dùng vì ngôn ngữ có thể khác nhau đáng kể giữa các khu vực. Ví dụ: tiếng Pháp rất khác nhau ở Canada (</w:t>
      </w:r>
      <w:r w:rsidRPr="008D78F3">
        <w:rPr>
          <w:rStyle w:val="HTMLCode"/>
          <w:rFonts w:ascii="Times New Roman" w:eastAsiaTheme="minorHAnsi" w:hAnsi="Times New Roman" w:cstheme="minorBidi"/>
          <w:sz w:val="26"/>
          <w:szCs w:val="22"/>
        </w:rPr>
        <w:t>fr-CA</w:t>
      </w:r>
      <w:r w:rsidRPr="008D78F3">
        <w:t>) so với Burkina Faso (</w:t>
      </w:r>
      <w:r w:rsidRPr="008D78F3">
        <w:rPr>
          <w:rStyle w:val="HTMLCode"/>
          <w:rFonts w:ascii="Times New Roman" w:eastAsiaTheme="minorHAnsi" w:hAnsi="Times New Roman" w:cstheme="minorBidi"/>
          <w:sz w:val="26"/>
          <w:szCs w:val="22"/>
        </w:rPr>
        <w:t>fr-BF</w:t>
      </w:r>
      <w:r w:rsidRPr="008D78F3">
        <w:t>). Bản khai báo ngôn ngữ này giúp trình đọc màn hình, công cụ tìm kiếm và dịch vụ dịch thuật biết ngôn ngữ của tài liệu.</w:t>
      </w:r>
    </w:p>
    <w:p w14:paraId="69EF4D97" w14:textId="77777777" w:rsidR="001E1B24" w:rsidRPr="008D78F3" w:rsidRDefault="001E1B24" w:rsidP="001E1B24">
      <w:pPr>
        <w:pStyle w:val="noidung"/>
      </w:pPr>
      <w:r w:rsidRPr="008D78F3">
        <w:t>Thuộc tính </w:t>
      </w:r>
      <w:r w:rsidRPr="008D78F3">
        <w:rPr>
          <w:rStyle w:val="HTMLCode"/>
          <w:rFonts w:ascii="Times New Roman" w:eastAsiaTheme="minorHAnsi" w:hAnsi="Times New Roman" w:cstheme="minorBidi"/>
          <w:sz w:val="26"/>
          <w:szCs w:val="22"/>
        </w:rPr>
        <w:t>lang</w:t>
      </w:r>
      <w:r w:rsidRPr="008D78F3">
        <w:t> không chỉ giới hạn ở thẻ </w:t>
      </w:r>
      <w:r w:rsidRPr="008D78F3">
        <w:rPr>
          <w:rStyle w:val="HTMLCode"/>
          <w:rFonts w:ascii="Times New Roman" w:eastAsiaTheme="minorHAnsi" w:hAnsi="Times New Roman" w:cstheme="minorBidi"/>
          <w:sz w:val="26"/>
          <w:szCs w:val="22"/>
        </w:rPr>
        <w:t>&lt;html&gt;</w:t>
      </w:r>
      <w:r w:rsidRPr="008D78F3">
        <w:t>. Nếu có văn bản trên trang bằng một ngôn ngữ khác với ngôn ngữ chính của tài liệu, thì bạn nên dùng thuộc tính </w:t>
      </w:r>
      <w:r w:rsidRPr="008D78F3">
        <w:rPr>
          <w:rStyle w:val="HTMLCode"/>
          <w:rFonts w:ascii="Times New Roman" w:eastAsiaTheme="minorHAnsi" w:hAnsi="Times New Roman" w:cstheme="minorBidi"/>
          <w:sz w:val="26"/>
          <w:szCs w:val="22"/>
        </w:rPr>
        <w:t>lang</w:t>
      </w:r>
      <w:r w:rsidRPr="008D78F3">
        <w:t> để xác định các trường hợp ngoại lệ đối với ngôn ngữ chính trong tài liệu. Tương tự như khi đưa vào phần đầu, thuộc tính </w:t>
      </w:r>
      <w:r w:rsidRPr="008D78F3">
        <w:rPr>
          <w:rStyle w:val="HTMLCode"/>
          <w:rFonts w:ascii="Times New Roman" w:eastAsiaTheme="minorHAnsi" w:hAnsi="Times New Roman" w:cstheme="minorBidi"/>
          <w:sz w:val="26"/>
          <w:szCs w:val="22"/>
        </w:rPr>
        <w:t>lang</w:t>
      </w:r>
      <w:r w:rsidRPr="008D78F3">
        <w:t> trong phần nội dung không có hiệu ứng hình ảnh. API này chỉ bổ sung ngữ nghĩa, cho phép các công nghệ hỗ trợ và dịch vụ tự động biết ngôn ngữ của nội dung bị ảnh hưởng.</w:t>
      </w:r>
    </w:p>
    <w:p w14:paraId="1C80847B" w14:textId="77777777" w:rsidR="001E1B24" w:rsidRPr="008D78F3" w:rsidRDefault="001E1B24" w:rsidP="001E1B24">
      <w:pPr>
        <w:pStyle w:val="noidung"/>
      </w:pPr>
      <w:r w:rsidRPr="008D78F3">
        <w:t>Ngoài việc đặt ngôn ngữ cho tài liệu và các trường hợp ngoại lệ cho ngôn ngữ cơ sở đó, bạn có thể sử dụng thuộc tính này trong bộ chọn CSS. Bạn có thể nhắm mục tiêu </w:t>
      </w:r>
      <w:r w:rsidRPr="008D78F3">
        <w:rPr>
          <w:rStyle w:val="HTMLCode"/>
          <w:rFonts w:ascii="Times New Roman" w:eastAsiaTheme="minorHAnsi" w:hAnsi="Times New Roman" w:cstheme="minorBidi"/>
          <w:sz w:val="26"/>
          <w:szCs w:val="22"/>
        </w:rPr>
        <w:t>&lt;span lang="fr-fr"&gt;Ceci n'est pas une pipe.&lt;/span&gt;</w:t>
      </w:r>
      <w:r w:rsidRPr="008D78F3">
        <w:t> bằng các bộ chọn thuộc tính và ngôn ngữ </w:t>
      </w:r>
      <w:hyperlink r:id="rId17" w:anchor="attrvalue_3" w:history="1">
        <w:r w:rsidRPr="008D78F3">
          <w:rPr>
            <w:rStyle w:val="HTMLCode"/>
            <w:rFonts w:ascii="Times New Roman" w:eastAsiaTheme="minorHAnsi" w:hAnsi="Times New Roman" w:cstheme="minorBidi"/>
            <w:sz w:val="26"/>
            <w:szCs w:val="22"/>
          </w:rPr>
          <w:t>[lang|="fr"]</w:t>
        </w:r>
      </w:hyperlink>
      <w:r w:rsidRPr="008D78F3">
        <w:t> và </w:t>
      </w:r>
      <w:hyperlink r:id="rId18" w:history="1">
        <w:r w:rsidRPr="008D78F3">
          <w:rPr>
            <w:rStyle w:val="HTMLCode"/>
            <w:rFonts w:ascii="Times New Roman" w:eastAsiaTheme="minorHAnsi" w:hAnsi="Times New Roman" w:cstheme="minorBidi"/>
            <w:sz w:val="26"/>
            <w:szCs w:val="22"/>
          </w:rPr>
          <w:t>:lang(fr)</w:t>
        </w:r>
      </w:hyperlink>
      <w:r w:rsidRPr="008D78F3">
        <w:t>.</w:t>
      </w:r>
    </w:p>
    <w:p w14:paraId="0967285F" w14:textId="77777777" w:rsidR="001E1B24" w:rsidRPr="008D78F3" w:rsidRDefault="001E1B24">
      <w:pPr>
        <w:pStyle w:val="noidung"/>
        <w:numPr>
          <w:ilvl w:val="0"/>
          <w:numId w:val="16"/>
        </w:numPr>
        <w:rPr>
          <w:b/>
          <w:bCs/>
        </w:rPr>
      </w:pPr>
      <w:r w:rsidRPr="008D78F3">
        <w:rPr>
          <w:rStyle w:val="HTMLCode"/>
          <w:rFonts w:ascii="Times New Roman" w:eastAsiaTheme="minorHAnsi" w:hAnsi="Times New Roman" w:cstheme="minorBidi"/>
          <w:b/>
          <w:bCs/>
          <w:sz w:val="26"/>
          <w:szCs w:val="22"/>
        </w:rPr>
        <w:t>&lt;head&gt;</w:t>
      </w:r>
    </w:p>
    <w:p w14:paraId="55847524" w14:textId="77777777" w:rsidR="001E1B24" w:rsidRPr="008D78F3" w:rsidRDefault="001E1B24" w:rsidP="001E1B24">
      <w:pPr>
        <w:pStyle w:val="noidung"/>
      </w:pPr>
      <w:r w:rsidRPr="008D78F3">
        <w:t>Lồng vào giữa thẻ mở và đóng </w:t>
      </w:r>
      <w:r w:rsidRPr="008D78F3">
        <w:rPr>
          <w:rStyle w:val="HTMLCode"/>
          <w:rFonts w:ascii="Times New Roman" w:eastAsiaTheme="minorHAnsi" w:hAnsi="Times New Roman" w:cstheme="minorBidi"/>
          <w:sz w:val="26"/>
          <w:szCs w:val="22"/>
        </w:rPr>
        <w:t>&lt;html&gt;</w:t>
      </w:r>
      <w:r w:rsidRPr="008D78F3">
        <w:t>, chúng ta tìm thấy 2 thẻ con: </w:t>
      </w:r>
      <w:r w:rsidRPr="008D78F3">
        <w:rPr>
          <w:rStyle w:val="HTMLCode"/>
          <w:rFonts w:ascii="Times New Roman" w:eastAsiaTheme="minorHAnsi" w:hAnsi="Times New Roman" w:cstheme="minorBidi"/>
          <w:sz w:val="26"/>
          <w:szCs w:val="22"/>
        </w:rPr>
        <w:t>&lt;head&gt;</w:t>
      </w:r>
      <w:r w:rsidRPr="008D78F3">
        <w:t> và </w:t>
      </w:r>
      <w:r w:rsidRPr="008D78F3">
        <w:rPr>
          <w:rStyle w:val="HTMLCode"/>
          <w:rFonts w:ascii="Times New Roman" w:eastAsiaTheme="minorHAnsi" w:hAnsi="Times New Roman" w:cstheme="minorBidi"/>
          <w:sz w:val="26"/>
          <w:szCs w:val="22"/>
        </w:rPr>
        <w:t>&lt;body&gt;</w:t>
      </w:r>
      <w:r w:rsidRPr="008D78F3">
        <w:t>:</w:t>
      </w:r>
    </w:p>
    <w:p w14:paraId="558EBB7F"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&lt;!DOCTYPE html&gt;</w:t>
      </w:r>
    </w:p>
    <w:p w14:paraId="5FBBD3AC" w14:textId="74A79183"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&lt;html lang="</w:t>
      </w:r>
      <w:r w:rsidR="00EC785F" w:rsidRPr="008D78F3">
        <w:rPr>
          <w:rStyle w:val="HTMLCode"/>
          <w:rFonts w:eastAsiaTheme="minorHAnsi" w:cstheme="minorBidi"/>
          <w:sz w:val="22"/>
          <w:szCs w:val="22"/>
        </w:rPr>
        <w:t>vi-</w:t>
      </w:r>
      <w:r w:rsidRPr="008D78F3">
        <w:rPr>
          <w:rStyle w:val="HTMLCode"/>
          <w:rFonts w:eastAsiaTheme="minorHAnsi" w:cstheme="minorBidi"/>
          <w:sz w:val="22"/>
          <w:szCs w:val="22"/>
        </w:rPr>
        <w:t>en-US"&gt;</w:t>
      </w:r>
    </w:p>
    <w:p w14:paraId="43B453D6"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&lt;head&gt;</w:t>
      </w:r>
    </w:p>
    <w:p w14:paraId="78011739"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&lt;/head&gt;</w:t>
      </w:r>
    </w:p>
    <w:p w14:paraId="5CE4E7C8"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&lt;body&gt;</w:t>
      </w:r>
    </w:p>
    <w:p w14:paraId="549CCA15"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&lt;/body&gt;</w:t>
      </w:r>
    </w:p>
    <w:p w14:paraId="1E016D16" w14:textId="77777777" w:rsidR="001E1B24" w:rsidRPr="008D78F3" w:rsidRDefault="001E1B24" w:rsidP="001E1B24">
      <w:pPr>
        <w:pStyle w:val="manguon"/>
        <w:rPr>
          <w:rStyle w:val="HTMLCode"/>
          <w:rFonts w:eastAsiaTheme="minorHAnsi" w:cstheme="minorBidi"/>
          <w:sz w:val="22"/>
          <w:szCs w:val="22"/>
        </w:rPr>
      </w:pPr>
      <w:r w:rsidRPr="008D78F3">
        <w:rPr>
          <w:rStyle w:val="HTMLCode"/>
          <w:rFonts w:eastAsiaTheme="minorHAnsi" w:cstheme="minorBidi"/>
          <w:sz w:val="22"/>
          <w:szCs w:val="22"/>
        </w:rPr>
        <w:t>&lt;/html&gt;</w:t>
      </w:r>
    </w:p>
    <w:p w14:paraId="37C29639" w14:textId="77777777" w:rsidR="001E1B24" w:rsidRPr="008D78F3" w:rsidRDefault="001E1B24" w:rsidP="001E1B24">
      <w:pPr>
        <w:pStyle w:val="noidung"/>
      </w:pPr>
      <w:r w:rsidRPr="008D78F3">
        <w:rPr>
          <w:rStyle w:val="HTMLCode"/>
          <w:rFonts w:ascii="Times New Roman" w:eastAsiaTheme="minorHAnsi" w:hAnsi="Times New Roman" w:cstheme="minorBidi"/>
          <w:sz w:val="26"/>
          <w:szCs w:val="22"/>
        </w:rPr>
        <w:t>&lt;head&gt;</w:t>
      </w:r>
      <w:r w:rsidRPr="008D78F3">
        <w:t xml:space="preserve"> hay tiêu đề siêu dữ liệu tài liệu chứa tất cả siêu dữ liệu về một trang web hoặc ứng dụng. Phần nội dung chứa nội dung hiển thị. Phần còn lại của phần này </w:t>
      </w:r>
      <w:r w:rsidRPr="008D78F3">
        <w:lastRenderedPageBreak/>
        <w:t>tập trung vào các thành phần được lồng bên trong phần mở đầu và đóng </w:t>
      </w:r>
      <w:r w:rsidRPr="008D78F3">
        <w:rPr>
          <w:rStyle w:val="HTMLCode"/>
          <w:rFonts w:ascii="Times New Roman" w:eastAsiaTheme="minorHAnsi" w:hAnsi="Times New Roman" w:cstheme="minorBidi"/>
          <w:sz w:val="26"/>
          <w:szCs w:val="22"/>
        </w:rPr>
        <w:t>&lt;head&gt;&lt;/head&gt;</w:t>
      </w:r>
    </w:p>
    <w:p w14:paraId="6BC7B7FC" w14:textId="095A5498" w:rsidR="001E1B24" w:rsidRPr="008D78F3" w:rsidRDefault="00EC785F" w:rsidP="00EC785F">
      <w:pPr>
        <w:pStyle w:val="Heading4"/>
      </w:pPr>
      <w:bookmarkStart w:id="23" w:name="_Toc231549090"/>
      <w:r w:rsidRPr="008D78F3">
        <w:t>Các thành phần bắt buộc bên trong &lt;head&gt;</w:t>
      </w:r>
      <w:bookmarkEnd w:id="23"/>
    </w:p>
    <w:p w14:paraId="1DBFACE4" w14:textId="77777777" w:rsidR="00EC785F" w:rsidRPr="008D78F3" w:rsidRDefault="00EC785F" w:rsidP="00EC785F">
      <w:pPr>
        <w:pStyle w:val="noidung"/>
      </w:pPr>
      <w:r w:rsidRPr="008D78F3">
        <w:t>Siêu dữ liệu của tài liệu, trong đó có tiêu đề tài liệu, bộ ký tự, chế độ cài đặt khung nhìn, nội dung mô tả, URL cơ sở, đường liên kết đến biểu định kiểu và biểu tượng đều có trong phần tử </w:t>
      </w:r>
      <w:r w:rsidRPr="008D78F3">
        <w:rPr>
          <w:rStyle w:val="HTMLCode"/>
          <w:rFonts w:ascii="Times New Roman" w:eastAsiaTheme="minorHAnsi" w:hAnsi="Times New Roman" w:cstheme="minorBidi"/>
          <w:sz w:val="26"/>
          <w:szCs w:val="22"/>
        </w:rPr>
        <w:t>&lt;head&gt;</w:t>
      </w:r>
      <w:r w:rsidRPr="008D78F3">
        <w:t>. Mặc dù bạn có thể không cần tất cả các tính năng này, nhưng hãy luôn bao gồm các chế độ cài đặt bộ ký tự, tiêu đề và khung nhìn.</w:t>
      </w:r>
    </w:p>
    <w:p w14:paraId="5D5869BD" w14:textId="77777777" w:rsidR="00EC785F" w:rsidRPr="008D78F3" w:rsidRDefault="00EC785F">
      <w:pPr>
        <w:pStyle w:val="noidung"/>
        <w:numPr>
          <w:ilvl w:val="0"/>
          <w:numId w:val="16"/>
        </w:numPr>
        <w:rPr>
          <w:b/>
          <w:bCs/>
        </w:rPr>
      </w:pPr>
      <w:r w:rsidRPr="008D78F3">
        <w:rPr>
          <w:rStyle w:val="devsite-heading"/>
          <w:b/>
          <w:bCs/>
        </w:rPr>
        <w:t>Mã hoá ký tự</w:t>
      </w:r>
    </w:p>
    <w:p w14:paraId="23DD595E" w14:textId="77777777" w:rsidR="00EC785F" w:rsidRPr="008D78F3" w:rsidRDefault="00EC785F" w:rsidP="00EC785F">
      <w:pPr>
        <w:pStyle w:val="noidung"/>
      </w:pPr>
      <w:r w:rsidRPr="008D78F3">
        <w:t>Phần tử đầu tiên trong </w:t>
      </w:r>
      <w:r w:rsidRPr="008D78F3">
        <w:rPr>
          <w:rStyle w:val="HTMLCode"/>
          <w:rFonts w:ascii="Times New Roman" w:eastAsiaTheme="minorHAnsi" w:hAnsi="Times New Roman" w:cstheme="minorBidi"/>
          <w:sz w:val="26"/>
          <w:szCs w:val="22"/>
        </w:rPr>
        <w:t>&lt;head&gt;</w:t>
      </w:r>
      <w:r w:rsidRPr="008D78F3">
        <w:t> phải là phần khai báo bộ mã hoá ký tự </w:t>
      </w:r>
      <w:r w:rsidRPr="008D78F3">
        <w:rPr>
          <w:rStyle w:val="HTMLCode"/>
          <w:rFonts w:ascii="Times New Roman" w:eastAsiaTheme="minorHAnsi" w:hAnsi="Times New Roman" w:cstheme="minorBidi"/>
          <w:sz w:val="26"/>
          <w:szCs w:val="22"/>
        </w:rPr>
        <w:t>charset</w:t>
      </w:r>
      <w:r w:rsidRPr="008D78F3">
        <w:t>. Dòng tiêu đề xuất hiện trước tiêu đề để đảm bảo trình duyệt có thể hiển thị các ký tự trong tiêu đề đó và tất cả các ký tự trong phần còn lại của tài liệu.</w:t>
      </w:r>
    </w:p>
    <w:p w14:paraId="7DBA3F97" w14:textId="77777777" w:rsidR="00EC785F" w:rsidRPr="008D78F3" w:rsidRDefault="00EC785F" w:rsidP="00EC785F">
      <w:pPr>
        <w:pStyle w:val="noidung"/>
      </w:pPr>
      <w:hyperlink r:id="rId19" w:anchor="documentEncoding" w:history="1">
        <w:r w:rsidRPr="008D78F3">
          <w:rPr>
            <w:rStyle w:val="Hyperlink"/>
            <w:color w:val="auto"/>
            <w:u w:val="none"/>
          </w:rPr>
          <w:t>Mã hoá mặc định</w:t>
        </w:r>
      </w:hyperlink>
      <w:r w:rsidRPr="008D78F3">
        <w:t> trong hầu hết các trình duyệt là </w:t>
      </w:r>
      <w:r w:rsidRPr="008D78F3">
        <w:rPr>
          <w:rStyle w:val="HTMLCode"/>
          <w:rFonts w:ascii="Times New Roman" w:eastAsiaTheme="minorHAnsi" w:hAnsi="Times New Roman" w:cstheme="minorBidi"/>
          <w:sz w:val="26"/>
          <w:szCs w:val="22"/>
        </w:rPr>
        <w:t>windows-1252</w:t>
      </w:r>
      <w:r w:rsidRPr="008D78F3">
        <w:t>, tuỳ thuộc vào ngôn ngữ. Tuy nhiên, bạn nên sử dụng </w:t>
      </w:r>
      <w:hyperlink r:id="rId20" w:history="1">
        <w:r w:rsidRPr="008D78F3">
          <w:rPr>
            <w:rStyle w:val="HTMLCode"/>
            <w:rFonts w:ascii="Times New Roman" w:eastAsiaTheme="minorHAnsi" w:hAnsi="Times New Roman" w:cstheme="minorBidi"/>
            <w:sz w:val="26"/>
            <w:szCs w:val="22"/>
          </w:rPr>
          <w:t>UTF-8</w:t>
        </w:r>
      </w:hyperlink>
      <w:r w:rsidRPr="008D78F3">
        <w:t> vì mã này sẽ bật chế độ mã hoá mọi ký tự từ 1 đến 4 byte, kể cả những ký tự mà bạn thậm chí không biết là có tồn tại. Ngoài ra, đó là loại mã hoá mà HTML5 yêu cầu.</w:t>
      </w:r>
    </w:p>
    <w:p w14:paraId="6D2678E4" w14:textId="77777777" w:rsidR="00EC785F" w:rsidRPr="008D78F3" w:rsidRDefault="00EC785F" w:rsidP="00EC785F">
      <w:pPr>
        <w:pStyle w:val="noidung"/>
      </w:pPr>
      <w:r w:rsidRPr="008D78F3">
        <w:t>Để đặt bộ mã hoá ký tự thành UTF-8, hãy thêm:</w:t>
      </w:r>
    </w:p>
    <w:p w14:paraId="77F8B88A" w14:textId="0F64C89B"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&lt;meta charset="utf-8"&gt;</w:t>
      </w:r>
    </w:p>
    <w:p w14:paraId="1BCC6DC3" w14:textId="77777777" w:rsidR="00EC785F" w:rsidRPr="008D78F3" w:rsidRDefault="00EC785F" w:rsidP="00EC785F">
      <w:pPr>
        <w:pStyle w:val="noidung"/>
      </w:pPr>
      <w:r w:rsidRPr="008D78F3">
        <w:t>Bằng cách khai báo </w:t>
      </w:r>
      <w:r w:rsidRPr="008D78F3">
        <w:rPr>
          <w:rStyle w:val="HTMLCode"/>
          <w:rFonts w:ascii="Times New Roman" w:eastAsiaTheme="minorHAnsi" w:hAnsi="Times New Roman" w:cstheme="minorBidi"/>
          <w:sz w:val="26"/>
          <w:szCs w:val="22"/>
        </w:rPr>
        <w:t>UTF-8</w:t>
      </w:r>
      <w:r w:rsidRPr="008D78F3">
        <w:t> (không phân biệt chữ hoa chữ thường), bạn thậm chí có thể thêm biểu tượng cảm xúc vào tiêu đề của mình (nhưng vui lòng không làm vậy).</w:t>
      </w:r>
    </w:p>
    <w:p w14:paraId="0C9B8D69" w14:textId="77777777" w:rsidR="00EC785F" w:rsidRPr="008D78F3" w:rsidRDefault="00EC785F" w:rsidP="00EC785F">
      <w:pPr>
        <w:pStyle w:val="noidung"/>
      </w:pPr>
      <w:r w:rsidRPr="008D78F3">
        <w:t>Chế độ mã hoá ký tự được kế thừa trong mọi nội dung trong tài liệu, kể cả </w:t>
      </w:r>
      <w:r w:rsidRPr="008D78F3">
        <w:rPr>
          <w:rStyle w:val="HTMLCode"/>
          <w:rFonts w:ascii="Times New Roman" w:eastAsiaTheme="minorHAnsi" w:hAnsi="Times New Roman" w:cstheme="minorBidi"/>
          <w:sz w:val="26"/>
          <w:szCs w:val="22"/>
        </w:rPr>
        <w:t>&lt;style&gt;</w:t>
      </w:r>
      <w:r w:rsidRPr="008D78F3">
        <w:t> và </w:t>
      </w:r>
      <w:r w:rsidRPr="008D78F3">
        <w:rPr>
          <w:rStyle w:val="HTMLCode"/>
          <w:rFonts w:ascii="Times New Roman" w:eastAsiaTheme="minorHAnsi" w:hAnsi="Times New Roman" w:cstheme="minorBidi"/>
          <w:sz w:val="26"/>
          <w:szCs w:val="22"/>
        </w:rPr>
        <w:t>&lt;script&gt;</w:t>
      </w:r>
      <w:r w:rsidRPr="008D78F3">
        <w:t>. Việc khai báo nhỏ này có nghĩa là bạn có thể đưa biểu tượng cảm xúc vào tên lớp và hay API APIC (xin nhắc lại, đừng làm vậy). Nếu bạn </w:t>
      </w:r>
      <w:hyperlink r:id="rId21" w:history="1">
        <w:r w:rsidRPr="008D78F3">
          <w:rPr>
            <w:rStyle w:val="Hyperlink"/>
            <w:color w:val="auto"/>
            <w:u w:val="none"/>
          </w:rPr>
          <w:t>dùng biểu tượng cảm xúc</w:t>
        </w:r>
      </w:hyperlink>
      <w:r w:rsidRPr="008D78F3">
        <w:t>, hãy nhớ dùng chúng theo cách nâng cao khả năng hữu dụng mà không ảnh hưởng đến khả năng hỗ trợ tiếp cận.</w:t>
      </w:r>
    </w:p>
    <w:p w14:paraId="468CB821" w14:textId="77777777" w:rsidR="00EC785F" w:rsidRPr="008D78F3" w:rsidRDefault="00EC785F">
      <w:pPr>
        <w:pStyle w:val="noidung"/>
        <w:numPr>
          <w:ilvl w:val="0"/>
          <w:numId w:val="16"/>
        </w:numPr>
        <w:rPr>
          <w:b/>
          <w:bCs/>
        </w:rPr>
      </w:pPr>
      <w:r w:rsidRPr="008D78F3">
        <w:rPr>
          <w:rStyle w:val="devsite-heading"/>
          <w:b/>
          <w:bCs/>
        </w:rPr>
        <w:t>Tên tài liệu</w:t>
      </w:r>
    </w:p>
    <w:p w14:paraId="1F80B2AA" w14:textId="77777777" w:rsidR="00EC785F" w:rsidRPr="008D78F3" w:rsidRDefault="00EC785F" w:rsidP="00EC785F">
      <w:pPr>
        <w:pStyle w:val="noidung"/>
      </w:pPr>
      <w:r w:rsidRPr="008D78F3">
        <w:t>Trang chủ của bạn và tất cả các trang khác phải có một tiêu đề duy nhất. Nội dung của tiêu đề tài liệu, văn bản giữa thẻ </w:t>
      </w:r>
      <w:r w:rsidRPr="008D78F3">
        <w:rPr>
          <w:rStyle w:val="HTMLCode"/>
          <w:rFonts w:ascii="Times New Roman" w:eastAsiaTheme="minorHAnsi" w:hAnsi="Times New Roman" w:cstheme="minorBidi"/>
          <w:sz w:val="26"/>
          <w:szCs w:val="22"/>
        </w:rPr>
        <w:t>&lt;title&gt;</w:t>
      </w:r>
      <w:r w:rsidRPr="008D78F3">
        <w:t xml:space="preserve"> mở và đóng, hiển thị trong thẻ trình </w:t>
      </w:r>
      <w:r w:rsidRPr="008D78F3">
        <w:lastRenderedPageBreak/>
        <w:t>duyệt, danh sách cửa sổ đang mở, nhật ký, kết quả tìm kiếm và trong thẻ mạng xã hội (trừ phi được xác định lại bằng </w:t>
      </w:r>
      <w:hyperlink r:id="rId22" w:history="1">
        <w:r w:rsidRPr="008D78F3">
          <w:rPr>
            <w:rStyle w:val="HTMLCode"/>
            <w:rFonts w:ascii="Times New Roman" w:eastAsiaTheme="minorHAnsi" w:hAnsi="Times New Roman" w:cstheme="minorBidi"/>
            <w:sz w:val="26"/>
            <w:szCs w:val="22"/>
          </w:rPr>
          <w:t>&lt;meta&gt;</w:t>
        </w:r>
        <w:r w:rsidRPr="008D78F3">
          <w:rPr>
            <w:rStyle w:val="Hyperlink"/>
            <w:color w:val="auto"/>
            <w:u w:val="none"/>
          </w:rPr>
          <w:t> thẻ</w:t>
        </w:r>
      </w:hyperlink>
      <w:r w:rsidRPr="008D78F3">
        <w:t>).</w:t>
      </w:r>
    </w:p>
    <w:p w14:paraId="2752F415" w14:textId="61187CCA"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&lt;title&gt;Đồ án kết thúc khóa học&lt;/title&gt;</w:t>
      </w:r>
    </w:p>
    <w:p w14:paraId="346A98AE" w14:textId="77777777" w:rsidR="00EC785F" w:rsidRPr="008D78F3" w:rsidRDefault="00EC785F">
      <w:pPr>
        <w:pStyle w:val="noidung"/>
        <w:numPr>
          <w:ilvl w:val="0"/>
          <w:numId w:val="16"/>
        </w:numPr>
        <w:rPr>
          <w:b/>
          <w:bCs/>
        </w:rPr>
      </w:pPr>
      <w:r w:rsidRPr="008D78F3">
        <w:rPr>
          <w:rStyle w:val="devsite-heading"/>
          <w:b/>
          <w:bCs/>
        </w:rPr>
        <w:t>Siêu dữ liệu của khung nhìn</w:t>
      </w:r>
    </w:p>
    <w:p w14:paraId="787016E3" w14:textId="77777777" w:rsidR="00EC785F" w:rsidRPr="008D78F3" w:rsidRDefault="00EC785F" w:rsidP="00EC785F">
      <w:pPr>
        <w:pStyle w:val="noidung"/>
      </w:pPr>
      <w:r w:rsidRPr="008D78F3">
        <w:t>Một thẻ meta khác nên được coi là thiết yếu là thẻ meta </w:t>
      </w:r>
      <w:hyperlink r:id="rId23" w:anchor="a_meta_element_for_viewport" w:history="1">
        <w:r w:rsidRPr="008D78F3">
          <w:rPr>
            <w:rStyle w:val="Hyperlink"/>
            <w:color w:val="auto"/>
            <w:u w:val="none"/>
          </w:rPr>
          <w:t>khung nhìn</w:t>
        </w:r>
      </w:hyperlink>
      <w:r w:rsidRPr="008D78F3">
        <w:t>, giúp khả năng phản hồi của trang web, cho phép nội dung hiển thị tốt theo mặc định, bất kể chiều rộng khung nhìn. Mặc dù </w:t>
      </w:r>
      <w:hyperlink r:id="rId24" w:history="1">
        <w:r w:rsidRPr="008D78F3">
          <w:rPr>
            <w:rStyle w:val="Hyperlink"/>
            <w:color w:val="auto"/>
            <w:u w:val="none"/>
          </w:rPr>
          <w:t>thẻ meta khung nhìn</w:t>
        </w:r>
      </w:hyperlink>
      <w:r w:rsidRPr="008D78F3">
        <w:t> đã có mặt từ tháng 6 năm 2007, khi chiếc iPhone đầu tiên ra mắt, nhưng gần đây thẻ này mới được </w:t>
      </w:r>
      <w:hyperlink r:id="rId25" w:anchor="viewport-meta" w:history="1">
        <w:r w:rsidRPr="008D78F3">
          <w:rPr>
            <w:rStyle w:val="Hyperlink"/>
            <w:color w:val="auto"/>
            <w:u w:val="none"/>
          </w:rPr>
          <w:t>ghi lại trong một thông số kỹ thuật</w:t>
        </w:r>
      </w:hyperlink>
      <w:r w:rsidRPr="008D78F3">
        <w:t>. Vì nó cho phép kiểm soát kích thước và tỷ lệ của khung nhìn và ngăn nội dung của trang web bị giảm kích thước để vừa với trang web 960px trên màn hình 320px, bạn nên sử dụng phương pháp này.</w:t>
      </w:r>
    </w:p>
    <w:p w14:paraId="7F2AEDD5" w14:textId="58E459BE"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&lt;meta name="viewport" content="width=device-width"&gt;</w:t>
      </w:r>
    </w:p>
    <w:p w14:paraId="2CF30FD2" w14:textId="77777777" w:rsidR="00EC785F" w:rsidRPr="008D78F3" w:rsidRDefault="00EC785F" w:rsidP="00EC785F">
      <w:pPr>
        <w:pStyle w:val="noidung"/>
      </w:pPr>
      <w:r w:rsidRPr="008D78F3">
        <w:t>Đoạn mã trên có nghĩa là "giúp trang web thích ứng, bắt đầu bằng cách làm cho chiều rộng của nội dung trở thành chiều rộng của màn hình". Ngoài </w:t>
      </w:r>
      <w:r w:rsidRPr="008D78F3">
        <w:rPr>
          <w:rStyle w:val="HTMLCode"/>
          <w:rFonts w:ascii="Times New Roman" w:eastAsiaTheme="minorHAnsi" w:hAnsi="Times New Roman" w:cstheme="minorBidi"/>
          <w:sz w:val="26"/>
          <w:szCs w:val="22"/>
        </w:rPr>
        <w:t>width</w:t>
      </w:r>
      <w:r w:rsidRPr="008D78F3">
        <w:t>, bạn có thể thiết lập mức thu phóng và khả năng có thể mở rộng, nhưng cả hai đều được đặt mặc định thành các giá trị có thể truy cập. Nếu bạn muốn đưa ra nội dung phản cảm, hãy thêm:</w:t>
      </w:r>
    </w:p>
    <w:p w14:paraId="03B2C67B" w14:textId="65B45FED"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&lt;meta name="viewport" content="width=device-width, initial-scale=1, user-scalable=1"&gt;</w:t>
      </w:r>
    </w:p>
    <w:p w14:paraId="7C751254" w14:textId="77777777" w:rsidR="00EC785F" w:rsidRPr="008D78F3" w:rsidRDefault="00EC785F" w:rsidP="00EC785F">
      <w:pPr>
        <w:pStyle w:val="noidung"/>
      </w:pPr>
      <w:r w:rsidRPr="008D78F3">
        <w:t>Khung nhìn là một phần trong quá trình </w:t>
      </w:r>
      <w:hyperlink r:id="rId26" w:history="1">
        <w:r w:rsidRPr="008D78F3">
          <w:rPr>
            <w:rStyle w:val="Hyperlink"/>
            <w:color w:val="auto"/>
            <w:u w:val="none"/>
          </w:rPr>
          <w:t>kiểm tra khả năng hỗ trợ tiếp cận của Lighthouse</w:t>
        </w:r>
      </w:hyperlink>
      <w:r w:rsidRPr="008D78F3">
        <w:t>; nếu trang web của bạn có thể mở rộng và không đặt kích thước tối đa.</w:t>
      </w:r>
    </w:p>
    <w:p w14:paraId="324D22D1" w14:textId="156720B6" w:rsidR="00EC785F" w:rsidRPr="008D78F3" w:rsidRDefault="00EC785F" w:rsidP="00EC785F">
      <w:pPr>
        <w:pStyle w:val="noidung"/>
      </w:pPr>
      <w:r w:rsidRPr="008D78F3">
        <w:t>Cho đến thời điểm này, cấu trúc chuẩn cho tệp HTML của chúng ta là:</w:t>
      </w:r>
    </w:p>
    <w:p w14:paraId="543D80F8" w14:textId="77777777"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&lt;!DOCTYPE html&gt;</w:t>
      </w:r>
    </w:p>
    <w:p w14:paraId="56898A27" w14:textId="3D3A5FB9"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&lt;html lang="vi"&gt;</w:t>
      </w:r>
    </w:p>
    <w:p w14:paraId="7585CEC2" w14:textId="77777777"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&lt;head&gt;</w:t>
      </w:r>
    </w:p>
    <w:p w14:paraId="2959EB74" w14:textId="47305D1B"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&lt;meta charset="utf-8"&gt;</w:t>
      </w:r>
    </w:p>
    <w:p w14:paraId="79AA8818" w14:textId="65C5CEE1"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&lt;title&gt;Đồ án kết thúc khóa học&lt;/title&gt;</w:t>
      </w:r>
    </w:p>
    <w:p w14:paraId="1E340173" w14:textId="116DA10D"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&lt;meta name="viewport" content="width=device-width"&gt;</w:t>
      </w:r>
    </w:p>
    <w:p w14:paraId="4C284EA6" w14:textId="77777777"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&lt;/head&gt;</w:t>
      </w:r>
    </w:p>
    <w:p w14:paraId="415E2726" w14:textId="77777777"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&lt;body&gt;</w:t>
      </w:r>
    </w:p>
    <w:p w14:paraId="5410A569" w14:textId="77777777" w:rsidR="00EC785F" w:rsidRPr="008D78F3" w:rsidRDefault="00EC785F" w:rsidP="00EC785F">
      <w:pPr>
        <w:pStyle w:val="manguon"/>
        <w:rPr>
          <w:rStyle w:val="HTMLCode"/>
          <w:rFonts w:eastAsiaTheme="minorHAnsi" w:cstheme="minorBidi"/>
          <w:sz w:val="22"/>
          <w:szCs w:val="22"/>
        </w:rPr>
      </w:pPr>
    </w:p>
    <w:p w14:paraId="1DA6875C" w14:textId="77777777" w:rsidR="00EC785F" w:rsidRPr="008D78F3" w:rsidRDefault="00EC785F" w:rsidP="00EC785F">
      <w:pPr>
        <w:pStyle w:val="manguon"/>
        <w:rPr>
          <w:rStyle w:val="HTMLCode"/>
          <w:rFonts w:eastAsiaTheme="minorHAnsi" w:cstheme="minorBidi"/>
          <w:sz w:val="22"/>
          <w:szCs w:val="22"/>
        </w:rPr>
      </w:pPr>
      <w:r w:rsidRPr="008D78F3">
        <w:rPr>
          <w:rStyle w:val="HTMLCode"/>
          <w:rFonts w:eastAsiaTheme="minorHAnsi" w:cstheme="minorBidi"/>
          <w:sz w:val="22"/>
          <w:szCs w:val="22"/>
        </w:rPr>
        <w:t xml:space="preserve">  &lt;/body&gt;</w:t>
      </w:r>
    </w:p>
    <w:p w14:paraId="18A3A293" w14:textId="77777777" w:rsidR="00EC785F" w:rsidRPr="008D78F3" w:rsidRDefault="00EC785F" w:rsidP="00EC785F">
      <w:pPr>
        <w:pStyle w:val="manguon"/>
      </w:pPr>
      <w:r w:rsidRPr="008D78F3">
        <w:rPr>
          <w:rStyle w:val="HTMLCode"/>
          <w:rFonts w:eastAsiaTheme="minorHAnsi" w:cstheme="minorBidi"/>
          <w:sz w:val="22"/>
          <w:szCs w:val="22"/>
        </w:rPr>
        <w:t>&lt;/html&gt;</w:t>
      </w:r>
    </w:p>
    <w:p w14:paraId="6BCF7A1D" w14:textId="07F8555A" w:rsidR="00EC785F" w:rsidRPr="008D78F3" w:rsidRDefault="00EC785F" w:rsidP="009E41A3">
      <w:pPr>
        <w:pStyle w:val="Heading4"/>
      </w:pPr>
      <w:bookmarkStart w:id="24" w:name="_Toc231549091"/>
      <w:r w:rsidRPr="008D78F3">
        <w:t>Các thành phần khác</w:t>
      </w:r>
      <w:bookmarkEnd w:id="24"/>
    </w:p>
    <w:p w14:paraId="75FFF10A" w14:textId="77777777" w:rsidR="009E41A3" w:rsidRPr="008D78F3" w:rsidRDefault="009E41A3">
      <w:pPr>
        <w:pStyle w:val="noidung"/>
        <w:numPr>
          <w:ilvl w:val="0"/>
          <w:numId w:val="16"/>
        </w:numPr>
        <w:rPr>
          <w:b/>
          <w:bCs/>
        </w:rPr>
      </w:pPr>
      <w:r w:rsidRPr="008D78F3">
        <w:rPr>
          <w:b/>
          <w:bCs/>
        </w:rPr>
        <w:t>CSS trong tài liệu HTML</w:t>
      </w:r>
    </w:p>
    <w:p w14:paraId="76CF106E" w14:textId="77777777" w:rsidR="009E41A3" w:rsidRPr="008D78F3" w:rsidRDefault="009E41A3" w:rsidP="009E41A3">
      <w:pPr>
        <w:pStyle w:val="noidung"/>
      </w:pPr>
      <w:r w:rsidRPr="008D78F3">
        <w:t xml:space="preserve">Phần tử </w:t>
      </w:r>
      <w:r w:rsidRPr="008D78F3">
        <w:rPr>
          <w:rStyle w:val="HTMLCode"/>
          <w:rFonts w:ascii="Times New Roman" w:eastAsiaTheme="minorHAnsi" w:hAnsi="Times New Roman" w:cstheme="minorBidi"/>
          <w:sz w:val="26"/>
          <w:szCs w:val="22"/>
        </w:rPr>
        <w:t>&lt;head&gt;</w:t>
      </w:r>
      <w:r w:rsidRPr="008D78F3">
        <w:t xml:space="preserve"> không chỉ chứa siêu dữ liệu mà còn là nơi để đưa </w:t>
      </w:r>
      <w:r w:rsidRPr="008D78F3">
        <w:rPr>
          <w:rStyle w:val="Strong"/>
          <w:b w:val="0"/>
          <w:bCs w:val="0"/>
        </w:rPr>
        <w:t>biểu định kiểu (CSS)</w:t>
      </w:r>
      <w:r w:rsidRPr="008D78F3">
        <w:t xml:space="preserve"> vào tài liệu HTML. Có ba cách chính để thêm CSS: sử dụng thẻ </w:t>
      </w:r>
      <w:r w:rsidRPr="008D78F3">
        <w:rPr>
          <w:rStyle w:val="HTMLCode"/>
          <w:rFonts w:ascii="Times New Roman" w:eastAsiaTheme="minorHAnsi" w:hAnsi="Times New Roman" w:cstheme="minorBidi"/>
          <w:sz w:val="26"/>
          <w:szCs w:val="22"/>
        </w:rPr>
        <w:t>&lt;link&gt;</w:t>
      </w:r>
      <w:r w:rsidRPr="008D78F3">
        <w:t xml:space="preserve">, thẻ </w:t>
      </w:r>
      <w:r w:rsidRPr="008D78F3">
        <w:rPr>
          <w:rStyle w:val="HTMLCode"/>
          <w:rFonts w:ascii="Times New Roman" w:eastAsiaTheme="minorHAnsi" w:hAnsi="Times New Roman" w:cstheme="minorBidi"/>
          <w:sz w:val="26"/>
          <w:szCs w:val="22"/>
        </w:rPr>
        <w:t>&lt;style&gt;</w:t>
      </w:r>
      <w:r w:rsidRPr="008D78F3">
        <w:t xml:space="preserve">, hoặc thuộc tính </w:t>
      </w:r>
      <w:r w:rsidRPr="008D78F3">
        <w:rPr>
          <w:rStyle w:val="HTMLCode"/>
          <w:rFonts w:ascii="Times New Roman" w:eastAsiaTheme="minorHAnsi" w:hAnsi="Times New Roman" w:cstheme="minorBidi"/>
          <w:sz w:val="26"/>
          <w:szCs w:val="22"/>
        </w:rPr>
        <w:t>style</w:t>
      </w:r>
      <w:r w:rsidRPr="008D78F3">
        <w:t xml:space="preserve"> trực tiếp trên phần tử. Trong đó, hai phương thức phổ biến và được khuyến nghị nhất là:</w:t>
      </w:r>
    </w:p>
    <w:p w14:paraId="00B63949" w14:textId="77777777" w:rsidR="009E41A3" w:rsidRPr="008D78F3" w:rsidRDefault="009E41A3">
      <w:pPr>
        <w:pStyle w:val="noidung"/>
        <w:numPr>
          <w:ilvl w:val="0"/>
          <w:numId w:val="17"/>
        </w:numPr>
      </w:pPr>
      <w:r w:rsidRPr="008D78F3">
        <w:rPr>
          <w:rStyle w:val="Strong"/>
        </w:rPr>
        <w:t xml:space="preserve">Liên kết biểu định </w:t>
      </w:r>
      <w:r w:rsidRPr="008D78F3">
        <w:rPr>
          <w:b/>
          <w:bCs/>
        </w:rPr>
        <w:t>kiểu bên ngoài bằng &lt;link&gt;:</w:t>
      </w:r>
      <w:r w:rsidRPr="008D78F3">
        <w:t xml:space="preserve"> Đây là cách ưu tiên vì giúp quản lý CSS tập trung, dễ bảo trì và cải thiện hiệu suất. Trình duyệt có thể lưu tệp CSS vào bộ nhớ đệm, giảm thời gian tải lại khi người dùng điều hướng giữa các trang.</w:t>
      </w:r>
    </w:p>
    <w:p w14:paraId="24553850" w14:textId="7A1DF6C2" w:rsidR="009E41A3" w:rsidRPr="008D78F3" w:rsidRDefault="009E41A3" w:rsidP="009E41A3">
      <w:pPr>
        <w:pStyle w:val="manguon"/>
      </w:pPr>
      <w:r w:rsidRPr="008D78F3">
        <w:t>&lt;link rel="stylesheet" href="styles.css"&gt;</w:t>
      </w:r>
    </w:p>
    <w:p w14:paraId="75FF01CD" w14:textId="77E6A7A4" w:rsidR="009E41A3" w:rsidRPr="008D78F3" w:rsidRDefault="009E41A3">
      <w:pPr>
        <w:pStyle w:val="noidung"/>
        <w:numPr>
          <w:ilvl w:val="0"/>
          <w:numId w:val="17"/>
        </w:numPr>
      </w:pPr>
      <w:r w:rsidRPr="008D78F3">
        <w:rPr>
          <w:b/>
          <w:bCs/>
        </w:rPr>
        <w:t xml:space="preserve">Thêm CSS trực tiếp trong thẻ </w:t>
      </w:r>
      <w:r w:rsidRPr="008D78F3">
        <w:t>&lt;style&gt;: Phương thức này thường dùng khi cần viết nhanh hoặc bổ sung một số quy tắc nhỏ. Ngoài ra, có thể sử dụng @import để nhập biểu định kiểu từ tệp bên ngoài.</w:t>
      </w:r>
    </w:p>
    <w:p w14:paraId="71EF6E70" w14:textId="77777777" w:rsidR="009E41A3" w:rsidRPr="008D78F3" w:rsidRDefault="009E41A3" w:rsidP="009E41A3">
      <w:pPr>
        <w:pStyle w:val="manguon"/>
      </w:pPr>
      <w:r w:rsidRPr="008D78F3">
        <w:t>&lt;style&gt;</w:t>
      </w:r>
    </w:p>
    <w:p w14:paraId="2AE14E37" w14:textId="3B863672" w:rsidR="009E41A3" w:rsidRPr="008D78F3" w:rsidRDefault="009E41A3" w:rsidP="009E41A3">
      <w:pPr>
        <w:pStyle w:val="manguon"/>
      </w:pPr>
      <w:r w:rsidRPr="008D78F3">
        <w:t xml:space="preserve">  body{</w:t>
      </w:r>
    </w:p>
    <w:p w14:paraId="2082679A" w14:textId="0909F214" w:rsidR="009E41A3" w:rsidRPr="008D78F3" w:rsidRDefault="009E41A3" w:rsidP="009E41A3">
      <w:pPr>
        <w:pStyle w:val="manguon"/>
      </w:pPr>
      <w:r w:rsidRPr="008D78F3">
        <w:t xml:space="preserve">    background-color: #f0f0f0;</w:t>
      </w:r>
    </w:p>
    <w:p w14:paraId="45CD4DB2" w14:textId="77777777" w:rsidR="009E41A3" w:rsidRPr="008D78F3" w:rsidRDefault="009E41A3" w:rsidP="009E41A3">
      <w:pPr>
        <w:pStyle w:val="manguon"/>
      </w:pPr>
      <w:r w:rsidRPr="008D78F3">
        <w:t xml:space="preserve">  }</w:t>
      </w:r>
    </w:p>
    <w:p w14:paraId="42CF4E7E" w14:textId="702A7BD4" w:rsidR="009E41A3" w:rsidRPr="008D78F3" w:rsidRDefault="009E41A3" w:rsidP="009E41A3">
      <w:pPr>
        <w:pStyle w:val="manguon"/>
      </w:pPr>
      <w:r w:rsidRPr="008D78F3">
        <w:t>&lt;/style&gt;</w:t>
      </w:r>
    </w:p>
    <w:p w14:paraId="24CBE1F5" w14:textId="77777777" w:rsidR="009E41A3" w:rsidRPr="008D78F3" w:rsidRDefault="009E41A3">
      <w:pPr>
        <w:pStyle w:val="noidung"/>
        <w:numPr>
          <w:ilvl w:val="0"/>
          <w:numId w:val="18"/>
        </w:numPr>
        <w:rPr>
          <w:b/>
          <w:bCs/>
        </w:rPr>
      </w:pPr>
      <w:r w:rsidRPr="008D78F3">
        <w:rPr>
          <w:b/>
          <w:bCs/>
        </w:rPr>
        <w:t xml:space="preserve">Các cách sử dụng khác của thẻ </w:t>
      </w:r>
      <w:r w:rsidRPr="008D78F3">
        <w:rPr>
          <w:rStyle w:val="HTMLCode"/>
          <w:rFonts w:ascii="Times New Roman" w:eastAsiaTheme="minorHAnsi" w:hAnsi="Times New Roman" w:cstheme="minorBidi"/>
          <w:b/>
          <w:bCs/>
          <w:sz w:val="26"/>
          <w:szCs w:val="22"/>
        </w:rPr>
        <w:t>&lt;link&gt;</w:t>
      </w:r>
    </w:p>
    <w:p w14:paraId="3CA84946" w14:textId="77777777" w:rsidR="009E41A3" w:rsidRPr="008D78F3" w:rsidRDefault="009E41A3" w:rsidP="009E41A3">
      <w:pPr>
        <w:pStyle w:val="noidung"/>
      </w:pPr>
      <w:r w:rsidRPr="008D78F3">
        <w:t xml:space="preserve">Ngoài việc liên kết CSS, thẻ </w:t>
      </w:r>
      <w:r w:rsidRPr="008D78F3">
        <w:rPr>
          <w:rStyle w:val="HTMLCode"/>
          <w:rFonts w:ascii="Times New Roman" w:eastAsiaTheme="minorHAnsi" w:hAnsi="Times New Roman" w:cstheme="minorBidi"/>
          <w:sz w:val="26"/>
          <w:szCs w:val="22"/>
        </w:rPr>
        <w:t>&lt;link&gt;</w:t>
      </w:r>
      <w:r w:rsidRPr="008D78F3">
        <w:t xml:space="preserve"> còn được dùng để tạo mối quan hệ giữa tài liệu HTML và các tài nguyên bên ngoài khác. Một số giá trị phổ biến của thuộc tính </w:t>
      </w:r>
      <w:r w:rsidRPr="008D78F3">
        <w:rPr>
          <w:rStyle w:val="HTMLCode"/>
          <w:rFonts w:ascii="Times New Roman" w:eastAsiaTheme="minorHAnsi" w:hAnsi="Times New Roman" w:cstheme="minorBidi"/>
          <w:sz w:val="26"/>
          <w:szCs w:val="22"/>
        </w:rPr>
        <w:t>rel</w:t>
      </w:r>
      <w:r w:rsidRPr="008D78F3">
        <w:t xml:space="preserve"> gồm:</w:t>
      </w:r>
    </w:p>
    <w:p w14:paraId="1F0FD108" w14:textId="77777777" w:rsidR="009E41A3" w:rsidRPr="008D78F3" w:rsidRDefault="009E41A3">
      <w:pPr>
        <w:pStyle w:val="noidung"/>
        <w:numPr>
          <w:ilvl w:val="0"/>
          <w:numId w:val="17"/>
        </w:numPr>
      </w:pPr>
      <w:r w:rsidRPr="008D78F3">
        <w:rPr>
          <w:rStyle w:val="Strong"/>
        </w:rPr>
        <w:t>rel="icon"</w:t>
      </w:r>
      <w:r w:rsidRPr="008D78F3">
        <w:t>: xác định biểu tượng trang web (favicon) hiển thị trên tab trình duyệt.</w:t>
      </w:r>
    </w:p>
    <w:p w14:paraId="51BB8DFB" w14:textId="77777777" w:rsidR="009E41A3" w:rsidRPr="008D78F3" w:rsidRDefault="009E41A3" w:rsidP="009E41A3">
      <w:pPr>
        <w:pStyle w:val="manguon"/>
      </w:pPr>
      <w:r w:rsidRPr="008D78F3">
        <w:lastRenderedPageBreak/>
        <w:t>&lt;link rel="icon" href="/images/mlwicon.png" type="image/png" sizes="32x32"&gt;</w:t>
      </w:r>
    </w:p>
    <w:p w14:paraId="72D974CA" w14:textId="2D086B0B" w:rsidR="009E41A3" w:rsidRPr="008D78F3" w:rsidRDefault="00E77EBC">
      <w:pPr>
        <w:pStyle w:val="noidung"/>
        <w:numPr>
          <w:ilvl w:val="0"/>
          <w:numId w:val="19"/>
        </w:numPr>
      </w:pPr>
      <w:r w:rsidRPr="008D78F3">
        <w:rPr>
          <w:b/>
          <w:bCs/>
        </w:rPr>
        <w:t>rel="alternate"</w:t>
      </w:r>
      <w:r w:rsidRPr="008D78F3">
        <w:t>: chỉ định phiên bản thay thế của trang, thường dùng cho bản dịch hoặc nguồn cấp dữ liệu RSS.</w:t>
      </w:r>
    </w:p>
    <w:p w14:paraId="56CF427D" w14:textId="77777777" w:rsidR="00E77EBC" w:rsidRPr="008D78F3" w:rsidRDefault="00E77EBC" w:rsidP="00E77EBC">
      <w:pPr>
        <w:pStyle w:val="manguon"/>
      </w:pPr>
      <w:r w:rsidRPr="008D78F3">
        <w:t>&lt;link rel="alternate" href="https://example.com/fr/" hreflang="fr-FR"&gt;</w:t>
      </w:r>
    </w:p>
    <w:p w14:paraId="1915C3F3" w14:textId="11F18F7E" w:rsidR="00E77EBC" w:rsidRPr="008D78F3" w:rsidRDefault="00E77EBC">
      <w:pPr>
        <w:pStyle w:val="noidung"/>
        <w:numPr>
          <w:ilvl w:val="0"/>
          <w:numId w:val="20"/>
        </w:numPr>
      </w:pPr>
      <w:r w:rsidRPr="008D78F3">
        <w:rPr>
          <w:b/>
          <w:bCs/>
        </w:rPr>
        <w:t>rel="canonical"</w:t>
      </w:r>
      <w:r w:rsidRPr="008D78F3">
        <w:t>: xác định URL chính tắc, giúp công cụ tìm kiếm biết phiên bản nào là nguồn gốc đáng tin cậy.</w:t>
      </w:r>
    </w:p>
    <w:p w14:paraId="1B65047B" w14:textId="77777777" w:rsidR="00E77EBC" w:rsidRPr="008D78F3" w:rsidRDefault="00E77EBC" w:rsidP="00E77EBC">
      <w:pPr>
        <w:pStyle w:val="manguon"/>
      </w:pPr>
      <w:r w:rsidRPr="008D78F3">
        <w:t>&lt;link rel="canonical" href="https://example.com"&gt;</w:t>
      </w:r>
    </w:p>
    <w:p w14:paraId="712DCD43" w14:textId="7C94EC0B" w:rsidR="009E41A3" w:rsidRPr="008D78F3" w:rsidRDefault="00E77EBC">
      <w:pPr>
        <w:pStyle w:val="noidung"/>
        <w:numPr>
          <w:ilvl w:val="0"/>
          <w:numId w:val="18"/>
        </w:numPr>
        <w:rPr>
          <w:b/>
          <w:bCs/>
        </w:rPr>
      </w:pPr>
      <w:r w:rsidRPr="008D78F3">
        <w:rPr>
          <w:b/>
          <w:bCs/>
        </w:rPr>
        <w:t>Tập lệnh trong HTML</w:t>
      </w:r>
    </w:p>
    <w:p w14:paraId="60928B15" w14:textId="77777777" w:rsidR="00E77EBC" w:rsidRPr="008D78F3" w:rsidRDefault="00E77EBC" w:rsidP="00E77EBC">
      <w:pPr>
        <w:pStyle w:val="noidung"/>
      </w:pPr>
      <w:r w:rsidRPr="008D78F3">
        <w:t xml:space="preserve">Thẻ </w:t>
      </w:r>
      <w:r w:rsidRPr="008D78F3">
        <w:rPr>
          <w:rFonts w:ascii="Courier New" w:hAnsi="Courier New" w:cs="Courier New"/>
          <w:sz w:val="20"/>
          <w:szCs w:val="20"/>
        </w:rPr>
        <w:t>&lt;script&gt;</w:t>
      </w:r>
      <w:r w:rsidRPr="008D78F3">
        <w:t xml:space="preserve"> được sử dụng để nhúng hoặc liên kết các tập lệnh vào tài liệu HTML. Loại mặc định là </w:t>
      </w:r>
      <w:r w:rsidRPr="008D78F3">
        <w:rPr>
          <w:b/>
          <w:bCs/>
        </w:rPr>
        <w:t>JavaScript</w:t>
      </w:r>
      <w:r w:rsidRPr="008D78F3">
        <w:t xml:space="preserve">, nhưng có thể khai báo thêm thuộc tính </w:t>
      </w:r>
      <w:r w:rsidRPr="008D78F3">
        <w:rPr>
          <w:rFonts w:ascii="Courier New" w:hAnsi="Courier New" w:cs="Courier New"/>
          <w:sz w:val="20"/>
          <w:szCs w:val="20"/>
        </w:rPr>
        <w:t>type</w:t>
      </w:r>
      <w:r w:rsidRPr="008D78F3">
        <w:t xml:space="preserve"> để xác định loại MIME khác hoặc </w:t>
      </w:r>
      <w:r w:rsidRPr="008D78F3">
        <w:rPr>
          <w:rFonts w:ascii="Courier New" w:hAnsi="Courier New" w:cs="Courier New"/>
          <w:sz w:val="20"/>
          <w:szCs w:val="20"/>
        </w:rPr>
        <w:t>type="module"</w:t>
      </w:r>
      <w:r w:rsidRPr="008D78F3">
        <w:t xml:space="preserve"> nếu là mô-đun JavaScript. Tập lệnh có thể được viết trực tiếp trong thẻ hoặc liên kết đến tệp bên ngoài.</w:t>
      </w:r>
    </w:p>
    <w:p w14:paraId="70EE9BC4" w14:textId="207D22E8" w:rsidR="00E77EBC" w:rsidRPr="008D78F3" w:rsidRDefault="00E77EBC" w:rsidP="00E77EBC">
      <w:pPr>
        <w:pStyle w:val="noidung"/>
      </w:pPr>
      <w:r w:rsidRPr="008D78F3">
        <w:t>Ví dụ minh họa:</w:t>
      </w:r>
    </w:p>
    <w:p w14:paraId="5C48A60E" w14:textId="77777777" w:rsidR="00931598" w:rsidRPr="008D78F3" w:rsidRDefault="00931598" w:rsidP="00931598">
      <w:pPr>
        <w:pStyle w:val="manguon"/>
      </w:pPr>
      <w:r w:rsidRPr="008D78F3">
        <w:t>&lt;script&gt;</w:t>
      </w:r>
    </w:p>
    <w:p w14:paraId="6A174F3C" w14:textId="77777777" w:rsidR="00931598" w:rsidRPr="008D78F3" w:rsidRDefault="00931598" w:rsidP="00931598">
      <w:pPr>
        <w:pStyle w:val="manguon"/>
      </w:pPr>
      <w:r w:rsidRPr="008D78F3">
        <w:t xml:space="preserve">  document.getElementById('switch').addEventListener('click', function() {</w:t>
      </w:r>
    </w:p>
    <w:p w14:paraId="1B479D12" w14:textId="77777777" w:rsidR="00931598" w:rsidRPr="008D78F3" w:rsidRDefault="00931598" w:rsidP="00931598">
      <w:pPr>
        <w:pStyle w:val="manguon"/>
      </w:pPr>
      <w:r w:rsidRPr="008D78F3">
        <w:t xml:space="preserve">    document.body.classList.toggle('black');</w:t>
      </w:r>
    </w:p>
    <w:p w14:paraId="25618113" w14:textId="77777777" w:rsidR="00931598" w:rsidRPr="008D78F3" w:rsidRDefault="00931598" w:rsidP="00931598">
      <w:pPr>
        <w:pStyle w:val="manguon"/>
      </w:pPr>
      <w:r w:rsidRPr="008D78F3">
        <w:t xml:space="preserve">  });</w:t>
      </w:r>
    </w:p>
    <w:p w14:paraId="50B20FC9" w14:textId="49531A8D" w:rsidR="00931598" w:rsidRPr="008D78F3" w:rsidRDefault="00931598" w:rsidP="00931598">
      <w:pPr>
        <w:pStyle w:val="manguon"/>
      </w:pPr>
      <w:r w:rsidRPr="008D78F3">
        <w:t>&lt;/script&gt;</w:t>
      </w:r>
    </w:p>
    <w:p w14:paraId="2CDB29A7" w14:textId="11768DD0" w:rsidR="00E77EBC" w:rsidRPr="008D78F3" w:rsidRDefault="00931598" w:rsidP="00931598">
      <w:pPr>
        <w:pStyle w:val="noidung"/>
      </w:pPr>
      <w:r w:rsidRPr="008D78F3">
        <w:t xml:space="preserve">Đoạn mã trên tạo một trình xử lý sự kiện cho phần tử có id là </w:t>
      </w:r>
      <w:r w:rsidRPr="008D78F3">
        <w:rPr>
          <w:i/>
          <w:iCs/>
        </w:rPr>
        <w:t>switch</w:t>
      </w:r>
      <w:r w:rsidRPr="008D78F3">
        <w:t>. Để tránh lỗi khi tham chiếu đến phần tử chưa tồn tại, tập lệnh thường được đặt ở cuối phần &lt;body&gt; thay vì trong &lt;head&gt;. Ngoài ra, JavaScript có thể gây chặn quá trình tải trang, vì vậy nên sử dụng các thuộc tính defer hoặc async khi liên kết tệp bên ngoài:</w:t>
      </w:r>
    </w:p>
    <w:p w14:paraId="34177F54" w14:textId="77777777" w:rsidR="00931598" w:rsidRPr="008D78F3" w:rsidRDefault="00931598" w:rsidP="00931598">
      <w:pPr>
        <w:pStyle w:val="manguon"/>
      </w:pPr>
      <w:r w:rsidRPr="008D78F3">
        <w:t>&lt;script src="js/switch.js" defer&gt;&lt;/script&gt;</w:t>
      </w:r>
    </w:p>
    <w:p w14:paraId="5667EAE1" w14:textId="09EC6671" w:rsidR="00931598" w:rsidRPr="008D78F3" w:rsidRDefault="00931598">
      <w:pPr>
        <w:pStyle w:val="noidung"/>
        <w:numPr>
          <w:ilvl w:val="0"/>
          <w:numId w:val="21"/>
        </w:numPr>
      </w:pPr>
      <w:r w:rsidRPr="008D78F3">
        <w:t>defer: trì hoãn thực thi cho đến khi tài liệu được tải xong.</w:t>
      </w:r>
    </w:p>
    <w:p w14:paraId="2824E190" w14:textId="6BAA9393" w:rsidR="00931598" w:rsidRPr="008D78F3" w:rsidRDefault="00931598">
      <w:pPr>
        <w:pStyle w:val="noidung"/>
        <w:numPr>
          <w:ilvl w:val="0"/>
          <w:numId w:val="21"/>
        </w:numPr>
      </w:pPr>
      <w:r w:rsidRPr="008D78F3">
        <w:t>async: tải song song nhưng thực thi ngay khi tải xong, có thể làm gián đoạn quá trình hiển thị.</w:t>
      </w:r>
    </w:p>
    <w:p w14:paraId="5634F0A5" w14:textId="5BA5E175" w:rsidR="00931598" w:rsidRPr="008D78F3" w:rsidRDefault="00931598">
      <w:pPr>
        <w:pStyle w:val="noidung"/>
        <w:numPr>
          <w:ilvl w:val="0"/>
          <w:numId w:val="18"/>
        </w:numPr>
        <w:rPr>
          <w:b/>
          <w:bCs/>
        </w:rPr>
      </w:pPr>
      <w:r w:rsidRPr="008D78F3">
        <w:rPr>
          <w:b/>
          <w:bCs/>
        </w:rPr>
        <w:lastRenderedPageBreak/>
        <w:t>Thẻ &lt;base&gt; trong HTML</w:t>
      </w:r>
    </w:p>
    <w:p w14:paraId="6FB30E40" w14:textId="77777777" w:rsidR="00931598" w:rsidRPr="008D78F3" w:rsidRDefault="00931598" w:rsidP="00931598">
      <w:pPr>
        <w:pStyle w:val="noidung"/>
      </w:pPr>
      <w:r w:rsidRPr="008D78F3">
        <w:t xml:space="preserve">Thẻ </w:t>
      </w:r>
      <w:r w:rsidRPr="008D78F3">
        <w:rPr>
          <w:rFonts w:ascii="Courier New" w:hAnsi="Courier New" w:cs="Courier New"/>
          <w:sz w:val="20"/>
          <w:szCs w:val="20"/>
        </w:rPr>
        <w:t>&lt;base&gt;</w:t>
      </w:r>
      <w:r w:rsidRPr="008D78F3">
        <w:t xml:space="preserve"> được khai báo trong phần </w:t>
      </w:r>
      <w:r w:rsidRPr="008D78F3">
        <w:rPr>
          <w:rFonts w:ascii="Courier New" w:hAnsi="Courier New" w:cs="Courier New"/>
          <w:sz w:val="20"/>
          <w:szCs w:val="20"/>
        </w:rPr>
        <w:t>&lt;head&gt;</w:t>
      </w:r>
      <w:r w:rsidRPr="008D78F3">
        <w:t xml:space="preserve"> để xác định </w:t>
      </w:r>
      <w:r w:rsidRPr="008D78F3">
        <w:rPr>
          <w:b/>
          <w:bCs/>
        </w:rPr>
        <w:t>URL cơ sở</w:t>
      </w:r>
      <w:r w:rsidRPr="008D78F3">
        <w:t xml:space="preserve"> cho tất cả các liên kết tương đối trong tài liệu. Nó cũng có thể thiết lập thuộc tính </w:t>
      </w:r>
      <w:r w:rsidRPr="008D78F3">
        <w:rPr>
          <w:rFonts w:ascii="Courier New" w:hAnsi="Courier New" w:cs="Courier New"/>
          <w:sz w:val="20"/>
          <w:szCs w:val="20"/>
        </w:rPr>
        <w:t>target</w:t>
      </w:r>
      <w:r w:rsidRPr="008D78F3">
        <w:t xml:space="preserve"> mặc định cho các liên kết và biểu mẫu.</w:t>
      </w:r>
    </w:p>
    <w:p w14:paraId="4336AB0E" w14:textId="5A746333" w:rsidR="00931598" w:rsidRPr="008D78F3" w:rsidRDefault="00931598" w:rsidP="00931598">
      <w:pPr>
        <w:pStyle w:val="noidung"/>
      </w:pPr>
      <w:r w:rsidRPr="008D78F3">
        <w:t>Ví dụ minh họa:</w:t>
      </w:r>
    </w:p>
    <w:p w14:paraId="6DD618AB" w14:textId="77777777" w:rsidR="00931598" w:rsidRPr="008D78F3" w:rsidRDefault="00931598" w:rsidP="00931598">
      <w:pPr>
        <w:pStyle w:val="manguon"/>
      </w:pPr>
      <w:r w:rsidRPr="008D78F3">
        <w:t>&lt;base target="_top" href="https://machinelearningworkshop.com" /&gt;</w:t>
      </w:r>
    </w:p>
    <w:p w14:paraId="5C60A1DF" w14:textId="329522E8" w:rsidR="00931598" w:rsidRPr="008D78F3" w:rsidRDefault="00931598" w:rsidP="00931598">
      <w:pPr>
        <w:pStyle w:val="noidung"/>
      </w:pPr>
      <w:r w:rsidRPr="008D78F3">
        <w:t>Trong trường hợp trang web được nhúng trong iframe, việc sử dụng &lt;base&gt; với target="_top" sẽ đảm bảo mọi liên kết mở ra ngoài iframe, chiếm toàn bộ cửa sổ trình duyệt. Tuy nhiên, cần lưu ý rằng chỉ có một thẻ &lt;base&gt; trong tài liệu và nó phải xuất hiện trước khi sử dụng bất kỳ URL tương đối nào.</w:t>
      </w:r>
    </w:p>
    <w:p w14:paraId="46BBFA18" w14:textId="64DD573B" w:rsidR="00931598" w:rsidRPr="008D78F3" w:rsidRDefault="00931598">
      <w:pPr>
        <w:pStyle w:val="noidung"/>
        <w:numPr>
          <w:ilvl w:val="0"/>
          <w:numId w:val="18"/>
        </w:numPr>
        <w:rPr>
          <w:b/>
          <w:bCs/>
        </w:rPr>
      </w:pPr>
      <w:r w:rsidRPr="008D78F3">
        <w:rPr>
          <w:b/>
          <w:bCs/>
        </w:rPr>
        <w:t>Nhận xét trong HTML</w:t>
      </w:r>
    </w:p>
    <w:p w14:paraId="73B591CB" w14:textId="77777777" w:rsidR="00931598" w:rsidRPr="008D78F3" w:rsidRDefault="00931598" w:rsidP="00931598">
      <w:pPr>
        <w:pStyle w:val="noidung"/>
      </w:pPr>
      <w:r w:rsidRPr="008D78F3">
        <w:t>HTML cho phép thêm nhận xét bằng cú pháp:</w:t>
      </w:r>
    </w:p>
    <w:p w14:paraId="7F3E81FD" w14:textId="77777777" w:rsidR="00931598" w:rsidRPr="008D78F3" w:rsidRDefault="00931598" w:rsidP="00931598">
      <w:pPr>
        <w:pStyle w:val="manguon"/>
      </w:pPr>
      <w:r w:rsidRPr="008D78F3">
        <w:t>&lt;!-- Đây là một nhận xét --&gt;</w:t>
      </w:r>
    </w:p>
    <w:p w14:paraId="311FEA20" w14:textId="09E153CE" w:rsidR="00931598" w:rsidRPr="008D78F3" w:rsidRDefault="00931598" w:rsidP="00931598">
      <w:pPr>
        <w:pStyle w:val="noidung"/>
      </w:pPr>
      <w:r w:rsidRPr="008D78F3">
        <w:t>Mọi nội dung nằm giữa &lt;!-- và --&gt; sẽ không được hiển thị hoặc phân tích cú pháp. Nhận xét có thể đặt ở bất kỳ đâu trong tài liệu, ngoại trừ bên trong tập lệnh hoặc khối kiểu, nơi cần dùng cú pháp nhận xét của JavaScript hoặc CSS.</w:t>
      </w:r>
    </w:p>
    <w:p w14:paraId="715C804F" w14:textId="119EA48C" w:rsidR="00007294" w:rsidRDefault="00007294" w:rsidP="00007294">
      <w:pPr>
        <w:pStyle w:val="Heading3"/>
      </w:pPr>
      <w:bookmarkStart w:id="25" w:name="_Toc231549092"/>
      <w:r w:rsidRPr="008D78F3">
        <w:t>Các thẻ HTML cơ bản</w:t>
      </w:r>
      <w:bookmarkEnd w:id="25"/>
    </w:p>
    <w:p w14:paraId="6F76B33B" w14:textId="77B2BE60" w:rsidR="008D78F3" w:rsidRDefault="008D78F3" w:rsidP="008D78F3">
      <w:pPr>
        <w:pStyle w:val="Heading4"/>
      </w:pPr>
      <w:bookmarkStart w:id="26" w:name="_Toc231549093"/>
      <w:r>
        <w:t>Thẻ văn bản</w:t>
      </w:r>
      <w:bookmarkEnd w:id="26"/>
    </w:p>
    <w:p w14:paraId="5F9E0D85" w14:textId="621EB414" w:rsidR="008D78F3" w:rsidRPr="00C84010" w:rsidRDefault="00C84010">
      <w:pPr>
        <w:pStyle w:val="ListParagraph"/>
        <w:numPr>
          <w:ilvl w:val="0"/>
          <w:numId w:val="18"/>
        </w:numPr>
        <w:rPr>
          <w:b/>
          <w:bCs/>
        </w:rPr>
      </w:pPr>
      <w:r>
        <w:rPr>
          <w:b/>
          <w:bCs/>
        </w:rPr>
        <w:t>T</w:t>
      </w:r>
      <w:r w:rsidR="008D78F3" w:rsidRPr="00C84010">
        <w:rPr>
          <w:b/>
          <w:bCs/>
        </w:rPr>
        <w:t>hẻ tiêu đề</w:t>
      </w:r>
    </w:p>
    <w:p w14:paraId="140153F9" w14:textId="77777777" w:rsidR="00C84010" w:rsidRDefault="00C84010" w:rsidP="00C84010">
      <w:pPr>
        <w:pStyle w:val="noidung"/>
      </w:pPr>
      <w:r w:rsidRPr="00C84010">
        <w:t xml:space="preserve">Các công cụ tìm kiếm dựa vào hệ thống tiêu đề này để lập chỉ mục nội dung và cấu trúc trang web, từ đó cải thiện khả năng SEO. Người dùng khi truy cập cũng thường lướt nhanh theo tiêu đề để nắm bắt nội dung chính, vì vậy việc sử dụng đúng cấp độ tiêu đề giúp trang dễ đọc và dễ tiếp cận hơn. </w:t>
      </w:r>
    </w:p>
    <w:p w14:paraId="304AB2DE" w14:textId="18CB7CB8" w:rsidR="00C84010" w:rsidRPr="00C84010" w:rsidRDefault="00C84010" w:rsidP="00C84010">
      <w:pPr>
        <w:pStyle w:val="noidung"/>
      </w:pPr>
      <w:r w:rsidRPr="00C84010">
        <w:t xml:space="preserve">Một số lưu ý: </w:t>
      </w:r>
    </w:p>
    <w:p w14:paraId="0BBBC459" w14:textId="4C0977ED" w:rsidR="00C84010" w:rsidRPr="00C84010" w:rsidRDefault="00C84010">
      <w:pPr>
        <w:pStyle w:val="noidung"/>
        <w:numPr>
          <w:ilvl w:val="0"/>
          <w:numId w:val="22"/>
        </w:numPr>
      </w:pPr>
      <w:r w:rsidRPr="00C84010">
        <w:t>Mỗi trang chỉ nên có một thẻ &lt;h1&gt; duy nhất.</w:t>
      </w:r>
    </w:p>
    <w:p w14:paraId="3D683F02" w14:textId="21CA40F3" w:rsidR="00C84010" w:rsidRPr="00C84010" w:rsidRDefault="00C84010">
      <w:pPr>
        <w:pStyle w:val="noidung"/>
        <w:numPr>
          <w:ilvl w:val="0"/>
          <w:numId w:val="22"/>
        </w:numPr>
      </w:pPr>
      <w:r w:rsidRPr="00C84010">
        <w:t>Các thẻ tiêu đề tiếp theo (&lt;h2&gt;, &lt;h3&gt;, …) được dùng để phân cấp nội dung theo mức độ quan trọng giảm dần.</w:t>
      </w:r>
    </w:p>
    <w:p w14:paraId="2B493020" w14:textId="1A62823E" w:rsidR="00C84010" w:rsidRPr="00C84010" w:rsidRDefault="00C84010">
      <w:pPr>
        <w:pStyle w:val="noidung"/>
        <w:numPr>
          <w:ilvl w:val="0"/>
          <w:numId w:val="22"/>
        </w:numPr>
      </w:pPr>
      <w:r w:rsidRPr="00C84010">
        <w:lastRenderedPageBreak/>
        <w:t>Tiêu đề không chỉ để làm chữ to hoặc đậm, mà còn để thể hiện cấu trúc logic của tài liệu.</w:t>
      </w:r>
    </w:p>
    <w:p w14:paraId="02C094E9" w14:textId="37996D42" w:rsidR="00C84010" w:rsidRDefault="00C84010" w:rsidP="00C84010">
      <w:pPr>
        <w:pStyle w:val="manguon"/>
      </w:pPr>
      <w:r>
        <w:t>&lt;h1&gt;Giới thiệu về HTML&lt;/h1&gt;</w:t>
      </w:r>
    </w:p>
    <w:p w14:paraId="311D50D0" w14:textId="77777777" w:rsidR="00C84010" w:rsidRDefault="00C84010" w:rsidP="00C84010">
      <w:pPr>
        <w:pStyle w:val="manguon"/>
      </w:pPr>
      <w:r>
        <w:t>&lt;p&gt;HTML là ngôn ngữ đánh dấu siêu văn bản...&lt;/p&gt;</w:t>
      </w:r>
    </w:p>
    <w:p w14:paraId="4CB20ECF" w14:textId="77777777" w:rsidR="00C84010" w:rsidRDefault="00C84010" w:rsidP="00C84010">
      <w:pPr>
        <w:pStyle w:val="manguon"/>
      </w:pPr>
    </w:p>
    <w:p w14:paraId="65EF0479" w14:textId="77777777" w:rsidR="00C84010" w:rsidRDefault="00C84010" w:rsidP="00C84010">
      <w:pPr>
        <w:pStyle w:val="manguon"/>
      </w:pPr>
      <w:r>
        <w:t>&lt;h2&gt;Lịch sử phát triển&lt;/h2&gt;</w:t>
      </w:r>
    </w:p>
    <w:p w14:paraId="1D8B77AA" w14:textId="77777777" w:rsidR="00C84010" w:rsidRDefault="00C84010" w:rsidP="00C84010">
      <w:pPr>
        <w:pStyle w:val="manguon"/>
      </w:pPr>
      <w:r>
        <w:t>&lt;p&gt;Từ phiên bản đầu tiên năm 1991...&lt;/p&gt;</w:t>
      </w:r>
    </w:p>
    <w:p w14:paraId="0A7A8935" w14:textId="77777777" w:rsidR="00C84010" w:rsidRDefault="00C84010" w:rsidP="00C84010">
      <w:pPr>
        <w:pStyle w:val="manguon"/>
      </w:pPr>
    </w:p>
    <w:p w14:paraId="19EE5E91" w14:textId="77777777" w:rsidR="00C84010" w:rsidRDefault="00C84010" w:rsidP="00C84010">
      <w:pPr>
        <w:pStyle w:val="manguon"/>
      </w:pPr>
      <w:r>
        <w:t>&lt;h3&gt;HTML 4.01&lt;/h3&gt;</w:t>
      </w:r>
    </w:p>
    <w:p w14:paraId="083D18B3" w14:textId="68AEAFDF" w:rsidR="00C84010" w:rsidRPr="00C84010" w:rsidRDefault="00C84010" w:rsidP="00C84010">
      <w:pPr>
        <w:pStyle w:val="manguon"/>
      </w:pPr>
      <w:r>
        <w:t>&lt;p&gt;Ra mắt năm 1999, đánh dấu bước tiến quan trọng...&lt;/p&gt;</w:t>
      </w:r>
    </w:p>
    <w:p w14:paraId="4CC5926F" w14:textId="120F31F3" w:rsidR="00C84010" w:rsidRPr="009F2DEB" w:rsidRDefault="009F2DEB">
      <w:pPr>
        <w:pStyle w:val="noidung"/>
        <w:numPr>
          <w:ilvl w:val="0"/>
          <w:numId w:val="18"/>
        </w:numPr>
        <w:rPr>
          <w:b/>
          <w:bCs/>
        </w:rPr>
      </w:pPr>
      <w:r w:rsidRPr="009F2DEB">
        <w:rPr>
          <w:b/>
          <w:bCs/>
        </w:rPr>
        <w:t>Đ</w:t>
      </w:r>
      <w:r w:rsidR="00C84010" w:rsidRPr="009F2DEB">
        <w:rPr>
          <w:b/>
          <w:bCs/>
        </w:rPr>
        <w:t>oạn văn</w:t>
      </w:r>
      <w:r w:rsidRPr="009F2DEB">
        <w:rPr>
          <w:b/>
          <w:bCs/>
        </w:rPr>
        <w:t xml:space="preserve"> </w:t>
      </w:r>
      <w:r>
        <w:rPr>
          <w:b/>
          <w:bCs/>
        </w:rPr>
        <w:t>bản &lt;p&gt;</w:t>
      </w:r>
      <w:r w:rsidRPr="009F2DEB">
        <w:rPr>
          <w:b/>
          <w:bCs/>
        </w:rPr>
        <w:t xml:space="preserve">: </w:t>
      </w:r>
    </w:p>
    <w:p w14:paraId="23FB6C3F" w14:textId="251FD4DC" w:rsidR="009F2DEB" w:rsidRPr="009F2DEB" w:rsidRDefault="009F2DEB" w:rsidP="009F2DEB">
      <w:pPr>
        <w:pStyle w:val="noidung"/>
      </w:pPr>
      <w:r w:rsidRPr="009F2DEB">
        <w:t>Phần tử HTML xác định một đoạn văn.</w:t>
      </w:r>
    </w:p>
    <w:p w14:paraId="3D2A7B08" w14:textId="105CED8A" w:rsidR="009F2DEB" w:rsidRDefault="009F2DEB" w:rsidP="009F2DEB">
      <w:pPr>
        <w:pStyle w:val="noidung"/>
      </w:pPr>
      <w:r w:rsidRPr="009F2DEB">
        <w:t>Một đoạn văn luôn bắt đầu trên một dòng mới và trình duyệt tự động thêm một số khoảng trắng (lề) trước và sau đoạn văn.</w:t>
      </w:r>
    </w:p>
    <w:p w14:paraId="5B633226" w14:textId="133DC2BF" w:rsidR="009F2DEB" w:rsidRDefault="00B22017" w:rsidP="00B22017">
      <w:pPr>
        <w:pStyle w:val="manguon"/>
      </w:pPr>
      <w:r>
        <w:t>&lt;p&gt;Đây là một đoạn văn bản&lt;/p&gt;</w:t>
      </w:r>
    </w:p>
    <w:p w14:paraId="525E771D" w14:textId="53B65F20" w:rsidR="00C84010" w:rsidRPr="009F2DEB" w:rsidRDefault="009F2DEB">
      <w:pPr>
        <w:pStyle w:val="noidung"/>
        <w:numPr>
          <w:ilvl w:val="0"/>
          <w:numId w:val="18"/>
        </w:numPr>
        <w:rPr>
          <w:b/>
          <w:bCs/>
        </w:rPr>
      </w:pPr>
      <w:r w:rsidRPr="009F2DEB">
        <w:rPr>
          <w:b/>
          <w:bCs/>
        </w:rPr>
        <w:t>N</w:t>
      </w:r>
      <w:r w:rsidR="00C84010" w:rsidRPr="009F2DEB">
        <w:rPr>
          <w:b/>
          <w:bCs/>
        </w:rPr>
        <w:t>gắt dòng</w:t>
      </w:r>
      <w:r>
        <w:rPr>
          <w:b/>
          <w:bCs/>
        </w:rPr>
        <w:t xml:space="preserve"> &lt;br&gt;</w:t>
      </w:r>
    </w:p>
    <w:p w14:paraId="763BD94D" w14:textId="512AD975" w:rsidR="009F2DEB" w:rsidRPr="009F2DEB" w:rsidRDefault="009F2DEB" w:rsidP="009F2DEB">
      <w:pPr>
        <w:pStyle w:val="noidung"/>
      </w:pPr>
      <w:r w:rsidRPr="009F2DEB">
        <w:t>Phần tử HTML xác định ngắt dòng.</w:t>
      </w:r>
    </w:p>
    <w:p w14:paraId="2D35600F" w14:textId="4A40A59C" w:rsidR="009F2DEB" w:rsidRDefault="009F2DEB" w:rsidP="009F2DEB">
      <w:pPr>
        <w:pStyle w:val="noidung"/>
      </w:pPr>
      <w:r w:rsidRPr="009F2DEB">
        <w:t xml:space="preserve">Sử dụng nếu bạn muốn ngắt dòng (dòng mới) mà không bắt đầu đoạn văn </w:t>
      </w:r>
      <w:r>
        <w:t>mới.</w:t>
      </w:r>
    </w:p>
    <w:p w14:paraId="6580BF68" w14:textId="507CB1FE" w:rsidR="00B22017" w:rsidRDefault="00B22017" w:rsidP="00B22017">
      <w:pPr>
        <w:pStyle w:val="manguon"/>
      </w:pPr>
      <w:r>
        <w:t>Nội dung dòng thứ nhất.&lt;br&gt;</w:t>
      </w:r>
    </w:p>
    <w:p w14:paraId="39B4474D" w14:textId="655A4EF2" w:rsidR="00B22017" w:rsidRDefault="00B22017" w:rsidP="00B22017">
      <w:pPr>
        <w:pStyle w:val="manguon"/>
      </w:pPr>
      <w:r>
        <w:t>Nội dung dòng thứ hai</w:t>
      </w:r>
    </w:p>
    <w:p w14:paraId="49C35F38" w14:textId="3DC1D5B5" w:rsidR="00C84010" w:rsidRPr="009F2DEB" w:rsidRDefault="009F2DEB">
      <w:pPr>
        <w:pStyle w:val="noidung"/>
        <w:numPr>
          <w:ilvl w:val="0"/>
          <w:numId w:val="18"/>
        </w:numPr>
        <w:rPr>
          <w:b/>
          <w:bCs/>
        </w:rPr>
      </w:pPr>
      <w:r w:rsidRPr="009F2DEB">
        <w:rPr>
          <w:b/>
          <w:bCs/>
        </w:rPr>
        <w:t>Đường kẻ ngang</w:t>
      </w:r>
      <w:r>
        <w:rPr>
          <w:b/>
          <w:bCs/>
        </w:rPr>
        <w:t xml:space="preserve"> &lt;hr&gt;</w:t>
      </w:r>
    </w:p>
    <w:p w14:paraId="791A5F53" w14:textId="134A51B3" w:rsidR="009F2DEB" w:rsidRPr="009F2DEB" w:rsidRDefault="009F2DEB" w:rsidP="009F2DEB">
      <w:pPr>
        <w:pStyle w:val="noidung"/>
      </w:pPr>
      <w:r w:rsidRPr="009F2DEB">
        <w:t>Thẻ xác định ngắt chủ đề trong trang HTML và thường là được hiển thị dưới dạng quy tắc ngang.</w:t>
      </w:r>
    </w:p>
    <w:p w14:paraId="29F56EA2" w14:textId="38A8A8A1" w:rsidR="009F2DEB" w:rsidRDefault="009F2DEB" w:rsidP="009F2DEB">
      <w:pPr>
        <w:pStyle w:val="noidung"/>
      </w:pPr>
      <w:r w:rsidRPr="009F2DEB">
        <w:t xml:space="preserve">Phần tử được sử dụng để tách nội dung (hoặc xác định thay đổi) trong </w:t>
      </w:r>
      <w:r>
        <w:t xml:space="preserve">trang </w:t>
      </w:r>
      <w:r w:rsidRPr="009F2DEB">
        <w:t>HTML</w:t>
      </w:r>
      <w:r>
        <w:t>.</w:t>
      </w:r>
    </w:p>
    <w:p w14:paraId="6A15A883" w14:textId="5667D11E" w:rsidR="00B22017" w:rsidRDefault="00B22017" w:rsidP="00B22017">
      <w:pPr>
        <w:pStyle w:val="manguon"/>
      </w:pPr>
      <w:r>
        <w:t>&lt;p&gt;Đây là nội dung phần 1&lt;/p&gt;</w:t>
      </w:r>
    </w:p>
    <w:p w14:paraId="6E3C8201" w14:textId="0915A66C" w:rsidR="00B22017" w:rsidRDefault="00B22017" w:rsidP="00B22017">
      <w:pPr>
        <w:pStyle w:val="manguon"/>
      </w:pPr>
      <w:r>
        <w:t>&lt;hr&gt;</w:t>
      </w:r>
    </w:p>
    <w:p w14:paraId="36BC7C69" w14:textId="5C77FDB0" w:rsidR="00B22017" w:rsidRDefault="00B22017" w:rsidP="00B22017">
      <w:pPr>
        <w:pStyle w:val="manguon"/>
      </w:pPr>
      <w:r>
        <w:t>&lt;p&gt;Đây là nội dung phần 2&lt;/p&gt;</w:t>
      </w:r>
    </w:p>
    <w:p w14:paraId="72AA05BA" w14:textId="43289873" w:rsidR="009F2DEB" w:rsidRPr="009F2DEB" w:rsidRDefault="009F2DEB">
      <w:pPr>
        <w:pStyle w:val="noidung"/>
        <w:numPr>
          <w:ilvl w:val="0"/>
          <w:numId w:val="18"/>
        </w:numPr>
        <w:rPr>
          <w:b/>
          <w:bCs/>
        </w:rPr>
      </w:pPr>
      <w:r w:rsidRPr="009F2DEB">
        <w:rPr>
          <w:b/>
          <w:bCs/>
        </w:rPr>
        <w:t>Thẻ nhấn mạnh</w:t>
      </w:r>
      <w:r>
        <w:rPr>
          <w:b/>
          <w:bCs/>
        </w:rPr>
        <w:t xml:space="preserve"> &lt;strong&gt;, &lt;em&gt;</w:t>
      </w:r>
    </w:p>
    <w:p w14:paraId="1587EBFC" w14:textId="027CC1E5" w:rsidR="008D78F3" w:rsidRDefault="00B22017" w:rsidP="009F2DEB">
      <w:pPr>
        <w:pStyle w:val="noidung"/>
      </w:pPr>
      <w:r>
        <w:lastRenderedPageBreak/>
        <w:t>&lt;strong&gt; là p</w:t>
      </w:r>
      <w:r w:rsidR="009F2DEB" w:rsidRPr="009F2DEB">
        <w:t>hần tử HTML xác định văn bản với tầm quan trọng cao. Nội dung bên trong thường được hiển thị in đậm.</w:t>
      </w:r>
    </w:p>
    <w:p w14:paraId="65EE929E" w14:textId="45ACF05C" w:rsidR="009F2DEB" w:rsidRDefault="00B22017" w:rsidP="009F2DEB">
      <w:pPr>
        <w:pStyle w:val="noidung"/>
      </w:pPr>
      <w:r>
        <w:t>&lt;em&gt; là p</w:t>
      </w:r>
      <w:r w:rsidR="009F2DEB" w:rsidRPr="009F2DEB">
        <w:t>hần tử HTML xác định văn bản được nhấn mạnh. Nội dung bên trong thường được hiển thị bằng chữ nghiêng.</w:t>
      </w:r>
    </w:p>
    <w:p w14:paraId="26324B96" w14:textId="77777777" w:rsidR="00B22017" w:rsidRDefault="00B22017" w:rsidP="00B22017">
      <w:pPr>
        <w:pStyle w:val="manguon"/>
      </w:pPr>
      <w:r>
        <w:t>&lt;p&gt;Đây là &lt;strong&gt;nội dung quan trọng&lt;/strong&gt;.&lt;/p&gt;</w:t>
      </w:r>
    </w:p>
    <w:p w14:paraId="3E073C28" w14:textId="728A8DEF" w:rsidR="00B22017" w:rsidRPr="009F2DEB" w:rsidRDefault="00B22017" w:rsidP="00B22017">
      <w:pPr>
        <w:pStyle w:val="manguon"/>
      </w:pPr>
      <w:r>
        <w:t>&lt;p&gt;Đây là &lt;em&gt;nội dung cần nhấn mạnh&lt;/em&gt;.&lt;/p&gt;</w:t>
      </w:r>
    </w:p>
    <w:p w14:paraId="35219ABE" w14:textId="12361729" w:rsidR="008D78F3" w:rsidRDefault="008D78F3" w:rsidP="008D78F3">
      <w:pPr>
        <w:pStyle w:val="Heading4"/>
      </w:pPr>
      <w:bookmarkStart w:id="27" w:name="_Toc231549094"/>
      <w:r>
        <w:t>Thẻ liên kết và hình ảnh</w:t>
      </w:r>
      <w:bookmarkEnd w:id="27"/>
    </w:p>
    <w:p w14:paraId="5A254D9D" w14:textId="275DBA23" w:rsidR="00B22017" w:rsidRDefault="00B22017">
      <w:pPr>
        <w:pStyle w:val="ListParagraph"/>
        <w:numPr>
          <w:ilvl w:val="0"/>
          <w:numId w:val="23"/>
        </w:numPr>
        <w:rPr>
          <w:b/>
          <w:bCs/>
        </w:rPr>
      </w:pPr>
      <w:r w:rsidRPr="00B22017">
        <w:rPr>
          <w:b/>
          <w:bCs/>
        </w:rPr>
        <w:t xml:space="preserve">Thẻ </w:t>
      </w:r>
      <w:r w:rsidR="00981C4E">
        <w:rPr>
          <w:b/>
          <w:bCs/>
        </w:rPr>
        <w:t>liên kết</w:t>
      </w:r>
    </w:p>
    <w:p w14:paraId="62E6957A" w14:textId="77777777" w:rsidR="00981C4E" w:rsidRPr="00981C4E" w:rsidRDefault="00981C4E" w:rsidP="00981C4E">
      <w:pPr>
        <w:pStyle w:val="noidung"/>
      </w:pPr>
      <w:r w:rsidRPr="00981C4E">
        <w:t>Trong HTML, liên kết (hyperlink) được tạo bằng thẻ &lt;a&gt;. Đây là một trong những thẻ quan trọng nhất vì nó cho phép người dùng di chuyển từ tài liệu này sang tài liệu khác chỉ bằng một cú nhấp chuột.</w:t>
      </w:r>
    </w:p>
    <w:p w14:paraId="4301572A" w14:textId="77777777" w:rsidR="00981C4E" w:rsidRPr="00981C4E" w:rsidRDefault="00981C4E" w:rsidP="00981C4E">
      <w:pPr>
        <w:pStyle w:val="noidung"/>
      </w:pPr>
      <w:r w:rsidRPr="00981C4E">
        <w:t>Khi bạn di chuyển chuột qua một liên kết, con trỏ sẽ biến thành hình bàn tay nhỏ, báo hiệu rằng nội dung có thể nhấp được.</w:t>
      </w:r>
    </w:p>
    <w:p w14:paraId="2579CB0A" w14:textId="77777777" w:rsidR="00981C4E" w:rsidRDefault="00981C4E" w:rsidP="00981C4E">
      <w:pPr>
        <w:pStyle w:val="noidung"/>
      </w:pPr>
      <w:r w:rsidRPr="00981C4E">
        <w:t>Liên kết không nhất thiết phải là văn bản. Nó có thể là hình ảnh, nút bấm hoặc bất kỳ phần tử HTML nào khác.</w:t>
      </w:r>
    </w:p>
    <w:p w14:paraId="569A315D" w14:textId="70625802" w:rsidR="00981C4E" w:rsidRDefault="00981C4E" w:rsidP="00981C4E">
      <w:pPr>
        <w:pStyle w:val="noidung"/>
      </w:pPr>
      <w:r>
        <w:t xml:space="preserve">Ví dụ: </w:t>
      </w:r>
    </w:p>
    <w:p w14:paraId="65B0707C" w14:textId="3AE77B37" w:rsidR="00981C4E" w:rsidRDefault="00981C4E" w:rsidP="00981C4E">
      <w:pPr>
        <w:pStyle w:val="noidung"/>
      </w:pPr>
      <w:r>
        <w:t xml:space="preserve">Đối với văn bản: </w:t>
      </w:r>
    </w:p>
    <w:p w14:paraId="7A0B4348" w14:textId="0FDD30D3" w:rsidR="00981C4E" w:rsidRDefault="00981C4E" w:rsidP="00981C4E">
      <w:pPr>
        <w:pStyle w:val="manguon"/>
      </w:pPr>
      <w:r>
        <w:t>&lt;a href=”html/Gioithieu.html”&gt;Truy cập đến trang Giới thiệu&lt;/a&gt;</w:t>
      </w:r>
    </w:p>
    <w:p w14:paraId="1E10AD92" w14:textId="12F1E305" w:rsidR="00981C4E" w:rsidRDefault="00981C4E" w:rsidP="00981C4E">
      <w:pPr>
        <w:pStyle w:val="noidung"/>
      </w:pPr>
      <w:r>
        <w:t xml:space="preserve">Đối với hình ảnh: </w:t>
      </w:r>
    </w:p>
    <w:p w14:paraId="0150AFB1" w14:textId="057AB3FF" w:rsidR="00981C4E" w:rsidRDefault="00981C4E" w:rsidP="00981C4E">
      <w:pPr>
        <w:pStyle w:val="manguon"/>
      </w:pPr>
      <w:r>
        <w:t>&lt;a href=</w:t>
      </w:r>
      <w:hyperlink r:id="rId27" w:history="1">
        <w:r w:rsidRPr="00FB4A8C">
          <w:rPr>
            <w:rStyle w:val="Hyperlink"/>
          </w:rPr>
          <w:t>https://www.w3schools.com</w:t>
        </w:r>
      </w:hyperlink>
      <w:r>
        <w:t xml:space="preserve"> target=”_blank”&gt;</w:t>
      </w:r>
    </w:p>
    <w:p w14:paraId="0F70C3B7" w14:textId="68C94C11" w:rsidR="00981C4E" w:rsidRDefault="00981C4E" w:rsidP="00981C4E">
      <w:pPr>
        <w:pStyle w:val="manguon"/>
      </w:pPr>
      <w:r>
        <w:t xml:space="preserve">  &lt;img src="logo.png" alt="Logo W3School"&gt;</w:t>
      </w:r>
    </w:p>
    <w:p w14:paraId="42F329DD" w14:textId="7410EF9D" w:rsidR="00981C4E" w:rsidRDefault="00981C4E" w:rsidP="00981C4E">
      <w:pPr>
        <w:pStyle w:val="manguon"/>
      </w:pPr>
      <w:r>
        <w:t>&lt;/a&gt;</w:t>
      </w:r>
    </w:p>
    <w:p w14:paraId="7BACF87F" w14:textId="5FCB2E2C" w:rsidR="00981C4E" w:rsidRDefault="00981C4E" w:rsidP="00981C4E">
      <w:pPr>
        <w:pStyle w:val="noidung"/>
      </w:pPr>
      <w:r>
        <w:t xml:space="preserve">Thuộc tính “target” với giá trị “_blank” cho phép mở liên kết bằng một </w:t>
      </w:r>
      <w:r w:rsidR="00BB1CB4">
        <w:t>cửa sổ hoặc tab mới.</w:t>
      </w:r>
    </w:p>
    <w:p w14:paraId="0BCB19D0" w14:textId="204CD475" w:rsidR="00BB1CB4" w:rsidRPr="00BB1CB4" w:rsidRDefault="00BB1CB4" w:rsidP="00BB1CB4">
      <w:pPr>
        <w:pStyle w:val="noidung"/>
      </w:pPr>
      <w:r>
        <w:t xml:space="preserve">Ví </w:t>
      </w:r>
      <w:r w:rsidRPr="00BB1CB4">
        <w:t xml:space="preserve">dụ </w:t>
      </w:r>
      <w:r>
        <w:t xml:space="preserve">trên </w:t>
      </w:r>
      <w:r w:rsidRPr="00BB1CB4">
        <w:t xml:space="preserve">sử dụng URL </w:t>
      </w:r>
      <w:r>
        <w:t>tuyệt</w:t>
      </w:r>
      <w:r w:rsidRPr="00BB1CB4">
        <w:t xml:space="preserve"> đối (</w:t>
      </w:r>
      <w:r>
        <w:t>địa chỉ web đầy đủ</w:t>
      </w:r>
      <w:r w:rsidRPr="00BB1CB4">
        <w:t>) trong thuộc tính</w:t>
      </w:r>
      <w:r>
        <w:t xml:space="preserve"> “href”.</w:t>
      </w:r>
    </w:p>
    <w:p w14:paraId="60D834C9" w14:textId="77C93067" w:rsidR="00BB1CB4" w:rsidRPr="00981C4E" w:rsidRDefault="00BB1CB4" w:rsidP="00BB1CB4">
      <w:pPr>
        <w:pStyle w:val="noidung"/>
      </w:pPr>
      <w:r w:rsidRPr="00BB1CB4">
        <w:lastRenderedPageBreak/>
        <w:t xml:space="preserve">Liên kết cục bộ (liên kết đến một trang trong cùng một trang web) được chỉ định bằng URL tương đối (không có Phần </w:t>
      </w:r>
      <w:hyperlink r:id="rId28" w:history="1">
        <w:r w:rsidRPr="00FB4A8C">
          <w:rPr>
            <w:rStyle w:val="Hyperlink"/>
          </w:rPr>
          <w:t>https://www</w:t>
        </w:r>
      </w:hyperlink>
      <w:r>
        <w:t xml:space="preserve"> hoặc một đường dẫn thư mục không thể hiện ổ đĩa lưu trữ như: C:/</w:t>
      </w:r>
      <w:r w:rsidRPr="00BB1CB4">
        <w:t>)</w:t>
      </w:r>
      <w:r>
        <w:t>.</w:t>
      </w:r>
    </w:p>
    <w:p w14:paraId="27D1DF87" w14:textId="0BA895DF" w:rsidR="00B22017" w:rsidRPr="003332F6" w:rsidRDefault="00B22017">
      <w:pPr>
        <w:pStyle w:val="ListParagraph"/>
        <w:numPr>
          <w:ilvl w:val="0"/>
          <w:numId w:val="23"/>
        </w:numPr>
        <w:rPr>
          <w:b/>
          <w:bCs/>
        </w:rPr>
      </w:pPr>
      <w:r w:rsidRPr="00B22017">
        <w:rPr>
          <w:b/>
          <w:bCs/>
        </w:rPr>
        <w:t xml:space="preserve">Thẻ </w:t>
      </w:r>
      <w:r w:rsidR="00981C4E">
        <w:rPr>
          <w:b/>
          <w:bCs/>
        </w:rPr>
        <w:t>hình ảnh</w:t>
      </w:r>
    </w:p>
    <w:p w14:paraId="44228A3F" w14:textId="77777777" w:rsidR="003332F6" w:rsidRPr="003332F6" w:rsidRDefault="003332F6" w:rsidP="003332F6">
      <w:pPr>
        <w:pStyle w:val="noidung"/>
      </w:pPr>
      <w:r w:rsidRPr="003332F6">
        <w:t>Trong HTML, thẻ &lt;img&gt; được sử dụng để nhúng hình ảnh vào trang web. Về bản chất, hình ảnh không được chèn trực tiếp mà chỉ được liên kết thông qua đường dẫn, và trình duyệt sẽ hiển thị hình ảnh tại vị trí thẻ xuất hiện. Thẻ &lt;img&gt; là một thẻ trống, không có thẻ đóng, chỉ chứa các thuộc tính để mô tả hình ảnh.</w:t>
      </w:r>
    </w:p>
    <w:p w14:paraId="7C1E635B" w14:textId="77777777" w:rsidR="003332F6" w:rsidRPr="003332F6" w:rsidRDefault="003332F6" w:rsidP="003332F6">
      <w:pPr>
        <w:pStyle w:val="noidung"/>
      </w:pPr>
      <w:r w:rsidRPr="003332F6">
        <w:t>Có hai thuộc tính bắt buộc:</w:t>
      </w:r>
    </w:p>
    <w:p w14:paraId="34D69D69" w14:textId="77777777" w:rsidR="003332F6" w:rsidRPr="003332F6" w:rsidRDefault="003332F6">
      <w:pPr>
        <w:pStyle w:val="noidung"/>
        <w:numPr>
          <w:ilvl w:val="0"/>
          <w:numId w:val="27"/>
        </w:numPr>
      </w:pPr>
      <w:r w:rsidRPr="007E5195">
        <w:rPr>
          <w:b/>
          <w:bCs/>
        </w:rPr>
        <w:t>src:</w:t>
      </w:r>
      <w:r w:rsidRPr="003332F6">
        <w:t xml:space="preserve"> xác định đường dẫn đến tệp hình ảnh.</w:t>
      </w:r>
    </w:p>
    <w:p w14:paraId="286188A8" w14:textId="6198FFDB" w:rsidR="003332F6" w:rsidRDefault="003332F6">
      <w:pPr>
        <w:pStyle w:val="noidung"/>
        <w:numPr>
          <w:ilvl w:val="0"/>
          <w:numId w:val="27"/>
        </w:numPr>
      </w:pPr>
      <w:r w:rsidRPr="007E5195">
        <w:rPr>
          <w:b/>
          <w:bCs/>
        </w:rPr>
        <w:t>alt:</w:t>
      </w:r>
      <w:r w:rsidRPr="003332F6">
        <w:t xml:space="preserve"> cung cấp văn bản thay thế mô tả nội dung hình ảnh, hỗ trợ công cụ tìm kiếm và người dùng khi hình ảnh không tải được.</w:t>
      </w:r>
    </w:p>
    <w:p w14:paraId="3020BB79" w14:textId="4F17C160" w:rsidR="007E5195" w:rsidRPr="007E5195" w:rsidRDefault="007E5195" w:rsidP="007E5195">
      <w:pPr>
        <w:pStyle w:val="manguon"/>
      </w:pPr>
      <w:r w:rsidRPr="007E5195">
        <w:t>&lt;img src="flower.jpg" alt="Hình ảnh một bông hoa"&gt;</w:t>
      </w:r>
    </w:p>
    <w:p w14:paraId="22008EFA" w14:textId="4608F411" w:rsidR="008D78F3" w:rsidRDefault="007E5195" w:rsidP="008D78F3">
      <w:pPr>
        <w:pStyle w:val="Heading4"/>
      </w:pPr>
      <w:bookmarkStart w:id="28" w:name="_Toc231549095"/>
      <w:r>
        <w:t>Danh sách trong HTML</w:t>
      </w:r>
      <w:bookmarkEnd w:id="28"/>
    </w:p>
    <w:p w14:paraId="5B88290F" w14:textId="4D4DB822" w:rsidR="007E5195" w:rsidRPr="007E5195" w:rsidRDefault="007E5195" w:rsidP="007E5195">
      <w:pPr>
        <w:pStyle w:val="noidung"/>
      </w:pPr>
      <w:r w:rsidRPr="007E5195">
        <w:t>HTML cung cấp ba loại danh sách cơ bản giúp các nhà phát triển web nhóm và trình bày tập hợp các mục liên quan một cách rõ ràng:</w:t>
      </w:r>
    </w:p>
    <w:p w14:paraId="31439275" w14:textId="0C9E140C" w:rsidR="00B22017" w:rsidRDefault="007E5195">
      <w:pPr>
        <w:pStyle w:val="ListParagraph"/>
        <w:numPr>
          <w:ilvl w:val="0"/>
          <w:numId w:val="24"/>
        </w:numPr>
        <w:rPr>
          <w:b/>
          <w:bCs/>
        </w:rPr>
      </w:pPr>
      <w:r>
        <w:rPr>
          <w:b/>
          <w:bCs/>
        </w:rPr>
        <w:t>Danh sách không có thứ tự</w:t>
      </w:r>
    </w:p>
    <w:p w14:paraId="1DA00C43" w14:textId="1E5F2379" w:rsidR="007E5195" w:rsidRDefault="007E5195" w:rsidP="007E5195">
      <w:pPr>
        <w:pStyle w:val="noidung"/>
      </w:pPr>
      <w:r w:rsidRPr="007E5195">
        <w:t>Được khai báo bằng thẻ &lt;ul&gt;, mỗi mục trong danh sách bắt đầu bằng thẻ &lt;li&gt;. Các mục sẽ được hiển thị với dấu đầu dòng (bullet) mặc định.</w:t>
      </w:r>
    </w:p>
    <w:p w14:paraId="06CF8659" w14:textId="1A5E4197" w:rsidR="008B383A" w:rsidRDefault="008B383A" w:rsidP="007E5195">
      <w:pPr>
        <w:pStyle w:val="manguon"/>
      </w:pPr>
      <w:r>
        <w:t>&lt;h2&gt;Danh sách các sản phẩm&lt;/h2&gt;</w:t>
      </w:r>
    </w:p>
    <w:p w14:paraId="59E6B2B2" w14:textId="698DFA7D" w:rsidR="007E5195" w:rsidRDefault="007E5195" w:rsidP="007E5195">
      <w:pPr>
        <w:pStyle w:val="manguon"/>
      </w:pPr>
      <w:r>
        <w:t>&lt;ul&gt;</w:t>
      </w:r>
    </w:p>
    <w:p w14:paraId="0D220892" w14:textId="71BE555F" w:rsidR="007E5195" w:rsidRDefault="007E5195" w:rsidP="007E5195">
      <w:pPr>
        <w:pStyle w:val="manguon"/>
      </w:pPr>
      <w:r>
        <w:tab/>
      </w:r>
      <w:r>
        <w:tab/>
        <w:t>&lt;li&gt;Điện thoại Iphone15 Pro&lt;/li&gt;</w:t>
      </w:r>
    </w:p>
    <w:p w14:paraId="5CFF1F5C" w14:textId="4D5B65B7" w:rsidR="007E5195" w:rsidRDefault="007E5195" w:rsidP="007E5195">
      <w:pPr>
        <w:pStyle w:val="manguon"/>
      </w:pPr>
      <w:r>
        <w:tab/>
      </w:r>
      <w:r>
        <w:tab/>
        <w:t>&lt;li&gt;Macbook</w:t>
      </w:r>
      <w:r w:rsidR="008B383A">
        <w:t xml:space="preserve"> Air M2</w:t>
      </w:r>
      <w:r>
        <w:t>&lt;/li&gt;</w:t>
      </w:r>
    </w:p>
    <w:p w14:paraId="5023FEE4" w14:textId="028B5BDD" w:rsidR="007E5195" w:rsidRDefault="007E5195" w:rsidP="007E5195">
      <w:pPr>
        <w:pStyle w:val="manguon"/>
      </w:pPr>
      <w:r>
        <w:tab/>
      </w:r>
      <w:r>
        <w:tab/>
        <w:t>&lt;li&gt;</w:t>
      </w:r>
      <w:r w:rsidR="008B383A">
        <w:t>Điện thoại Samsung Galaxy S24 Ultra</w:t>
      </w:r>
      <w:r>
        <w:t>&lt;/li&gt;</w:t>
      </w:r>
    </w:p>
    <w:p w14:paraId="43091791" w14:textId="5309EC2C" w:rsidR="007E5195" w:rsidRDefault="007E5195" w:rsidP="007E5195">
      <w:pPr>
        <w:pStyle w:val="manguon"/>
      </w:pPr>
      <w:r>
        <w:tab/>
      </w:r>
      <w:r>
        <w:tab/>
        <w:t>&lt;li&gt;</w:t>
      </w:r>
      <w:r w:rsidR="008B383A">
        <w:t>Laptop Dell XPS 13</w:t>
      </w:r>
      <w:r>
        <w:t>&lt;/li&gt;</w:t>
      </w:r>
    </w:p>
    <w:p w14:paraId="074EAFC9" w14:textId="02623899" w:rsidR="007E5195" w:rsidRPr="007E5195" w:rsidRDefault="007E5195" w:rsidP="007E5195">
      <w:pPr>
        <w:pStyle w:val="manguon"/>
      </w:pPr>
      <w:r>
        <w:t>&lt;/ul&gt;</w:t>
      </w:r>
    </w:p>
    <w:p w14:paraId="0C1CBE73" w14:textId="52ABFBAD" w:rsidR="00B22017" w:rsidRDefault="007E5195">
      <w:pPr>
        <w:pStyle w:val="ListParagraph"/>
        <w:numPr>
          <w:ilvl w:val="0"/>
          <w:numId w:val="24"/>
        </w:numPr>
        <w:rPr>
          <w:b/>
          <w:bCs/>
        </w:rPr>
      </w:pPr>
      <w:r>
        <w:rPr>
          <w:b/>
          <w:bCs/>
        </w:rPr>
        <w:t>Danh sách có thứ tự</w:t>
      </w:r>
    </w:p>
    <w:p w14:paraId="6FF45335" w14:textId="4BB6EB6B" w:rsidR="008B383A" w:rsidRDefault="008B383A" w:rsidP="008B383A">
      <w:pPr>
        <w:pStyle w:val="noidung"/>
      </w:pPr>
      <w:r w:rsidRPr="008B383A">
        <w:t>Được khai báo bằng thẻ &lt;ol&gt;, mỗi mục cũng bắt đầu bằng thẻ &lt;li&gt;. Các mục sẽ được đánh số theo thứ tự mặc định.</w:t>
      </w:r>
    </w:p>
    <w:p w14:paraId="64F0DBD0" w14:textId="124F3234" w:rsidR="008B383A" w:rsidRDefault="008B383A" w:rsidP="008B383A">
      <w:pPr>
        <w:pStyle w:val="manguon"/>
      </w:pPr>
      <w:r>
        <w:lastRenderedPageBreak/>
        <w:t>&lt;h2&gt;Xếp hạng các sản phẩm bán chạy trong năm&lt;/h2&gt;</w:t>
      </w:r>
    </w:p>
    <w:p w14:paraId="072D9EF8" w14:textId="77777777" w:rsidR="008B383A" w:rsidRDefault="008B383A" w:rsidP="008B383A">
      <w:pPr>
        <w:pStyle w:val="manguon"/>
      </w:pPr>
      <w:r>
        <w:t>&lt;ul&gt;</w:t>
      </w:r>
    </w:p>
    <w:p w14:paraId="7C3852DA" w14:textId="3AAA5EA7" w:rsidR="008B383A" w:rsidRDefault="008B383A" w:rsidP="008B383A">
      <w:pPr>
        <w:pStyle w:val="manguon"/>
      </w:pPr>
      <w:r>
        <w:tab/>
      </w:r>
      <w:r>
        <w:tab/>
        <w:t>&lt;li&gt;Điện thoại Samsung Galaxy S24 Ultra&lt;/li&gt;</w:t>
      </w:r>
    </w:p>
    <w:p w14:paraId="462C9348" w14:textId="41D70D70" w:rsidR="008B383A" w:rsidRDefault="008B383A" w:rsidP="008B383A">
      <w:pPr>
        <w:pStyle w:val="manguon"/>
      </w:pPr>
      <w:r>
        <w:tab/>
      </w:r>
      <w:r>
        <w:tab/>
        <w:t>&lt;li&gt;Laptop Dell XPS 13&lt;/li&gt;</w:t>
      </w:r>
    </w:p>
    <w:p w14:paraId="623C468E" w14:textId="1D32E96B" w:rsidR="008B383A" w:rsidRDefault="008B383A" w:rsidP="008B383A">
      <w:pPr>
        <w:pStyle w:val="manguon"/>
      </w:pPr>
      <w:r>
        <w:tab/>
      </w:r>
      <w:r>
        <w:tab/>
        <w:t>&lt;li&gt;Macbook Air M2&lt;/li&gt;</w:t>
      </w:r>
    </w:p>
    <w:p w14:paraId="0D24BF3E" w14:textId="13098625" w:rsidR="008B383A" w:rsidRDefault="008B383A" w:rsidP="008B383A">
      <w:pPr>
        <w:pStyle w:val="manguon"/>
      </w:pPr>
      <w:r>
        <w:tab/>
      </w:r>
      <w:r>
        <w:tab/>
        <w:t>&lt;li&gt;Điện thoại Iphone15 Pro&lt;/li&gt;</w:t>
      </w:r>
    </w:p>
    <w:p w14:paraId="3D6BA9F3" w14:textId="77777777" w:rsidR="008B383A" w:rsidRPr="007E5195" w:rsidRDefault="008B383A" w:rsidP="008B383A">
      <w:pPr>
        <w:pStyle w:val="manguon"/>
      </w:pPr>
      <w:r>
        <w:t>&lt;/ul&gt;</w:t>
      </w:r>
    </w:p>
    <w:p w14:paraId="57BA3668" w14:textId="77777777" w:rsidR="008B383A" w:rsidRPr="008B383A" w:rsidRDefault="008B383A" w:rsidP="008B383A">
      <w:pPr>
        <w:pStyle w:val="manguon"/>
      </w:pPr>
    </w:p>
    <w:p w14:paraId="7D5B5310" w14:textId="0F3148EF" w:rsidR="00B22017" w:rsidRDefault="007E5195">
      <w:pPr>
        <w:pStyle w:val="ListParagraph"/>
        <w:numPr>
          <w:ilvl w:val="0"/>
          <w:numId w:val="24"/>
        </w:numPr>
        <w:rPr>
          <w:b/>
          <w:bCs/>
        </w:rPr>
      </w:pPr>
      <w:r>
        <w:rPr>
          <w:b/>
          <w:bCs/>
        </w:rPr>
        <w:t>Danh sách mô tả</w:t>
      </w:r>
    </w:p>
    <w:p w14:paraId="1DA59703" w14:textId="1D91E5B9" w:rsidR="008B383A" w:rsidRDefault="008B383A" w:rsidP="008B383A">
      <w:pPr>
        <w:pStyle w:val="noidung"/>
      </w:pPr>
      <w:r w:rsidRPr="008B383A">
        <w:t>Dùng để trình bày các thuật ngữ và mô tả đi kèm. Thẻ &lt;dl&gt; xác định danh sách mô tả, thẻ &lt;dt&gt; xác định thuật ngữ, và thẻ &lt;dd&gt; mô tả chi tiết cho thuật ngữ đó.</w:t>
      </w:r>
    </w:p>
    <w:p w14:paraId="667E30E2" w14:textId="77777777" w:rsidR="008B383A" w:rsidRPr="008B383A" w:rsidRDefault="008B383A" w:rsidP="008B383A">
      <w:pPr>
        <w:pStyle w:val="manguon"/>
        <w:rPr>
          <w:lang w:val="en-US"/>
        </w:rPr>
      </w:pPr>
      <w:r w:rsidRPr="008B383A">
        <w:rPr>
          <w:lang w:val="en-US"/>
        </w:rPr>
        <w:t>&lt;dl&gt;</w:t>
      </w:r>
    </w:p>
    <w:p w14:paraId="122638E1" w14:textId="77777777" w:rsidR="008B383A" w:rsidRPr="008B383A" w:rsidRDefault="008B383A" w:rsidP="008B383A">
      <w:pPr>
        <w:pStyle w:val="manguon"/>
        <w:rPr>
          <w:lang w:val="en-US"/>
        </w:rPr>
      </w:pPr>
      <w:r w:rsidRPr="008B383A">
        <w:rPr>
          <w:lang w:val="en-US"/>
        </w:rPr>
        <w:t xml:space="preserve">  &lt;dt&gt;HTML&lt;/dt&gt;</w:t>
      </w:r>
    </w:p>
    <w:p w14:paraId="5F60BCFE" w14:textId="77777777" w:rsidR="008B383A" w:rsidRPr="008B383A" w:rsidRDefault="008B383A" w:rsidP="008B383A">
      <w:pPr>
        <w:pStyle w:val="manguon"/>
        <w:rPr>
          <w:lang w:val="en-US"/>
        </w:rPr>
      </w:pPr>
      <w:r w:rsidRPr="008B383A">
        <w:rPr>
          <w:lang w:val="en-US"/>
        </w:rPr>
        <w:t xml:space="preserve">  &lt;dd&gt;Ngôn ngữ đánh dấu siêu văn bản&lt;/dd&gt;</w:t>
      </w:r>
    </w:p>
    <w:p w14:paraId="1D3F5164" w14:textId="77777777" w:rsidR="008B383A" w:rsidRPr="008B383A" w:rsidRDefault="008B383A" w:rsidP="008B383A">
      <w:pPr>
        <w:pStyle w:val="manguon"/>
        <w:rPr>
          <w:lang w:val="en-US"/>
        </w:rPr>
      </w:pPr>
      <w:r w:rsidRPr="008B383A">
        <w:rPr>
          <w:lang w:val="en-US"/>
        </w:rPr>
        <w:t xml:space="preserve">  &lt;dt&gt;CSS&lt;/dt&gt;</w:t>
      </w:r>
    </w:p>
    <w:p w14:paraId="21221922" w14:textId="77777777" w:rsidR="008B383A" w:rsidRPr="008B383A" w:rsidRDefault="008B383A" w:rsidP="008B383A">
      <w:pPr>
        <w:pStyle w:val="manguon"/>
        <w:rPr>
          <w:lang w:val="en-US"/>
        </w:rPr>
      </w:pPr>
      <w:r w:rsidRPr="008B383A">
        <w:rPr>
          <w:lang w:val="en-US"/>
        </w:rPr>
        <w:t xml:space="preserve">  &lt;dd&gt;Ngôn ngữ định kiểu cho HTML&lt;/dd&gt;</w:t>
      </w:r>
    </w:p>
    <w:p w14:paraId="27BD70E9" w14:textId="3DA538B2" w:rsidR="008B383A" w:rsidRDefault="008B383A" w:rsidP="008B383A">
      <w:pPr>
        <w:pStyle w:val="manguon"/>
      </w:pPr>
      <w:r w:rsidRPr="008B383A">
        <w:rPr>
          <w:lang w:val="en-US"/>
        </w:rPr>
        <w:t>&lt;/dl&gt;</w:t>
      </w:r>
    </w:p>
    <w:p w14:paraId="23F2F3D2" w14:textId="3BFCA9F5" w:rsidR="0043653B" w:rsidRPr="0043653B" w:rsidRDefault="0043653B" w:rsidP="0043653B">
      <w:pPr>
        <w:pStyle w:val="noidung"/>
      </w:pPr>
      <w:r w:rsidRPr="0043653B">
        <w:t>Việc sử dụng đúng loại danh sách giúp nội dung trang web trở nên có tổ chức, dễ đọc và dễ tiếp cận. Danh sách không thứ tự phù hợp cho các mục liệt kê chung, danh sách có thứ tự thích hợp cho các bước hoặc quy trình, còn danh sách mô tả hữu ích khi cần giải thích thuật ngữ hoặc khái niệm.</w:t>
      </w:r>
    </w:p>
    <w:p w14:paraId="6563F268" w14:textId="1A7ACFD9" w:rsidR="008D78F3" w:rsidRDefault="008D78F3" w:rsidP="008D78F3">
      <w:pPr>
        <w:pStyle w:val="Heading4"/>
      </w:pPr>
      <w:bookmarkStart w:id="29" w:name="_Toc231549096"/>
      <w:r>
        <w:t>Thẻ bố cục</w:t>
      </w:r>
      <w:bookmarkEnd w:id="29"/>
    </w:p>
    <w:p w14:paraId="42F0773F" w14:textId="7C324076" w:rsidR="00B22017" w:rsidRDefault="008B383A">
      <w:pPr>
        <w:pStyle w:val="ListParagraph"/>
        <w:numPr>
          <w:ilvl w:val="0"/>
          <w:numId w:val="25"/>
        </w:numPr>
        <w:rPr>
          <w:b/>
          <w:bCs/>
        </w:rPr>
      </w:pPr>
      <w:r>
        <w:rPr>
          <w:b/>
          <w:bCs/>
        </w:rPr>
        <w:t xml:space="preserve">Phần tử HTML </w:t>
      </w:r>
      <w:r w:rsidR="00B22017" w:rsidRPr="00B22017">
        <w:rPr>
          <w:b/>
          <w:bCs/>
        </w:rPr>
        <w:t>&lt;div&gt;</w:t>
      </w:r>
    </w:p>
    <w:p w14:paraId="27092576" w14:textId="77777777" w:rsidR="0043653B" w:rsidRPr="0043653B" w:rsidRDefault="0043653B" w:rsidP="0043653B">
      <w:pPr>
        <w:pStyle w:val="noidung"/>
      </w:pPr>
      <w:r w:rsidRPr="0043653B">
        <w:t>Trong HTML, thẻ &lt;div&gt; được sử dụng như một vùng chứa cho các phần tử khác. Theo mặc định, &lt;div&gt; là một phần tử block, tức là chiếm toàn bộ chiều rộng có sẵn và tạo khoảng nghỉ trước và sau. Bất kỳ loại nội dung nào cũng có thể được đặt bên trong thẻ này. Nếu muốn căn giữa một phần tử không chiếm 100% chiều rộng, ta có thể sử dụng CSS với thuộc tính margin: auto. Một trang web có thể chứa nhiều vùng &lt;div&gt; để tổ chức nội dung.</w:t>
      </w:r>
    </w:p>
    <w:p w14:paraId="24EEEB66" w14:textId="77777777" w:rsidR="0043653B" w:rsidRPr="0043653B" w:rsidRDefault="0043653B" w:rsidP="0043653B">
      <w:pPr>
        <w:pStyle w:val="noidung"/>
        <w:rPr>
          <w:lang w:val="en-US"/>
        </w:rPr>
      </w:pPr>
      <w:r w:rsidRPr="0043653B">
        <w:rPr>
          <w:lang w:val="en-US"/>
        </w:rPr>
        <w:t>Để thiết kế bố cục hiện đại và linh hoạt, CSS cung cấp nhiều mô-đun bố cục:</w:t>
      </w:r>
    </w:p>
    <w:p w14:paraId="7CC95F20" w14:textId="77777777" w:rsidR="0043653B" w:rsidRPr="0043653B" w:rsidRDefault="0043653B">
      <w:pPr>
        <w:pStyle w:val="noidung"/>
        <w:numPr>
          <w:ilvl w:val="0"/>
          <w:numId w:val="28"/>
        </w:numPr>
        <w:rPr>
          <w:lang w:val="en-US"/>
        </w:rPr>
      </w:pPr>
      <w:r w:rsidRPr="0043653B">
        <w:rPr>
          <w:b/>
          <w:bCs/>
          <w:lang w:val="en-US"/>
        </w:rPr>
        <w:lastRenderedPageBreak/>
        <w:t>Flexbox</w:t>
      </w:r>
      <w:r w:rsidRPr="0043653B">
        <w:rPr>
          <w:lang w:val="en-US"/>
        </w:rPr>
        <w:t>: Giúp sắp xếp các phần tử theo hàng hoặc cột một cách linh hoạt. Để sử dụng, ta bao quanh các phần tử bằng một thẻ chứa và đặt thuộc tính display: flex. Flexbox đặc biệt hữu ích cho bố cục đáp ứng (responsive).</w:t>
      </w:r>
    </w:p>
    <w:p w14:paraId="54533BDF" w14:textId="77777777" w:rsidR="0043653B" w:rsidRPr="0043653B" w:rsidRDefault="0043653B">
      <w:pPr>
        <w:pStyle w:val="noidung"/>
        <w:numPr>
          <w:ilvl w:val="0"/>
          <w:numId w:val="28"/>
        </w:numPr>
        <w:rPr>
          <w:lang w:val="en-US"/>
        </w:rPr>
      </w:pPr>
      <w:r w:rsidRPr="0043653B">
        <w:rPr>
          <w:b/>
          <w:bCs/>
          <w:lang w:val="en-US"/>
        </w:rPr>
        <w:t>Inline-block</w:t>
      </w:r>
      <w:r w:rsidRPr="0043653B">
        <w:rPr>
          <w:lang w:val="en-US"/>
        </w:rPr>
        <w:t>: Khi thay đổi thuộc tính display của phần tử từ block sang inline-block, các phần tử sẽ hiển thị cạnh nhau thay vì xuống dòng. Tuy nhiên, phương thức này có hạn chế và thường được thay thế bằng Flexbox hoặc Grid.</w:t>
      </w:r>
    </w:p>
    <w:p w14:paraId="182CAD8F" w14:textId="77777777" w:rsidR="0043653B" w:rsidRPr="0043653B" w:rsidRDefault="0043653B">
      <w:pPr>
        <w:pStyle w:val="noidung"/>
        <w:numPr>
          <w:ilvl w:val="0"/>
          <w:numId w:val="28"/>
        </w:numPr>
        <w:rPr>
          <w:lang w:val="en-US"/>
        </w:rPr>
      </w:pPr>
      <w:r w:rsidRPr="0043653B">
        <w:rPr>
          <w:b/>
          <w:bCs/>
          <w:lang w:val="en-US"/>
        </w:rPr>
        <w:t>Float</w:t>
      </w:r>
      <w:r w:rsidRPr="0043653B">
        <w:rPr>
          <w:lang w:val="en-US"/>
        </w:rPr>
        <w:t>: Thuộc tính float từng được dùng để căn chỉnh phần tử theo chiều ngang. Dù ban đầu không được thiết kế cho bố cục, nó đã được sử dụng phổ biến trong nhiều năm. Hiện nay, float ít được dùng cho bố cục chính, chủ yếu để xử lý hình ảnh hoặc nội dung nhỏ.</w:t>
      </w:r>
    </w:p>
    <w:p w14:paraId="050B0EBC" w14:textId="77777777" w:rsidR="0043653B" w:rsidRPr="0043653B" w:rsidRDefault="0043653B">
      <w:pPr>
        <w:pStyle w:val="noidung"/>
        <w:numPr>
          <w:ilvl w:val="0"/>
          <w:numId w:val="28"/>
        </w:numPr>
        <w:rPr>
          <w:lang w:val="en-US"/>
        </w:rPr>
      </w:pPr>
      <w:r w:rsidRPr="0043653B">
        <w:rPr>
          <w:b/>
          <w:bCs/>
          <w:lang w:val="en-US"/>
        </w:rPr>
        <w:t>CSS Grid</w:t>
      </w:r>
      <w:r w:rsidRPr="0043653B">
        <w:rPr>
          <w:lang w:val="en-US"/>
        </w:rPr>
        <w:t>: Cung cấp hệ thống bố cục dựa trên hàng và cột, cho phép thiết kế trang web phức tạp hơn mà không cần float hay định vị. Để sử dụng, ta bao quanh các phần tử bằng một thẻ chứa, đặt display: grid và xác định chiều rộng cho các cột. Grid có khả năng kiểm soát nhiều hàng và cột, giúp bố cục rõ ràng và mạnh mẽ hơn Flexbox.</w:t>
      </w:r>
    </w:p>
    <w:p w14:paraId="4834BBB3" w14:textId="385B8B30" w:rsidR="0043653B" w:rsidRDefault="0043653B" w:rsidP="0043653B">
      <w:pPr>
        <w:pStyle w:val="noidung"/>
      </w:pPr>
      <w:r w:rsidRPr="0043653B">
        <w:t>Thẻ &lt;div&gt; là nền tảng để xây dựng bố cục trong HTML. Tuy nhiên, để tạo giao diện hiện đại, các nhà phát triển thường kết hợp &lt;div&gt; với các mô-đun CSS như Flexbox và Grid, thay thế cho các phương pháp cũ như float hoặc inline-block. Điều này giúp thiết kế trang web linh hoạt, dễ bảo trì và thân thiện với người dùng.</w:t>
      </w:r>
    </w:p>
    <w:p w14:paraId="66F8F2BF" w14:textId="61AFAF07" w:rsidR="0042546E" w:rsidRDefault="0042546E" w:rsidP="0043653B">
      <w:pPr>
        <w:pStyle w:val="noidung"/>
      </w:pPr>
      <w:r>
        <w:t xml:space="preserve">Ví dụ minh họa với Flexbox: </w:t>
      </w:r>
    </w:p>
    <w:p w14:paraId="0CE36283" w14:textId="77777777" w:rsidR="0043653B" w:rsidRDefault="0043653B" w:rsidP="0043653B">
      <w:pPr>
        <w:pStyle w:val="manguon"/>
      </w:pPr>
      <w:r>
        <w:t>&lt;!DOCTYPE html&gt;</w:t>
      </w:r>
    </w:p>
    <w:p w14:paraId="0A46F5D0" w14:textId="77777777" w:rsidR="0043653B" w:rsidRDefault="0043653B" w:rsidP="0043653B">
      <w:pPr>
        <w:pStyle w:val="manguon"/>
      </w:pPr>
      <w:r>
        <w:t>&lt;html lang="en"&gt;</w:t>
      </w:r>
    </w:p>
    <w:p w14:paraId="5F50E535" w14:textId="77777777" w:rsidR="0043653B" w:rsidRDefault="0043653B" w:rsidP="0043653B">
      <w:pPr>
        <w:pStyle w:val="manguon"/>
      </w:pPr>
      <w:r>
        <w:t>&lt;head&gt;</w:t>
      </w:r>
    </w:p>
    <w:p w14:paraId="3D760862" w14:textId="77777777" w:rsidR="0043653B" w:rsidRDefault="0043653B" w:rsidP="0043653B">
      <w:pPr>
        <w:pStyle w:val="manguon"/>
      </w:pPr>
      <w:r>
        <w:t xml:space="preserve">  &lt;meta charset="UTF-8"&gt;</w:t>
      </w:r>
    </w:p>
    <w:p w14:paraId="742C612E" w14:textId="77777777" w:rsidR="0043653B" w:rsidRDefault="0043653B" w:rsidP="0043653B">
      <w:pPr>
        <w:pStyle w:val="manguon"/>
      </w:pPr>
      <w:r>
        <w:t xml:space="preserve">  &lt;title&gt;Bố cục Flexbox&lt;/title&gt;</w:t>
      </w:r>
    </w:p>
    <w:p w14:paraId="659909C9" w14:textId="77777777" w:rsidR="0043653B" w:rsidRDefault="0043653B" w:rsidP="0043653B">
      <w:pPr>
        <w:pStyle w:val="manguon"/>
      </w:pPr>
      <w:r>
        <w:t xml:space="preserve">  &lt;style&gt;</w:t>
      </w:r>
    </w:p>
    <w:p w14:paraId="3B194966" w14:textId="77777777" w:rsidR="0043653B" w:rsidRDefault="0043653B" w:rsidP="0043653B">
      <w:pPr>
        <w:pStyle w:val="manguon"/>
      </w:pPr>
      <w:r>
        <w:t xml:space="preserve">    .flex-container {</w:t>
      </w:r>
    </w:p>
    <w:p w14:paraId="54219EAD" w14:textId="77777777" w:rsidR="0043653B" w:rsidRDefault="0043653B" w:rsidP="0043653B">
      <w:pPr>
        <w:pStyle w:val="manguon"/>
      </w:pPr>
      <w:r>
        <w:t xml:space="preserve">      display: flex;</w:t>
      </w:r>
    </w:p>
    <w:p w14:paraId="28D13DC6" w14:textId="7B78BC25" w:rsidR="0043653B" w:rsidRDefault="0043653B" w:rsidP="0043653B">
      <w:pPr>
        <w:pStyle w:val="manguon"/>
      </w:pPr>
      <w:r>
        <w:t xml:space="preserve">      justify-content: space-around; &lt;!-- căn đều các phần tử --&gt;</w:t>
      </w:r>
    </w:p>
    <w:p w14:paraId="7E3B901F" w14:textId="7CD85438" w:rsidR="0043653B" w:rsidRDefault="0043653B" w:rsidP="0043653B">
      <w:pPr>
        <w:pStyle w:val="manguon"/>
      </w:pPr>
      <w:r>
        <w:t xml:space="preserve">      align-items: center;           &lt;!-- căn giữa theo chiều dọc --&gt;</w:t>
      </w:r>
    </w:p>
    <w:p w14:paraId="4E14E222" w14:textId="77777777" w:rsidR="0043653B" w:rsidRDefault="0043653B" w:rsidP="0043653B">
      <w:pPr>
        <w:pStyle w:val="manguon"/>
      </w:pPr>
      <w:r>
        <w:lastRenderedPageBreak/>
        <w:t xml:space="preserve">      background-color: #f0f0f0;</w:t>
      </w:r>
    </w:p>
    <w:p w14:paraId="12340959" w14:textId="77777777" w:rsidR="0043653B" w:rsidRDefault="0043653B" w:rsidP="0043653B">
      <w:pPr>
        <w:pStyle w:val="manguon"/>
      </w:pPr>
      <w:r>
        <w:t xml:space="preserve">      padding: 20px;</w:t>
      </w:r>
    </w:p>
    <w:p w14:paraId="71574A62" w14:textId="77777777" w:rsidR="0043653B" w:rsidRDefault="0043653B" w:rsidP="0043653B">
      <w:pPr>
        <w:pStyle w:val="manguon"/>
      </w:pPr>
      <w:r>
        <w:t xml:space="preserve">    }</w:t>
      </w:r>
    </w:p>
    <w:p w14:paraId="3CCD9480" w14:textId="77777777" w:rsidR="0043653B" w:rsidRDefault="0043653B" w:rsidP="0043653B">
      <w:pPr>
        <w:pStyle w:val="manguon"/>
      </w:pPr>
      <w:r>
        <w:t xml:space="preserve">    .flex-item {</w:t>
      </w:r>
    </w:p>
    <w:p w14:paraId="35C6D8EE" w14:textId="77777777" w:rsidR="0043653B" w:rsidRDefault="0043653B" w:rsidP="0043653B">
      <w:pPr>
        <w:pStyle w:val="manguon"/>
      </w:pPr>
      <w:r>
        <w:t xml:space="preserve">      background-color: #226DAA;</w:t>
      </w:r>
    </w:p>
    <w:p w14:paraId="287CE18D" w14:textId="77777777" w:rsidR="0043653B" w:rsidRDefault="0043653B" w:rsidP="0043653B">
      <w:pPr>
        <w:pStyle w:val="manguon"/>
      </w:pPr>
      <w:r>
        <w:t xml:space="preserve">      color: white;</w:t>
      </w:r>
    </w:p>
    <w:p w14:paraId="59E5B5D0" w14:textId="77777777" w:rsidR="0043653B" w:rsidRDefault="0043653B" w:rsidP="0043653B">
      <w:pPr>
        <w:pStyle w:val="manguon"/>
      </w:pPr>
      <w:r>
        <w:t xml:space="preserve">      padding: 20px;</w:t>
      </w:r>
    </w:p>
    <w:p w14:paraId="5C7CD35D" w14:textId="77777777" w:rsidR="0043653B" w:rsidRDefault="0043653B" w:rsidP="0043653B">
      <w:pPr>
        <w:pStyle w:val="manguon"/>
      </w:pPr>
      <w:r>
        <w:t xml:space="preserve">      width: 100px;</w:t>
      </w:r>
    </w:p>
    <w:p w14:paraId="3BC578B8" w14:textId="77777777" w:rsidR="0043653B" w:rsidRDefault="0043653B" w:rsidP="0043653B">
      <w:pPr>
        <w:pStyle w:val="manguon"/>
      </w:pPr>
      <w:r>
        <w:t xml:space="preserve">      text-align: center;</w:t>
      </w:r>
    </w:p>
    <w:p w14:paraId="21B4EDD5" w14:textId="77777777" w:rsidR="0043653B" w:rsidRDefault="0043653B" w:rsidP="0043653B">
      <w:pPr>
        <w:pStyle w:val="manguon"/>
      </w:pPr>
      <w:r>
        <w:t xml:space="preserve">    }</w:t>
      </w:r>
    </w:p>
    <w:p w14:paraId="3514C6B1" w14:textId="77777777" w:rsidR="0043653B" w:rsidRDefault="0043653B" w:rsidP="0043653B">
      <w:pPr>
        <w:pStyle w:val="manguon"/>
      </w:pPr>
      <w:r>
        <w:t xml:space="preserve">  &lt;/style&gt;</w:t>
      </w:r>
    </w:p>
    <w:p w14:paraId="7917449F" w14:textId="77777777" w:rsidR="0043653B" w:rsidRDefault="0043653B" w:rsidP="0043653B">
      <w:pPr>
        <w:pStyle w:val="manguon"/>
      </w:pPr>
      <w:r>
        <w:t>&lt;/head&gt;</w:t>
      </w:r>
    </w:p>
    <w:p w14:paraId="0CB07D2E" w14:textId="77777777" w:rsidR="0043653B" w:rsidRDefault="0043653B" w:rsidP="0043653B">
      <w:pPr>
        <w:pStyle w:val="manguon"/>
      </w:pPr>
      <w:r>
        <w:t>&lt;body&gt;</w:t>
      </w:r>
    </w:p>
    <w:p w14:paraId="69BEF319" w14:textId="77777777" w:rsidR="0043653B" w:rsidRDefault="0043653B" w:rsidP="0043653B">
      <w:pPr>
        <w:pStyle w:val="manguon"/>
      </w:pPr>
      <w:r>
        <w:t xml:space="preserve">  &lt;div class="flex-container"&gt;</w:t>
      </w:r>
    </w:p>
    <w:p w14:paraId="5D80F86C" w14:textId="77777777" w:rsidR="0043653B" w:rsidRDefault="0043653B" w:rsidP="0043653B">
      <w:pPr>
        <w:pStyle w:val="manguon"/>
      </w:pPr>
      <w:r>
        <w:t xml:space="preserve">    &lt;div class="flex-item"&gt;Khối 1&lt;/div&gt;</w:t>
      </w:r>
    </w:p>
    <w:p w14:paraId="37C7281E" w14:textId="77777777" w:rsidR="0043653B" w:rsidRDefault="0043653B" w:rsidP="0043653B">
      <w:pPr>
        <w:pStyle w:val="manguon"/>
      </w:pPr>
      <w:r>
        <w:t xml:space="preserve">    &lt;div class="flex-item"&gt;Khối 2&lt;/div&gt;</w:t>
      </w:r>
    </w:p>
    <w:p w14:paraId="6E5ADB6A" w14:textId="77777777" w:rsidR="0043653B" w:rsidRDefault="0043653B" w:rsidP="0043653B">
      <w:pPr>
        <w:pStyle w:val="manguon"/>
      </w:pPr>
      <w:r>
        <w:t xml:space="preserve">    &lt;div class="flex-item"&gt;Khối 3&lt;/div&gt;</w:t>
      </w:r>
    </w:p>
    <w:p w14:paraId="2EA06D84" w14:textId="77777777" w:rsidR="0043653B" w:rsidRDefault="0043653B" w:rsidP="0043653B">
      <w:pPr>
        <w:pStyle w:val="manguon"/>
      </w:pPr>
      <w:r>
        <w:t xml:space="preserve">  &lt;/div&gt;</w:t>
      </w:r>
    </w:p>
    <w:p w14:paraId="5B962C1B" w14:textId="77777777" w:rsidR="0043653B" w:rsidRDefault="0043653B" w:rsidP="0043653B">
      <w:pPr>
        <w:pStyle w:val="manguon"/>
      </w:pPr>
      <w:r>
        <w:t>&lt;/body&gt;</w:t>
      </w:r>
    </w:p>
    <w:p w14:paraId="2832A07E" w14:textId="2B26E8C4" w:rsidR="0043653B" w:rsidRDefault="0043653B" w:rsidP="0043653B">
      <w:pPr>
        <w:pStyle w:val="manguon"/>
      </w:pPr>
      <w:r>
        <w:t>&lt;/html&gt;</w:t>
      </w:r>
    </w:p>
    <w:p w14:paraId="2C23090A" w14:textId="77777777" w:rsidR="0042546E" w:rsidRDefault="0042546E" w:rsidP="0042546E">
      <w:pPr>
        <w:pStyle w:val="noidung"/>
        <w:keepNext/>
      </w:pPr>
      <w:r w:rsidRPr="0042546E">
        <w:drawing>
          <wp:inline distT="0" distB="0" distL="0" distR="0" wp14:anchorId="7F6D4071" wp14:editId="31D5EDA4">
            <wp:extent cx="5490210" cy="544830"/>
            <wp:effectExtent l="19050" t="19050" r="15240" b="26670"/>
            <wp:docPr id="3327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890" name=""/>
                    <pic:cNvPicPr/>
                  </pic:nvPicPr>
                  <pic:blipFill rotWithShape="1">
                    <a:blip r:embed="rId29"/>
                    <a:srcRect r="1615" b="59642"/>
                    <a:stretch>
                      <a:fillRect/>
                    </a:stretch>
                  </pic:blipFill>
                  <pic:spPr bwMode="auto">
                    <a:xfrm>
                      <a:off x="0" y="0"/>
                      <a:ext cx="5490210" cy="544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9BD6CE" w14:textId="64145810" w:rsidR="0043653B" w:rsidRPr="0042546E" w:rsidRDefault="0042546E" w:rsidP="0042546E">
      <w:pPr>
        <w:pStyle w:val="Caption"/>
      </w:pPr>
      <w:bookmarkStart w:id="30" w:name="_Toc231548977"/>
      <w:r w:rsidRPr="0042546E">
        <w:t xml:space="preserve">Hình </w:t>
      </w:r>
      <w:r w:rsidR="00D20DC1">
        <w:fldChar w:fldCharType="begin"/>
      </w:r>
      <w:r w:rsidR="00D20DC1">
        <w:instrText xml:space="preserve"> STYLEREF 1 \s </w:instrText>
      </w:r>
      <w:r w:rsidR="00D20DC1">
        <w:fldChar w:fldCharType="separate"/>
      </w:r>
      <w:r w:rsidR="00D20DC1">
        <w:t>2</w:t>
      </w:r>
      <w:r w:rsidR="00D20DC1">
        <w:fldChar w:fldCharType="end"/>
      </w:r>
      <w:r w:rsidR="00D20DC1">
        <w:t>.</w:t>
      </w:r>
      <w:r w:rsidR="00D20DC1">
        <w:fldChar w:fldCharType="begin"/>
      </w:r>
      <w:r w:rsidR="00D20DC1">
        <w:instrText xml:space="preserve"> SEQ Hình \* ARABIC \s 1 </w:instrText>
      </w:r>
      <w:r w:rsidR="00D20DC1">
        <w:fldChar w:fldCharType="separate"/>
      </w:r>
      <w:r w:rsidR="00D20DC1">
        <w:t>4</w:t>
      </w:r>
      <w:r w:rsidR="00D20DC1">
        <w:fldChar w:fldCharType="end"/>
      </w:r>
      <w:r w:rsidRPr="0042546E">
        <w:t>: Các khối sẽ hiển thị cạnh nhau, căn đều và linh hoạt khi thay đổi kích thước màn hình.</w:t>
      </w:r>
      <w:bookmarkEnd w:id="30"/>
    </w:p>
    <w:p w14:paraId="1DF8780D" w14:textId="36C37D9D" w:rsidR="00B22017" w:rsidRDefault="00B22017">
      <w:pPr>
        <w:pStyle w:val="ListParagraph"/>
        <w:numPr>
          <w:ilvl w:val="0"/>
          <w:numId w:val="25"/>
        </w:numPr>
        <w:rPr>
          <w:b/>
          <w:bCs/>
        </w:rPr>
      </w:pPr>
      <w:r w:rsidRPr="00B22017">
        <w:rPr>
          <w:b/>
          <w:bCs/>
        </w:rPr>
        <w:t>Thẻ &lt;span&gt;</w:t>
      </w:r>
    </w:p>
    <w:p w14:paraId="120C8E5D" w14:textId="77777777" w:rsidR="0042546E" w:rsidRPr="0042546E" w:rsidRDefault="0042546E" w:rsidP="0042546E">
      <w:pPr>
        <w:pStyle w:val="noidung"/>
      </w:pPr>
      <w:r w:rsidRPr="0042546E">
        <w:t>Trong HTML, thẻ &lt;span&gt; được sử dụng như một vùng chứa nội tuyến để đánh dấu một phần văn bản hoặc một phần nhỏ trong tài liệu. Khác với thẻ &lt;div&gt; (là phần tử cấp khối), &lt;span&gt; là phần tử inline, nghĩa là nó không tự động chiếm toàn bộ chiều rộng và không tạo ngắt dòng trước hoặc sau.</w:t>
      </w:r>
    </w:p>
    <w:p w14:paraId="06BE4015" w14:textId="77777777" w:rsidR="0042546E" w:rsidRPr="0042546E" w:rsidRDefault="0042546E" w:rsidP="0042546E">
      <w:pPr>
        <w:pStyle w:val="noidung"/>
      </w:pPr>
      <w:r w:rsidRPr="0042546E">
        <w:t>Thẻ &lt;span&gt; không có thuộc tính bắt buộc, nhưng thường đi kèm với các thuộc tính phổ biến như:</w:t>
      </w:r>
    </w:p>
    <w:p w14:paraId="4BAD253E" w14:textId="77777777" w:rsidR="0042546E" w:rsidRPr="0042546E" w:rsidRDefault="0042546E">
      <w:pPr>
        <w:pStyle w:val="noidung"/>
        <w:numPr>
          <w:ilvl w:val="0"/>
          <w:numId w:val="29"/>
        </w:numPr>
      </w:pPr>
      <w:r w:rsidRPr="0042546E">
        <w:t>style: áp dụng trực tiếp các quy tắc CSS.</w:t>
      </w:r>
    </w:p>
    <w:p w14:paraId="4C7A9D87" w14:textId="77777777" w:rsidR="0042546E" w:rsidRPr="0042546E" w:rsidRDefault="0042546E">
      <w:pPr>
        <w:pStyle w:val="noidung"/>
        <w:numPr>
          <w:ilvl w:val="0"/>
          <w:numId w:val="29"/>
        </w:numPr>
      </w:pPr>
      <w:r w:rsidRPr="0042546E">
        <w:t>class: gán lớp để định kiểu bằng CSS hoặc thao tác bằng JavaScript.</w:t>
      </w:r>
    </w:p>
    <w:p w14:paraId="16FA345D" w14:textId="77777777" w:rsidR="0042546E" w:rsidRPr="0042546E" w:rsidRDefault="0042546E">
      <w:pPr>
        <w:pStyle w:val="noidung"/>
        <w:numPr>
          <w:ilvl w:val="0"/>
          <w:numId w:val="29"/>
        </w:numPr>
      </w:pPr>
      <w:r w:rsidRPr="0042546E">
        <w:lastRenderedPageBreak/>
        <w:t>id: định danh duy nhất để tham chiếu trong CSS hoặc JavaScript.</w:t>
      </w:r>
    </w:p>
    <w:p w14:paraId="179BC8B2" w14:textId="77777777" w:rsidR="0042546E" w:rsidRPr="0042546E" w:rsidRDefault="0042546E" w:rsidP="0042546E">
      <w:pPr>
        <w:pStyle w:val="manguon"/>
      </w:pPr>
      <w:r w:rsidRPr="0042546E">
        <w:t>&lt;p&gt;Đây là một đoạn văn với &lt;span style="color: red;"&gt;chữ màu đỏ&lt;/span&gt;.&lt;/p&gt;</w:t>
      </w:r>
    </w:p>
    <w:p w14:paraId="7386B9B0" w14:textId="4E6F1CD2" w:rsidR="0043653B" w:rsidRPr="0042546E" w:rsidRDefault="0042546E" w:rsidP="0042546E">
      <w:pPr>
        <w:pStyle w:val="manguon"/>
      </w:pPr>
      <w:r w:rsidRPr="0042546E">
        <w:t>&lt;p&gt;Đây là &lt;span class="highlight"&gt;nội dung được làm nổi bật&lt;/span&gt;.&lt;/p&gt;</w:t>
      </w:r>
    </w:p>
    <w:p w14:paraId="18601880" w14:textId="66DDF522" w:rsidR="008D78F3" w:rsidRDefault="009D3E0E" w:rsidP="008D78F3">
      <w:pPr>
        <w:pStyle w:val="Heading4"/>
      </w:pPr>
      <w:bookmarkStart w:id="31" w:name="_Toc231549097"/>
      <w:r>
        <w:t>Biểu mẫu trong HTML</w:t>
      </w:r>
      <w:bookmarkEnd w:id="31"/>
    </w:p>
    <w:p w14:paraId="0A1294CD" w14:textId="70425917" w:rsidR="009D3E0E" w:rsidRPr="009D3E0E" w:rsidRDefault="009D3E0E" w:rsidP="009D3E0E">
      <w:pPr>
        <w:pStyle w:val="noidung"/>
      </w:pPr>
      <w:r w:rsidRPr="009D3E0E">
        <w:t>Biểu mẫu HTML được sử dụng để thu thập dữ liệu đầu vào từ người dùng, sau đó dữ liệu này thường được gửi đến máy chủ để xử lý.</w:t>
      </w:r>
    </w:p>
    <w:p w14:paraId="71887DC5" w14:textId="19E912FE" w:rsidR="00B22017" w:rsidRDefault="00B22017">
      <w:pPr>
        <w:pStyle w:val="ListParagraph"/>
        <w:numPr>
          <w:ilvl w:val="0"/>
          <w:numId w:val="26"/>
        </w:numPr>
        <w:rPr>
          <w:b/>
          <w:bCs/>
        </w:rPr>
      </w:pPr>
      <w:r w:rsidRPr="00B22017">
        <w:rPr>
          <w:b/>
          <w:bCs/>
        </w:rPr>
        <w:t>Thẻ  &lt;form&gt;</w:t>
      </w:r>
    </w:p>
    <w:p w14:paraId="1C0ABDF5" w14:textId="5AA1086E" w:rsidR="009D3E0E" w:rsidRDefault="009D3E0E" w:rsidP="009D3E0E">
      <w:pPr>
        <w:pStyle w:val="noidung"/>
      </w:pPr>
      <w:r w:rsidRPr="009D3E0E">
        <w:t>Là vùng chứa cho các phần tử đầu vào khác nhau như trường văn bản, hộp kiểm, nút radio, nút gửi…</w:t>
      </w:r>
    </w:p>
    <w:p w14:paraId="6D72C141" w14:textId="77777777" w:rsidR="009D3E0E" w:rsidRDefault="009D3E0E" w:rsidP="009D3E0E">
      <w:pPr>
        <w:pStyle w:val="manguon"/>
      </w:pPr>
      <w:r>
        <w:t>&lt;form&gt;</w:t>
      </w:r>
    </w:p>
    <w:p w14:paraId="666CDDD0" w14:textId="77777777" w:rsidR="009D3E0E" w:rsidRDefault="009D3E0E" w:rsidP="009D3E0E">
      <w:pPr>
        <w:pStyle w:val="manguon"/>
      </w:pPr>
      <w:r>
        <w:t xml:space="preserve">  &lt;!-- Các phần tử đầu vào --&gt;</w:t>
      </w:r>
    </w:p>
    <w:p w14:paraId="3AE1B08D" w14:textId="7986507F" w:rsidR="009D3E0E" w:rsidRPr="009D3E0E" w:rsidRDefault="009D3E0E" w:rsidP="009D3E0E">
      <w:pPr>
        <w:pStyle w:val="manguon"/>
      </w:pPr>
      <w:r>
        <w:t>&lt;/form&gt;</w:t>
      </w:r>
    </w:p>
    <w:p w14:paraId="5EB8A634" w14:textId="79F8E7FD" w:rsidR="00B22017" w:rsidRDefault="00B22017">
      <w:pPr>
        <w:pStyle w:val="ListParagraph"/>
        <w:numPr>
          <w:ilvl w:val="0"/>
          <w:numId w:val="26"/>
        </w:numPr>
        <w:rPr>
          <w:b/>
          <w:bCs/>
        </w:rPr>
      </w:pPr>
      <w:r w:rsidRPr="00B22017">
        <w:rPr>
          <w:b/>
          <w:bCs/>
        </w:rPr>
        <w:t>Thẻ &lt;input&gt;</w:t>
      </w:r>
    </w:p>
    <w:p w14:paraId="0AF0ECA0" w14:textId="77777777" w:rsidR="009D3E0E" w:rsidRPr="009D3E0E" w:rsidRDefault="009D3E0E" w:rsidP="009D3E0E">
      <w:pPr>
        <w:pStyle w:val="noidung"/>
        <w:rPr>
          <w:lang w:val="en-US"/>
        </w:rPr>
      </w:pPr>
      <w:r w:rsidRPr="009D3E0E">
        <w:rPr>
          <w:lang w:val="en-US"/>
        </w:rPr>
        <w:t>Đây là phần tử biểu mẫu được sử dụng nhiều nhất. Tùy thuộc vào giá trị của thuộc tính type, &lt;input&gt; có thể hiển thị dưới nhiều dạng khác nhau:</w:t>
      </w:r>
    </w:p>
    <w:p w14:paraId="57B26A0D" w14:textId="77777777" w:rsidR="009D3E0E" w:rsidRPr="009D3E0E" w:rsidRDefault="009D3E0E">
      <w:pPr>
        <w:pStyle w:val="noidung"/>
        <w:numPr>
          <w:ilvl w:val="0"/>
          <w:numId w:val="30"/>
        </w:numPr>
        <w:rPr>
          <w:lang w:val="en-US"/>
        </w:rPr>
      </w:pPr>
      <w:r w:rsidRPr="009D3E0E">
        <w:rPr>
          <w:lang w:val="en-US"/>
        </w:rPr>
        <w:t>type="text": trường nhập văn bản một dòng.</w:t>
      </w:r>
    </w:p>
    <w:p w14:paraId="729B49D7" w14:textId="77777777" w:rsidR="009D3E0E" w:rsidRPr="009D3E0E" w:rsidRDefault="009D3E0E">
      <w:pPr>
        <w:pStyle w:val="noidung"/>
        <w:numPr>
          <w:ilvl w:val="0"/>
          <w:numId w:val="30"/>
        </w:numPr>
        <w:rPr>
          <w:lang w:val="en-US"/>
        </w:rPr>
      </w:pPr>
      <w:r w:rsidRPr="009D3E0E">
        <w:rPr>
          <w:lang w:val="en-US"/>
        </w:rPr>
        <w:t>type="checkbox": hộp kiểm.</w:t>
      </w:r>
    </w:p>
    <w:p w14:paraId="4A6CA422" w14:textId="77777777" w:rsidR="009D3E0E" w:rsidRPr="009D3E0E" w:rsidRDefault="009D3E0E">
      <w:pPr>
        <w:pStyle w:val="noidung"/>
        <w:numPr>
          <w:ilvl w:val="0"/>
          <w:numId w:val="30"/>
        </w:numPr>
        <w:rPr>
          <w:lang w:val="en-US"/>
        </w:rPr>
      </w:pPr>
      <w:r w:rsidRPr="009D3E0E">
        <w:rPr>
          <w:lang w:val="en-US"/>
        </w:rPr>
        <w:t>type="radio": nút chọn radio.</w:t>
      </w:r>
    </w:p>
    <w:p w14:paraId="2ADB778A" w14:textId="1C50B222" w:rsidR="009D3E0E" w:rsidRPr="009D3E0E" w:rsidRDefault="009D3E0E">
      <w:pPr>
        <w:pStyle w:val="noidung"/>
        <w:numPr>
          <w:ilvl w:val="0"/>
          <w:numId w:val="30"/>
        </w:numPr>
        <w:rPr>
          <w:lang w:val="en-US"/>
        </w:rPr>
      </w:pPr>
      <w:r w:rsidRPr="009D3E0E">
        <w:rPr>
          <w:lang w:val="en-US"/>
        </w:rPr>
        <w:t>type="submit": nút gửi biểu mẫu.</w:t>
      </w:r>
    </w:p>
    <w:p w14:paraId="346816B6" w14:textId="17E14FFA" w:rsidR="009D3E0E" w:rsidRPr="00C80B1A" w:rsidRDefault="009D3E0E" w:rsidP="00C80B1A">
      <w:pPr>
        <w:pStyle w:val="manguon"/>
      </w:pPr>
      <w:r w:rsidRPr="009D3E0E">
        <w:rPr>
          <w:lang w:val="en-US"/>
        </w:rPr>
        <w:t>&lt;input type="text" id="username" name="username"&gt;</w:t>
      </w:r>
    </w:p>
    <w:p w14:paraId="6BEE23B9" w14:textId="7D7752B4" w:rsidR="00B22017" w:rsidRDefault="00B22017">
      <w:pPr>
        <w:pStyle w:val="ListParagraph"/>
        <w:numPr>
          <w:ilvl w:val="0"/>
          <w:numId w:val="26"/>
        </w:numPr>
        <w:rPr>
          <w:b/>
          <w:bCs/>
        </w:rPr>
      </w:pPr>
      <w:r w:rsidRPr="00B22017">
        <w:rPr>
          <w:b/>
          <w:bCs/>
        </w:rPr>
        <w:t xml:space="preserve">Thẻ &lt;button&gt; </w:t>
      </w:r>
    </w:p>
    <w:p w14:paraId="6C348804" w14:textId="3284F0E7" w:rsidR="00C80B1A" w:rsidRDefault="00FD1510" w:rsidP="00FD1510">
      <w:pPr>
        <w:pStyle w:val="noidung"/>
      </w:pPr>
      <w:r w:rsidRPr="00FD1510">
        <w:t>Thẻ &lt;button&gt; được sử dụng để định nghĩa một nút bấm có thể nhấp được trong trang web. Khác với nút được tạo bằng thẻ &lt;input&gt;, phần tử &lt;button&gt; cho phép đặt nội dung phong phú bên trong, không chỉ là văn bản mà còn có thể chứa các thẻ HTML khác như &lt;i&gt;, &lt;b&gt;, &lt;strong&gt;, &lt;br&gt;, hoặc thậm chí hình ảnh &lt;img&gt;.</w:t>
      </w:r>
    </w:p>
    <w:p w14:paraId="49542963" w14:textId="77777777" w:rsidR="00FD1510" w:rsidRDefault="00FD1510" w:rsidP="00FD1510">
      <w:pPr>
        <w:pStyle w:val="manguon"/>
      </w:pPr>
      <w:r>
        <w:t>&lt;button type="button"&gt;</w:t>
      </w:r>
    </w:p>
    <w:p w14:paraId="3CC4A0CB" w14:textId="77777777" w:rsidR="00FD1510" w:rsidRDefault="00FD1510" w:rsidP="00FD1510">
      <w:pPr>
        <w:pStyle w:val="manguon"/>
      </w:pPr>
      <w:r>
        <w:t xml:space="preserve">  &lt;img src="icon.png" alt="Icon"&gt; Nhấn vào tôi</w:t>
      </w:r>
    </w:p>
    <w:p w14:paraId="5B99B30C" w14:textId="5E595FD0" w:rsidR="00FD1510" w:rsidRDefault="00FD1510" w:rsidP="00FD1510">
      <w:pPr>
        <w:pStyle w:val="manguon"/>
      </w:pPr>
      <w:r>
        <w:lastRenderedPageBreak/>
        <w:t>&lt;/button&gt;</w:t>
      </w:r>
    </w:p>
    <w:p w14:paraId="2ACA0191" w14:textId="77777777" w:rsidR="00FD1510" w:rsidRPr="00FD1510" w:rsidRDefault="00FD1510" w:rsidP="00FD1510">
      <w:pPr>
        <w:pStyle w:val="noidung"/>
      </w:pPr>
      <w:r w:rsidRPr="00FD1510">
        <w:t>Luôn khai báo thuộc tính type cho thẻ &lt;button&gt; để trình duyệt biết rõ loại nút:</w:t>
      </w:r>
    </w:p>
    <w:p w14:paraId="22AAD38C" w14:textId="77777777" w:rsidR="00FD1510" w:rsidRPr="00FD1510" w:rsidRDefault="00FD1510">
      <w:pPr>
        <w:pStyle w:val="noidung"/>
        <w:numPr>
          <w:ilvl w:val="0"/>
          <w:numId w:val="31"/>
        </w:numPr>
      </w:pPr>
      <w:r w:rsidRPr="00FD1510">
        <w:t>type="button": nút bấm thông thường.</w:t>
      </w:r>
    </w:p>
    <w:p w14:paraId="0E825A5C" w14:textId="77777777" w:rsidR="00FD1510" w:rsidRPr="00FD1510" w:rsidRDefault="00FD1510">
      <w:pPr>
        <w:pStyle w:val="noidung"/>
        <w:numPr>
          <w:ilvl w:val="0"/>
          <w:numId w:val="31"/>
        </w:numPr>
      </w:pPr>
      <w:r w:rsidRPr="00FD1510">
        <w:t>type="submit": nút gửi biểu mẫu.</w:t>
      </w:r>
    </w:p>
    <w:p w14:paraId="39D12D40" w14:textId="77777777" w:rsidR="00FD1510" w:rsidRPr="00FD1510" w:rsidRDefault="00FD1510">
      <w:pPr>
        <w:pStyle w:val="noidung"/>
        <w:numPr>
          <w:ilvl w:val="0"/>
          <w:numId w:val="31"/>
        </w:numPr>
      </w:pPr>
      <w:r w:rsidRPr="00FD1510">
        <w:t>type="reset": nút đặt lại biểu mẫu.</w:t>
      </w:r>
    </w:p>
    <w:p w14:paraId="77C13410" w14:textId="1C2AE889" w:rsidR="00FD1510" w:rsidRPr="00FD1510" w:rsidRDefault="00FD1510" w:rsidP="00FD1510">
      <w:pPr>
        <w:pStyle w:val="noidung"/>
      </w:pPr>
      <w:r w:rsidRPr="00FD1510">
        <w:t>Ngoài ra, các nút có thể dễ dàng được tùy chỉnh bằng CSS để thay đổi màu sắc, kích thước, viền, hiệu ứng hover… giúp nâng cao trải nghiệm người dùng.</w:t>
      </w:r>
    </w:p>
    <w:p w14:paraId="2C6BB77D" w14:textId="607F71F0" w:rsidR="00B22017" w:rsidRDefault="00B22017">
      <w:pPr>
        <w:pStyle w:val="ListParagraph"/>
        <w:numPr>
          <w:ilvl w:val="0"/>
          <w:numId w:val="26"/>
        </w:numPr>
        <w:rPr>
          <w:b/>
          <w:bCs/>
        </w:rPr>
      </w:pPr>
      <w:r w:rsidRPr="00B22017">
        <w:rPr>
          <w:b/>
          <w:bCs/>
        </w:rPr>
        <w:t>Thẻ &lt;label&gt;</w:t>
      </w:r>
    </w:p>
    <w:p w14:paraId="789089B7" w14:textId="7455C4D3" w:rsidR="00C80B1A" w:rsidRDefault="00C80B1A" w:rsidP="00C80B1A">
      <w:pPr>
        <w:pStyle w:val="noidung"/>
      </w:pPr>
      <w:r w:rsidRPr="00C80B1A">
        <w:t>Phần tử &lt;label&gt;: Xác định nhãn cho các phần tử biểu mẫu. Nhãn giúp cải thiện khả năng tiếp cận, đặc biệt với người dùng trình đọc màn hình, vì nhãn sẽ được đọc to khi người dùng tập trung vào trường nhập liệu. Ngoài ra, nhãn cũng giúp người dùng dễ dàng nhấp vào văn bản để chọn hộp kiểm hoặc nút radio.</w:t>
      </w:r>
    </w:p>
    <w:p w14:paraId="3A72C499" w14:textId="77777777" w:rsidR="00C80B1A" w:rsidRDefault="00C80B1A" w:rsidP="00C80B1A">
      <w:pPr>
        <w:pStyle w:val="manguon"/>
      </w:pPr>
      <w:r>
        <w:t>&lt;label for="username"&gt;Tên người dùng:&lt;/label&gt;</w:t>
      </w:r>
    </w:p>
    <w:p w14:paraId="3BD6329D" w14:textId="5FECE491" w:rsidR="00C80B1A" w:rsidRPr="00C80B1A" w:rsidRDefault="00C80B1A" w:rsidP="00C80B1A">
      <w:pPr>
        <w:pStyle w:val="manguon"/>
      </w:pPr>
      <w:r>
        <w:t>&lt;input type="text" id="username" name="username"&gt;</w:t>
      </w:r>
    </w:p>
    <w:p w14:paraId="3B828630" w14:textId="5667A41D" w:rsidR="0077133B" w:rsidRPr="008D78F3" w:rsidRDefault="00007294" w:rsidP="0077133B">
      <w:pPr>
        <w:pStyle w:val="Heading3"/>
      </w:pPr>
      <w:bookmarkStart w:id="32" w:name="_Toc231549098"/>
      <w:r w:rsidRPr="008D78F3">
        <w:t>HTML5 và các cải tiến mới</w:t>
      </w:r>
      <w:bookmarkEnd w:id="32"/>
    </w:p>
    <w:p w14:paraId="49A77E9C" w14:textId="14FD3B1E" w:rsidR="0077133B" w:rsidRPr="008D78F3" w:rsidRDefault="0077133B" w:rsidP="0077133B">
      <w:pPr>
        <w:pStyle w:val="Heading4"/>
      </w:pPr>
      <w:bookmarkStart w:id="33" w:name="_Toc231549099"/>
      <w:r w:rsidRPr="008D78F3">
        <w:t>HTML5 là gì?</w:t>
      </w:r>
      <w:bookmarkEnd w:id="33"/>
    </w:p>
    <w:p w14:paraId="67C589CF" w14:textId="53A8FCF6" w:rsidR="00FD135A" w:rsidRPr="008D78F3" w:rsidRDefault="00FD135A" w:rsidP="00FD135A">
      <w:pPr>
        <w:pStyle w:val="noidung"/>
      </w:pPr>
      <w:r w:rsidRPr="008D78F3">
        <w:t>HTML5 phiên bản thứ 5 của HTML được công bố bởi World Wide Web Consortium (W3C). HTML5 là sự kết hợp giữa HTML 4, XHTML, DOM cấp 2 và JavaScript. HTML5 hỗ trợ chạy trên mọi trình duyệt. </w:t>
      </w:r>
    </w:p>
    <w:p w14:paraId="40D37212" w14:textId="610FDF2C" w:rsidR="0077133B" w:rsidRPr="008D78F3" w:rsidRDefault="0077133B" w:rsidP="0077133B">
      <w:pPr>
        <w:pStyle w:val="Heading4"/>
      </w:pPr>
      <w:bookmarkStart w:id="34" w:name="_Toc231549100"/>
      <w:r w:rsidRPr="008D78F3">
        <w:t>Cải tiến mới của HTML5</w:t>
      </w:r>
      <w:bookmarkEnd w:id="34"/>
    </w:p>
    <w:p w14:paraId="40FC5902" w14:textId="6B99327B" w:rsidR="0077133B" w:rsidRPr="008D78F3" w:rsidRDefault="0077133B">
      <w:pPr>
        <w:pStyle w:val="noidung"/>
        <w:numPr>
          <w:ilvl w:val="0"/>
          <w:numId w:val="5"/>
        </w:numPr>
      </w:pPr>
      <w:r w:rsidRPr="008D78F3">
        <w:rPr>
          <w:b/>
          <w:bCs/>
        </w:rPr>
        <w:t>Hỗ trợ đa phương tiện:</w:t>
      </w:r>
      <w:r w:rsidRPr="008D78F3">
        <w:t xml:space="preserve"> HTML5 được cải tiến so với HTML, đã được tích hợp các chức năng hỗ trợ video, âm thanh.</w:t>
      </w:r>
    </w:p>
    <w:p w14:paraId="296AE3B4" w14:textId="528F91A1" w:rsidR="0077133B" w:rsidRPr="008D78F3" w:rsidRDefault="0077133B">
      <w:pPr>
        <w:pStyle w:val="noidung"/>
        <w:numPr>
          <w:ilvl w:val="0"/>
          <w:numId w:val="5"/>
        </w:numPr>
      </w:pPr>
      <w:r w:rsidRPr="008D78F3">
        <w:rPr>
          <w:b/>
          <w:bCs/>
        </w:rPr>
        <w:t>Hỗ trợ địa lý:</w:t>
      </w:r>
      <w:r w:rsidRPr="008D78F3">
        <w:t xml:space="preserve"> HTML5 hiện nay đã sử dụng Javascript Geolocation API với mục đích theo dõi vị trí của tất cả người truy cập website.</w:t>
      </w:r>
    </w:p>
    <w:p w14:paraId="650F524F" w14:textId="08BCBFAC" w:rsidR="0077133B" w:rsidRPr="008D78F3" w:rsidRDefault="0077133B">
      <w:pPr>
        <w:pStyle w:val="noidung"/>
        <w:numPr>
          <w:ilvl w:val="0"/>
          <w:numId w:val="5"/>
        </w:numPr>
        <w:rPr>
          <w:b/>
          <w:bCs/>
        </w:rPr>
      </w:pPr>
      <w:r w:rsidRPr="008D78F3">
        <w:rPr>
          <w:b/>
          <w:bCs/>
        </w:rPr>
        <w:t xml:space="preserve">Lưu trữ: </w:t>
      </w:r>
      <w:r w:rsidRPr="008D78F3">
        <w:t>HTML5 có nhiều tùy chọn hơn so với HTML để lưu trữ, có thể kể đến như SQL database, Application cache, Web storage.Bên cạnh đó, có thể chạy JS trên nền JS API sẵn có.</w:t>
      </w:r>
    </w:p>
    <w:p w14:paraId="51F847DC" w14:textId="221F083F" w:rsidR="0077133B" w:rsidRPr="008D78F3" w:rsidRDefault="0077133B">
      <w:pPr>
        <w:pStyle w:val="noidung"/>
        <w:numPr>
          <w:ilvl w:val="0"/>
          <w:numId w:val="5"/>
        </w:numPr>
      </w:pPr>
      <w:r w:rsidRPr="008D78F3">
        <w:rPr>
          <w:b/>
          <w:bCs/>
        </w:rPr>
        <w:lastRenderedPageBreak/>
        <w:t xml:space="preserve">Giao tiếp: </w:t>
      </w:r>
      <w:r w:rsidRPr="008D78F3">
        <w:t>Trong HTML5, có sự hỗ trợ Web Socket, do đó có thể giao tiếp song song giữa Server và Client.</w:t>
      </w:r>
    </w:p>
    <w:p w14:paraId="7E70F165" w14:textId="4E70499F" w:rsidR="0077133B" w:rsidRPr="008D78F3" w:rsidRDefault="0077133B">
      <w:pPr>
        <w:pStyle w:val="noidung"/>
        <w:numPr>
          <w:ilvl w:val="0"/>
          <w:numId w:val="5"/>
        </w:numPr>
      </w:pPr>
      <w:r w:rsidRPr="008D78F3">
        <w:rPr>
          <w:b/>
          <w:bCs/>
        </w:rPr>
        <w:t>Khả năng tương thích với trình duyệt:</w:t>
      </w:r>
      <w:r w:rsidRPr="008D78F3">
        <w:t xml:space="preserve"> HTML5 là phiên bản mới, do đó có nhiều thẻ mới và một số thẻ cũng đã bỏ đi. Do đó, chỉ có một số trình duyệt hỗ trợ cho HTML5.</w:t>
      </w:r>
    </w:p>
    <w:p w14:paraId="1368A711" w14:textId="49EA0205" w:rsidR="0077133B" w:rsidRPr="008D78F3" w:rsidRDefault="0077133B">
      <w:pPr>
        <w:pStyle w:val="noidung"/>
        <w:numPr>
          <w:ilvl w:val="0"/>
          <w:numId w:val="5"/>
        </w:numPr>
      </w:pPr>
      <w:r w:rsidRPr="008D78F3">
        <w:rPr>
          <w:b/>
          <w:bCs/>
        </w:rPr>
        <w:t>Hỗ trợ đồ họa:</w:t>
      </w:r>
      <w:r w:rsidRPr="008D78F3">
        <w:t xml:space="preserve"> Trong HTML5, có sự hỗ trợ của Canvas và SVG, đồ họa vector luôn được hỗ trợ.</w:t>
      </w:r>
    </w:p>
    <w:p w14:paraId="331A0446" w14:textId="48031ECE" w:rsidR="0077133B" w:rsidRPr="008D78F3" w:rsidRDefault="0077133B">
      <w:pPr>
        <w:pStyle w:val="noidung"/>
        <w:numPr>
          <w:ilvl w:val="0"/>
          <w:numId w:val="5"/>
        </w:numPr>
      </w:pPr>
      <w:r w:rsidRPr="008D78F3">
        <w:rPr>
          <w:b/>
          <w:bCs/>
        </w:rPr>
        <w:t>Ren:</w:t>
      </w:r>
      <w:r w:rsidRPr="008D78F3">
        <w:t xml:space="preserve"> Trong HTML5, với JavaScript Web Worker API, Giao diện trình duyệt và Javascript được phép chạy trên nhiều luồng khác nhau.</w:t>
      </w:r>
    </w:p>
    <w:p w14:paraId="6826D59B" w14:textId="7EE711D4" w:rsidR="0077133B" w:rsidRPr="008D78F3" w:rsidRDefault="0077133B">
      <w:pPr>
        <w:pStyle w:val="noidung"/>
        <w:numPr>
          <w:ilvl w:val="0"/>
          <w:numId w:val="5"/>
        </w:numPr>
      </w:pPr>
      <w:r w:rsidRPr="008D78F3">
        <w:rPr>
          <w:b/>
          <w:bCs/>
        </w:rPr>
        <w:t>Xử lý lỗi:</w:t>
      </w:r>
      <w:r w:rsidRPr="008D78F3">
        <w:t xml:space="preserve"> HTML5 đã cập nhật chức năng chỉnh sửa lỗi sai, như cú pháp không chính xác và các lỗi khác.</w:t>
      </w:r>
    </w:p>
    <w:p w14:paraId="4CD114C1" w14:textId="51D1A7E4" w:rsidR="00FD135A" w:rsidRPr="008D78F3" w:rsidRDefault="00FD135A" w:rsidP="0077133B">
      <w:pPr>
        <w:pStyle w:val="Heading4"/>
      </w:pPr>
      <w:bookmarkStart w:id="35" w:name="_Toc231549101"/>
      <w:r w:rsidRPr="008D78F3">
        <w:t>Điểm khác biệt giữa HTML và HTML5</w:t>
      </w:r>
      <w:bookmarkEnd w:id="35"/>
    </w:p>
    <w:p w14:paraId="0C160C5A" w14:textId="77777777" w:rsidR="00FD135A" w:rsidRPr="008D78F3" w:rsidRDefault="00FD135A" w:rsidP="00FD135A">
      <w:pPr>
        <w:pStyle w:val="noidung"/>
      </w:pPr>
      <w:r w:rsidRPr="008D78F3">
        <w:t>HTML là phiên bản phát hành năm 1999 không hỗ trợ video, âm thanh và không hỗ trợ web. Ngoài ra, HTML có khả năng hỗ trợ theo dõi vị trí người dùng nhưng quá trình này gặp nhiều khó khăn đối với những người sử dụng thiết bị di động và dùng cache của trình duyệt để làm bộ nhớ tạm thời.</w:t>
      </w:r>
    </w:p>
    <w:p w14:paraId="44E4A32D" w14:textId="181E1DBD" w:rsidR="00FD135A" w:rsidRPr="008D78F3" w:rsidRDefault="00FD135A" w:rsidP="00FD135A">
      <w:pPr>
        <w:pStyle w:val="noidung"/>
      </w:pPr>
      <w:r w:rsidRPr="008D78F3">
        <w:t>HTML5 là phiên bản mới của HTML được phát hành vào năm 2014, được hỗ trợ tích hợp sẵn các chức năng video, âm thanh. Hơn thế, HTML5 có khả năng theo dõi vị trí người dùng trên mọi loại thiết bị di động nhờ</w:t>
      </w:r>
    </w:p>
    <w:p w14:paraId="0B6C1793" w14:textId="6092E96D" w:rsidR="00FD135A" w:rsidRPr="008D78F3" w:rsidRDefault="00FD135A" w:rsidP="008D78F3">
      <w:pPr>
        <w:pStyle w:val="noidung"/>
      </w:pPr>
      <w:r w:rsidRPr="008D78F3">
        <w:t>JavaScript Geolocation API và có nhiều tuỳ chọn để lưu trữ thông tin.</w:t>
      </w:r>
    </w:p>
    <w:p w14:paraId="79BEB431" w14:textId="2D3584DC" w:rsidR="007950DA" w:rsidRPr="008D78F3" w:rsidRDefault="00027A1F" w:rsidP="00EC5402">
      <w:pPr>
        <w:pStyle w:val="Heading2"/>
      </w:pPr>
      <w:bookmarkStart w:id="36" w:name="_Toc231549102"/>
      <w:r w:rsidRPr="008D78F3">
        <w:t>CSS</w:t>
      </w:r>
      <w:bookmarkEnd w:id="36"/>
    </w:p>
    <w:p w14:paraId="2413B915" w14:textId="1FB11148" w:rsidR="00B3334D" w:rsidRPr="008D78F3" w:rsidRDefault="00027A1F" w:rsidP="00D724C7">
      <w:pPr>
        <w:pStyle w:val="Heading3"/>
      </w:pPr>
      <w:bookmarkStart w:id="37" w:name="_Toc231549103"/>
      <w:r w:rsidRPr="008D78F3">
        <w:t>CSS cơ bản</w:t>
      </w:r>
      <w:bookmarkEnd w:id="37"/>
    </w:p>
    <w:p w14:paraId="634FD9D8" w14:textId="2032C385" w:rsidR="00007294" w:rsidRDefault="00007294" w:rsidP="00007294">
      <w:pPr>
        <w:pStyle w:val="Heading4"/>
      </w:pPr>
      <w:bookmarkStart w:id="38" w:name="_Toc231549104"/>
      <w:r w:rsidRPr="008D78F3">
        <w:t>Khái niệm và vai trò</w:t>
      </w:r>
      <w:bookmarkEnd w:id="38"/>
    </w:p>
    <w:p w14:paraId="05407D7E" w14:textId="6239D328" w:rsidR="005465E1" w:rsidRPr="005465E1" w:rsidRDefault="005465E1" w:rsidP="005465E1">
      <w:pPr>
        <w:pStyle w:val="noidung"/>
      </w:pPr>
      <w:r w:rsidRPr="005465E1">
        <w:t>CSS là viết tắt của Cascading Style Sheets một ngôn ngữ định dạng dùng để mô tả cách trình bày các phần tử </w:t>
      </w:r>
      <w:hyperlink r:id="rId30" w:tgtFrame="_blank" w:history="1">
        <w:r w:rsidRPr="005465E1">
          <w:rPr>
            <w:rStyle w:val="Hyperlink"/>
            <w:color w:val="auto"/>
            <w:u w:val="none"/>
          </w:rPr>
          <w:t>HTML</w:t>
        </w:r>
      </w:hyperlink>
      <w:r w:rsidRPr="005465E1">
        <w:t> trên một trang web. CSS được sử dụng để kiểm soát giao diện của trang web, bao gồm phông chữ, màu sắc, khoảnh cách, bố cục và các hiệu ứng hình ảnh. Tóm lại, CSS là ngôn ngữ giúp bạn “trang trí” cho trang web của mình, làm cho nó trở nên thẩm mỹ, hấp dẫn, dễ nhìn hơn.</w:t>
      </w:r>
    </w:p>
    <w:p w14:paraId="7CA126BA" w14:textId="07D2B52A" w:rsidR="005465E1" w:rsidRDefault="005465E1" w:rsidP="005465E1">
      <w:pPr>
        <w:pStyle w:val="noidung"/>
      </w:pPr>
      <w:r w:rsidRPr="005465E1">
        <w:lastRenderedPageBreak/>
        <w:t>Đặc điểm kỹ thuật của CSS được duy trì bởi </w:t>
      </w:r>
      <w:hyperlink r:id="rId31" w:tgtFrame="_blank" w:history="1">
        <w:r w:rsidRPr="005465E1">
          <w:rPr>
            <w:rStyle w:val="Hyperlink"/>
            <w:color w:val="auto"/>
            <w:u w:val="none"/>
          </w:rPr>
          <w:t>World Wide Web Consortium</w:t>
        </w:r>
      </w:hyperlink>
      <w:r w:rsidRPr="005465E1">
        <w:t> (W3C). Thay vì đặt các thẻ định dạng kiểu dáng cho văn bản HTML ngay trong nội dung của nó, thì bạn nên sử dụng CSS để làm điều đó một cách chuyên biệt và dễ quản lý trong việc thêm và chỉnh sửa được đễ dàng hơn.</w:t>
      </w:r>
    </w:p>
    <w:p w14:paraId="1C29F882" w14:textId="77777777" w:rsidR="005465E1" w:rsidRPr="005465E1" w:rsidRDefault="005465E1" w:rsidP="005465E1">
      <w:pPr>
        <w:pStyle w:val="manguon"/>
        <w:rPr>
          <w:lang w:val="en-US"/>
        </w:rPr>
      </w:pPr>
      <w:r w:rsidRPr="005465E1">
        <w:rPr>
          <w:lang w:val="en-US"/>
        </w:rPr>
        <w:t>.pageHeader {</w:t>
      </w:r>
    </w:p>
    <w:p w14:paraId="112F5983" w14:textId="77777777" w:rsidR="005465E1" w:rsidRPr="005465E1" w:rsidRDefault="005465E1" w:rsidP="005465E1">
      <w:pPr>
        <w:pStyle w:val="manguon"/>
        <w:rPr>
          <w:lang w:val="en-US"/>
        </w:rPr>
      </w:pPr>
      <w:r w:rsidRPr="005465E1">
        <w:rPr>
          <w:lang w:val="en-US"/>
        </w:rPr>
        <w:t>    background-color: #1e293b;</w:t>
      </w:r>
    </w:p>
    <w:p w14:paraId="6089B89A" w14:textId="77777777" w:rsidR="005465E1" w:rsidRPr="005465E1" w:rsidRDefault="005465E1" w:rsidP="005465E1">
      <w:pPr>
        <w:pStyle w:val="manguon"/>
        <w:rPr>
          <w:lang w:val="en-US"/>
        </w:rPr>
      </w:pPr>
      <w:r w:rsidRPr="005465E1">
        <w:rPr>
          <w:lang w:val="en-US"/>
        </w:rPr>
        <w:t>    color: white;</w:t>
      </w:r>
    </w:p>
    <w:p w14:paraId="1E7BC6C3" w14:textId="77777777" w:rsidR="005465E1" w:rsidRPr="005465E1" w:rsidRDefault="005465E1" w:rsidP="005465E1">
      <w:pPr>
        <w:pStyle w:val="manguon"/>
        <w:rPr>
          <w:lang w:val="en-US"/>
        </w:rPr>
      </w:pPr>
      <w:r w:rsidRPr="005465E1">
        <w:rPr>
          <w:lang w:val="en-US"/>
        </w:rPr>
        <w:t>    padding: 20px 10%;</w:t>
      </w:r>
    </w:p>
    <w:p w14:paraId="0D84E003" w14:textId="77777777" w:rsidR="005465E1" w:rsidRPr="005465E1" w:rsidRDefault="005465E1" w:rsidP="005465E1">
      <w:pPr>
        <w:pStyle w:val="manguon"/>
        <w:rPr>
          <w:lang w:val="en-US"/>
        </w:rPr>
      </w:pPr>
      <w:r w:rsidRPr="005465E1">
        <w:rPr>
          <w:lang w:val="en-US"/>
        </w:rPr>
        <w:t>    display: flex;</w:t>
      </w:r>
    </w:p>
    <w:p w14:paraId="3D929D45" w14:textId="77777777" w:rsidR="005465E1" w:rsidRPr="005465E1" w:rsidRDefault="005465E1" w:rsidP="005465E1">
      <w:pPr>
        <w:pStyle w:val="manguon"/>
        <w:rPr>
          <w:lang w:val="en-US"/>
        </w:rPr>
      </w:pPr>
      <w:r w:rsidRPr="005465E1">
        <w:rPr>
          <w:lang w:val="en-US"/>
        </w:rPr>
        <w:t>    justify-content: space-between;</w:t>
      </w:r>
    </w:p>
    <w:p w14:paraId="3CA8332A" w14:textId="77777777" w:rsidR="005465E1" w:rsidRPr="005465E1" w:rsidRDefault="005465E1" w:rsidP="005465E1">
      <w:pPr>
        <w:pStyle w:val="manguon"/>
        <w:rPr>
          <w:lang w:val="en-US"/>
        </w:rPr>
      </w:pPr>
      <w:r w:rsidRPr="005465E1">
        <w:rPr>
          <w:lang w:val="en-US"/>
        </w:rPr>
        <w:t>    align-items: center;</w:t>
      </w:r>
    </w:p>
    <w:p w14:paraId="1BBF9698" w14:textId="77777777" w:rsidR="005465E1" w:rsidRPr="005465E1" w:rsidRDefault="005465E1" w:rsidP="005465E1">
      <w:pPr>
        <w:pStyle w:val="manguon"/>
        <w:rPr>
          <w:lang w:val="en-US"/>
        </w:rPr>
      </w:pPr>
      <w:r w:rsidRPr="005465E1">
        <w:rPr>
          <w:lang w:val="en-US"/>
        </w:rPr>
        <w:t>    box-shadow: 0 2px 5px rgba(0, 0, 0, 0.11);</w:t>
      </w:r>
    </w:p>
    <w:p w14:paraId="64176AE1" w14:textId="51A109ED" w:rsidR="005465E1" w:rsidRPr="005465E1" w:rsidRDefault="005465E1" w:rsidP="005465E1">
      <w:pPr>
        <w:pStyle w:val="manguon"/>
      </w:pPr>
      <w:r w:rsidRPr="005465E1">
        <w:rPr>
          <w:lang w:val="en-US"/>
        </w:rPr>
        <w:t>}</w:t>
      </w:r>
    </w:p>
    <w:p w14:paraId="716C35E4" w14:textId="77777777" w:rsidR="005465E1" w:rsidRPr="005465E1" w:rsidRDefault="005465E1" w:rsidP="005465E1">
      <w:pPr>
        <w:pStyle w:val="manguon"/>
        <w:rPr>
          <w:lang w:val="en-US"/>
        </w:rPr>
      </w:pPr>
      <w:r w:rsidRPr="005465E1">
        <w:rPr>
          <w:lang w:val="en-US"/>
        </w:rPr>
        <w:t>.pageHeader h1 {</w:t>
      </w:r>
    </w:p>
    <w:p w14:paraId="5F5C6B34" w14:textId="77777777" w:rsidR="005465E1" w:rsidRPr="005465E1" w:rsidRDefault="005465E1" w:rsidP="005465E1">
      <w:pPr>
        <w:pStyle w:val="manguon"/>
        <w:rPr>
          <w:lang w:val="en-US"/>
        </w:rPr>
      </w:pPr>
      <w:r w:rsidRPr="005465E1">
        <w:rPr>
          <w:lang w:val="en-US"/>
        </w:rPr>
        <w:t>    font-size: 24px;</w:t>
      </w:r>
    </w:p>
    <w:p w14:paraId="7789A1FF" w14:textId="77777777" w:rsidR="005465E1" w:rsidRPr="005465E1" w:rsidRDefault="005465E1" w:rsidP="005465E1">
      <w:pPr>
        <w:pStyle w:val="manguon"/>
        <w:rPr>
          <w:lang w:val="en-US"/>
        </w:rPr>
      </w:pPr>
      <w:r w:rsidRPr="005465E1">
        <w:rPr>
          <w:lang w:val="en-US"/>
        </w:rPr>
        <w:t>    text-align: center;</w:t>
      </w:r>
    </w:p>
    <w:p w14:paraId="2DB225AD" w14:textId="54B8D3C5" w:rsidR="005465E1" w:rsidRPr="005465E1" w:rsidRDefault="005465E1" w:rsidP="005465E1">
      <w:pPr>
        <w:pStyle w:val="manguon"/>
      </w:pPr>
      <w:r w:rsidRPr="005465E1">
        <w:rPr>
          <w:lang w:val="en-US"/>
        </w:rPr>
        <w:t>}</w:t>
      </w:r>
    </w:p>
    <w:p w14:paraId="265C37FD" w14:textId="77777777" w:rsidR="005465E1" w:rsidRPr="005465E1" w:rsidRDefault="005465E1" w:rsidP="005465E1">
      <w:pPr>
        <w:pStyle w:val="manguon"/>
        <w:rPr>
          <w:lang w:val="en-US"/>
        </w:rPr>
      </w:pPr>
      <w:r w:rsidRPr="005465E1">
        <w:rPr>
          <w:lang w:val="en-US"/>
        </w:rPr>
        <w:t>.pageHeader ul {</w:t>
      </w:r>
    </w:p>
    <w:p w14:paraId="3ADCAC18" w14:textId="77777777" w:rsidR="005465E1" w:rsidRPr="005465E1" w:rsidRDefault="005465E1" w:rsidP="005465E1">
      <w:pPr>
        <w:pStyle w:val="manguon"/>
        <w:rPr>
          <w:lang w:val="en-US"/>
        </w:rPr>
      </w:pPr>
      <w:r w:rsidRPr="005465E1">
        <w:rPr>
          <w:lang w:val="en-US"/>
        </w:rPr>
        <w:t>    list-style: none;</w:t>
      </w:r>
    </w:p>
    <w:p w14:paraId="3EC2DDA0" w14:textId="77777777" w:rsidR="005465E1" w:rsidRPr="005465E1" w:rsidRDefault="005465E1" w:rsidP="005465E1">
      <w:pPr>
        <w:pStyle w:val="manguon"/>
        <w:rPr>
          <w:lang w:val="en-US"/>
        </w:rPr>
      </w:pPr>
      <w:r w:rsidRPr="005465E1">
        <w:rPr>
          <w:lang w:val="en-US"/>
        </w:rPr>
        <w:t>    display: flex;</w:t>
      </w:r>
    </w:p>
    <w:p w14:paraId="54BD12D9" w14:textId="77777777" w:rsidR="005465E1" w:rsidRPr="005465E1" w:rsidRDefault="005465E1" w:rsidP="005465E1">
      <w:pPr>
        <w:pStyle w:val="manguon"/>
        <w:rPr>
          <w:lang w:val="en-US"/>
        </w:rPr>
      </w:pPr>
      <w:r w:rsidRPr="005465E1">
        <w:rPr>
          <w:lang w:val="en-US"/>
        </w:rPr>
        <w:t>    gap: 20px;</w:t>
      </w:r>
    </w:p>
    <w:p w14:paraId="7488F2DC" w14:textId="77777777" w:rsidR="005465E1" w:rsidRPr="005465E1" w:rsidRDefault="005465E1" w:rsidP="005465E1">
      <w:pPr>
        <w:pStyle w:val="manguon"/>
        <w:rPr>
          <w:lang w:val="en-US"/>
        </w:rPr>
      </w:pPr>
      <w:r w:rsidRPr="005465E1">
        <w:rPr>
          <w:lang w:val="en-US"/>
        </w:rPr>
        <w:t>    padding: 0;</w:t>
      </w:r>
    </w:p>
    <w:p w14:paraId="72D67933" w14:textId="6A157866" w:rsidR="005465E1" w:rsidRPr="005465E1" w:rsidRDefault="005465E1" w:rsidP="005465E1">
      <w:pPr>
        <w:pStyle w:val="manguon"/>
      </w:pPr>
      <w:r w:rsidRPr="005465E1">
        <w:rPr>
          <w:lang w:val="en-US"/>
        </w:rPr>
        <w:t>}</w:t>
      </w:r>
    </w:p>
    <w:p w14:paraId="28F48247" w14:textId="77777777" w:rsidR="005465E1" w:rsidRPr="005465E1" w:rsidRDefault="005465E1" w:rsidP="005465E1">
      <w:pPr>
        <w:pStyle w:val="manguon"/>
        <w:rPr>
          <w:lang w:val="en-US"/>
        </w:rPr>
      </w:pPr>
      <w:r w:rsidRPr="005465E1">
        <w:rPr>
          <w:lang w:val="en-US"/>
        </w:rPr>
        <w:t>.pageHeader ul li a {</w:t>
      </w:r>
    </w:p>
    <w:p w14:paraId="4736B53C" w14:textId="77777777" w:rsidR="005465E1" w:rsidRPr="005465E1" w:rsidRDefault="005465E1" w:rsidP="005465E1">
      <w:pPr>
        <w:pStyle w:val="manguon"/>
        <w:rPr>
          <w:lang w:val="en-US"/>
        </w:rPr>
      </w:pPr>
      <w:r w:rsidRPr="005465E1">
        <w:rPr>
          <w:lang w:val="en-US"/>
        </w:rPr>
        <w:t>    color: #cbd5e1;</w:t>
      </w:r>
    </w:p>
    <w:p w14:paraId="18D397AA" w14:textId="77777777" w:rsidR="005465E1" w:rsidRPr="005465E1" w:rsidRDefault="005465E1" w:rsidP="005465E1">
      <w:pPr>
        <w:pStyle w:val="manguon"/>
        <w:rPr>
          <w:lang w:val="en-US"/>
        </w:rPr>
      </w:pPr>
      <w:r w:rsidRPr="005465E1">
        <w:rPr>
          <w:lang w:val="en-US"/>
        </w:rPr>
        <w:t>    text-decoration: none;</w:t>
      </w:r>
    </w:p>
    <w:p w14:paraId="086E1892" w14:textId="77777777" w:rsidR="005465E1" w:rsidRPr="005465E1" w:rsidRDefault="005465E1" w:rsidP="005465E1">
      <w:pPr>
        <w:pStyle w:val="manguon"/>
        <w:rPr>
          <w:lang w:val="en-US"/>
        </w:rPr>
      </w:pPr>
      <w:r w:rsidRPr="005465E1">
        <w:rPr>
          <w:lang w:val="en-US"/>
        </w:rPr>
        <w:t>    font-weight: 500;</w:t>
      </w:r>
    </w:p>
    <w:p w14:paraId="02B15B48" w14:textId="77777777" w:rsidR="005465E1" w:rsidRPr="005465E1" w:rsidRDefault="005465E1" w:rsidP="005465E1">
      <w:pPr>
        <w:pStyle w:val="manguon"/>
        <w:rPr>
          <w:lang w:val="en-US"/>
        </w:rPr>
      </w:pPr>
      <w:r w:rsidRPr="005465E1">
        <w:rPr>
          <w:lang w:val="en-US"/>
        </w:rPr>
        <w:t>    transition: color 0.3s;</w:t>
      </w:r>
    </w:p>
    <w:p w14:paraId="1A81E382" w14:textId="60103D88" w:rsidR="005465E1" w:rsidRDefault="005465E1" w:rsidP="005465E1">
      <w:pPr>
        <w:pStyle w:val="manguon"/>
      </w:pPr>
      <w:r w:rsidRPr="005465E1">
        <w:rPr>
          <w:lang w:val="en-US"/>
        </w:rPr>
        <w:t>}</w:t>
      </w:r>
    </w:p>
    <w:p w14:paraId="10AB8662" w14:textId="77777777" w:rsidR="00B925EE" w:rsidRPr="00B925EE" w:rsidRDefault="00B925EE" w:rsidP="00B925EE">
      <w:pPr>
        <w:pStyle w:val="noidung"/>
        <w:rPr>
          <w:lang w:val="en-US"/>
        </w:rPr>
      </w:pPr>
      <w:r w:rsidRPr="00B925EE">
        <w:rPr>
          <w:lang w:val="en-US"/>
        </w:rPr>
        <w:t>CSS (Cascading Style Sheets) là công cụ không thể thiếu trong phát triển web hiện đại, mang lại nhiều lợi ích quan trọng cho cả nhà phát triển và người dùng:</w:t>
      </w:r>
    </w:p>
    <w:p w14:paraId="1F4F0CA9" w14:textId="77777777" w:rsidR="00B925EE" w:rsidRPr="00B925EE" w:rsidRDefault="00B925EE">
      <w:pPr>
        <w:pStyle w:val="noidung"/>
        <w:numPr>
          <w:ilvl w:val="0"/>
          <w:numId w:val="32"/>
        </w:numPr>
        <w:rPr>
          <w:lang w:val="en-US"/>
        </w:rPr>
      </w:pPr>
      <w:r w:rsidRPr="00B925EE">
        <w:rPr>
          <w:b/>
          <w:bCs/>
          <w:lang w:val="en-US"/>
        </w:rPr>
        <w:t>Tách biệt nội dung và hình thức</w:t>
      </w:r>
      <w:r w:rsidRPr="00B925EE">
        <w:rPr>
          <w:lang w:val="en-US"/>
        </w:rPr>
        <w:t xml:space="preserve"> CSS giúp phân tách phần nội dung HTML và phần giao diện, làm cho mã nguồn rõ ràng, dễ quản lý. Chỉ cần chỉnh sửa một tệp CSS, bạn có thể thay đổi giao diện toàn bộ website mà không cần can thiệp trực tiếp vào HTML.</w:t>
      </w:r>
    </w:p>
    <w:p w14:paraId="36A56592" w14:textId="77777777" w:rsidR="00B925EE" w:rsidRPr="00B925EE" w:rsidRDefault="00B925EE">
      <w:pPr>
        <w:pStyle w:val="noidung"/>
        <w:numPr>
          <w:ilvl w:val="0"/>
          <w:numId w:val="32"/>
        </w:numPr>
        <w:rPr>
          <w:lang w:val="en-US"/>
        </w:rPr>
      </w:pPr>
      <w:r w:rsidRPr="00B925EE">
        <w:rPr>
          <w:b/>
          <w:bCs/>
          <w:lang w:val="en-US"/>
        </w:rPr>
        <w:lastRenderedPageBreak/>
        <w:t>Khả năng thiết kế đa nền tảng</w:t>
      </w:r>
      <w:r w:rsidRPr="00B925EE">
        <w:rPr>
          <w:lang w:val="en-US"/>
        </w:rPr>
        <w:t xml:space="preserve"> Với </w:t>
      </w:r>
      <w:r w:rsidRPr="00B925EE">
        <w:rPr>
          <w:b/>
          <w:bCs/>
          <w:lang w:val="en-US"/>
        </w:rPr>
        <w:t>media queries</w:t>
      </w:r>
      <w:r w:rsidRPr="00B925EE">
        <w:rPr>
          <w:lang w:val="en-US"/>
        </w:rPr>
        <w:t>, CSS cho phép giao diện tự động thích nghi với nhiều thiết bị khác nhau như máy tính, điện thoại thông minh, máy tính bảng, mang lại trải nghiệm đồng nhất và mượt mà.</w:t>
      </w:r>
    </w:p>
    <w:p w14:paraId="02365208" w14:textId="77777777" w:rsidR="00B925EE" w:rsidRPr="00B925EE" w:rsidRDefault="00B925EE">
      <w:pPr>
        <w:pStyle w:val="noidung"/>
        <w:numPr>
          <w:ilvl w:val="0"/>
          <w:numId w:val="32"/>
        </w:numPr>
        <w:rPr>
          <w:lang w:val="en-US"/>
        </w:rPr>
      </w:pPr>
      <w:r w:rsidRPr="00B925EE">
        <w:rPr>
          <w:b/>
          <w:bCs/>
          <w:lang w:val="en-US"/>
        </w:rPr>
        <w:t>Dễ dàng cập nhật và quản lý</w:t>
      </w:r>
      <w:r w:rsidRPr="00B925EE">
        <w:rPr>
          <w:lang w:val="en-US"/>
        </w:rPr>
        <w:t xml:space="preserve"> CSS hỗ trợ tổ chức mã nguồn bằng class, id, selector, giúp việc sửa đổi và bảo trì nhanh chóng, hiệu quả. Các yếu tố như màu sắc, kiểu chữ có thể thay đổi mà không cần chỉnh sửa từng đoạn HTML.</w:t>
      </w:r>
    </w:p>
    <w:p w14:paraId="78F5B506" w14:textId="77777777" w:rsidR="00B925EE" w:rsidRPr="00B925EE" w:rsidRDefault="00B925EE">
      <w:pPr>
        <w:pStyle w:val="noidung"/>
        <w:numPr>
          <w:ilvl w:val="0"/>
          <w:numId w:val="32"/>
        </w:numPr>
        <w:rPr>
          <w:lang w:val="en-US"/>
        </w:rPr>
      </w:pPr>
      <w:r w:rsidRPr="00B925EE">
        <w:rPr>
          <w:b/>
          <w:bCs/>
          <w:lang w:val="en-US"/>
        </w:rPr>
        <w:t>Tăng tốc độ tải trang</w:t>
      </w:r>
      <w:r w:rsidRPr="00B925EE">
        <w:rPr>
          <w:lang w:val="en-US"/>
        </w:rPr>
        <w:t xml:space="preserve"> Việc sử dụng tệp CSS chung giúp giảm kích thước trang web, tối ưu tốc độ tải. Khi kết hợp với phần cứng hiện đại (như ổ cứng NVMe, CPU mạnh), website sẽ tải nhanh và ổn định hơn.</w:t>
      </w:r>
    </w:p>
    <w:p w14:paraId="052EA943" w14:textId="77777777" w:rsidR="00B925EE" w:rsidRPr="00B925EE" w:rsidRDefault="00B925EE">
      <w:pPr>
        <w:pStyle w:val="noidung"/>
        <w:numPr>
          <w:ilvl w:val="0"/>
          <w:numId w:val="32"/>
        </w:numPr>
        <w:rPr>
          <w:lang w:val="en-US"/>
        </w:rPr>
      </w:pPr>
      <w:r w:rsidRPr="00B925EE">
        <w:rPr>
          <w:b/>
          <w:bCs/>
          <w:lang w:val="en-US"/>
        </w:rPr>
        <w:t>Giao diện hiện đại và hấp dẫn</w:t>
      </w:r>
      <w:r w:rsidRPr="00B925EE">
        <w:rPr>
          <w:lang w:val="en-US"/>
        </w:rPr>
        <w:t xml:space="preserve"> CSS cho phép tạo ra các thiết kế bắt mắt, chuyên nghiệp với hiệu ứng </w:t>
      </w:r>
      <w:r w:rsidRPr="00B925EE">
        <w:rPr>
          <w:b/>
          <w:bCs/>
          <w:lang w:val="en-US"/>
        </w:rPr>
        <w:t>hover, transition, animation</w:t>
      </w:r>
      <w:r w:rsidRPr="00B925EE">
        <w:rPr>
          <w:lang w:val="en-US"/>
        </w:rPr>
        <w:t>, mang lại trải nghiệm sinh động và thu hút người dùng.</w:t>
      </w:r>
    </w:p>
    <w:p w14:paraId="6A20201E" w14:textId="77777777" w:rsidR="00B925EE" w:rsidRPr="00B925EE" w:rsidRDefault="00B925EE">
      <w:pPr>
        <w:pStyle w:val="noidung"/>
        <w:numPr>
          <w:ilvl w:val="0"/>
          <w:numId w:val="32"/>
        </w:numPr>
        <w:rPr>
          <w:lang w:val="en-US"/>
        </w:rPr>
      </w:pPr>
      <w:r w:rsidRPr="00B925EE">
        <w:rPr>
          <w:b/>
          <w:bCs/>
          <w:lang w:val="en-US"/>
        </w:rPr>
        <w:t>Tái sử dụng mã dễ dàng</w:t>
      </w:r>
      <w:r w:rsidRPr="00B925EE">
        <w:rPr>
          <w:lang w:val="en-US"/>
        </w:rPr>
        <w:t xml:space="preserve"> Các đoạn mã CSS có thể được áp dụng cho nhiều phần khác nhau, đảm bảo sự đồng nhất trong thiết kế và tiết kiệm thời gian, đặc biệt hữu ích cho các dự án lớn.</w:t>
      </w:r>
    </w:p>
    <w:p w14:paraId="6D7D0240" w14:textId="77777777" w:rsidR="00B925EE" w:rsidRPr="00B925EE" w:rsidRDefault="00B925EE">
      <w:pPr>
        <w:pStyle w:val="noidung"/>
        <w:numPr>
          <w:ilvl w:val="0"/>
          <w:numId w:val="32"/>
        </w:numPr>
        <w:rPr>
          <w:lang w:val="en-US"/>
        </w:rPr>
      </w:pPr>
      <w:r w:rsidRPr="00B925EE">
        <w:rPr>
          <w:b/>
          <w:bCs/>
          <w:lang w:val="en-US"/>
        </w:rPr>
        <w:t>Tùy chỉnh mạnh mẽ và sáng tạo</w:t>
      </w:r>
      <w:r w:rsidRPr="00B925EE">
        <w:rPr>
          <w:lang w:val="en-US"/>
        </w:rPr>
        <w:t xml:space="preserve"> CSS cho phép điều chỉnh chi tiết giao diện như khoảng cách, kích thước, hiệu ứng trực quan, mang lại sự sáng tạo không giới hạn để phù hợp với yêu cầu từng dự án.</w:t>
      </w:r>
    </w:p>
    <w:p w14:paraId="6FCC4BE8" w14:textId="77777777" w:rsidR="00B925EE" w:rsidRPr="00B925EE" w:rsidRDefault="00B925EE">
      <w:pPr>
        <w:pStyle w:val="noidung"/>
        <w:numPr>
          <w:ilvl w:val="0"/>
          <w:numId w:val="32"/>
        </w:numPr>
        <w:rPr>
          <w:lang w:val="en-US"/>
        </w:rPr>
      </w:pPr>
      <w:r w:rsidRPr="00B925EE">
        <w:rPr>
          <w:b/>
          <w:bCs/>
          <w:lang w:val="en-US"/>
        </w:rPr>
        <w:t>Tối ưu hóa SEO hiệu quả</w:t>
      </w:r>
      <w:r w:rsidRPr="00B925EE">
        <w:rPr>
          <w:lang w:val="en-US"/>
        </w:rPr>
        <w:t xml:space="preserve"> CSS giúp tối ưu mã HTML, tạo điều kiện thuận lợi cho công cụ tìm kiếm thu thập dữ liệu và lập chỉ mục, từ đó cải thiện thứ hạng website và tăng khả năng tiếp cận khách hàng.</w:t>
      </w:r>
    </w:p>
    <w:p w14:paraId="0B88EA76" w14:textId="77777777" w:rsidR="00B925EE" w:rsidRPr="00B925EE" w:rsidRDefault="00B925EE">
      <w:pPr>
        <w:pStyle w:val="noidung"/>
        <w:numPr>
          <w:ilvl w:val="0"/>
          <w:numId w:val="32"/>
        </w:numPr>
        <w:rPr>
          <w:lang w:val="en-US"/>
        </w:rPr>
      </w:pPr>
      <w:r w:rsidRPr="00B925EE">
        <w:rPr>
          <w:b/>
          <w:bCs/>
          <w:lang w:val="en-US"/>
        </w:rPr>
        <w:t>Kết hợp dễ dàng với công nghệ khác</w:t>
      </w:r>
      <w:r w:rsidRPr="00B925EE">
        <w:rPr>
          <w:lang w:val="en-US"/>
        </w:rPr>
        <w:t xml:space="preserve"> CSS tích hợp tốt với </w:t>
      </w:r>
      <w:r w:rsidRPr="00B925EE">
        <w:rPr>
          <w:b/>
          <w:bCs/>
          <w:lang w:val="en-US"/>
        </w:rPr>
        <w:t>JavaScript</w:t>
      </w:r>
      <w:r w:rsidRPr="00B925EE">
        <w:rPr>
          <w:lang w:val="en-US"/>
        </w:rPr>
        <w:t xml:space="preserve"> và </w:t>
      </w:r>
      <w:r w:rsidRPr="00B925EE">
        <w:rPr>
          <w:b/>
          <w:bCs/>
          <w:lang w:val="en-US"/>
        </w:rPr>
        <w:t>HTML5</w:t>
      </w:r>
      <w:r w:rsidRPr="00B925EE">
        <w:rPr>
          <w:lang w:val="en-US"/>
        </w:rPr>
        <w:t>, mở rộng khả năng thiết kế giao diện và bổ sung nhiều tính năng cho website, trở thành công cụ quan trọng trong phát triển web hiện đại.</w:t>
      </w:r>
    </w:p>
    <w:p w14:paraId="5D82CD64" w14:textId="70528634" w:rsidR="005465E1" w:rsidRPr="004F1A20" w:rsidRDefault="004F1A20" w:rsidP="004F1A20">
      <w:pPr>
        <w:pStyle w:val="noidung"/>
      </w:pPr>
      <w:r w:rsidRPr="004F1A20">
        <w:t>CSS không chỉ là công cụ định kiểu mà còn là nền tảng để xây dựng giao diện web hiện đại, linh hoạt, tối ưu và thân thiện với người dùng. Việc nắm vững CSS giúp nhà phát triển tạo ra những website vừa đẹp mắt, vừa hiệu quả về hiệu suất và khả năng tiếp cận.</w:t>
      </w:r>
    </w:p>
    <w:p w14:paraId="118C1E12" w14:textId="37A3CBCD" w:rsidR="00007294" w:rsidRDefault="00007294" w:rsidP="00007294">
      <w:pPr>
        <w:pStyle w:val="Heading4"/>
      </w:pPr>
      <w:bookmarkStart w:id="39" w:name="_Toc231549105"/>
      <w:r w:rsidRPr="008D78F3">
        <w:lastRenderedPageBreak/>
        <w:t>Các thuộc tính định dạng văn bản</w:t>
      </w:r>
      <w:bookmarkEnd w:id="39"/>
    </w:p>
    <w:p w14:paraId="5D3045A3" w14:textId="539E1C10" w:rsidR="00830EFF" w:rsidRPr="00830EFF" w:rsidRDefault="00ED7333" w:rsidP="00830EFF">
      <w:pPr>
        <w:pStyle w:val="noidung"/>
      </w:pPr>
      <w:r w:rsidRPr="00ED7333">
        <w:rPr>
          <w:b/>
          <w:bCs/>
        </w:rPr>
        <w:t>Màu chữ</w:t>
      </w:r>
      <w:r w:rsidR="00830EFF" w:rsidRPr="00ED7333">
        <w:rPr>
          <w:b/>
          <w:bCs/>
        </w:rPr>
        <w:t>:</w:t>
      </w:r>
      <w:r w:rsidR="00830EFF">
        <w:t xml:space="preserve"> </w:t>
      </w:r>
      <w:r w:rsidR="00830EFF" w:rsidRPr="00830EFF">
        <w:t xml:space="preserve">Thuộc tính này được sử dụng để đặt màu của văn </w:t>
      </w:r>
      <w:r>
        <w:t xml:space="preserve">bản. </w:t>
      </w:r>
      <w:r w:rsidR="00830EFF" w:rsidRPr="00830EFF">
        <w:t xml:space="preserve">Màu sắc được chỉ định </w:t>
      </w:r>
      <w:r w:rsidR="00830EFF">
        <w:t xml:space="preserve">bởi: </w:t>
      </w:r>
      <w:r w:rsidR="00830EFF" w:rsidRPr="00830EFF">
        <w:t xml:space="preserve"> </w:t>
      </w:r>
      <w:r w:rsidR="0082722D">
        <w:t>color:</w:t>
      </w:r>
    </w:p>
    <w:p w14:paraId="1FEC6757" w14:textId="7D944AC7" w:rsidR="00830EFF" w:rsidRPr="00830EFF" w:rsidRDefault="00830EFF">
      <w:pPr>
        <w:pStyle w:val="noidung"/>
        <w:numPr>
          <w:ilvl w:val="0"/>
          <w:numId w:val="33"/>
        </w:numPr>
        <w:rPr>
          <w:lang w:val="en-US"/>
        </w:rPr>
      </w:pPr>
      <w:r w:rsidRPr="00830EFF">
        <w:rPr>
          <w:lang w:val="en-US"/>
        </w:rPr>
        <w:t>tên màu - như "đỏ"</w:t>
      </w:r>
      <w:r w:rsidR="0082722D">
        <w:t>.</w:t>
      </w:r>
    </w:p>
    <w:p w14:paraId="4B454860" w14:textId="3AC6F43B" w:rsidR="00830EFF" w:rsidRPr="00830EFF" w:rsidRDefault="00830EFF">
      <w:pPr>
        <w:pStyle w:val="noidung"/>
        <w:numPr>
          <w:ilvl w:val="0"/>
          <w:numId w:val="33"/>
        </w:numPr>
        <w:rPr>
          <w:lang w:val="en-US"/>
        </w:rPr>
      </w:pPr>
      <w:r w:rsidRPr="00830EFF">
        <w:rPr>
          <w:lang w:val="en-US"/>
        </w:rPr>
        <w:t>giá trị HEX - như "#ff0000"</w:t>
      </w:r>
      <w:r w:rsidR="0082722D">
        <w:t>.</w:t>
      </w:r>
    </w:p>
    <w:p w14:paraId="3BF66790" w14:textId="61B368C3" w:rsidR="00830EFF" w:rsidRPr="00830EFF" w:rsidRDefault="00830EFF">
      <w:pPr>
        <w:pStyle w:val="noidung"/>
        <w:numPr>
          <w:ilvl w:val="0"/>
          <w:numId w:val="33"/>
        </w:numPr>
        <w:rPr>
          <w:lang w:val="en-US"/>
        </w:rPr>
      </w:pPr>
      <w:r w:rsidRPr="00830EFF">
        <w:rPr>
          <w:lang w:val="en-US"/>
        </w:rPr>
        <w:t>Giá trị RGB - như "rgb(255,0,0)"</w:t>
      </w:r>
      <w:r w:rsidR="0082722D">
        <w:t>.</w:t>
      </w:r>
    </w:p>
    <w:p w14:paraId="1BF8BC19" w14:textId="603CBE91" w:rsidR="00830EFF" w:rsidRPr="00830EFF" w:rsidRDefault="00830EFF" w:rsidP="00830EFF">
      <w:pPr>
        <w:pStyle w:val="noidung"/>
        <w:rPr>
          <w:lang w:val="en-US"/>
        </w:rPr>
      </w:pPr>
      <w:r>
        <w:t xml:space="preserve">Ví dụ: </w:t>
      </w:r>
    </w:p>
    <w:p w14:paraId="27FAEBFC" w14:textId="6594E885" w:rsidR="00830EFF" w:rsidRDefault="00830EFF" w:rsidP="00830EFF">
      <w:pPr>
        <w:pStyle w:val="manguon"/>
      </w:pPr>
      <w:r>
        <w:t>p {</w:t>
      </w:r>
    </w:p>
    <w:p w14:paraId="76BEA59C" w14:textId="2218A153" w:rsidR="00830EFF" w:rsidRDefault="00830EFF" w:rsidP="00830EFF">
      <w:pPr>
        <w:pStyle w:val="manguon"/>
      </w:pPr>
      <w:r>
        <w:tab/>
      </w:r>
      <w:r>
        <w:tab/>
        <w:t>color: red;</w:t>
      </w:r>
    </w:p>
    <w:p w14:paraId="585B896D" w14:textId="603BF1F8" w:rsidR="00830EFF" w:rsidRDefault="00830EFF" w:rsidP="00830EFF">
      <w:pPr>
        <w:pStyle w:val="manguon"/>
      </w:pPr>
      <w:r>
        <w:t>}</w:t>
      </w:r>
    </w:p>
    <w:p w14:paraId="768643A2" w14:textId="77777777" w:rsidR="00830EFF" w:rsidRDefault="00830EFF" w:rsidP="00830EFF">
      <w:pPr>
        <w:pStyle w:val="manguon"/>
      </w:pPr>
      <w:r>
        <w:t>h2{</w:t>
      </w:r>
    </w:p>
    <w:p w14:paraId="2B9DEC6B" w14:textId="25827A73" w:rsidR="00830EFF" w:rsidRDefault="00830EFF" w:rsidP="00830EFF">
      <w:pPr>
        <w:pStyle w:val="manguon"/>
      </w:pPr>
      <w:r>
        <w:tab/>
      </w:r>
      <w:r>
        <w:tab/>
        <w:t>color: #fff;</w:t>
      </w:r>
    </w:p>
    <w:p w14:paraId="225B40F7" w14:textId="17DD9B5D" w:rsidR="00830EFF" w:rsidRDefault="00830EFF" w:rsidP="00830EFF">
      <w:pPr>
        <w:pStyle w:val="manguon"/>
      </w:pPr>
      <w:r>
        <w:t>}</w:t>
      </w:r>
    </w:p>
    <w:p w14:paraId="4FCA531A" w14:textId="77777777" w:rsidR="00036074" w:rsidRDefault="00036074" w:rsidP="00036074">
      <w:pPr>
        <w:pStyle w:val="noidung"/>
      </w:pPr>
    </w:p>
    <w:p w14:paraId="3FCF55EE" w14:textId="57EE07F0" w:rsidR="00830EFF" w:rsidRDefault="00ED7333" w:rsidP="00830EFF">
      <w:pPr>
        <w:pStyle w:val="noidung"/>
      </w:pPr>
      <w:r w:rsidRPr="00ED7333">
        <w:rPr>
          <w:b/>
          <w:bCs/>
        </w:rPr>
        <w:t>Màu nền</w:t>
      </w:r>
      <w:r w:rsidR="00830EFF" w:rsidRPr="00ED7333">
        <w:rPr>
          <w:b/>
          <w:bCs/>
        </w:rPr>
        <w:t>:</w:t>
      </w:r>
      <w:r w:rsidR="00830EFF">
        <w:t xml:space="preserve"> </w:t>
      </w:r>
      <w:r>
        <w:t>Thuộc tính này đ</w:t>
      </w:r>
      <w:r w:rsidR="00036074">
        <w:t xml:space="preserve">ược sử dụng để thay đổi màu nền của một </w:t>
      </w:r>
      <w:r>
        <w:t>thẻ: background-</w:t>
      </w:r>
      <w:r w:rsidR="0082722D">
        <w:t>color.</w:t>
      </w:r>
    </w:p>
    <w:p w14:paraId="5E1A1144" w14:textId="76ECB2FB" w:rsidR="00036074" w:rsidRDefault="00036074" w:rsidP="00830EFF">
      <w:pPr>
        <w:pStyle w:val="noidung"/>
      </w:pPr>
      <w:r>
        <w:t xml:space="preserve">Ví dụ: </w:t>
      </w:r>
    </w:p>
    <w:p w14:paraId="61386D1B" w14:textId="77777777" w:rsidR="00036074" w:rsidRDefault="00036074" w:rsidP="00036074">
      <w:pPr>
        <w:pStyle w:val="manguon"/>
      </w:pPr>
      <w:r>
        <w:t>p {</w:t>
      </w:r>
    </w:p>
    <w:p w14:paraId="4CBE9C65" w14:textId="431E1986" w:rsidR="00036074" w:rsidRDefault="00036074" w:rsidP="00036074">
      <w:pPr>
        <w:pStyle w:val="manguon"/>
      </w:pPr>
      <w:r>
        <w:tab/>
      </w:r>
      <w:r>
        <w:tab/>
        <w:t xml:space="preserve">color: </w:t>
      </w:r>
      <w:r w:rsidR="00FC04F6">
        <w:t>red</w:t>
      </w:r>
      <w:r>
        <w:t>;</w:t>
      </w:r>
    </w:p>
    <w:p w14:paraId="6C8A4B16" w14:textId="711FAC7E" w:rsidR="00FC04F6" w:rsidRDefault="00FC04F6" w:rsidP="00036074">
      <w:pPr>
        <w:pStyle w:val="manguon"/>
      </w:pPr>
      <w:r>
        <w:tab/>
      </w:r>
      <w:r>
        <w:tab/>
        <w:t>background-color: #f0f0f0;</w:t>
      </w:r>
    </w:p>
    <w:p w14:paraId="4782A4A2" w14:textId="77777777" w:rsidR="00036074" w:rsidRDefault="00036074" w:rsidP="00036074">
      <w:pPr>
        <w:pStyle w:val="manguon"/>
      </w:pPr>
      <w:r>
        <w:t>}</w:t>
      </w:r>
    </w:p>
    <w:p w14:paraId="79F2C1CD" w14:textId="77777777" w:rsidR="00036074" w:rsidRDefault="00036074" w:rsidP="00036074">
      <w:pPr>
        <w:pStyle w:val="manguon"/>
      </w:pPr>
      <w:r>
        <w:t>h2{</w:t>
      </w:r>
    </w:p>
    <w:p w14:paraId="7101C557" w14:textId="77777777" w:rsidR="00036074" w:rsidRDefault="00036074" w:rsidP="00036074">
      <w:pPr>
        <w:pStyle w:val="manguon"/>
      </w:pPr>
      <w:r>
        <w:tab/>
      </w:r>
      <w:r>
        <w:tab/>
        <w:t>color: #fff;</w:t>
      </w:r>
    </w:p>
    <w:p w14:paraId="36D96AA8" w14:textId="6CEC95B3" w:rsidR="00FC04F6" w:rsidRDefault="00FC04F6" w:rsidP="00036074">
      <w:pPr>
        <w:pStyle w:val="manguon"/>
      </w:pPr>
      <w:r>
        <w:tab/>
      </w:r>
      <w:r>
        <w:tab/>
        <w:t>background-color: darkblue;</w:t>
      </w:r>
    </w:p>
    <w:p w14:paraId="6C05FE9B" w14:textId="3305DE21" w:rsidR="00036074" w:rsidRDefault="00036074" w:rsidP="00ED7333">
      <w:pPr>
        <w:pStyle w:val="manguon"/>
      </w:pPr>
      <w:r>
        <w:t>}</w:t>
      </w:r>
    </w:p>
    <w:p w14:paraId="301865E7" w14:textId="16B1933F" w:rsidR="00830EFF" w:rsidRDefault="00036074" w:rsidP="00036074">
      <w:pPr>
        <w:pStyle w:val="noidung"/>
      </w:pPr>
      <w:r w:rsidRPr="00036074">
        <w:t xml:space="preserve">Độ tương phản cao rất quan trọng đối với những người có các vấn đề về thị lực. Vì vậy, </w:t>
      </w:r>
      <w:r>
        <w:t xml:space="preserve">cần </w:t>
      </w:r>
      <w:r w:rsidRPr="00036074">
        <w:t>đảm bảo rằng độ tương phản giữa màu văn bản và màu nền (hoặc hình nền)</w:t>
      </w:r>
      <w:r>
        <w:t>.</w:t>
      </w:r>
    </w:p>
    <w:p w14:paraId="1C2119DC" w14:textId="77DDAA4A" w:rsidR="00ED7333" w:rsidRDefault="00ED7333" w:rsidP="00036074">
      <w:pPr>
        <w:pStyle w:val="noidung"/>
      </w:pPr>
      <w:r w:rsidRPr="00ED7333">
        <w:rPr>
          <w:b/>
          <w:bCs/>
        </w:rPr>
        <w:t>Căn chỉnh văn bản:</w:t>
      </w:r>
      <w:r>
        <w:t xml:space="preserve"> </w:t>
      </w:r>
      <w:r w:rsidRPr="00ED7333">
        <w:t xml:space="preserve">Thuộc tính này được sử dụng để đặt căn chỉnh ngang của văn </w:t>
      </w:r>
      <w:r>
        <w:t xml:space="preserve">bản, được chỉ định bởi </w:t>
      </w:r>
      <w:r w:rsidRPr="00ED7333">
        <w:rPr>
          <w:i/>
          <w:iCs/>
        </w:rPr>
        <w:t>text-align</w:t>
      </w:r>
      <w:r>
        <w:t xml:space="preserve"> với các giá trị: </w:t>
      </w:r>
    </w:p>
    <w:p w14:paraId="0542D8F7" w14:textId="19B94881" w:rsidR="00ED7333" w:rsidRPr="00ED7333" w:rsidRDefault="00ED7333">
      <w:pPr>
        <w:pStyle w:val="noidung"/>
        <w:numPr>
          <w:ilvl w:val="0"/>
          <w:numId w:val="34"/>
        </w:numPr>
      </w:pPr>
      <w:r w:rsidRPr="00ED7333">
        <w:lastRenderedPageBreak/>
        <w:t xml:space="preserve">left - Căn chỉnh văn bản sang </w:t>
      </w:r>
      <w:r w:rsidR="0082722D">
        <w:t>trái.</w:t>
      </w:r>
    </w:p>
    <w:p w14:paraId="708A331A" w14:textId="3B0F2151" w:rsidR="00ED7333" w:rsidRPr="00ED7333" w:rsidRDefault="00ED7333">
      <w:pPr>
        <w:pStyle w:val="noidung"/>
        <w:numPr>
          <w:ilvl w:val="0"/>
          <w:numId w:val="34"/>
        </w:numPr>
      </w:pPr>
      <w:r w:rsidRPr="00ED7333">
        <w:t xml:space="preserve">right - Căn chỉnh văn bản sang </w:t>
      </w:r>
      <w:r w:rsidR="0082722D">
        <w:t>phải.</w:t>
      </w:r>
    </w:p>
    <w:p w14:paraId="00D74F34" w14:textId="2E6D5D6F" w:rsidR="00ED7333" w:rsidRPr="00ED7333" w:rsidRDefault="00ED7333">
      <w:pPr>
        <w:pStyle w:val="noidung"/>
        <w:numPr>
          <w:ilvl w:val="0"/>
          <w:numId w:val="34"/>
        </w:numPr>
      </w:pPr>
      <w:r w:rsidRPr="00ED7333">
        <w:t xml:space="preserve">center - Căn giữa văn </w:t>
      </w:r>
      <w:r w:rsidR="0082722D">
        <w:t>bản.</w:t>
      </w:r>
    </w:p>
    <w:p w14:paraId="5F0640F3" w14:textId="3E46047D" w:rsidR="00ED7333" w:rsidRPr="00ED7333" w:rsidRDefault="00ED7333">
      <w:pPr>
        <w:pStyle w:val="noidung"/>
        <w:numPr>
          <w:ilvl w:val="0"/>
          <w:numId w:val="34"/>
        </w:numPr>
      </w:pPr>
      <w:r w:rsidRPr="00ED7333">
        <w:t xml:space="preserve">justify - Kéo dài các đường để mỗi đường có chiều rộng bằng </w:t>
      </w:r>
      <w:r w:rsidR="0082722D">
        <w:t>nhau.</w:t>
      </w:r>
    </w:p>
    <w:p w14:paraId="1EF23C50" w14:textId="2ED8A56F" w:rsidR="00ED7333" w:rsidRDefault="00ED7333" w:rsidP="00ED7333">
      <w:pPr>
        <w:pStyle w:val="noidung"/>
      </w:pPr>
      <w:r>
        <w:t>Ví dụ:</w:t>
      </w:r>
    </w:p>
    <w:p w14:paraId="2A977EBB" w14:textId="52FB47A6" w:rsidR="00FA62EE" w:rsidRDefault="00FA62EE" w:rsidP="00ED7333">
      <w:pPr>
        <w:pStyle w:val="manguon"/>
      </w:pPr>
      <w:r>
        <w:t>p{</w:t>
      </w:r>
    </w:p>
    <w:p w14:paraId="3685BDB1" w14:textId="135AB402" w:rsidR="00FA62EE" w:rsidRDefault="00FA62EE" w:rsidP="00ED7333">
      <w:pPr>
        <w:pStyle w:val="manguon"/>
      </w:pPr>
      <w:r>
        <w:tab/>
      </w:r>
      <w:r>
        <w:tab/>
        <w:t>text-align: center;</w:t>
      </w:r>
    </w:p>
    <w:p w14:paraId="4E5618D8" w14:textId="0CF88EAA" w:rsidR="00ED7333" w:rsidRDefault="00FA62EE" w:rsidP="00ED7333">
      <w:pPr>
        <w:pStyle w:val="manguon"/>
      </w:pPr>
      <w:r>
        <w:t>}</w:t>
      </w:r>
    </w:p>
    <w:p w14:paraId="13CA6C7A" w14:textId="77777777" w:rsidR="00FA62EE" w:rsidRDefault="00FA62EE" w:rsidP="00FA62EE">
      <w:pPr>
        <w:pStyle w:val="manguon"/>
      </w:pPr>
      <w:r>
        <w:t>div{</w:t>
      </w:r>
    </w:p>
    <w:p w14:paraId="5B678713" w14:textId="19B877E9" w:rsidR="00FA62EE" w:rsidRDefault="00FA62EE" w:rsidP="00FA62EE">
      <w:pPr>
        <w:pStyle w:val="manguon"/>
      </w:pPr>
      <w:r>
        <w:t>text-align: justify;}</w:t>
      </w:r>
    </w:p>
    <w:p w14:paraId="7FCDA1A4" w14:textId="19700F9B" w:rsidR="00ED7333" w:rsidRDefault="00F4613E" w:rsidP="00ED7333">
      <w:pPr>
        <w:pStyle w:val="noidung"/>
      </w:pPr>
      <w:r w:rsidRPr="00F4613E">
        <w:rPr>
          <w:b/>
          <w:bCs/>
        </w:rPr>
        <w:t xml:space="preserve">Căn chỉnh văn bản cuối </w:t>
      </w:r>
      <w:r>
        <w:rPr>
          <w:b/>
          <w:bCs/>
        </w:rPr>
        <w:t>cùng (text-align-last):</w:t>
      </w:r>
      <w:r>
        <w:t xml:space="preserve"> </w:t>
      </w:r>
      <w:r w:rsidRPr="00F4613E">
        <w:t xml:space="preserve">Thuộc tính chỉ định cách căn chỉnh dòng cuối cùng của văn </w:t>
      </w:r>
      <w:r>
        <w:t>bản.</w:t>
      </w:r>
    </w:p>
    <w:p w14:paraId="231E90FF" w14:textId="77777777" w:rsidR="00F4613E" w:rsidRPr="00F4613E" w:rsidRDefault="00F4613E" w:rsidP="00F4613E">
      <w:pPr>
        <w:pStyle w:val="noidung"/>
      </w:pPr>
      <w:r w:rsidRPr="00F4613E">
        <w:t>Thuộc tính này có thể có một trong các giá trị sau:</w:t>
      </w:r>
    </w:p>
    <w:p w14:paraId="66AD59BB" w14:textId="52C4CA55" w:rsidR="00F4613E" w:rsidRPr="00F4613E" w:rsidRDefault="00F4613E">
      <w:pPr>
        <w:pStyle w:val="noidung"/>
        <w:numPr>
          <w:ilvl w:val="0"/>
          <w:numId w:val="35"/>
        </w:numPr>
      </w:pPr>
      <w:r w:rsidRPr="00F4613E">
        <w:t xml:space="preserve">auto - Giá trị mặc định. Dòng cuối cùng là Căn chỉnh và căn chỉnh bên </w:t>
      </w:r>
      <w:r w:rsidR="0082722D">
        <w:t>trái.</w:t>
      </w:r>
    </w:p>
    <w:p w14:paraId="235845A2" w14:textId="21727344" w:rsidR="00F4613E" w:rsidRPr="00F4613E" w:rsidRDefault="00F4613E">
      <w:pPr>
        <w:pStyle w:val="noidung"/>
        <w:numPr>
          <w:ilvl w:val="0"/>
          <w:numId w:val="35"/>
        </w:numPr>
      </w:pPr>
      <w:r w:rsidRPr="00F4613E">
        <w:t xml:space="preserve">left - Dòng cuối cùng được căn chỉnh với </w:t>
      </w:r>
      <w:r w:rsidR="0082722D">
        <w:t>trái.</w:t>
      </w:r>
    </w:p>
    <w:p w14:paraId="0C742482" w14:textId="4150D5EB" w:rsidR="00F4613E" w:rsidRPr="00F4613E" w:rsidRDefault="00F4613E">
      <w:pPr>
        <w:pStyle w:val="noidung"/>
        <w:numPr>
          <w:ilvl w:val="0"/>
          <w:numId w:val="35"/>
        </w:numPr>
      </w:pPr>
      <w:r w:rsidRPr="00F4613E">
        <w:t xml:space="preserve">right - Dòng cuối cùng được căn chỉnh với Bên </w:t>
      </w:r>
      <w:r w:rsidR="0082722D">
        <w:t>phải.</w:t>
      </w:r>
    </w:p>
    <w:p w14:paraId="5EA93BBC" w14:textId="602F07DA" w:rsidR="00F4613E" w:rsidRPr="00F4613E" w:rsidRDefault="00F4613E">
      <w:pPr>
        <w:pStyle w:val="noidung"/>
        <w:numPr>
          <w:ilvl w:val="0"/>
          <w:numId w:val="35"/>
        </w:numPr>
      </w:pPr>
      <w:r w:rsidRPr="00F4613E">
        <w:t xml:space="preserve">center - Dòng cuối cùng được căn </w:t>
      </w:r>
      <w:r w:rsidR="0082722D">
        <w:t>giữa.</w:t>
      </w:r>
    </w:p>
    <w:p w14:paraId="1D657118" w14:textId="77777777" w:rsidR="00F4613E" w:rsidRPr="00F4613E" w:rsidRDefault="00F4613E">
      <w:pPr>
        <w:pStyle w:val="noidung"/>
        <w:numPr>
          <w:ilvl w:val="0"/>
          <w:numId w:val="35"/>
        </w:numPr>
      </w:pPr>
      <w:r w:rsidRPr="00F4613E">
        <w:t>justify - Dòng cuối cùng được căn chỉnh là phần còn lại của các dòng</w:t>
      </w:r>
    </w:p>
    <w:p w14:paraId="57B0585F" w14:textId="33307C2E" w:rsidR="00F4613E" w:rsidRPr="00F4613E" w:rsidRDefault="00F4613E">
      <w:pPr>
        <w:pStyle w:val="noidung"/>
        <w:numPr>
          <w:ilvl w:val="0"/>
          <w:numId w:val="35"/>
        </w:numPr>
      </w:pPr>
      <w:r w:rsidRPr="00F4613E">
        <w:t xml:space="preserve">start - Dòng cuối cùng được căn chỉnh tại bắt đầu </w:t>
      </w:r>
      <w:r w:rsidR="0082722D">
        <w:t>dòng.</w:t>
      </w:r>
    </w:p>
    <w:p w14:paraId="233B0643" w14:textId="0E38C38A" w:rsidR="00F4613E" w:rsidRDefault="00F4613E">
      <w:pPr>
        <w:pStyle w:val="noidung"/>
        <w:numPr>
          <w:ilvl w:val="0"/>
          <w:numId w:val="35"/>
        </w:numPr>
      </w:pPr>
      <w:r w:rsidRPr="00F4613E">
        <w:t xml:space="preserve">end - Dòng cuối cùng được căn chỉnh ở cuối của </w:t>
      </w:r>
      <w:r w:rsidR="0082722D">
        <w:t>dòng.</w:t>
      </w:r>
    </w:p>
    <w:p w14:paraId="721C6111" w14:textId="77777777" w:rsidR="0062471B" w:rsidRDefault="0062471B" w:rsidP="0062471B">
      <w:pPr>
        <w:pStyle w:val="manguon"/>
      </w:pPr>
      <w:r>
        <w:t>p{</w:t>
      </w:r>
    </w:p>
    <w:p w14:paraId="2601A782" w14:textId="5C5D3FA0" w:rsidR="0062471B" w:rsidRDefault="0062471B" w:rsidP="0062471B">
      <w:pPr>
        <w:pStyle w:val="manguon"/>
      </w:pPr>
      <w:r>
        <w:tab/>
      </w:r>
      <w:r>
        <w:tab/>
        <w:t>text-align-last: left;</w:t>
      </w:r>
    </w:p>
    <w:p w14:paraId="4E471140" w14:textId="45C4B286" w:rsidR="0062471B" w:rsidRPr="00F4613E" w:rsidRDefault="0062471B" w:rsidP="0062471B">
      <w:pPr>
        <w:pStyle w:val="manguon"/>
      </w:pPr>
      <w:r>
        <w:t>}</w:t>
      </w:r>
    </w:p>
    <w:p w14:paraId="2226F229" w14:textId="2F8EA02E" w:rsidR="0062471B" w:rsidRPr="0062471B" w:rsidRDefault="00F4613E" w:rsidP="0062471B">
      <w:pPr>
        <w:pStyle w:val="noidung"/>
      </w:pPr>
      <w:r w:rsidRPr="0062471B">
        <w:rPr>
          <w:b/>
          <w:bCs/>
        </w:rPr>
        <w:t>Căn chỉnh dọc</w:t>
      </w:r>
      <w:r w:rsidR="0062471B" w:rsidRPr="0062471B">
        <w:rPr>
          <w:b/>
          <w:bCs/>
        </w:rPr>
        <w:t xml:space="preserve"> (vertical-align)</w:t>
      </w:r>
      <w:r w:rsidRPr="0062471B">
        <w:rPr>
          <w:b/>
          <w:bCs/>
        </w:rPr>
        <w:t>:</w:t>
      </w:r>
      <w:r w:rsidRPr="0062471B">
        <w:t xml:space="preserve"> Thuộc tính đặt căn chỉnh dọc của một phần </w:t>
      </w:r>
      <w:r w:rsidR="0062471B" w:rsidRPr="0062471B">
        <w:t>tử. Thuộc tính này có thể có một trong các giá trị sau:</w:t>
      </w:r>
    </w:p>
    <w:p w14:paraId="4B24DB8C" w14:textId="5ADF8637" w:rsidR="0062471B" w:rsidRPr="0062471B" w:rsidRDefault="0062471B">
      <w:pPr>
        <w:pStyle w:val="noidung"/>
        <w:numPr>
          <w:ilvl w:val="0"/>
          <w:numId w:val="36"/>
        </w:numPr>
      </w:pPr>
      <w:r w:rsidRPr="0062471B">
        <w:lastRenderedPageBreak/>
        <w:t xml:space="preserve">baseline - Giá trị mặc định. Phần tử là phù hợp với đường cơ sở của cha </w:t>
      </w:r>
      <w:r w:rsidR="0082722D">
        <w:t>mẹ.</w:t>
      </w:r>
    </w:p>
    <w:p w14:paraId="60075CBA" w14:textId="267B4F0B" w:rsidR="0062471B" w:rsidRPr="0062471B" w:rsidRDefault="0062471B">
      <w:pPr>
        <w:pStyle w:val="noidung"/>
        <w:numPr>
          <w:ilvl w:val="0"/>
          <w:numId w:val="36"/>
        </w:numPr>
      </w:pPr>
      <w:r w:rsidRPr="0062471B">
        <w:t xml:space="preserve">length/% - Tăng hoặc hạ một phần tử bằng cách chiều dài hoặc phần trăm được chỉ </w:t>
      </w:r>
      <w:r w:rsidR="0082722D">
        <w:t>định.</w:t>
      </w:r>
    </w:p>
    <w:p w14:paraId="157D47BB" w14:textId="252D0B89" w:rsidR="0062471B" w:rsidRPr="0062471B" w:rsidRDefault="0062471B">
      <w:pPr>
        <w:pStyle w:val="noidung"/>
        <w:numPr>
          <w:ilvl w:val="0"/>
          <w:numId w:val="36"/>
        </w:numPr>
      </w:pPr>
      <w:r w:rsidRPr="0062471B">
        <w:t xml:space="preserve">sub - Phần tử được căn chỉnh với đường cơ sở chỉ số dưới của cha </w:t>
      </w:r>
      <w:r w:rsidR="0082722D">
        <w:t>mẹ.</w:t>
      </w:r>
    </w:p>
    <w:p w14:paraId="02358397" w14:textId="0C1320C8" w:rsidR="0062471B" w:rsidRPr="0062471B" w:rsidRDefault="0062471B">
      <w:pPr>
        <w:pStyle w:val="noidung"/>
        <w:numPr>
          <w:ilvl w:val="0"/>
          <w:numId w:val="36"/>
        </w:numPr>
      </w:pPr>
      <w:r w:rsidRPr="0062471B">
        <w:t xml:space="preserve">super - Phần tử được căn chỉnh với đường cơ sở chỉ số trên của cha </w:t>
      </w:r>
      <w:r w:rsidR="0082722D">
        <w:t>mẹ.</w:t>
      </w:r>
    </w:p>
    <w:p w14:paraId="5A05E33D" w14:textId="0F7382D4" w:rsidR="0062471B" w:rsidRPr="0062471B" w:rsidRDefault="0062471B">
      <w:pPr>
        <w:pStyle w:val="noidung"/>
        <w:numPr>
          <w:ilvl w:val="0"/>
          <w:numId w:val="36"/>
        </w:numPr>
      </w:pPr>
      <w:r w:rsidRPr="0062471B">
        <w:t xml:space="preserve">top - Phần tử được căn chỉnh với phần trên cùng của phần tử cao nhất trên </w:t>
      </w:r>
      <w:r w:rsidR="0082722D">
        <w:t>đường.</w:t>
      </w:r>
    </w:p>
    <w:p w14:paraId="2EEB7B86" w14:textId="46B10D3E" w:rsidR="0062471B" w:rsidRPr="0062471B" w:rsidRDefault="0062471B">
      <w:pPr>
        <w:pStyle w:val="noidung"/>
        <w:numPr>
          <w:ilvl w:val="0"/>
          <w:numId w:val="36"/>
        </w:numPr>
      </w:pPr>
      <w:r w:rsidRPr="0062471B">
        <w:t xml:space="preserve">text-top - Phần tử được căn chỉnh với phần trên cùng của phông chữ của phần tử </w:t>
      </w:r>
      <w:r w:rsidR="0082722D">
        <w:t>cha.</w:t>
      </w:r>
    </w:p>
    <w:p w14:paraId="1AEE7E6D" w14:textId="59EEF2D7" w:rsidR="0062471B" w:rsidRPr="0062471B" w:rsidRDefault="0062471B">
      <w:pPr>
        <w:pStyle w:val="noidung"/>
        <w:numPr>
          <w:ilvl w:val="0"/>
          <w:numId w:val="36"/>
        </w:numPr>
      </w:pPr>
      <w:r w:rsidRPr="0062471B">
        <w:t xml:space="preserve">middle - Phần tử được đặt trong tệp giữa phần tử </w:t>
      </w:r>
      <w:r w:rsidR="0082722D">
        <w:t>cha.</w:t>
      </w:r>
    </w:p>
    <w:p w14:paraId="4A74DEA8" w14:textId="636594A8" w:rsidR="0062471B" w:rsidRPr="0062471B" w:rsidRDefault="0062471B">
      <w:pPr>
        <w:pStyle w:val="noidung"/>
        <w:numPr>
          <w:ilvl w:val="0"/>
          <w:numId w:val="36"/>
        </w:numPr>
      </w:pPr>
      <w:r w:rsidRPr="0062471B">
        <w:t xml:space="preserve">bottom - Phần tử được căn chỉnh với phần tử thấp nhất trên </w:t>
      </w:r>
      <w:r w:rsidR="0082722D">
        <w:t>dòng.</w:t>
      </w:r>
    </w:p>
    <w:p w14:paraId="008EC2AE" w14:textId="3F43E4E6" w:rsidR="0062471B" w:rsidRPr="0062471B" w:rsidRDefault="0062471B">
      <w:pPr>
        <w:pStyle w:val="noidung"/>
        <w:numPr>
          <w:ilvl w:val="0"/>
          <w:numId w:val="36"/>
        </w:numPr>
      </w:pPr>
      <w:r w:rsidRPr="0062471B">
        <w:t xml:space="preserve">text-bottom - Phần tử được căn chỉnh với dưới cùng của phông chữ của phần tử </w:t>
      </w:r>
      <w:r w:rsidR="0082722D">
        <w:t>cha.</w:t>
      </w:r>
    </w:p>
    <w:p w14:paraId="488CE138" w14:textId="77777777" w:rsidR="00BE208B" w:rsidRDefault="00BE208B" w:rsidP="00315E38">
      <w:pPr>
        <w:pStyle w:val="manguon"/>
        <w:rPr>
          <w:lang w:val="en-US"/>
        </w:rPr>
      </w:pPr>
      <w:r>
        <w:rPr>
          <w:lang w:val="en-US"/>
        </w:rPr>
        <w:t>p{</w:t>
      </w:r>
    </w:p>
    <w:p w14:paraId="6FD31617" w14:textId="1963E288" w:rsidR="00BE208B" w:rsidRDefault="00BE208B" w:rsidP="00315E38">
      <w:pPr>
        <w:pStyle w:val="manguon"/>
        <w:rPr>
          <w:lang w:val="en-US"/>
        </w:rPr>
      </w:pPr>
      <w:r>
        <w:rPr>
          <w:lang w:val="en-US"/>
        </w:rPr>
        <w:tab/>
      </w:r>
      <w:r>
        <w:rPr>
          <w:lang w:val="en-US"/>
        </w:rPr>
        <w:tab/>
      </w:r>
      <w:r w:rsidRPr="00BE208B">
        <w:t>vertical-align: text-top;</w:t>
      </w:r>
    </w:p>
    <w:p w14:paraId="3451CFB7" w14:textId="5FA8F530" w:rsidR="00F4613E" w:rsidRDefault="00BE208B" w:rsidP="00315E38">
      <w:pPr>
        <w:pStyle w:val="manguon"/>
        <w:rPr>
          <w:lang w:val="en-US"/>
        </w:rPr>
      </w:pPr>
      <w:r>
        <w:rPr>
          <w:lang w:val="en-US"/>
        </w:rPr>
        <w:t>}</w:t>
      </w:r>
    </w:p>
    <w:p w14:paraId="5586DBCB" w14:textId="2B3FE480" w:rsidR="00A6292B" w:rsidRPr="00A6292B" w:rsidRDefault="00A6292B" w:rsidP="00A6292B">
      <w:pPr>
        <w:pStyle w:val="noidung"/>
      </w:pPr>
      <w:r w:rsidRPr="00A6292B">
        <w:rPr>
          <w:b/>
          <w:bCs/>
          <w:lang w:val="en-US"/>
        </w:rPr>
        <w:t>Thêm</w:t>
      </w:r>
      <w:r w:rsidRPr="00A6292B">
        <w:rPr>
          <w:b/>
          <w:bCs/>
        </w:rPr>
        <w:t xml:space="preserve"> một đường trang trí vào văn bản (text-decoration-line):</w:t>
      </w:r>
      <w:r>
        <w:t xml:space="preserve"> </w:t>
      </w:r>
      <w:r w:rsidRPr="00A6292B">
        <w:t>thuộc tính này đặt loại đường trang trí được thêm vào văn bản. Thuộc tính này có thể có một hoặc nhiều giá trị sau:</w:t>
      </w:r>
    </w:p>
    <w:p w14:paraId="31AAEEF6" w14:textId="654EA552" w:rsidR="00A6292B" w:rsidRPr="00A6292B" w:rsidRDefault="00A6292B">
      <w:pPr>
        <w:pStyle w:val="noidung"/>
        <w:numPr>
          <w:ilvl w:val="0"/>
          <w:numId w:val="37"/>
        </w:numPr>
      </w:pPr>
      <w:r w:rsidRPr="00A6292B">
        <w:t xml:space="preserve">none - Giá trị mặc định. Hiển thị không Dây chuyền trang </w:t>
      </w:r>
      <w:r w:rsidR="0082722D">
        <w:t>trí.</w:t>
      </w:r>
    </w:p>
    <w:p w14:paraId="059E22A5" w14:textId="774EFA17" w:rsidR="00A6292B" w:rsidRPr="00A6292B" w:rsidRDefault="00A6292B">
      <w:pPr>
        <w:pStyle w:val="noidung"/>
        <w:numPr>
          <w:ilvl w:val="0"/>
          <w:numId w:val="37"/>
        </w:numPr>
      </w:pPr>
      <w:r w:rsidRPr="00A6292B">
        <w:t xml:space="preserve">underline - Đường trang trí là hiển thị dưới văn </w:t>
      </w:r>
      <w:r w:rsidR="0082722D">
        <w:t>bản.</w:t>
      </w:r>
    </w:p>
    <w:p w14:paraId="1EA3CE2A" w14:textId="6FD11032" w:rsidR="00A6292B" w:rsidRPr="00A6292B" w:rsidRDefault="00A6292B">
      <w:pPr>
        <w:pStyle w:val="noidung"/>
        <w:numPr>
          <w:ilvl w:val="0"/>
          <w:numId w:val="37"/>
        </w:numPr>
      </w:pPr>
      <w:r w:rsidRPr="00A6292B">
        <w:t xml:space="preserve">overline - Đường trang trí là hiển thị trên văn </w:t>
      </w:r>
      <w:r w:rsidR="0082722D">
        <w:t>bản.</w:t>
      </w:r>
    </w:p>
    <w:p w14:paraId="0D28D9E8" w14:textId="48FDFCBB" w:rsidR="00A6292B" w:rsidRPr="00A6292B" w:rsidRDefault="00A6292B">
      <w:pPr>
        <w:pStyle w:val="noidung"/>
        <w:numPr>
          <w:ilvl w:val="0"/>
          <w:numId w:val="37"/>
        </w:numPr>
      </w:pPr>
      <w:r w:rsidRPr="00A6292B">
        <w:t xml:space="preserve">line-through - Đường trang trí là hiển thị thông qua văn </w:t>
      </w:r>
      <w:r w:rsidR="0082722D">
        <w:t>bản.</w:t>
      </w:r>
    </w:p>
    <w:p w14:paraId="0304731C" w14:textId="6B342D8D" w:rsidR="007B3F7B" w:rsidRDefault="00A6292B" w:rsidP="001647FB">
      <w:pPr>
        <w:pStyle w:val="noidung"/>
      </w:pPr>
      <w:r w:rsidRPr="00A6292B">
        <w:rPr>
          <w:b/>
          <w:bCs/>
        </w:rPr>
        <w:t>Chỉ định màu cho đường trang trí (text-decoration-color):</w:t>
      </w:r>
      <w:r>
        <w:t xml:space="preserve"> </w:t>
      </w:r>
      <w:r w:rsidRPr="00A6292B">
        <w:t xml:space="preserve">Thuộc tính được sử dụng để </w:t>
      </w:r>
      <w:r>
        <w:t>đ</w:t>
      </w:r>
      <w:r w:rsidRPr="00A6292B">
        <w:t xml:space="preserve">ặt màu của đường trang </w:t>
      </w:r>
      <w:r>
        <w:t>trí.</w:t>
      </w:r>
    </w:p>
    <w:p w14:paraId="4B827A61" w14:textId="111BEFAD" w:rsidR="00A6292B" w:rsidRDefault="00A6292B" w:rsidP="001647FB">
      <w:pPr>
        <w:pStyle w:val="noidung"/>
      </w:pPr>
      <w:r>
        <w:t xml:space="preserve">Ví dụ: Đặt chữ và gạch chân màu xanh dương cho đoạn văn </w:t>
      </w:r>
      <w:r w:rsidR="0082722D">
        <w:t>bản:</w:t>
      </w:r>
    </w:p>
    <w:p w14:paraId="69FA4F33" w14:textId="1901E9AA" w:rsidR="00A6292B" w:rsidRDefault="00A6292B" w:rsidP="00A6292B">
      <w:pPr>
        <w:pStyle w:val="manguon"/>
      </w:pPr>
      <w:r>
        <w:lastRenderedPageBreak/>
        <w:t>p{</w:t>
      </w:r>
    </w:p>
    <w:p w14:paraId="7334E59D" w14:textId="13FBA315" w:rsidR="00A6292B" w:rsidRDefault="00A6292B" w:rsidP="00A6292B">
      <w:pPr>
        <w:pStyle w:val="manguon"/>
      </w:pPr>
      <w:r>
        <w:tab/>
      </w:r>
      <w:r>
        <w:tab/>
        <w:t>text-decoration-line: uderline;</w:t>
      </w:r>
    </w:p>
    <w:p w14:paraId="627944DF" w14:textId="4F5673C3" w:rsidR="00A6292B" w:rsidRDefault="00A6292B" w:rsidP="00A6292B">
      <w:pPr>
        <w:pStyle w:val="manguon"/>
      </w:pPr>
      <w:r>
        <w:tab/>
      </w:r>
      <w:r>
        <w:tab/>
        <w:t>color: blue;</w:t>
      </w:r>
    </w:p>
    <w:p w14:paraId="25697CC9" w14:textId="310A5776" w:rsidR="00A6292B" w:rsidRDefault="00A6292B" w:rsidP="00A6292B">
      <w:pPr>
        <w:pStyle w:val="manguon"/>
      </w:pPr>
      <w:r>
        <w:tab/>
      </w:r>
      <w:r>
        <w:tab/>
        <w:t>text-decoration-color: blue;</w:t>
      </w:r>
    </w:p>
    <w:p w14:paraId="0A575E96" w14:textId="42BD4CB7" w:rsidR="00A6292B" w:rsidRDefault="00A6292B" w:rsidP="00A6292B">
      <w:pPr>
        <w:pStyle w:val="manguon"/>
      </w:pPr>
      <w:r>
        <w:t>}</w:t>
      </w:r>
    </w:p>
    <w:p w14:paraId="201941E2" w14:textId="77777777" w:rsidR="0082722D" w:rsidRPr="0082722D" w:rsidRDefault="0082722D" w:rsidP="0082722D">
      <w:pPr>
        <w:pStyle w:val="noidung"/>
      </w:pPr>
      <w:r w:rsidRPr="0082722D">
        <w:rPr>
          <w:b/>
          <w:bCs/>
        </w:rPr>
        <w:t>Chuyển đổi văn bản (text-transform):</w:t>
      </w:r>
      <w:r>
        <w:t xml:space="preserve"> </w:t>
      </w:r>
      <w:r w:rsidRPr="0082722D">
        <w:t>Thuộc tính này được sử dụng để kiểm soát việc viết hoa văn bản trong một phần tử. Thuộc tính này có thể có một trong các giá trị sau:</w:t>
      </w:r>
    </w:p>
    <w:p w14:paraId="04013852" w14:textId="187B5EDE" w:rsidR="0082722D" w:rsidRPr="0082722D" w:rsidRDefault="0082722D">
      <w:pPr>
        <w:pStyle w:val="noidung"/>
        <w:numPr>
          <w:ilvl w:val="0"/>
          <w:numId w:val="38"/>
        </w:numPr>
      </w:pPr>
      <w:r w:rsidRPr="0082722D">
        <w:t>none - Không biến đổi. Văn bản hiển thị như nó vốn có.</w:t>
      </w:r>
    </w:p>
    <w:p w14:paraId="3DDA64A0" w14:textId="567CCC4B" w:rsidR="0082722D" w:rsidRPr="0082722D" w:rsidRDefault="0082722D">
      <w:pPr>
        <w:pStyle w:val="noidung"/>
        <w:numPr>
          <w:ilvl w:val="0"/>
          <w:numId w:val="38"/>
        </w:numPr>
      </w:pPr>
      <w:r w:rsidRPr="0082722D">
        <w:t>capitalize - Chuyển đổi ký tự đầu tiên của mỗi từ thành chữ hoa.</w:t>
      </w:r>
    </w:p>
    <w:p w14:paraId="7E5328DC" w14:textId="5E52C8F9" w:rsidR="0082722D" w:rsidRPr="0082722D" w:rsidRDefault="0082722D">
      <w:pPr>
        <w:pStyle w:val="noidung"/>
        <w:numPr>
          <w:ilvl w:val="0"/>
          <w:numId w:val="38"/>
        </w:numPr>
      </w:pPr>
      <w:r w:rsidRPr="0082722D">
        <w:t>uppercase - Chuyển đổi tất cả các ký tự thành chữ hoa.</w:t>
      </w:r>
    </w:p>
    <w:p w14:paraId="57537ED9" w14:textId="4F2741BB" w:rsidR="0082722D" w:rsidRPr="0082722D" w:rsidRDefault="0082722D">
      <w:pPr>
        <w:pStyle w:val="noidung"/>
        <w:numPr>
          <w:ilvl w:val="0"/>
          <w:numId w:val="38"/>
        </w:numPr>
        <w:rPr>
          <w:lang w:val="en-US"/>
        </w:rPr>
      </w:pPr>
      <w:r w:rsidRPr="0082722D">
        <w:t>lowercase - Chuyển đổi tất cả các ký tự thành chữ thường</w:t>
      </w:r>
      <w:r>
        <w:t>.</w:t>
      </w:r>
    </w:p>
    <w:p w14:paraId="79631A52" w14:textId="60283792" w:rsidR="0082722D" w:rsidRDefault="0082722D" w:rsidP="0082722D">
      <w:pPr>
        <w:pStyle w:val="noidung"/>
      </w:pPr>
      <w:r>
        <w:t xml:space="preserve">Ví dụ: </w:t>
      </w:r>
    </w:p>
    <w:p w14:paraId="3A0D7359" w14:textId="77777777" w:rsidR="0082722D" w:rsidRDefault="0082722D" w:rsidP="0082722D">
      <w:pPr>
        <w:pStyle w:val="manguon"/>
      </w:pPr>
      <w:r>
        <w:t>h1{</w:t>
      </w:r>
    </w:p>
    <w:p w14:paraId="27F90FF7" w14:textId="6A82A251" w:rsidR="0082722D" w:rsidRDefault="0082722D" w:rsidP="0082722D">
      <w:pPr>
        <w:pStyle w:val="manguon"/>
      </w:pPr>
      <w:r>
        <w:tab/>
      </w:r>
      <w:r>
        <w:tab/>
        <w:t>text-transform: uppercase;</w:t>
      </w:r>
    </w:p>
    <w:p w14:paraId="5834634C" w14:textId="310F0329" w:rsidR="0082722D" w:rsidRDefault="0082722D" w:rsidP="0082722D">
      <w:pPr>
        <w:pStyle w:val="manguon"/>
      </w:pPr>
      <w:r>
        <w:t>}</w:t>
      </w:r>
    </w:p>
    <w:p w14:paraId="2B640E69" w14:textId="72F5DAA4" w:rsidR="002B369A" w:rsidRDefault="002B369A" w:rsidP="002B369A">
      <w:pPr>
        <w:pStyle w:val="noidung"/>
      </w:pPr>
      <w:r w:rsidRPr="002B369A">
        <w:rPr>
          <w:b/>
          <w:bCs/>
        </w:rPr>
        <w:t>Thụt lề văn bản (</w:t>
      </w:r>
      <w:r>
        <w:rPr>
          <w:b/>
          <w:bCs/>
        </w:rPr>
        <w:t>text-indent</w:t>
      </w:r>
      <w:r w:rsidRPr="002B369A">
        <w:rPr>
          <w:b/>
          <w:bCs/>
        </w:rPr>
        <w:t>):</w:t>
      </w:r>
      <w:r>
        <w:t xml:space="preserve"> Thuộc tính này được sử dụng để chỉ định thụt lề của dòng đầu tiên trong một khối văn bản.</w:t>
      </w:r>
      <w:r w:rsidRPr="002B369A">
        <w:rPr>
          <w:rFonts w:ascii="Segoe UI" w:hAnsi="Segoe UI" w:cs="Segoe UI"/>
          <w:color w:val="000000"/>
          <w:shd w:val="clear" w:color="auto" w:fill="FFFFFF"/>
        </w:rPr>
        <w:t xml:space="preserve"> </w:t>
      </w:r>
      <w:r w:rsidRPr="002B369A">
        <w:t>Cho phép các giá trị âm. Dòng đầu tiên sẽ là thụt lề sang trái nếu giá trị là âm.</w:t>
      </w:r>
    </w:p>
    <w:p w14:paraId="3D8A2FF0" w14:textId="77777777" w:rsidR="00950D9B" w:rsidRDefault="00950D9B" w:rsidP="00950D9B">
      <w:pPr>
        <w:pStyle w:val="manguon"/>
      </w:pPr>
      <w:r>
        <w:t>p {</w:t>
      </w:r>
    </w:p>
    <w:p w14:paraId="795DE06D" w14:textId="48770434" w:rsidR="00950D9B" w:rsidRDefault="00950D9B" w:rsidP="00950D9B">
      <w:pPr>
        <w:pStyle w:val="manguon"/>
      </w:pPr>
      <w:r>
        <w:t xml:space="preserve">  </w:t>
      </w:r>
      <w:r w:rsidR="00665F1C">
        <w:tab/>
      </w:r>
      <w:r>
        <w:t>text-indent: 50px;</w:t>
      </w:r>
    </w:p>
    <w:p w14:paraId="75FC3984" w14:textId="2177B86D" w:rsidR="00950D9B" w:rsidRDefault="00950D9B" w:rsidP="00950D9B">
      <w:pPr>
        <w:pStyle w:val="manguon"/>
      </w:pPr>
      <w:r>
        <w:t>}</w:t>
      </w:r>
    </w:p>
    <w:p w14:paraId="58C33728" w14:textId="647875A7" w:rsidR="00950D9B" w:rsidRDefault="00950D9B" w:rsidP="00950D9B">
      <w:pPr>
        <w:pStyle w:val="noidung"/>
      </w:pPr>
      <w:r w:rsidRPr="00950D9B">
        <w:rPr>
          <w:b/>
          <w:bCs/>
        </w:rPr>
        <w:t>Khoảng cách chữ cái (letter-spacing):</w:t>
      </w:r>
      <w:r>
        <w:t xml:space="preserve"> sử dụng thuộc tính này để chỉ định khoảng cách của các ký tự trong văn bản. Cho phép các giá trị âm.</w:t>
      </w:r>
    </w:p>
    <w:p w14:paraId="6C7F64BC" w14:textId="77777777" w:rsidR="00950D9B" w:rsidRDefault="00950D9B" w:rsidP="00950D9B">
      <w:pPr>
        <w:pStyle w:val="manguon"/>
      </w:pPr>
      <w:r>
        <w:t>h1 {</w:t>
      </w:r>
    </w:p>
    <w:p w14:paraId="6E488165" w14:textId="3995F223" w:rsidR="00950D9B" w:rsidRDefault="00950D9B" w:rsidP="00950D9B">
      <w:pPr>
        <w:pStyle w:val="manguon"/>
      </w:pPr>
      <w:r>
        <w:t xml:space="preserve">  </w:t>
      </w:r>
      <w:r w:rsidR="00665F1C">
        <w:tab/>
      </w:r>
      <w:r>
        <w:t>letter-spacing: 5px;</w:t>
      </w:r>
    </w:p>
    <w:p w14:paraId="35A12CAC" w14:textId="6E98FEB1" w:rsidR="00950D9B" w:rsidRDefault="00950D9B" w:rsidP="00950D9B">
      <w:pPr>
        <w:pStyle w:val="manguon"/>
      </w:pPr>
      <w:r>
        <w:t>}</w:t>
      </w:r>
    </w:p>
    <w:p w14:paraId="2B556DDD" w14:textId="1201EC14" w:rsidR="00950D9B" w:rsidRDefault="00950D9B" w:rsidP="00950D9B">
      <w:pPr>
        <w:pStyle w:val="noidung"/>
      </w:pPr>
      <w:r w:rsidRPr="00950D9B">
        <w:rPr>
          <w:b/>
          <w:bCs/>
        </w:rPr>
        <w:t>Chiều cao dòng trong CSS (line-height):</w:t>
      </w:r>
      <w:r>
        <w:t xml:space="preserve"> sử dụng để chỉ định khoảng cách giữa các dòng. Giá trị âm không được sử dụng.</w:t>
      </w:r>
    </w:p>
    <w:p w14:paraId="561B93A1" w14:textId="77777777" w:rsidR="00665F1C" w:rsidRDefault="00665F1C" w:rsidP="00665F1C">
      <w:pPr>
        <w:pStyle w:val="manguon"/>
      </w:pPr>
      <w:r>
        <w:lastRenderedPageBreak/>
        <w:t>span{</w:t>
      </w:r>
    </w:p>
    <w:p w14:paraId="18A3A742" w14:textId="6D463617" w:rsidR="00665F1C" w:rsidRDefault="00665F1C" w:rsidP="00665F1C">
      <w:pPr>
        <w:pStyle w:val="manguon"/>
      </w:pPr>
      <w:r>
        <w:tab/>
      </w:r>
      <w:r>
        <w:tab/>
        <w:t>line-height: 1.8;</w:t>
      </w:r>
    </w:p>
    <w:p w14:paraId="34EED6D3" w14:textId="7AFB6020" w:rsidR="00665F1C" w:rsidRDefault="00665F1C" w:rsidP="00665F1C">
      <w:pPr>
        <w:pStyle w:val="manguon"/>
      </w:pPr>
      <w:r>
        <w:t>}</w:t>
      </w:r>
    </w:p>
    <w:p w14:paraId="311D77A7" w14:textId="03373DE8" w:rsidR="00665F1C" w:rsidRDefault="00665F1C" w:rsidP="00665F1C">
      <w:pPr>
        <w:pStyle w:val="noidung"/>
      </w:pPr>
      <w:r w:rsidRPr="00665F1C">
        <w:rPr>
          <w:b/>
          <w:bCs/>
        </w:rPr>
        <w:t>Khoảng cách giữa các từ (word-spacing):</w:t>
      </w:r>
      <w:r>
        <w:t xml:space="preserve"> thuộc tính được sử dụng để chỉ định khoảng cách giữa các từ trong văn bản. Cho phép các giá trị âm.</w:t>
      </w:r>
    </w:p>
    <w:p w14:paraId="67B06B46" w14:textId="39ACE908" w:rsidR="00665F1C" w:rsidRDefault="00665F1C" w:rsidP="00665F1C">
      <w:pPr>
        <w:pStyle w:val="manguon"/>
      </w:pPr>
      <w:r>
        <w:t>h2.ex2{</w:t>
      </w:r>
    </w:p>
    <w:p w14:paraId="4BC58A37" w14:textId="72930425" w:rsidR="00665F1C" w:rsidRDefault="00665F1C" w:rsidP="00665F1C">
      <w:pPr>
        <w:pStyle w:val="manguon"/>
      </w:pPr>
      <w:r>
        <w:tab/>
      </w:r>
      <w:r>
        <w:tab/>
        <w:t>word-spacing: 8px;</w:t>
      </w:r>
    </w:p>
    <w:p w14:paraId="585785B4" w14:textId="3974AAB4" w:rsidR="00665F1C" w:rsidRDefault="00665F1C" w:rsidP="00665F1C">
      <w:pPr>
        <w:pStyle w:val="manguon"/>
      </w:pPr>
      <w:r>
        <w:t>}</w:t>
      </w:r>
    </w:p>
    <w:p w14:paraId="299354F8" w14:textId="65F07936" w:rsidR="00665F1C" w:rsidRPr="006374C3" w:rsidRDefault="006374C3" w:rsidP="006374C3">
      <w:pPr>
        <w:pStyle w:val="noidung"/>
      </w:pPr>
      <w:r w:rsidRPr="006374C3">
        <w:rPr>
          <w:b/>
          <w:bCs/>
        </w:rPr>
        <w:t>Không gian trắng trong CSS (white-</w:t>
      </w:r>
      <w:r>
        <w:rPr>
          <w:b/>
          <w:bCs/>
        </w:rPr>
        <w:t>space</w:t>
      </w:r>
      <w:r w:rsidRPr="006374C3">
        <w:rPr>
          <w:b/>
          <w:bCs/>
        </w:rPr>
        <w:t>):</w:t>
      </w:r>
      <w:r>
        <w:t xml:space="preserve"> </w:t>
      </w:r>
      <w:r w:rsidRPr="006374C3">
        <w:t xml:space="preserve">thuộc tính chỉ định cách xử lý khoảng trắng bên trong một phần tử. Thuộc tính có thể có các giá trị sau: </w:t>
      </w:r>
    </w:p>
    <w:p w14:paraId="009FA28B" w14:textId="78F56632" w:rsidR="006374C3" w:rsidRPr="006374C3" w:rsidRDefault="006374C3">
      <w:pPr>
        <w:pStyle w:val="noidung"/>
        <w:numPr>
          <w:ilvl w:val="0"/>
          <w:numId w:val="39"/>
        </w:numPr>
      </w:pPr>
      <w:r w:rsidRPr="006374C3">
        <w:t>normal: Đây là giá trị mặc định. Trình duyệt sẽ gộp nhiều khoảng trắng thành một, và văn bản sẽ tự động xuống dòng khi cần.</w:t>
      </w:r>
    </w:p>
    <w:p w14:paraId="072B5D41" w14:textId="709D6497" w:rsidR="006374C3" w:rsidRPr="006374C3" w:rsidRDefault="006374C3">
      <w:pPr>
        <w:pStyle w:val="noidung"/>
        <w:numPr>
          <w:ilvl w:val="0"/>
          <w:numId w:val="39"/>
        </w:numPr>
      </w:pPr>
      <w:r w:rsidRPr="006374C3">
        <w:t>nowrap: Văn bản sẽ không tự động xuống dòng, tất cả nằm trên một dòng cho đến khi gặp thẻ &lt;br&gt;.</w:t>
      </w:r>
    </w:p>
    <w:p w14:paraId="25A54748" w14:textId="49F6275D" w:rsidR="006374C3" w:rsidRPr="006374C3" w:rsidRDefault="006374C3">
      <w:pPr>
        <w:pStyle w:val="noidung"/>
        <w:numPr>
          <w:ilvl w:val="0"/>
          <w:numId w:val="39"/>
        </w:numPr>
      </w:pPr>
      <w:r w:rsidRPr="006374C3">
        <w:t>pre: Giữ nguyên khoảng trắng và xuống dòng như trong mã HTML, giống như thẻ &lt;pre&gt;.</w:t>
      </w:r>
    </w:p>
    <w:p w14:paraId="50AC4AC4" w14:textId="6FADE3B1" w:rsidR="006374C3" w:rsidRPr="006374C3" w:rsidRDefault="006374C3">
      <w:pPr>
        <w:pStyle w:val="noidung"/>
        <w:numPr>
          <w:ilvl w:val="0"/>
          <w:numId w:val="39"/>
        </w:numPr>
      </w:pPr>
      <w:r w:rsidRPr="006374C3">
        <w:t>pre-line: Giữ nguyên xuống dòng, nhưng gộp nhiều khoảng trắng thành một.</w:t>
      </w:r>
    </w:p>
    <w:p w14:paraId="7CBD2CD6" w14:textId="2ADCBD6B" w:rsidR="006374C3" w:rsidRPr="006374C3" w:rsidRDefault="006374C3">
      <w:pPr>
        <w:pStyle w:val="noidung"/>
        <w:numPr>
          <w:ilvl w:val="0"/>
          <w:numId w:val="39"/>
        </w:numPr>
      </w:pPr>
      <w:r w:rsidRPr="006374C3">
        <w:t>pre-wrap: Giữ nguyên cả khoảng trắng và xuống dòng, đồng thời cho phép văn bản tự động xuống dòng khi cần.</w:t>
      </w:r>
    </w:p>
    <w:p w14:paraId="48F3A8EC" w14:textId="77777777" w:rsidR="006374C3" w:rsidRDefault="006374C3" w:rsidP="006374C3">
      <w:pPr>
        <w:pStyle w:val="manguon"/>
      </w:pPr>
      <w:r>
        <w:t>p {</w:t>
      </w:r>
    </w:p>
    <w:p w14:paraId="46A43C64" w14:textId="6289869B" w:rsidR="006374C3" w:rsidRDefault="006374C3" w:rsidP="006374C3">
      <w:pPr>
        <w:pStyle w:val="manguon"/>
      </w:pPr>
      <w:r>
        <w:t xml:space="preserve">  </w:t>
      </w:r>
      <w:r>
        <w:tab/>
        <w:t>white-space: nowrap;</w:t>
      </w:r>
    </w:p>
    <w:p w14:paraId="6AA085C6" w14:textId="25AD919C" w:rsidR="006374C3" w:rsidRDefault="006374C3" w:rsidP="006374C3">
      <w:pPr>
        <w:pStyle w:val="manguon"/>
      </w:pPr>
      <w:r>
        <w:t>}</w:t>
      </w:r>
    </w:p>
    <w:p w14:paraId="6C45D601" w14:textId="77777777" w:rsidR="006374C3" w:rsidRDefault="006374C3" w:rsidP="006374C3">
      <w:pPr>
        <w:pStyle w:val="noidung"/>
        <w:keepNext/>
      </w:pPr>
      <w:r w:rsidRPr="006374C3">
        <w:drawing>
          <wp:inline distT="0" distB="0" distL="0" distR="0" wp14:anchorId="06B09B99" wp14:editId="65060653">
            <wp:extent cx="5580380" cy="596900"/>
            <wp:effectExtent l="19050" t="19050" r="20320" b="12700"/>
            <wp:docPr id="132091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6270" name=""/>
                    <pic:cNvPicPr/>
                  </pic:nvPicPr>
                  <pic:blipFill>
                    <a:blip r:embed="rId32"/>
                    <a:stretch>
                      <a:fillRect/>
                    </a:stretch>
                  </pic:blipFill>
                  <pic:spPr>
                    <a:xfrm>
                      <a:off x="0" y="0"/>
                      <a:ext cx="5580380" cy="596900"/>
                    </a:xfrm>
                    <a:prstGeom prst="rect">
                      <a:avLst/>
                    </a:prstGeom>
                    <a:ln>
                      <a:solidFill>
                        <a:schemeClr val="tx1"/>
                      </a:solidFill>
                    </a:ln>
                  </pic:spPr>
                </pic:pic>
              </a:graphicData>
            </a:graphic>
          </wp:inline>
        </w:drawing>
      </w:r>
    </w:p>
    <w:p w14:paraId="33195173" w14:textId="1B6FD6A4" w:rsidR="006374C3" w:rsidRDefault="006374C3" w:rsidP="006374C3">
      <w:pPr>
        <w:pStyle w:val="Caption"/>
      </w:pPr>
      <w:bookmarkStart w:id="40" w:name="_Toc231548978"/>
      <w:r w:rsidRPr="006374C3">
        <w:t xml:space="preserve">Hình </w:t>
      </w:r>
      <w:r w:rsidR="00D20DC1">
        <w:fldChar w:fldCharType="begin"/>
      </w:r>
      <w:r w:rsidR="00D20DC1">
        <w:instrText xml:space="preserve"> STYLEREF 1 \s </w:instrText>
      </w:r>
      <w:r w:rsidR="00D20DC1">
        <w:fldChar w:fldCharType="separate"/>
      </w:r>
      <w:r w:rsidR="00D20DC1">
        <w:t>2</w:t>
      </w:r>
      <w:r w:rsidR="00D20DC1">
        <w:fldChar w:fldCharType="end"/>
      </w:r>
      <w:r w:rsidR="00D20DC1">
        <w:t>.</w:t>
      </w:r>
      <w:r w:rsidR="00D20DC1">
        <w:fldChar w:fldCharType="begin"/>
      </w:r>
      <w:r w:rsidR="00D20DC1">
        <w:instrText xml:space="preserve"> SEQ Hình \* ARABIC \s 1 </w:instrText>
      </w:r>
      <w:r w:rsidR="00D20DC1">
        <w:fldChar w:fldCharType="separate"/>
      </w:r>
      <w:r w:rsidR="00D20DC1">
        <w:t>5</w:t>
      </w:r>
      <w:r w:rsidR="00D20DC1">
        <w:fldChar w:fldCharType="end"/>
      </w:r>
      <w:r w:rsidRPr="006374C3">
        <w:t>: “nowrap” văn bản sẽ không tự động xuống dòng</w:t>
      </w:r>
      <w:bookmarkEnd w:id="40"/>
    </w:p>
    <w:p w14:paraId="34CC3A55" w14:textId="77777777" w:rsidR="006374C3" w:rsidRPr="006374C3" w:rsidRDefault="006374C3" w:rsidP="006374C3"/>
    <w:p w14:paraId="04822B2F" w14:textId="3A6D8234" w:rsidR="00007294" w:rsidRDefault="00007294" w:rsidP="00007294">
      <w:pPr>
        <w:pStyle w:val="Heading4"/>
      </w:pPr>
      <w:bookmarkStart w:id="41" w:name="_Toc231549106"/>
      <w:r w:rsidRPr="008D78F3">
        <w:lastRenderedPageBreak/>
        <w:t>Các thuộc tính bố cục</w:t>
      </w:r>
      <w:bookmarkEnd w:id="41"/>
    </w:p>
    <w:p w14:paraId="046ED86B" w14:textId="4648DD80" w:rsidR="00A122D0" w:rsidRDefault="00A122D0" w:rsidP="00A122D0">
      <w:pPr>
        <w:pStyle w:val="noidung"/>
      </w:pPr>
      <w:r w:rsidRPr="00A122D0">
        <w:rPr>
          <w:b/>
          <w:bCs/>
        </w:rPr>
        <w:t>Thuộc tính hiển thị (display):</w:t>
      </w:r>
      <w:r>
        <w:t xml:space="preserve"> </w:t>
      </w:r>
      <w:r w:rsidRPr="00A122D0">
        <w:t xml:space="preserve">Trong CSS, display là một thuộc tính quan trọng để kiểm soát bố cục. Nó quyết định cách phần tử HTML được hiển thị: là phần tử khối (block) hay phần tử nội tuyến (inline), hoặc các dạng bố cục hiện đại như flex và </w:t>
      </w:r>
      <w:r>
        <w:t xml:space="preserve">grid. </w:t>
      </w:r>
    </w:p>
    <w:p w14:paraId="11A4E6CD" w14:textId="780F6D6E" w:rsidR="00A122D0" w:rsidRDefault="00A122D0">
      <w:pPr>
        <w:pStyle w:val="noidung"/>
        <w:numPr>
          <w:ilvl w:val="0"/>
          <w:numId w:val="40"/>
        </w:numPr>
      </w:pPr>
      <w:r>
        <w:t xml:space="preserve">Phần tử cấp khối (block) </w:t>
      </w:r>
    </w:p>
    <w:p w14:paraId="50DAB197" w14:textId="4336E63D" w:rsidR="00A122D0" w:rsidRDefault="00A122D0">
      <w:pPr>
        <w:pStyle w:val="noidung"/>
        <w:numPr>
          <w:ilvl w:val="1"/>
          <w:numId w:val="40"/>
        </w:numPr>
      </w:pPr>
      <w:r>
        <w:t>Luôn bắt đầu trên một dòng mới.</w:t>
      </w:r>
    </w:p>
    <w:p w14:paraId="557872C5" w14:textId="63343A58" w:rsidR="00A122D0" w:rsidRDefault="00A122D0">
      <w:pPr>
        <w:pStyle w:val="noidung"/>
        <w:numPr>
          <w:ilvl w:val="1"/>
          <w:numId w:val="40"/>
        </w:numPr>
      </w:pPr>
      <w:r>
        <w:t>Chiếm toàn bộ chiều rộng có sẵn.</w:t>
      </w:r>
    </w:p>
    <w:p w14:paraId="5BEEAC3D" w14:textId="136E1824" w:rsidR="00A122D0" w:rsidRDefault="00A122D0">
      <w:pPr>
        <w:pStyle w:val="noidung"/>
        <w:numPr>
          <w:ilvl w:val="1"/>
          <w:numId w:val="40"/>
        </w:numPr>
      </w:pPr>
      <w:r>
        <w:t>Ví dụ: &lt;div&gt;, &lt;h1&gt; - &lt;h6&gt;, &lt;form&gt;, &lt;header&gt;, &lt;footer&gt;, &lt;section&gt;.</w:t>
      </w:r>
    </w:p>
    <w:p w14:paraId="0E98DD35" w14:textId="40FE0876" w:rsidR="00A122D0" w:rsidRDefault="00A122D0">
      <w:pPr>
        <w:pStyle w:val="noidung"/>
        <w:numPr>
          <w:ilvl w:val="0"/>
          <w:numId w:val="40"/>
        </w:numPr>
      </w:pPr>
      <w:r>
        <w:t>Phần tử nội tuyến (inline)</w:t>
      </w:r>
    </w:p>
    <w:p w14:paraId="1AE1319D" w14:textId="12351606" w:rsidR="00A122D0" w:rsidRDefault="00A122D0">
      <w:pPr>
        <w:pStyle w:val="noidung"/>
        <w:numPr>
          <w:ilvl w:val="1"/>
          <w:numId w:val="40"/>
        </w:numPr>
      </w:pPr>
      <w:r>
        <w:t>Không bắt đầu trên dòng mới</w:t>
      </w:r>
    </w:p>
    <w:p w14:paraId="5BA1AF3A" w14:textId="7A6168A8" w:rsidR="00A122D0" w:rsidRDefault="00A122D0">
      <w:pPr>
        <w:pStyle w:val="noidung"/>
        <w:numPr>
          <w:ilvl w:val="1"/>
          <w:numId w:val="40"/>
        </w:numPr>
      </w:pPr>
      <w:r>
        <w:t>Chỉ chiếm chiều rộng cần thiết</w:t>
      </w:r>
    </w:p>
    <w:p w14:paraId="3B7D299D" w14:textId="68DEEFD6" w:rsidR="00A122D0" w:rsidRDefault="00A122D0">
      <w:pPr>
        <w:pStyle w:val="noidung"/>
        <w:numPr>
          <w:ilvl w:val="1"/>
          <w:numId w:val="40"/>
        </w:numPr>
      </w:pPr>
      <w:r>
        <w:t>Ví dụ: &lt;span&gt;, &lt;a&gt;, &lt;img&gt;.</w:t>
      </w:r>
    </w:p>
    <w:p w14:paraId="4777C70C" w14:textId="7C7CA94C" w:rsidR="00A122D0" w:rsidRDefault="00D20DC1" w:rsidP="00D20DC1">
      <w:pPr>
        <w:pStyle w:val="Caption"/>
      </w:pPr>
      <w:bookmarkStart w:id="42" w:name="_Toc231548942"/>
      <w:r>
        <w:t xml:space="preserve">Bảng </w:t>
      </w:r>
      <w:r w:rsidR="002C291B">
        <w:fldChar w:fldCharType="begin"/>
      </w:r>
      <w:r w:rsidR="002C291B">
        <w:instrText xml:space="preserve"> STYLEREF 1 \s </w:instrText>
      </w:r>
      <w:r w:rsidR="002C291B">
        <w:fldChar w:fldCharType="separate"/>
      </w:r>
      <w:r w:rsidR="002C291B">
        <w:t>2</w:t>
      </w:r>
      <w:r w:rsidR="002C291B">
        <w:fldChar w:fldCharType="end"/>
      </w:r>
      <w:r w:rsidR="002C291B">
        <w:t>.</w:t>
      </w:r>
      <w:r w:rsidR="002C291B">
        <w:fldChar w:fldCharType="begin"/>
      </w:r>
      <w:r w:rsidR="002C291B">
        <w:instrText xml:space="preserve"> SEQ Bảng \* ARABIC \s 1 </w:instrText>
      </w:r>
      <w:r w:rsidR="002C291B">
        <w:fldChar w:fldCharType="separate"/>
      </w:r>
      <w:r w:rsidR="002C291B">
        <w:t>1</w:t>
      </w:r>
      <w:r w:rsidR="002C291B">
        <w:fldChar w:fldCharType="end"/>
      </w:r>
      <w:r>
        <w:t>: Giá trị hiển thị phổ biến</w:t>
      </w:r>
      <w:bookmarkEnd w:id="42"/>
    </w:p>
    <w:tbl>
      <w:tblPr>
        <w:tblStyle w:val="myTable"/>
        <w:tblW w:w="5000" w:type="pct"/>
        <w:tblLook w:val="04A0" w:firstRow="1" w:lastRow="0" w:firstColumn="1" w:lastColumn="0" w:noHBand="0" w:noVBand="1"/>
      </w:tblPr>
      <w:tblGrid>
        <w:gridCol w:w="1322"/>
        <w:gridCol w:w="7446"/>
      </w:tblGrid>
      <w:tr w:rsidR="00A122D0" w14:paraId="5A3FF0FB" w14:textId="77777777" w:rsidTr="00A12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pct"/>
          </w:tcPr>
          <w:p w14:paraId="79F382DD" w14:textId="7D57A74B" w:rsidR="00A122D0" w:rsidRDefault="00A122D0" w:rsidP="00A122D0">
            <w:r>
              <w:t>Giá trị</w:t>
            </w:r>
          </w:p>
        </w:tc>
        <w:tc>
          <w:tcPr>
            <w:tcW w:w="4246" w:type="pct"/>
          </w:tcPr>
          <w:p w14:paraId="0DF0642E" w14:textId="4514D50D" w:rsidR="00A122D0" w:rsidRDefault="00A122D0" w:rsidP="00A122D0">
            <w:pPr>
              <w:cnfStyle w:val="100000000000" w:firstRow="1" w:lastRow="0" w:firstColumn="0" w:lastColumn="0" w:oddVBand="0" w:evenVBand="0" w:oddHBand="0" w:evenHBand="0" w:firstRowFirstColumn="0" w:firstRowLastColumn="0" w:lastRowFirstColumn="0" w:lastRowLastColumn="0"/>
            </w:pPr>
            <w:r>
              <w:t>Mô tả</w:t>
            </w:r>
          </w:p>
        </w:tc>
      </w:tr>
      <w:tr w:rsidR="00A122D0" w14:paraId="48966584"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620CB6D5" w14:textId="4D464106" w:rsidR="00A122D0" w:rsidRDefault="00A122D0" w:rsidP="00A122D0">
            <w:r>
              <w:rPr>
                <w:rFonts w:ascii="Segoe UI" w:hAnsi="Segoe UI" w:cs="Segoe UI"/>
                <w:color w:val="000000"/>
              </w:rPr>
              <w:t>inline</w:t>
            </w:r>
          </w:p>
        </w:tc>
        <w:tc>
          <w:tcPr>
            <w:tcW w:w="4246" w:type="pct"/>
            <w:vAlign w:val="top"/>
          </w:tcPr>
          <w:p w14:paraId="1CCEE791" w14:textId="1B394EDC"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Displays an element as an inline element</w:t>
            </w:r>
          </w:p>
        </w:tc>
      </w:tr>
      <w:tr w:rsidR="00A122D0" w14:paraId="261822D2"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4CC14980" w14:textId="009312EF" w:rsidR="00A122D0" w:rsidRDefault="00A122D0" w:rsidP="00A122D0">
            <w:r>
              <w:rPr>
                <w:rFonts w:ascii="Segoe UI" w:hAnsi="Segoe UI" w:cs="Segoe UI"/>
                <w:color w:val="000000"/>
              </w:rPr>
              <w:t>block</w:t>
            </w:r>
          </w:p>
        </w:tc>
        <w:tc>
          <w:tcPr>
            <w:tcW w:w="4246" w:type="pct"/>
            <w:vAlign w:val="top"/>
          </w:tcPr>
          <w:p w14:paraId="2E2D9775" w14:textId="254A1977"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Displays an element as a block element</w:t>
            </w:r>
          </w:p>
        </w:tc>
      </w:tr>
      <w:tr w:rsidR="00A122D0" w14:paraId="6DC90BCE"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4513B338" w14:textId="06838CC1" w:rsidR="00A122D0" w:rsidRDefault="00A122D0" w:rsidP="00A122D0">
            <w:r>
              <w:rPr>
                <w:rFonts w:ascii="Segoe UI" w:hAnsi="Segoe UI" w:cs="Segoe UI"/>
                <w:color w:val="000000"/>
              </w:rPr>
              <w:t>contents</w:t>
            </w:r>
          </w:p>
        </w:tc>
        <w:tc>
          <w:tcPr>
            <w:tcW w:w="4246" w:type="pct"/>
            <w:vAlign w:val="top"/>
          </w:tcPr>
          <w:p w14:paraId="1FCF464F" w14:textId="7FBB894C"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Makes the container disappear, making its child elements children of the element the next level up in the DOM</w:t>
            </w:r>
          </w:p>
        </w:tc>
      </w:tr>
      <w:tr w:rsidR="00A122D0" w14:paraId="348CFFE8"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70B57D1B" w14:textId="588F29DC" w:rsidR="00A122D0" w:rsidRDefault="00A122D0" w:rsidP="00A122D0">
            <w:r>
              <w:rPr>
                <w:rFonts w:ascii="Segoe UI" w:hAnsi="Segoe UI" w:cs="Segoe UI"/>
                <w:color w:val="000000"/>
              </w:rPr>
              <w:t>flex</w:t>
            </w:r>
          </w:p>
        </w:tc>
        <w:tc>
          <w:tcPr>
            <w:tcW w:w="4246" w:type="pct"/>
            <w:vAlign w:val="top"/>
          </w:tcPr>
          <w:p w14:paraId="7D8D65F2" w14:textId="0745C381"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Displays an element as a block-level flex container</w:t>
            </w:r>
          </w:p>
        </w:tc>
      </w:tr>
      <w:tr w:rsidR="00A122D0" w14:paraId="355AFC47"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20423F06" w14:textId="1A69D287" w:rsidR="00A122D0" w:rsidRDefault="00A122D0" w:rsidP="00A122D0">
            <w:r>
              <w:rPr>
                <w:rFonts w:ascii="Segoe UI" w:hAnsi="Segoe UI" w:cs="Segoe UI"/>
                <w:color w:val="000000"/>
              </w:rPr>
              <w:t>grid</w:t>
            </w:r>
          </w:p>
        </w:tc>
        <w:tc>
          <w:tcPr>
            <w:tcW w:w="4246" w:type="pct"/>
            <w:vAlign w:val="top"/>
          </w:tcPr>
          <w:p w14:paraId="2878978E" w14:textId="68BE5464"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Displays an element as a block-level grid container</w:t>
            </w:r>
          </w:p>
        </w:tc>
      </w:tr>
      <w:tr w:rsidR="00A122D0" w14:paraId="1967B167"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7E8CF386" w14:textId="68B867E0" w:rsidR="00A122D0" w:rsidRDefault="00A122D0" w:rsidP="00A122D0">
            <w:r>
              <w:rPr>
                <w:rFonts w:ascii="Segoe UI" w:hAnsi="Segoe UI" w:cs="Segoe UI"/>
                <w:color w:val="000000"/>
              </w:rPr>
              <w:t>inline-block</w:t>
            </w:r>
          </w:p>
        </w:tc>
        <w:tc>
          <w:tcPr>
            <w:tcW w:w="4246" w:type="pct"/>
            <w:vAlign w:val="top"/>
          </w:tcPr>
          <w:p w14:paraId="006763AE" w14:textId="0575FDA1"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Displays an element as an inline-level block container. The element itself is formatted as an inline element, but you can apply height, width, padding, and margin values</w:t>
            </w:r>
          </w:p>
        </w:tc>
      </w:tr>
      <w:tr w:rsidR="00A122D0" w14:paraId="062E519C" w14:textId="77777777" w:rsidTr="00A122D0">
        <w:tc>
          <w:tcPr>
            <w:cnfStyle w:val="001000000000" w:firstRow="0" w:lastRow="0" w:firstColumn="1" w:lastColumn="0" w:oddVBand="0" w:evenVBand="0" w:oddHBand="0" w:evenHBand="0" w:firstRowFirstColumn="0" w:firstRowLastColumn="0" w:lastRowFirstColumn="0" w:lastRowLastColumn="0"/>
            <w:tcW w:w="754" w:type="pct"/>
            <w:vAlign w:val="top"/>
          </w:tcPr>
          <w:p w14:paraId="54D6C623" w14:textId="1A8FC9A1" w:rsidR="00A122D0" w:rsidRDefault="00A122D0" w:rsidP="00A122D0">
            <w:r>
              <w:rPr>
                <w:rFonts w:ascii="Segoe UI" w:hAnsi="Segoe UI" w:cs="Segoe UI"/>
                <w:color w:val="000000"/>
              </w:rPr>
              <w:t>none</w:t>
            </w:r>
          </w:p>
        </w:tc>
        <w:tc>
          <w:tcPr>
            <w:tcW w:w="4246" w:type="pct"/>
            <w:vAlign w:val="top"/>
          </w:tcPr>
          <w:p w14:paraId="4E7C008F" w14:textId="1936EB8D" w:rsidR="00A122D0" w:rsidRDefault="00A122D0" w:rsidP="00A122D0">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00000"/>
              </w:rPr>
              <w:t>The element is completely hidden from the document flow (does not take up any space).</w:t>
            </w:r>
          </w:p>
        </w:tc>
      </w:tr>
    </w:tbl>
    <w:p w14:paraId="709A5EE5" w14:textId="77777777" w:rsidR="00D43B29" w:rsidRDefault="00D43B29" w:rsidP="00D43B29">
      <w:pPr>
        <w:pStyle w:val="noidung"/>
      </w:pPr>
    </w:p>
    <w:p w14:paraId="283AAD77" w14:textId="3B4F69CB" w:rsidR="00D43B29" w:rsidRDefault="00D43B29" w:rsidP="00D43B29">
      <w:pPr>
        <w:pStyle w:val="manguon"/>
      </w:pPr>
      <w:r>
        <w:lastRenderedPageBreak/>
        <w:t>/* Ẩn phần tử */</w:t>
      </w:r>
    </w:p>
    <w:p w14:paraId="6E1D7E1A" w14:textId="77777777" w:rsidR="00D43B29" w:rsidRDefault="00D43B29" w:rsidP="00D43B29">
      <w:pPr>
        <w:pStyle w:val="manguon"/>
      </w:pPr>
      <w:r>
        <w:t>p.ex1 { display: none; }</w:t>
      </w:r>
    </w:p>
    <w:p w14:paraId="7C7B9D68" w14:textId="77777777" w:rsidR="00D43B29" w:rsidRDefault="00D43B29" w:rsidP="00D43B29">
      <w:pPr>
        <w:pStyle w:val="manguon"/>
      </w:pPr>
    </w:p>
    <w:p w14:paraId="2D52A9A0" w14:textId="77777777" w:rsidR="00D43B29" w:rsidRDefault="00D43B29" w:rsidP="00D43B29">
      <w:pPr>
        <w:pStyle w:val="manguon"/>
      </w:pPr>
      <w:r>
        <w:t>/* Hiển thị nội tuyến */</w:t>
      </w:r>
    </w:p>
    <w:p w14:paraId="574228EE" w14:textId="77777777" w:rsidR="00D43B29" w:rsidRDefault="00D43B29" w:rsidP="00D43B29">
      <w:pPr>
        <w:pStyle w:val="manguon"/>
      </w:pPr>
      <w:r>
        <w:t>p.ex2 { display: inline; }</w:t>
      </w:r>
    </w:p>
    <w:p w14:paraId="20290915" w14:textId="77777777" w:rsidR="00D43B29" w:rsidRDefault="00D43B29" w:rsidP="00D43B29">
      <w:pPr>
        <w:pStyle w:val="manguon"/>
      </w:pPr>
    </w:p>
    <w:p w14:paraId="614E1D34" w14:textId="77777777" w:rsidR="00D43B29" w:rsidRDefault="00D43B29" w:rsidP="00D43B29">
      <w:pPr>
        <w:pStyle w:val="manguon"/>
      </w:pPr>
      <w:r>
        <w:t>/* Hiển thị dạng khối */</w:t>
      </w:r>
    </w:p>
    <w:p w14:paraId="0CC34509" w14:textId="77777777" w:rsidR="00D43B29" w:rsidRDefault="00D43B29" w:rsidP="00D43B29">
      <w:pPr>
        <w:pStyle w:val="manguon"/>
      </w:pPr>
      <w:r>
        <w:t>p.ex3 { display: block; }</w:t>
      </w:r>
    </w:p>
    <w:p w14:paraId="3A3C2863" w14:textId="77777777" w:rsidR="00D43B29" w:rsidRDefault="00D43B29" w:rsidP="00D43B29">
      <w:pPr>
        <w:pStyle w:val="manguon"/>
      </w:pPr>
    </w:p>
    <w:p w14:paraId="30E627B2" w14:textId="77777777" w:rsidR="00D43B29" w:rsidRDefault="00D43B29" w:rsidP="00D43B29">
      <w:pPr>
        <w:pStyle w:val="manguon"/>
      </w:pPr>
      <w:r>
        <w:t>/* Nội tuyến nhưng có thể chỉnh kích thước */</w:t>
      </w:r>
    </w:p>
    <w:p w14:paraId="088DA751" w14:textId="77777777" w:rsidR="00D43B29" w:rsidRDefault="00D43B29" w:rsidP="00D43B29">
      <w:pPr>
        <w:pStyle w:val="manguon"/>
      </w:pPr>
      <w:r>
        <w:t>p.ex4 { display: inline-block; }</w:t>
      </w:r>
    </w:p>
    <w:p w14:paraId="3D588520" w14:textId="77777777" w:rsidR="00D43B29" w:rsidRDefault="00D43B29" w:rsidP="00D43B29">
      <w:pPr>
        <w:pStyle w:val="manguon"/>
      </w:pPr>
    </w:p>
    <w:p w14:paraId="07F7E708" w14:textId="77777777" w:rsidR="00D43B29" w:rsidRDefault="00D43B29" w:rsidP="00D43B29">
      <w:pPr>
        <w:pStyle w:val="manguon"/>
      </w:pPr>
      <w:r>
        <w:t>/* Flex container */</w:t>
      </w:r>
    </w:p>
    <w:p w14:paraId="4C66DF8B" w14:textId="77777777" w:rsidR="00D43B29" w:rsidRDefault="00D43B29" w:rsidP="00D43B29">
      <w:pPr>
        <w:pStyle w:val="manguon"/>
      </w:pPr>
      <w:r>
        <w:t>p.ex5 { display: flex; }</w:t>
      </w:r>
    </w:p>
    <w:p w14:paraId="219AB5D5" w14:textId="77777777" w:rsidR="00D43B29" w:rsidRDefault="00D43B29" w:rsidP="00D43B29">
      <w:pPr>
        <w:pStyle w:val="manguon"/>
      </w:pPr>
    </w:p>
    <w:p w14:paraId="473E7A28" w14:textId="77777777" w:rsidR="00D43B29" w:rsidRDefault="00D43B29" w:rsidP="00D43B29">
      <w:pPr>
        <w:pStyle w:val="manguon"/>
      </w:pPr>
      <w:r>
        <w:t>/* Grid container */</w:t>
      </w:r>
    </w:p>
    <w:p w14:paraId="662BF0C5" w14:textId="42E118D6" w:rsidR="00A122D0" w:rsidRDefault="00D43B29" w:rsidP="00D43B29">
      <w:pPr>
        <w:pStyle w:val="manguon"/>
      </w:pPr>
      <w:r>
        <w:t>p.ex6 { display: grid; }</w:t>
      </w:r>
    </w:p>
    <w:p w14:paraId="595705C1" w14:textId="6224575D" w:rsidR="00D43B29" w:rsidRPr="00D43B29" w:rsidRDefault="00D43B29" w:rsidP="00D43B29">
      <w:pPr>
        <w:pStyle w:val="noidung"/>
      </w:pPr>
      <w:r w:rsidRPr="00D43B29">
        <w:t>display là nền tảng để xây dựng bố cục web.</w:t>
      </w:r>
    </w:p>
    <w:p w14:paraId="7A849BE5" w14:textId="2B37C230" w:rsidR="00D43B29" w:rsidRPr="00D43B29" w:rsidRDefault="00D43B29" w:rsidP="00D43B29">
      <w:pPr>
        <w:pStyle w:val="noidung"/>
      </w:pPr>
      <w:r w:rsidRPr="00D43B29">
        <w:t>Các giá trị hiện đại như flex và grid giúp thiết kế giao diện linh hoạt, đáp ứng (responsive) và dễ quản lý hơn.</w:t>
      </w:r>
    </w:p>
    <w:p w14:paraId="4C5D97C7" w14:textId="0DCDC1ED" w:rsidR="00D43B29" w:rsidRPr="00D43B29" w:rsidRDefault="00D43B29" w:rsidP="00D43B29">
      <w:pPr>
        <w:pStyle w:val="noidung"/>
      </w:pPr>
      <w:r w:rsidRPr="00D43B29">
        <w:t>Việc thay đổi display không làm thay đổi loại phần tử (block/inline) về mặt ngữ nghĩa, mà chỉ ảnh hưởng đến cách nó hiển thị.</w:t>
      </w:r>
    </w:p>
    <w:p w14:paraId="349BB9E0" w14:textId="45B94454" w:rsidR="00D43B29" w:rsidRDefault="00D92A33" w:rsidP="00D43B29">
      <w:pPr>
        <w:pStyle w:val="noidung"/>
      </w:pPr>
      <w:r>
        <w:rPr>
          <w:b/>
          <w:bCs/>
          <w:lang w:val="en-US"/>
        </w:rPr>
        <w:t>Định</w:t>
      </w:r>
      <w:r>
        <w:rPr>
          <w:b/>
          <w:bCs/>
        </w:rPr>
        <w:t xml:space="preserve"> vị trong CSS: </w:t>
      </w:r>
      <w:r w:rsidRPr="00D92A33">
        <w:t xml:space="preserve">cho phép kiểm soát vị trí của phần tử trên trang web, ghi đè luồng tài liệu thông thường. Thuộc tính chính là </w:t>
      </w:r>
      <w:r w:rsidRPr="00D92A33">
        <w:rPr>
          <w:i/>
          <w:iCs/>
        </w:rPr>
        <w:t>position</w:t>
      </w:r>
      <w:r w:rsidRPr="00D92A33">
        <w:t>, kết hợp với các thuộc tính top</w:t>
      </w:r>
      <w:r w:rsidRPr="00D92A33">
        <w:rPr>
          <w:b/>
          <w:bCs/>
        </w:rPr>
        <w:t xml:space="preserve">, </w:t>
      </w:r>
      <w:r w:rsidRPr="00D92A33">
        <w:t>right</w:t>
      </w:r>
      <w:r w:rsidRPr="00D92A33">
        <w:rPr>
          <w:b/>
          <w:bCs/>
        </w:rPr>
        <w:t xml:space="preserve">, </w:t>
      </w:r>
      <w:r w:rsidRPr="00D92A33">
        <w:t>bottom</w:t>
      </w:r>
      <w:r w:rsidRPr="00D92A33">
        <w:rPr>
          <w:b/>
          <w:bCs/>
        </w:rPr>
        <w:t xml:space="preserve">, </w:t>
      </w:r>
      <w:r w:rsidRPr="00D92A33">
        <w:t>left để xác định vị trí cuối cùng của phần tử.</w:t>
      </w:r>
    </w:p>
    <w:p w14:paraId="7E6888C9" w14:textId="0E837CE6" w:rsidR="00D92A33" w:rsidRDefault="00D92A33" w:rsidP="00D43B29">
      <w:pPr>
        <w:pStyle w:val="noidung"/>
      </w:pPr>
      <w:r>
        <w:t xml:space="preserve">Các giá trị của position: </w:t>
      </w:r>
    </w:p>
    <w:p w14:paraId="76BCE6B0" w14:textId="2A86E1D0" w:rsidR="00D92A33" w:rsidRDefault="00D92A33">
      <w:pPr>
        <w:pStyle w:val="noidung"/>
        <w:numPr>
          <w:ilvl w:val="0"/>
          <w:numId w:val="41"/>
        </w:numPr>
      </w:pPr>
      <w:r>
        <w:t xml:space="preserve">Static (mặc định) </w:t>
      </w:r>
    </w:p>
    <w:p w14:paraId="7132A911" w14:textId="7AD495EB" w:rsidR="00D92A33" w:rsidRDefault="00D92A33">
      <w:pPr>
        <w:pStyle w:val="noidung"/>
        <w:numPr>
          <w:ilvl w:val="1"/>
          <w:numId w:val="41"/>
        </w:numPr>
      </w:pPr>
      <w:r>
        <w:t>Phần tử được định vị theo luồng bình thường của tài liệu.</w:t>
      </w:r>
    </w:p>
    <w:p w14:paraId="5671E267" w14:textId="3F8CF44D" w:rsidR="00D92A33" w:rsidRDefault="00D92A33">
      <w:pPr>
        <w:pStyle w:val="noidung"/>
        <w:numPr>
          <w:ilvl w:val="1"/>
          <w:numId w:val="41"/>
        </w:numPr>
      </w:pPr>
      <w:r>
        <w:t>Không bị ảnh hưởng bởi top, right, bottom, left.</w:t>
      </w:r>
    </w:p>
    <w:p w14:paraId="304521F6" w14:textId="00C041EA" w:rsidR="00D92A33" w:rsidRDefault="00D92A33">
      <w:pPr>
        <w:pStyle w:val="noidung"/>
        <w:numPr>
          <w:ilvl w:val="1"/>
          <w:numId w:val="41"/>
        </w:numPr>
      </w:pPr>
      <w:r>
        <w:t xml:space="preserve">Ví dụ: </w:t>
      </w:r>
    </w:p>
    <w:p w14:paraId="4AD8375B" w14:textId="77777777" w:rsidR="00D92A33" w:rsidRDefault="00D92A33" w:rsidP="00D92A33">
      <w:pPr>
        <w:pStyle w:val="manguon"/>
      </w:pPr>
      <w:r>
        <w:t>div.static {</w:t>
      </w:r>
    </w:p>
    <w:p w14:paraId="63D08E00" w14:textId="0E6DAEE9" w:rsidR="00D92A33" w:rsidRDefault="00D92A33" w:rsidP="00D92A33">
      <w:pPr>
        <w:pStyle w:val="manguon"/>
      </w:pPr>
      <w:r>
        <w:t xml:space="preserve">  </w:t>
      </w:r>
      <w:r>
        <w:tab/>
        <w:t>position: static;</w:t>
      </w:r>
    </w:p>
    <w:p w14:paraId="52E47E13" w14:textId="20DBE954" w:rsidR="00D92A33" w:rsidRDefault="00D92A33" w:rsidP="00D92A33">
      <w:pPr>
        <w:pStyle w:val="manguon"/>
      </w:pPr>
      <w:r>
        <w:lastRenderedPageBreak/>
        <w:t xml:space="preserve">  </w:t>
      </w:r>
      <w:r>
        <w:tab/>
        <w:t>border: 3px solid #73AD21;</w:t>
      </w:r>
    </w:p>
    <w:p w14:paraId="19C954FB" w14:textId="22C58435" w:rsidR="00D92A33" w:rsidRDefault="00D92A33" w:rsidP="00D92A33">
      <w:pPr>
        <w:pStyle w:val="manguon"/>
      </w:pPr>
      <w:r>
        <w:t>}</w:t>
      </w:r>
    </w:p>
    <w:p w14:paraId="2C6C7138" w14:textId="20414577" w:rsidR="00D92A33" w:rsidRDefault="00D92A33">
      <w:pPr>
        <w:pStyle w:val="noidung"/>
        <w:numPr>
          <w:ilvl w:val="0"/>
          <w:numId w:val="41"/>
        </w:numPr>
      </w:pPr>
      <w:r>
        <w:t>Relative</w:t>
      </w:r>
    </w:p>
    <w:p w14:paraId="2594F5AE" w14:textId="70B0667F" w:rsidR="00D92A33" w:rsidRDefault="00D92A33">
      <w:pPr>
        <w:pStyle w:val="noidung"/>
        <w:numPr>
          <w:ilvl w:val="1"/>
          <w:numId w:val="41"/>
        </w:numPr>
      </w:pPr>
      <w:r>
        <w:t>Phần tử được định vị tương đối với vị trí ban đầu.</w:t>
      </w:r>
    </w:p>
    <w:p w14:paraId="03507041" w14:textId="42FE3361" w:rsidR="00D92A33" w:rsidRDefault="00D92A33">
      <w:pPr>
        <w:pStyle w:val="noidung"/>
        <w:numPr>
          <w:ilvl w:val="1"/>
          <w:numId w:val="41"/>
        </w:numPr>
      </w:pPr>
      <w:r>
        <w:t>Có thể dịch chuyển bằng top, left, right, bottom.</w:t>
      </w:r>
    </w:p>
    <w:p w14:paraId="34010B46" w14:textId="3FEF268F" w:rsidR="00D92A33" w:rsidRDefault="00D92A33">
      <w:pPr>
        <w:pStyle w:val="noidung"/>
        <w:numPr>
          <w:ilvl w:val="1"/>
          <w:numId w:val="41"/>
        </w:numPr>
      </w:pPr>
      <w:r>
        <w:t>Các phần tử khác không bị ảnh hưởng.</w:t>
      </w:r>
    </w:p>
    <w:p w14:paraId="5750AEAB" w14:textId="54CCD12E" w:rsidR="00D92A33" w:rsidRDefault="00D92A33">
      <w:pPr>
        <w:pStyle w:val="noidung"/>
        <w:numPr>
          <w:ilvl w:val="1"/>
          <w:numId w:val="41"/>
        </w:numPr>
      </w:pPr>
      <w:r>
        <w:t xml:space="preserve">Ví dụ: </w:t>
      </w:r>
    </w:p>
    <w:p w14:paraId="7C841E45" w14:textId="77777777" w:rsidR="00D92A33" w:rsidRDefault="00D92A33" w:rsidP="00D92A33">
      <w:pPr>
        <w:pStyle w:val="manguon"/>
      </w:pPr>
      <w:r>
        <w:t>div.relative {</w:t>
      </w:r>
    </w:p>
    <w:p w14:paraId="738A2AD5" w14:textId="68FADC59" w:rsidR="00D92A33" w:rsidRDefault="00D92A33" w:rsidP="00D92A33">
      <w:pPr>
        <w:pStyle w:val="manguon"/>
      </w:pPr>
      <w:r>
        <w:t xml:space="preserve">  </w:t>
      </w:r>
      <w:r>
        <w:tab/>
        <w:t>position: relative;</w:t>
      </w:r>
    </w:p>
    <w:p w14:paraId="169A31A1" w14:textId="7AE43678" w:rsidR="00D92A33" w:rsidRDefault="00D92A33" w:rsidP="00D92A33">
      <w:pPr>
        <w:pStyle w:val="manguon"/>
      </w:pPr>
      <w:r>
        <w:t xml:space="preserve">  </w:t>
      </w:r>
      <w:r>
        <w:tab/>
        <w:t>left: 30px;</w:t>
      </w:r>
    </w:p>
    <w:p w14:paraId="346EB7E5" w14:textId="200A8844" w:rsidR="00D92A33" w:rsidRDefault="00D92A33" w:rsidP="00D92A33">
      <w:pPr>
        <w:pStyle w:val="manguon"/>
      </w:pPr>
      <w:r>
        <w:t xml:space="preserve">  </w:t>
      </w:r>
      <w:r>
        <w:tab/>
        <w:t>border: 3px solid #73AD21;</w:t>
      </w:r>
    </w:p>
    <w:p w14:paraId="1B2BD70E" w14:textId="16918DD5" w:rsidR="00D92A33" w:rsidRDefault="00D92A33" w:rsidP="00D92A33">
      <w:pPr>
        <w:pStyle w:val="manguon"/>
      </w:pPr>
      <w:r>
        <w:t>}</w:t>
      </w:r>
    </w:p>
    <w:p w14:paraId="7D76F136" w14:textId="71BE4566" w:rsidR="00D92A33" w:rsidRDefault="00D92A33">
      <w:pPr>
        <w:pStyle w:val="noidung"/>
        <w:numPr>
          <w:ilvl w:val="0"/>
          <w:numId w:val="41"/>
        </w:numPr>
      </w:pPr>
      <w:r>
        <w:t>Absolute</w:t>
      </w:r>
    </w:p>
    <w:p w14:paraId="0C10D73C" w14:textId="13D28586" w:rsidR="00D92A33" w:rsidRDefault="00D92A33">
      <w:pPr>
        <w:pStyle w:val="noidung"/>
        <w:numPr>
          <w:ilvl w:val="1"/>
          <w:numId w:val="41"/>
        </w:numPr>
      </w:pPr>
      <w:r>
        <w:t>Phần tử được định vị tuyệt đối so với phần tử cha gần nhất có position khác static.</w:t>
      </w:r>
    </w:p>
    <w:p w14:paraId="408CFF80" w14:textId="7D1DC719" w:rsidR="00D92A33" w:rsidRDefault="00D92A33">
      <w:pPr>
        <w:pStyle w:val="noidung"/>
        <w:numPr>
          <w:ilvl w:val="1"/>
          <w:numId w:val="41"/>
        </w:numPr>
      </w:pPr>
      <w:r>
        <w:t>Nếu không có cha nào được định vị, nó sẽ căn theo toàn bộ trang.</w:t>
      </w:r>
    </w:p>
    <w:p w14:paraId="09B9D5A2" w14:textId="016824D2" w:rsidR="00D92A33" w:rsidRDefault="00D92A33">
      <w:pPr>
        <w:pStyle w:val="noidung"/>
        <w:numPr>
          <w:ilvl w:val="1"/>
          <w:numId w:val="41"/>
        </w:numPr>
      </w:pPr>
      <w:r>
        <w:t xml:space="preserve">Ví dụ: </w:t>
      </w:r>
    </w:p>
    <w:p w14:paraId="643922FE" w14:textId="77777777" w:rsidR="00D92A33" w:rsidRDefault="00D92A33" w:rsidP="00D92A33">
      <w:pPr>
        <w:pStyle w:val="manguon"/>
      </w:pPr>
      <w:r>
        <w:t>div.absolute {</w:t>
      </w:r>
    </w:p>
    <w:p w14:paraId="7F00539E" w14:textId="7F6824A5" w:rsidR="00D92A33" w:rsidRDefault="00D92A33" w:rsidP="00D92A33">
      <w:pPr>
        <w:pStyle w:val="manguon"/>
      </w:pPr>
      <w:r>
        <w:t xml:space="preserve">  </w:t>
      </w:r>
      <w:r>
        <w:tab/>
        <w:t>position: absolute;</w:t>
      </w:r>
    </w:p>
    <w:p w14:paraId="4A94E370" w14:textId="5952B9B0" w:rsidR="00D92A33" w:rsidRDefault="00D92A33" w:rsidP="00D92A33">
      <w:pPr>
        <w:pStyle w:val="manguon"/>
      </w:pPr>
      <w:r>
        <w:t xml:space="preserve">  </w:t>
      </w:r>
      <w:r>
        <w:tab/>
        <w:t>top: 50px;</w:t>
      </w:r>
    </w:p>
    <w:p w14:paraId="4CE61016" w14:textId="55AA7691" w:rsidR="00D92A33" w:rsidRDefault="00D92A33" w:rsidP="00D92A33">
      <w:pPr>
        <w:pStyle w:val="manguon"/>
      </w:pPr>
      <w:r>
        <w:t xml:space="preserve">  </w:t>
      </w:r>
      <w:r>
        <w:tab/>
        <w:t>right: 20px;</w:t>
      </w:r>
    </w:p>
    <w:p w14:paraId="620FB274" w14:textId="3103F203" w:rsidR="00D92A33" w:rsidRDefault="00D92A33" w:rsidP="00D92A33">
      <w:pPr>
        <w:pStyle w:val="manguon"/>
      </w:pPr>
      <w:r>
        <w:t>}</w:t>
      </w:r>
    </w:p>
    <w:p w14:paraId="69910768" w14:textId="60DEF2EC" w:rsidR="00D92A33" w:rsidRDefault="00D92A33">
      <w:pPr>
        <w:pStyle w:val="noidung"/>
        <w:numPr>
          <w:ilvl w:val="0"/>
          <w:numId w:val="41"/>
        </w:numPr>
      </w:pPr>
      <w:r>
        <w:t>Fixed</w:t>
      </w:r>
    </w:p>
    <w:p w14:paraId="65E767C4" w14:textId="7FF4F629" w:rsidR="00D92A33" w:rsidRDefault="00D92A33">
      <w:pPr>
        <w:pStyle w:val="noidung"/>
        <w:numPr>
          <w:ilvl w:val="1"/>
          <w:numId w:val="41"/>
        </w:numPr>
      </w:pPr>
      <w:r>
        <w:t>Phần tử được định vị cố định theo khung nhìn (viewport).</w:t>
      </w:r>
    </w:p>
    <w:p w14:paraId="428276C0" w14:textId="7984BBB7" w:rsidR="00D92A33" w:rsidRDefault="00D92A33">
      <w:pPr>
        <w:pStyle w:val="noidung"/>
        <w:numPr>
          <w:ilvl w:val="1"/>
          <w:numId w:val="41"/>
        </w:numPr>
      </w:pPr>
      <w:r>
        <w:t>Luôn giữ nguyên vị trí khi cuộn trang.</w:t>
      </w:r>
    </w:p>
    <w:p w14:paraId="2128E26B" w14:textId="4FCF624A" w:rsidR="00D92A33" w:rsidRDefault="00D92A33">
      <w:pPr>
        <w:pStyle w:val="noidung"/>
        <w:numPr>
          <w:ilvl w:val="1"/>
          <w:numId w:val="41"/>
        </w:numPr>
      </w:pPr>
      <w:r>
        <w:t xml:space="preserve">Ví dụ: </w:t>
      </w:r>
    </w:p>
    <w:p w14:paraId="42AA1771" w14:textId="77777777" w:rsidR="00D92A33" w:rsidRDefault="00D92A33" w:rsidP="00D92A33">
      <w:pPr>
        <w:pStyle w:val="manguon"/>
      </w:pPr>
      <w:r>
        <w:t>div.fixed {</w:t>
      </w:r>
    </w:p>
    <w:p w14:paraId="125222FE" w14:textId="20CD1F5C" w:rsidR="00D92A33" w:rsidRDefault="00D92A33" w:rsidP="00D92A33">
      <w:pPr>
        <w:pStyle w:val="manguon"/>
      </w:pPr>
      <w:r>
        <w:t xml:space="preserve">  </w:t>
      </w:r>
      <w:r>
        <w:tab/>
        <w:t>position: fixed;</w:t>
      </w:r>
    </w:p>
    <w:p w14:paraId="7415350D" w14:textId="7838C60A" w:rsidR="00D92A33" w:rsidRDefault="00D92A33" w:rsidP="00D92A33">
      <w:pPr>
        <w:pStyle w:val="manguon"/>
      </w:pPr>
      <w:r>
        <w:t xml:space="preserve">  </w:t>
      </w:r>
      <w:r>
        <w:tab/>
        <w:t>bottom: 10px;</w:t>
      </w:r>
    </w:p>
    <w:p w14:paraId="6CA11833" w14:textId="3512619F" w:rsidR="00D92A33" w:rsidRDefault="00D92A33" w:rsidP="00D92A33">
      <w:pPr>
        <w:pStyle w:val="manguon"/>
      </w:pPr>
      <w:r>
        <w:lastRenderedPageBreak/>
        <w:t xml:space="preserve">  </w:t>
      </w:r>
      <w:r>
        <w:tab/>
        <w:t>right: 10px;</w:t>
      </w:r>
    </w:p>
    <w:p w14:paraId="66FE6678" w14:textId="7B2A4CB1" w:rsidR="00D92A33" w:rsidRDefault="00D92A33" w:rsidP="00D92A33">
      <w:pPr>
        <w:pStyle w:val="manguon"/>
      </w:pPr>
      <w:r>
        <w:t>}</w:t>
      </w:r>
    </w:p>
    <w:p w14:paraId="59EE516B" w14:textId="4E79DF3C" w:rsidR="00D92A33" w:rsidRDefault="00D92A33">
      <w:pPr>
        <w:pStyle w:val="noidung"/>
        <w:numPr>
          <w:ilvl w:val="0"/>
          <w:numId w:val="41"/>
        </w:numPr>
      </w:pPr>
      <w:r>
        <w:t>Sticky</w:t>
      </w:r>
    </w:p>
    <w:p w14:paraId="5FE21851" w14:textId="15F024AF" w:rsidR="00D92A33" w:rsidRDefault="00D92A33">
      <w:pPr>
        <w:pStyle w:val="noidung"/>
        <w:numPr>
          <w:ilvl w:val="1"/>
          <w:numId w:val="41"/>
        </w:numPr>
      </w:pPr>
      <w:r>
        <w:t>Kết hợp giữa relative và fixed.</w:t>
      </w:r>
    </w:p>
    <w:p w14:paraId="2682A5B6" w14:textId="7FCBC9A4" w:rsidR="00D92A33" w:rsidRDefault="00D92A33">
      <w:pPr>
        <w:pStyle w:val="noidung"/>
        <w:numPr>
          <w:ilvl w:val="1"/>
          <w:numId w:val="41"/>
        </w:numPr>
      </w:pPr>
      <w:r>
        <w:t>Phần tử ban đầu di chuyển theo luồng, nhưng khi cuộn đến một vị trí nhất định, nó sẽ “dính” lại.</w:t>
      </w:r>
    </w:p>
    <w:p w14:paraId="1E2DF0A8" w14:textId="3D33BD5D" w:rsidR="00D92A33" w:rsidRDefault="00D92A33">
      <w:pPr>
        <w:pStyle w:val="noidung"/>
        <w:numPr>
          <w:ilvl w:val="1"/>
          <w:numId w:val="41"/>
        </w:numPr>
      </w:pPr>
      <w:r>
        <w:t xml:space="preserve">Ví dụ: </w:t>
      </w:r>
    </w:p>
    <w:p w14:paraId="2078C339" w14:textId="77777777" w:rsidR="00D92A33" w:rsidRDefault="00D92A33" w:rsidP="00D92A33">
      <w:pPr>
        <w:pStyle w:val="manguon"/>
      </w:pPr>
      <w:r>
        <w:t>div.sticky {</w:t>
      </w:r>
    </w:p>
    <w:p w14:paraId="53E63746" w14:textId="1EF04BF7" w:rsidR="00D92A33" w:rsidRDefault="00D92A33" w:rsidP="00D92A33">
      <w:pPr>
        <w:pStyle w:val="manguon"/>
      </w:pPr>
      <w:r>
        <w:t xml:space="preserve">  </w:t>
      </w:r>
      <w:r>
        <w:tab/>
        <w:t>position: sticky;</w:t>
      </w:r>
    </w:p>
    <w:p w14:paraId="41E362E7" w14:textId="039EFFF3" w:rsidR="00D92A33" w:rsidRDefault="00D92A33" w:rsidP="00D92A33">
      <w:pPr>
        <w:pStyle w:val="manguon"/>
      </w:pPr>
      <w:r>
        <w:t xml:space="preserve">  </w:t>
      </w:r>
      <w:r>
        <w:tab/>
        <w:t>top: 0;</w:t>
      </w:r>
    </w:p>
    <w:p w14:paraId="4B561607" w14:textId="05CDD01E" w:rsidR="00D92A33" w:rsidRDefault="00D92A33" w:rsidP="00D92A33">
      <w:pPr>
        <w:pStyle w:val="manguon"/>
      </w:pPr>
      <w:r>
        <w:t xml:space="preserve">  </w:t>
      </w:r>
      <w:r>
        <w:tab/>
        <w:t>background: yellow;</w:t>
      </w:r>
    </w:p>
    <w:p w14:paraId="30799A53" w14:textId="4097E9C7" w:rsidR="00D92A33" w:rsidRPr="00D92A33" w:rsidRDefault="00D92A33" w:rsidP="00D92A33">
      <w:pPr>
        <w:pStyle w:val="manguon"/>
      </w:pPr>
      <w:r>
        <w:t>}</w:t>
      </w:r>
    </w:p>
    <w:p w14:paraId="3A260E8F" w14:textId="09431C3F" w:rsidR="00D43B29" w:rsidRPr="00F539EB" w:rsidRDefault="00D43B29" w:rsidP="00D43B29">
      <w:pPr>
        <w:pStyle w:val="noidung"/>
      </w:pPr>
      <w:r>
        <w:t>top/right/bottom/left</w:t>
      </w:r>
    </w:p>
    <w:p w14:paraId="72F00977" w14:textId="324DFC9B" w:rsidR="00D43B29" w:rsidRDefault="00F539EB" w:rsidP="00D43B29">
      <w:pPr>
        <w:pStyle w:val="noidung"/>
      </w:pPr>
      <w:r>
        <w:rPr>
          <w:b/>
          <w:bCs/>
        </w:rPr>
        <w:t>T</w:t>
      </w:r>
      <w:r w:rsidRPr="00F539EB">
        <w:rPr>
          <w:b/>
          <w:bCs/>
        </w:rPr>
        <w:t>huộc tính float</w:t>
      </w:r>
      <w:r>
        <w:rPr>
          <w:b/>
          <w:bCs/>
        </w:rPr>
        <w:t xml:space="preserve"> trong CSS</w:t>
      </w:r>
      <w:r w:rsidRPr="00F539EB">
        <w:rPr>
          <w:b/>
          <w:bCs/>
        </w:rPr>
        <w:t>:</w:t>
      </w:r>
      <w:r>
        <w:t xml:space="preserve"> </w:t>
      </w:r>
      <w:r w:rsidRPr="00F539EB">
        <w:t>Trong CSS, thuộc tính float được sử dụng để xác định cách một phần tử sẽ “nổi” trong vùng chứa của nó. Khi áp dụng, phần tử có thể được đặt sang bên trái hoặc bên phải, cho phép văn bản và các phần tử nội tuyến khác bao quanh. Đây là kỹ thuật thường dùng để bố trí hình ảnh hoặc tạo các khối nội dung nằm cạnh nhau.</w:t>
      </w:r>
    </w:p>
    <w:p w14:paraId="4C1B6F3B" w14:textId="6A49ED54" w:rsidR="00F539EB" w:rsidRDefault="00F539EB" w:rsidP="00D43B29">
      <w:pPr>
        <w:pStyle w:val="noidung"/>
      </w:pPr>
      <w:r>
        <w:t xml:space="preserve">Các giá trị của float: </w:t>
      </w:r>
    </w:p>
    <w:p w14:paraId="4A09BAA4" w14:textId="649EF0CB" w:rsidR="00F539EB" w:rsidRDefault="00F539EB">
      <w:pPr>
        <w:pStyle w:val="noidung"/>
        <w:numPr>
          <w:ilvl w:val="0"/>
          <w:numId w:val="41"/>
        </w:numPr>
      </w:pPr>
      <w:r>
        <w:t>left: phần tử nổi sang bên trái vùng chứa.</w:t>
      </w:r>
    </w:p>
    <w:p w14:paraId="1E342263" w14:textId="531F1B18" w:rsidR="00F539EB" w:rsidRDefault="00F539EB">
      <w:pPr>
        <w:pStyle w:val="noidung"/>
        <w:numPr>
          <w:ilvl w:val="0"/>
          <w:numId w:val="41"/>
        </w:numPr>
      </w:pPr>
      <w:r>
        <w:t>right: phần tử nổi sang bên phải vùng chứa.</w:t>
      </w:r>
    </w:p>
    <w:p w14:paraId="1EF59B46" w14:textId="48E7FF05" w:rsidR="00F539EB" w:rsidRDefault="00F539EB">
      <w:pPr>
        <w:pStyle w:val="noidung"/>
        <w:numPr>
          <w:ilvl w:val="0"/>
          <w:numId w:val="41"/>
        </w:numPr>
      </w:pPr>
      <w:r>
        <w:t>none: giá trị mặc định, phần tử không nổi và hiển thị tại vị trí ban đầu trong luồng tài liệu.</w:t>
      </w:r>
    </w:p>
    <w:p w14:paraId="17AB3AD3" w14:textId="4F528D8B" w:rsidR="00F539EB" w:rsidRPr="00F539EB" w:rsidRDefault="00F539EB">
      <w:pPr>
        <w:pStyle w:val="noidung"/>
        <w:numPr>
          <w:ilvl w:val="0"/>
          <w:numId w:val="41"/>
        </w:numPr>
      </w:pPr>
      <w:r>
        <w:t>inherit: phần tử kế thừa giá trị float từ phần tử cha.</w:t>
      </w:r>
    </w:p>
    <w:p w14:paraId="610D3832" w14:textId="77777777" w:rsidR="00D7390B" w:rsidRDefault="00D7390B" w:rsidP="00D7390B">
      <w:pPr>
        <w:pStyle w:val="manguon"/>
      </w:pPr>
      <w:r>
        <w:t>img {</w:t>
      </w:r>
    </w:p>
    <w:p w14:paraId="5331B300" w14:textId="67880649" w:rsidR="00D7390B" w:rsidRDefault="00D7390B" w:rsidP="00D7390B">
      <w:pPr>
        <w:pStyle w:val="manguon"/>
      </w:pPr>
      <w:r>
        <w:t xml:space="preserve">  </w:t>
      </w:r>
      <w:r>
        <w:tab/>
        <w:t>float: right;</w:t>
      </w:r>
    </w:p>
    <w:p w14:paraId="2C1F6EED" w14:textId="34ACE2DD" w:rsidR="00D7390B" w:rsidRPr="00D7390B" w:rsidRDefault="00D7390B" w:rsidP="00D7390B">
      <w:pPr>
        <w:pStyle w:val="manguon"/>
      </w:pPr>
      <w:r>
        <w:t>}</w:t>
      </w:r>
    </w:p>
    <w:p w14:paraId="53C0D2E2" w14:textId="3E8F5CC7" w:rsidR="00D43B29" w:rsidRPr="00171F69" w:rsidRDefault="00D7390B" w:rsidP="00D43B29">
      <w:pPr>
        <w:pStyle w:val="noidung"/>
      </w:pPr>
      <w:r w:rsidRPr="00D7390B">
        <w:rPr>
          <w:b/>
          <w:bCs/>
        </w:rPr>
        <w:t>Thuộc tính clear trong CSS:</w:t>
      </w:r>
      <w:r>
        <w:t xml:space="preserve"> </w:t>
      </w:r>
      <w:r w:rsidR="00171F69" w:rsidRPr="00171F69">
        <w:t xml:space="preserve">Trong CSS, thuộc tính clear được sử dụng để xác định cách phần tử sẽ hiển thị khi nằm cạnh một phần tử đã được float. Nó giúp </w:t>
      </w:r>
      <w:r w:rsidR="00171F69" w:rsidRPr="00171F69">
        <w:lastRenderedPageBreak/>
        <w:t>ngăn chặn việc các phần tử bị bao quanh hoặc hiển thị bên cạnh nội dung nổi, đảm bảo bố cục rõ ràng và dễ kiểm soát.</w:t>
      </w:r>
    </w:p>
    <w:p w14:paraId="30FFAF8F" w14:textId="49F38ECD" w:rsidR="00D43B29" w:rsidRDefault="00171F69" w:rsidP="00D43B29">
      <w:pPr>
        <w:pStyle w:val="noidung"/>
      </w:pPr>
      <w:r>
        <w:rPr>
          <w:lang w:val="en-US"/>
        </w:rPr>
        <w:t>Các</w:t>
      </w:r>
      <w:r>
        <w:t xml:space="preserve"> giá trị của clear: </w:t>
      </w:r>
    </w:p>
    <w:p w14:paraId="27AC0E6A" w14:textId="0F22B4AD" w:rsidR="00171F69" w:rsidRDefault="00171F69">
      <w:pPr>
        <w:pStyle w:val="noidung"/>
        <w:numPr>
          <w:ilvl w:val="0"/>
          <w:numId w:val="42"/>
        </w:numPr>
      </w:pPr>
      <w:r>
        <w:t>none: mặc định, cho phép phần tử hiển thị bên cạnh phần tử nổi.</w:t>
      </w:r>
    </w:p>
    <w:p w14:paraId="54B78AD5" w14:textId="0D1065AC" w:rsidR="00171F69" w:rsidRDefault="00171F69">
      <w:pPr>
        <w:pStyle w:val="noidung"/>
        <w:numPr>
          <w:ilvl w:val="0"/>
          <w:numId w:val="42"/>
        </w:numPr>
      </w:pPr>
      <w:r>
        <w:t>left: phần tử được đẩy xuống dưới các phần tử nổi bên trái.</w:t>
      </w:r>
    </w:p>
    <w:p w14:paraId="1E1AB869" w14:textId="36A744D8" w:rsidR="00171F69" w:rsidRDefault="00171F69">
      <w:pPr>
        <w:pStyle w:val="noidung"/>
        <w:numPr>
          <w:ilvl w:val="0"/>
          <w:numId w:val="42"/>
        </w:numPr>
      </w:pPr>
      <w:r>
        <w:t>right: phần tử được đẩy xuống dưới các phần tử nổi bên phải.</w:t>
      </w:r>
    </w:p>
    <w:p w14:paraId="5340DF5D" w14:textId="5DD68F9D" w:rsidR="00171F69" w:rsidRDefault="00171F69">
      <w:pPr>
        <w:pStyle w:val="noidung"/>
        <w:numPr>
          <w:ilvl w:val="0"/>
          <w:numId w:val="42"/>
        </w:numPr>
      </w:pPr>
      <w:r>
        <w:t>both: phần tử được đẩy xuống dưới tất cả các phần tử nổi (trái và phải).</w:t>
      </w:r>
    </w:p>
    <w:p w14:paraId="43A676DD" w14:textId="7AC5C548" w:rsidR="00171F69" w:rsidRDefault="00171F69">
      <w:pPr>
        <w:pStyle w:val="noidung"/>
        <w:numPr>
          <w:ilvl w:val="0"/>
          <w:numId w:val="42"/>
        </w:numPr>
      </w:pPr>
      <w:r>
        <w:t>inherit: phần tử kế thừa giá trị clear từ phần tử cha.</w:t>
      </w:r>
    </w:p>
    <w:p w14:paraId="03D3557F" w14:textId="45E643B4" w:rsidR="00171F69" w:rsidRDefault="00171F69" w:rsidP="00171F69">
      <w:pPr>
        <w:pStyle w:val="noidung"/>
      </w:pPr>
      <w:r w:rsidRPr="00171F69">
        <w:t>Thuộc tính này thường được dùng để ngăn văn bản hoặc khối nội dung tràn sang cạnh hình ảnh hoặc phần tử nổi, giúp bố cục gọn gàng hơn.</w:t>
      </w:r>
    </w:p>
    <w:p w14:paraId="7202CF7A" w14:textId="77777777" w:rsidR="00171F69" w:rsidRDefault="00171F69" w:rsidP="00171F69">
      <w:pPr>
        <w:pStyle w:val="manguon"/>
      </w:pPr>
      <w:r>
        <w:t>div2 {</w:t>
      </w:r>
    </w:p>
    <w:p w14:paraId="70DE7321" w14:textId="77777777" w:rsidR="00171F69" w:rsidRDefault="00171F69" w:rsidP="00171F69">
      <w:pPr>
        <w:pStyle w:val="manguon"/>
      </w:pPr>
      <w:r>
        <w:t xml:space="preserve">  clear: left;</w:t>
      </w:r>
    </w:p>
    <w:p w14:paraId="56C32CA5" w14:textId="20F3A3EA" w:rsidR="00171F69" w:rsidRPr="00171F69" w:rsidRDefault="00171F69" w:rsidP="00171F69">
      <w:pPr>
        <w:pStyle w:val="manguon"/>
      </w:pPr>
      <w:r>
        <w:t>}</w:t>
      </w:r>
    </w:p>
    <w:p w14:paraId="23B02915" w14:textId="6D510618" w:rsidR="00B3334D" w:rsidRPr="008D78F3" w:rsidRDefault="00027A1F" w:rsidP="00D724C7">
      <w:pPr>
        <w:pStyle w:val="Heading3"/>
      </w:pPr>
      <w:bookmarkStart w:id="43" w:name="_Toc231549107"/>
      <w:r w:rsidRPr="008D78F3">
        <w:t>CSS nâng cao</w:t>
      </w:r>
      <w:bookmarkEnd w:id="43"/>
    </w:p>
    <w:p w14:paraId="1B8A48A3" w14:textId="77777777" w:rsidR="003D0A42" w:rsidRPr="00244F1A" w:rsidRDefault="003D0A42" w:rsidP="003D0A42">
      <w:pPr>
        <w:pStyle w:val="noidung"/>
        <w:rPr>
          <w:lang w:val="en-US"/>
        </w:rPr>
      </w:pPr>
      <w:r w:rsidRPr="00244F1A">
        <w:rPr>
          <w:lang w:val="en-US"/>
        </w:rPr>
        <w:t>CSS Flexbox (Bố cục hộp linh hoạt)</w:t>
      </w:r>
    </w:p>
    <w:p w14:paraId="231152E2" w14:textId="77777777" w:rsidR="003D0A42" w:rsidRPr="003D0A42" w:rsidRDefault="003D0A42" w:rsidP="003D0A42">
      <w:pPr>
        <w:pStyle w:val="noidung"/>
        <w:rPr>
          <w:lang w:val="en-US"/>
        </w:rPr>
      </w:pPr>
      <w:r w:rsidRPr="003D0A42">
        <w:rPr>
          <w:lang w:val="en-US"/>
        </w:rPr>
        <w:t xml:space="preserve">Flexbox là mô-đun bố cục trong CSS, viết tắt của </w:t>
      </w:r>
      <w:r w:rsidRPr="003D0A42">
        <w:rPr>
          <w:i/>
          <w:iCs/>
          <w:lang w:val="en-US"/>
        </w:rPr>
        <w:t>Flexible Box Layout</w:t>
      </w:r>
      <w:r w:rsidRPr="003D0A42">
        <w:rPr>
          <w:lang w:val="en-US"/>
        </w:rPr>
        <w:t>. Đây là mô hình bố cục hiện đại cho phép sắp xếp các phần tử theo chiều ngang hoặc chiều dọc trong một vùng chứa một cách linh hoạt và đáp ứng.</w:t>
      </w:r>
    </w:p>
    <w:p w14:paraId="6AA56E62" w14:textId="77777777" w:rsidR="003D0A42" w:rsidRPr="003D0A42" w:rsidRDefault="003D0A42">
      <w:pPr>
        <w:pStyle w:val="noidung"/>
        <w:numPr>
          <w:ilvl w:val="0"/>
          <w:numId w:val="43"/>
        </w:numPr>
        <w:rPr>
          <w:lang w:val="en-US"/>
        </w:rPr>
      </w:pPr>
      <w:r w:rsidRPr="003D0A42">
        <w:rPr>
          <w:lang w:val="en-US"/>
        </w:rPr>
        <w:t>Flex Container: phần tử cha, được khai báo với display: flex hoặc display: inline-flex.</w:t>
      </w:r>
    </w:p>
    <w:p w14:paraId="67888DF9" w14:textId="77777777" w:rsidR="003D0A42" w:rsidRPr="003D0A42" w:rsidRDefault="003D0A42">
      <w:pPr>
        <w:pStyle w:val="noidung"/>
        <w:numPr>
          <w:ilvl w:val="0"/>
          <w:numId w:val="43"/>
        </w:numPr>
        <w:rPr>
          <w:lang w:val="en-US"/>
        </w:rPr>
      </w:pPr>
      <w:r w:rsidRPr="003D0A42">
        <w:rPr>
          <w:lang w:val="en-US"/>
        </w:rPr>
        <w:t>Flex Items: các phần tử con trực tiếp của container, tự động trở thành mục linh hoạt.</w:t>
      </w:r>
    </w:p>
    <w:p w14:paraId="7CBB8AA1" w14:textId="77777777" w:rsidR="003D0A42" w:rsidRPr="003D0A42" w:rsidRDefault="003D0A42" w:rsidP="003D0A42">
      <w:pPr>
        <w:pStyle w:val="noidung"/>
        <w:rPr>
          <w:lang w:val="en-US"/>
        </w:rPr>
      </w:pPr>
      <w:r w:rsidRPr="003D0A42">
        <w:rPr>
          <w:lang w:val="en-US"/>
        </w:rPr>
        <w:t>Flexbox giúp thiết kế bố cục mà không cần sử dụng float hoặc position, đặc biệt hữu ích cho giao diện responsive.</w:t>
      </w:r>
    </w:p>
    <w:p w14:paraId="300EF2F1" w14:textId="77777777" w:rsidR="003D0A42" w:rsidRPr="003D0A42" w:rsidRDefault="003D0A42" w:rsidP="003D0A42">
      <w:pPr>
        <w:pStyle w:val="noidung"/>
        <w:rPr>
          <w:lang w:val="en-US"/>
        </w:rPr>
      </w:pPr>
      <w:r w:rsidRPr="003D0A42">
        <w:rPr>
          <w:lang w:val="en-US"/>
        </w:rPr>
        <w:t>CSS Grid (Bố cục lưới)</w:t>
      </w:r>
    </w:p>
    <w:p w14:paraId="488AE4E9" w14:textId="77777777" w:rsidR="003D0A42" w:rsidRPr="003D0A42" w:rsidRDefault="003D0A42" w:rsidP="003D0A42">
      <w:pPr>
        <w:pStyle w:val="noidung"/>
        <w:rPr>
          <w:lang w:val="en-US"/>
        </w:rPr>
      </w:pPr>
      <w:r w:rsidRPr="003D0A42">
        <w:rPr>
          <w:lang w:val="en-US"/>
        </w:rPr>
        <w:t>CSS Grid Layout cung cấp hệ thống bố cục dựa trên hàng và cột, cho phép xây dựng cấu trúc web phức tạp một cách dễ dàng.</w:t>
      </w:r>
    </w:p>
    <w:p w14:paraId="137CA4ED" w14:textId="77777777" w:rsidR="003D0A42" w:rsidRPr="003D0A42" w:rsidRDefault="003D0A42">
      <w:pPr>
        <w:pStyle w:val="noidung"/>
        <w:numPr>
          <w:ilvl w:val="0"/>
          <w:numId w:val="45"/>
        </w:numPr>
        <w:rPr>
          <w:lang w:val="en-US"/>
        </w:rPr>
      </w:pPr>
      <w:r w:rsidRPr="003D0A42">
        <w:rPr>
          <w:lang w:val="en-US"/>
        </w:rPr>
        <w:lastRenderedPageBreak/>
        <w:t>Grid Container: phần tử cha, được khai báo với display: grid hoặc display: inline-grid.</w:t>
      </w:r>
    </w:p>
    <w:p w14:paraId="2FCFC940" w14:textId="77777777" w:rsidR="003D0A42" w:rsidRPr="003D0A42" w:rsidRDefault="003D0A42">
      <w:pPr>
        <w:pStyle w:val="noidung"/>
        <w:numPr>
          <w:ilvl w:val="0"/>
          <w:numId w:val="45"/>
        </w:numPr>
        <w:rPr>
          <w:lang w:val="en-US"/>
        </w:rPr>
      </w:pPr>
      <w:r w:rsidRPr="003D0A42">
        <w:rPr>
          <w:lang w:val="en-US"/>
        </w:rPr>
        <w:t>Grid Items: các phần tử con trực tiếp, tự động trở thành mục lưới.</w:t>
      </w:r>
    </w:p>
    <w:p w14:paraId="51687C15" w14:textId="77777777" w:rsidR="003D0A42" w:rsidRPr="003D0A42" w:rsidRDefault="003D0A42" w:rsidP="003D0A42">
      <w:pPr>
        <w:pStyle w:val="noidung"/>
        <w:rPr>
          <w:lang w:val="en-US"/>
        </w:rPr>
      </w:pPr>
      <w:r w:rsidRPr="003D0A42">
        <w:rPr>
          <w:lang w:val="en-US"/>
        </w:rPr>
        <w:t>Một số thuộc tính quan trọng của Grid:</w:t>
      </w:r>
    </w:p>
    <w:p w14:paraId="306D17AF" w14:textId="77777777" w:rsidR="003D0A42" w:rsidRPr="003D0A42" w:rsidRDefault="003D0A42">
      <w:pPr>
        <w:pStyle w:val="noidung"/>
        <w:numPr>
          <w:ilvl w:val="0"/>
          <w:numId w:val="44"/>
        </w:numPr>
        <w:rPr>
          <w:lang w:val="en-US"/>
        </w:rPr>
      </w:pPr>
      <w:r w:rsidRPr="003D0A42">
        <w:rPr>
          <w:lang w:val="en-US"/>
        </w:rPr>
        <w:t>grid-template-rows, grid-template-columns: xác định số lượng và kích thước hàng/cột.</w:t>
      </w:r>
    </w:p>
    <w:p w14:paraId="6432572F" w14:textId="77777777" w:rsidR="003D0A42" w:rsidRPr="003D0A42" w:rsidRDefault="003D0A42">
      <w:pPr>
        <w:pStyle w:val="noidung"/>
        <w:numPr>
          <w:ilvl w:val="0"/>
          <w:numId w:val="44"/>
        </w:numPr>
        <w:rPr>
          <w:lang w:val="en-US"/>
        </w:rPr>
      </w:pPr>
      <w:r w:rsidRPr="003D0A42">
        <w:rPr>
          <w:lang w:val="en-US"/>
        </w:rPr>
        <w:t>grid-area: định nghĩa vùng hiển thị của phần tử.</w:t>
      </w:r>
    </w:p>
    <w:p w14:paraId="7A479244" w14:textId="77777777" w:rsidR="003D0A42" w:rsidRPr="003D0A42" w:rsidRDefault="003D0A42">
      <w:pPr>
        <w:pStyle w:val="noidung"/>
        <w:numPr>
          <w:ilvl w:val="0"/>
          <w:numId w:val="44"/>
        </w:numPr>
        <w:rPr>
          <w:lang w:val="en-US"/>
        </w:rPr>
      </w:pPr>
      <w:r w:rsidRPr="003D0A42">
        <w:rPr>
          <w:lang w:val="en-US"/>
        </w:rPr>
        <w:t>gap, row-gap, column-gap: khoảng cách giữa các hàng và cột.</w:t>
      </w:r>
    </w:p>
    <w:p w14:paraId="26C345FF" w14:textId="77777777" w:rsidR="003D0A42" w:rsidRPr="003D0A42" w:rsidRDefault="003D0A42">
      <w:pPr>
        <w:pStyle w:val="noidung"/>
        <w:numPr>
          <w:ilvl w:val="0"/>
          <w:numId w:val="44"/>
        </w:numPr>
        <w:rPr>
          <w:lang w:val="en-US"/>
        </w:rPr>
      </w:pPr>
      <w:r w:rsidRPr="003D0A42">
        <w:rPr>
          <w:lang w:val="en-US"/>
        </w:rPr>
        <w:t>align-items, justify-content: căn chỉnh phần tử trong container.</w:t>
      </w:r>
    </w:p>
    <w:p w14:paraId="2C6114E4" w14:textId="77777777" w:rsidR="003D0A42" w:rsidRPr="003D0A42" w:rsidRDefault="003D0A42">
      <w:pPr>
        <w:pStyle w:val="noidung"/>
        <w:numPr>
          <w:ilvl w:val="0"/>
          <w:numId w:val="44"/>
        </w:numPr>
        <w:rPr>
          <w:lang w:val="en-US"/>
        </w:rPr>
      </w:pPr>
      <w:r w:rsidRPr="003D0A42">
        <w:rPr>
          <w:lang w:val="en-US"/>
        </w:rPr>
        <w:t>place-content, place-self: viết tắt cho căn chỉnh dọc và ngang.</w:t>
      </w:r>
    </w:p>
    <w:p w14:paraId="236B2CB9" w14:textId="77777777" w:rsidR="003D0A42" w:rsidRPr="003D0A42" w:rsidRDefault="003D0A42" w:rsidP="003D0A42">
      <w:pPr>
        <w:pStyle w:val="noidung"/>
        <w:rPr>
          <w:lang w:val="en-US"/>
        </w:rPr>
      </w:pPr>
      <w:r w:rsidRPr="003D0A42">
        <w:rPr>
          <w:lang w:val="en-US"/>
        </w:rPr>
        <w:t>Grid giúp thiết kế bố cục đa chiều, mạnh mẽ hơn Flexbox khi cần kiểm soát cả hàng và cột.</w:t>
      </w:r>
    </w:p>
    <w:p w14:paraId="69971C6F" w14:textId="77777777" w:rsidR="00244F1A" w:rsidRPr="00244F1A" w:rsidRDefault="00244F1A" w:rsidP="00244F1A">
      <w:pPr>
        <w:pStyle w:val="noidung"/>
      </w:pPr>
      <w:r w:rsidRPr="00244F1A">
        <w:t>CSS Transition (Chuyển đổi)</w:t>
      </w:r>
    </w:p>
    <w:p w14:paraId="652ABFD7" w14:textId="77777777" w:rsidR="00244F1A" w:rsidRPr="00244F1A" w:rsidRDefault="00244F1A" w:rsidP="00244F1A">
      <w:pPr>
        <w:pStyle w:val="noidung"/>
      </w:pPr>
      <w:r w:rsidRPr="00244F1A">
        <w:t>CSS Transition cho phép thay đổi giá trị thuộc tính một cách trơn tru trong một khoảng thời gian nhất định, thay vì thay đổi ngay lập tức.</w:t>
      </w:r>
    </w:p>
    <w:p w14:paraId="340E7C10" w14:textId="77777777" w:rsidR="00244F1A" w:rsidRPr="00244F1A" w:rsidRDefault="00244F1A">
      <w:pPr>
        <w:pStyle w:val="noidung"/>
        <w:numPr>
          <w:ilvl w:val="0"/>
          <w:numId w:val="46"/>
        </w:numPr>
      </w:pPr>
      <w:r w:rsidRPr="00244F1A">
        <w:t>Thuộc tính viết tắt transition bao gồm:</w:t>
      </w:r>
    </w:p>
    <w:p w14:paraId="2ABA4D4D" w14:textId="77777777" w:rsidR="00244F1A" w:rsidRPr="00244F1A" w:rsidRDefault="00244F1A">
      <w:pPr>
        <w:pStyle w:val="noidung"/>
        <w:numPr>
          <w:ilvl w:val="0"/>
          <w:numId w:val="47"/>
        </w:numPr>
      </w:pPr>
      <w:r w:rsidRPr="00244F1A">
        <w:t>transition-property: thuộc tính cần chuyển đổi.</w:t>
      </w:r>
    </w:p>
    <w:p w14:paraId="4834547F" w14:textId="77777777" w:rsidR="00244F1A" w:rsidRPr="00244F1A" w:rsidRDefault="00244F1A">
      <w:pPr>
        <w:pStyle w:val="noidung"/>
        <w:numPr>
          <w:ilvl w:val="0"/>
          <w:numId w:val="47"/>
        </w:numPr>
      </w:pPr>
      <w:r w:rsidRPr="00244F1A">
        <w:t>transition-duration: thời gian chuyển đổi.</w:t>
      </w:r>
    </w:p>
    <w:p w14:paraId="1A9A5798" w14:textId="77777777" w:rsidR="00244F1A" w:rsidRPr="00244F1A" w:rsidRDefault="00244F1A">
      <w:pPr>
        <w:pStyle w:val="noidung"/>
        <w:numPr>
          <w:ilvl w:val="0"/>
          <w:numId w:val="47"/>
        </w:numPr>
      </w:pPr>
      <w:r w:rsidRPr="00244F1A">
        <w:t>transition-timing-function: cách thức chuyển đổi (linear, ease, ease-in, ease-out…).</w:t>
      </w:r>
    </w:p>
    <w:p w14:paraId="2E1F1253" w14:textId="77777777" w:rsidR="00244F1A" w:rsidRPr="00244F1A" w:rsidRDefault="00244F1A">
      <w:pPr>
        <w:pStyle w:val="noidung"/>
        <w:numPr>
          <w:ilvl w:val="0"/>
          <w:numId w:val="47"/>
        </w:numPr>
      </w:pPr>
      <w:r w:rsidRPr="00244F1A">
        <w:t>transition-delay: độ trễ trước khi bắt đầu chuyển đổi.</w:t>
      </w:r>
    </w:p>
    <w:p w14:paraId="4DE95109" w14:textId="7317F44C" w:rsidR="00007294" w:rsidRDefault="00244F1A" w:rsidP="00244F1A">
      <w:pPr>
        <w:pStyle w:val="noidung"/>
      </w:pPr>
      <w:r w:rsidRPr="00244F1A">
        <w:t>Quá trình chuyển đổi thường được kích hoạt khi có sự thay đổi trạng thái, ví dụ: :hover, :active, :focus, hoặc :checked.</w:t>
      </w:r>
    </w:p>
    <w:p w14:paraId="4F012255" w14:textId="01A2EF5A" w:rsidR="00D67762" w:rsidRDefault="00D67762" w:rsidP="00D67762">
      <w:pPr>
        <w:pStyle w:val="Caption"/>
        <w:keepNext/>
      </w:pPr>
      <w:bookmarkStart w:id="44" w:name="_Toc231548943"/>
      <w:r>
        <w:t xml:space="preserve">Bảng </w:t>
      </w:r>
      <w:r w:rsidR="002C291B">
        <w:fldChar w:fldCharType="begin"/>
      </w:r>
      <w:r w:rsidR="002C291B">
        <w:instrText xml:space="preserve"> STYLEREF 1 \s </w:instrText>
      </w:r>
      <w:r w:rsidR="002C291B">
        <w:fldChar w:fldCharType="separate"/>
      </w:r>
      <w:r w:rsidR="002C291B">
        <w:t>2</w:t>
      </w:r>
      <w:r w:rsidR="002C291B">
        <w:fldChar w:fldCharType="end"/>
      </w:r>
      <w:r w:rsidR="002C291B">
        <w:t>.</w:t>
      </w:r>
      <w:r w:rsidR="002C291B">
        <w:fldChar w:fldCharType="begin"/>
      </w:r>
      <w:r w:rsidR="002C291B">
        <w:instrText xml:space="preserve"> SEQ Bảng \* ARABIC \s 1 </w:instrText>
      </w:r>
      <w:r w:rsidR="002C291B">
        <w:fldChar w:fldCharType="separate"/>
      </w:r>
      <w:r w:rsidR="002C291B">
        <w:t>2</w:t>
      </w:r>
      <w:r w:rsidR="002C291B">
        <w:fldChar w:fldCharType="end"/>
      </w:r>
      <w:r>
        <w:t>: So sánh CSS Flexbox và CSS Grid</w:t>
      </w:r>
      <w:bookmarkEnd w:id="44"/>
    </w:p>
    <w:tbl>
      <w:tblPr>
        <w:tblStyle w:val="myTable"/>
        <w:tblW w:w="0" w:type="auto"/>
        <w:tblLook w:val="04A0" w:firstRow="1" w:lastRow="0" w:firstColumn="1" w:lastColumn="0" w:noHBand="0" w:noVBand="1"/>
      </w:tblPr>
      <w:tblGrid>
        <w:gridCol w:w="2923"/>
        <w:gridCol w:w="2923"/>
        <w:gridCol w:w="2922"/>
      </w:tblGrid>
      <w:tr w:rsidR="003D0319" w:rsidRPr="00D67762" w14:paraId="356F2880" w14:textId="77777777" w:rsidTr="00D6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65E1F62" w14:textId="363FDAC0" w:rsidR="003D0319" w:rsidRPr="00D67762" w:rsidRDefault="00D67762" w:rsidP="00D67762">
            <w:r w:rsidRPr="00D67762">
              <w:t>Tiêu chí</w:t>
            </w:r>
          </w:p>
        </w:tc>
        <w:tc>
          <w:tcPr>
            <w:tcW w:w="2923" w:type="dxa"/>
          </w:tcPr>
          <w:p w14:paraId="73E6C864" w14:textId="3527E296"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Flexbox</w:t>
            </w:r>
          </w:p>
        </w:tc>
        <w:tc>
          <w:tcPr>
            <w:tcW w:w="2922" w:type="dxa"/>
          </w:tcPr>
          <w:p w14:paraId="77A2A3B4" w14:textId="50E1FC0B"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Grid</w:t>
            </w:r>
          </w:p>
        </w:tc>
      </w:tr>
      <w:tr w:rsidR="00D67762" w:rsidRPr="00D67762" w14:paraId="53199724"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47196F0" w14:textId="36A69120" w:rsidR="00D67762" w:rsidRPr="00D67762" w:rsidRDefault="00D67762" w:rsidP="00D67762">
            <w:r w:rsidRPr="00D67762">
              <w:rPr>
                <w:rStyle w:val="Strong"/>
                <w:b w:val="0"/>
                <w:bCs w:val="0"/>
              </w:rPr>
              <w:t>Mô hình bố cục</w:t>
            </w:r>
          </w:p>
        </w:tc>
        <w:tc>
          <w:tcPr>
            <w:tcW w:w="2923" w:type="dxa"/>
          </w:tcPr>
          <w:p w14:paraId="14B81FE6" w14:textId="2F1A4461"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một chiều (theo hàng </w:t>
            </w:r>
            <w:r w:rsidRPr="00D67762">
              <w:rPr>
                <w:rStyle w:val="Strong"/>
                <w:b w:val="0"/>
                <w:bCs w:val="0"/>
              </w:rPr>
              <w:t>hoặc</w:t>
            </w:r>
            <w:r w:rsidRPr="00D67762">
              <w:t xml:space="preserve"> theo cột).</w:t>
            </w:r>
          </w:p>
        </w:tc>
        <w:tc>
          <w:tcPr>
            <w:tcW w:w="2922" w:type="dxa"/>
          </w:tcPr>
          <w:p w14:paraId="76AC828F" w14:textId="1DBE0938"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hai chiều (theo cả hàng </w:t>
            </w:r>
            <w:r w:rsidRPr="00D67762">
              <w:rPr>
                <w:rStyle w:val="Strong"/>
                <w:b w:val="0"/>
                <w:bCs w:val="0"/>
              </w:rPr>
              <w:t>và</w:t>
            </w:r>
            <w:r w:rsidRPr="00D67762">
              <w:t xml:space="preserve"> cột).</w:t>
            </w:r>
          </w:p>
        </w:tc>
      </w:tr>
      <w:tr w:rsidR="00D67762" w:rsidRPr="00D67762" w14:paraId="256BCFBC"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CBAE7E2" w14:textId="508DBE47" w:rsidR="00D67762" w:rsidRPr="00D67762" w:rsidRDefault="00D67762" w:rsidP="00D67762">
            <w:r w:rsidRPr="00D67762">
              <w:rPr>
                <w:rStyle w:val="Strong"/>
                <w:b w:val="0"/>
                <w:bCs w:val="0"/>
              </w:rPr>
              <w:lastRenderedPageBreak/>
              <w:t>Phần tử cha (Container)</w:t>
            </w:r>
          </w:p>
        </w:tc>
        <w:tc>
          <w:tcPr>
            <w:tcW w:w="2923" w:type="dxa"/>
          </w:tcPr>
          <w:p w14:paraId="795E8890" w14:textId="68C986B4"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flex</w:t>
            </w:r>
            <w:r w:rsidRPr="00D67762">
              <w:t xml:space="preserve"> hoặc </w:t>
            </w:r>
            <w:r w:rsidRPr="00D67762">
              <w:rPr>
                <w:rStyle w:val="HTMLCode"/>
                <w:rFonts w:ascii="Times New Roman" w:eastAsiaTheme="minorHAnsi" w:hAnsi="Times New Roman" w:cstheme="minorBidi"/>
                <w:sz w:val="26"/>
                <w:szCs w:val="22"/>
              </w:rPr>
              <w:t>display: inline-flex</w:t>
            </w:r>
            <w:r w:rsidRPr="00D67762">
              <w:t>.</w:t>
            </w:r>
          </w:p>
        </w:tc>
        <w:tc>
          <w:tcPr>
            <w:tcW w:w="2922" w:type="dxa"/>
          </w:tcPr>
          <w:p w14:paraId="3AA9F6BF" w14:textId="16418A3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grid</w:t>
            </w:r>
            <w:r w:rsidRPr="00D67762">
              <w:t xml:space="preserve"> hoặc </w:t>
            </w:r>
            <w:r w:rsidRPr="00D67762">
              <w:rPr>
                <w:rStyle w:val="HTMLCode"/>
                <w:rFonts w:ascii="Times New Roman" w:eastAsiaTheme="minorHAnsi" w:hAnsi="Times New Roman" w:cstheme="minorBidi"/>
                <w:sz w:val="26"/>
                <w:szCs w:val="22"/>
              </w:rPr>
              <w:t>display: inline-grid</w:t>
            </w:r>
            <w:r w:rsidRPr="00D67762">
              <w:t>.</w:t>
            </w:r>
          </w:p>
        </w:tc>
      </w:tr>
      <w:tr w:rsidR="00D67762" w:rsidRPr="00D67762" w14:paraId="6E633A26"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340D2AAD" w14:textId="6B607696" w:rsidR="00D67762" w:rsidRPr="00D67762" w:rsidRDefault="00D67762" w:rsidP="00D67762">
            <w:r w:rsidRPr="00D67762">
              <w:rPr>
                <w:rStyle w:val="Strong"/>
                <w:b w:val="0"/>
                <w:bCs w:val="0"/>
              </w:rPr>
              <w:t>Phần tử con (Items)</w:t>
            </w:r>
          </w:p>
        </w:tc>
        <w:tc>
          <w:tcPr>
            <w:tcW w:w="2923" w:type="dxa"/>
          </w:tcPr>
          <w:p w14:paraId="782AFE58" w14:textId="6EB23613"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flex items</w:t>
            </w:r>
            <w:r w:rsidRPr="00D67762">
              <w:t>.</w:t>
            </w:r>
          </w:p>
        </w:tc>
        <w:tc>
          <w:tcPr>
            <w:tcW w:w="2922" w:type="dxa"/>
          </w:tcPr>
          <w:p w14:paraId="246C6B75" w14:textId="45D172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grid items</w:t>
            </w:r>
            <w:r w:rsidRPr="00D67762">
              <w:t>.</w:t>
            </w:r>
          </w:p>
        </w:tc>
      </w:tr>
      <w:tr w:rsidR="00D67762" w:rsidRPr="00D67762" w14:paraId="3ECB3630"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25E5FFC6" w14:textId="0F156118" w:rsidR="00D67762" w:rsidRPr="00D67762" w:rsidRDefault="00D67762" w:rsidP="00D67762">
            <w:r w:rsidRPr="00D67762">
              <w:rPr>
                <w:rStyle w:val="Strong"/>
                <w:b w:val="0"/>
                <w:bCs w:val="0"/>
              </w:rPr>
              <w:t>Khả năng bố trí</w:t>
            </w:r>
          </w:p>
        </w:tc>
        <w:tc>
          <w:tcPr>
            <w:tcW w:w="2923" w:type="dxa"/>
          </w:tcPr>
          <w:p w14:paraId="039206C1" w14:textId="423A93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Linh hoạt trong việc sắp xếp, co giãn, phân chia không gian theo một chiều.</w:t>
            </w:r>
          </w:p>
        </w:tc>
        <w:tc>
          <w:tcPr>
            <w:tcW w:w="2922" w:type="dxa"/>
          </w:tcPr>
          <w:p w14:paraId="1419D9F5" w14:textId="5C2C63A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Cho phép tạo bố cục phức tạp với hàng và cột, kiểm soát đa chiều.</w:t>
            </w:r>
          </w:p>
        </w:tc>
      </w:tr>
      <w:tr w:rsidR="00D67762" w:rsidRPr="00D67762" w14:paraId="29C54D5D"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4EAB365" w14:textId="2DF73297" w:rsidR="00D67762" w:rsidRPr="00D67762" w:rsidRDefault="00D67762" w:rsidP="00D67762">
            <w:r w:rsidRPr="00D67762">
              <w:rPr>
                <w:rStyle w:val="Strong"/>
                <w:b w:val="0"/>
                <w:bCs w:val="0"/>
              </w:rPr>
              <w:t>Thuộc tính quan trọng</w:t>
            </w:r>
          </w:p>
        </w:tc>
        <w:tc>
          <w:tcPr>
            <w:tcW w:w="2923" w:type="dxa"/>
          </w:tcPr>
          <w:p w14:paraId="0AF0E902" w14:textId="7F5CA48B"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flex-direction</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flex-wrap</w:t>
            </w:r>
            <w:r w:rsidRPr="00D67762">
              <w:t xml:space="preserve">, </w:t>
            </w:r>
            <w:r w:rsidRPr="00D67762">
              <w:rPr>
                <w:rStyle w:val="HTMLCode"/>
                <w:rFonts w:ascii="Times New Roman" w:eastAsiaTheme="minorHAnsi" w:hAnsi="Times New Roman" w:cstheme="minorBidi"/>
                <w:sz w:val="26"/>
                <w:szCs w:val="22"/>
              </w:rPr>
              <w:t>order</w:t>
            </w:r>
            <w:r w:rsidRPr="00D67762">
              <w:t>.</w:t>
            </w:r>
          </w:p>
        </w:tc>
        <w:tc>
          <w:tcPr>
            <w:tcW w:w="2922" w:type="dxa"/>
          </w:tcPr>
          <w:p w14:paraId="5727B7DC" w14:textId="2021529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grid-template-rows</w:t>
            </w:r>
            <w:r w:rsidRPr="00D67762">
              <w:t xml:space="preserve">, </w:t>
            </w:r>
            <w:r w:rsidRPr="00D67762">
              <w:rPr>
                <w:rStyle w:val="HTMLCode"/>
                <w:rFonts w:ascii="Times New Roman" w:eastAsiaTheme="minorHAnsi" w:hAnsi="Times New Roman" w:cstheme="minorBidi"/>
                <w:sz w:val="26"/>
                <w:szCs w:val="22"/>
              </w:rPr>
              <w:t>grid-template-columns</w:t>
            </w:r>
            <w:r w:rsidRPr="00D67762">
              <w:t xml:space="preserve">, </w:t>
            </w:r>
            <w:r w:rsidRPr="00D67762">
              <w:rPr>
                <w:rStyle w:val="HTMLCode"/>
                <w:rFonts w:ascii="Times New Roman" w:eastAsiaTheme="minorHAnsi" w:hAnsi="Times New Roman" w:cstheme="minorBidi"/>
                <w:sz w:val="26"/>
                <w:szCs w:val="22"/>
              </w:rPr>
              <w:t>grid-area</w:t>
            </w:r>
            <w:r w:rsidRPr="00D67762">
              <w:t xml:space="preserve">, </w:t>
            </w:r>
            <w:r w:rsidRPr="00D67762">
              <w:rPr>
                <w:rStyle w:val="HTMLCode"/>
                <w:rFonts w:ascii="Times New Roman" w:eastAsiaTheme="minorHAnsi" w:hAnsi="Times New Roman" w:cstheme="minorBidi"/>
                <w:sz w:val="26"/>
                <w:szCs w:val="22"/>
              </w:rPr>
              <w:t>gap</w:t>
            </w:r>
            <w:r w:rsidRPr="00D67762">
              <w:t xml:space="preserve">, </w:t>
            </w:r>
            <w:r w:rsidRPr="00D67762">
              <w:rPr>
                <w:rStyle w:val="HTMLCode"/>
                <w:rFonts w:ascii="Times New Roman" w:eastAsiaTheme="minorHAnsi" w:hAnsi="Times New Roman" w:cstheme="minorBidi"/>
                <w:sz w:val="26"/>
                <w:szCs w:val="22"/>
              </w:rPr>
              <w:t>row-gap</w:t>
            </w:r>
            <w:r w:rsidRPr="00D67762">
              <w:t xml:space="preserve">, </w:t>
            </w:r>
            <w:r w:rsidRPr="00D67762">
              <w:rPr>
                <w:rStyle w:val="HTMLCode"/>
                <w:rFonts w:ascii="Times New Roman" w:eastAsiaTheme="minorHAnsi" w:hAnsi="Times New Roman" w:cstheme="minorBidi"/>
                <w:sz w:val="26"/>
                <w:szCs w:val="22"/>
              </w:rPr>
              <w:t>column-gap</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place-content</w:t>
            </w:r>
            <w:r w:rsidRPr="00D67762">
              <w:t xml:space="preserve">, </w:t>
            </w:r>
            <w:r w:rsidRPr="00D67762">
              <w:rPr>
                <w:rStyle w:val="HTMLCode"/>
                <w:rFonts w:ascii="Times New Roman" w:eastAsiaTheme="minorHAnsi" w:hAnsi="Times New Roman" w:cstheme="minorBidi"/>
                <w:sz w:val="26"/>
                <w:szCs w:val="22"/>
              </w:rPr>
              <w:t>place-self</w:t>
            </w:r>
            <w:r w:rsidRPr="00D67762">
              <w:t>.</w:t>
            </w:r>
          </w:p>
        </w:tc>
      </w:tr>
      <w:tr w:rsidR="00D67762" w:rsidRPr="00D67762" w14:paraId="133129DA"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135A57B" w14:textId="396A72DA" w:rsidR="00D67762" w:rsidRPr="00D67762" w:rsidRDefault="00D67762" w:rsidP="00D67762">
            <w:r w:rsidRPr="00D67762">
              <w:rPr>
                <w:rStyle w:val="Strong"/>
                <w:b w:val="0"/>
                <w:bCs w:val="0"/>
              </w:rPr>
              <w:t>Ứng dụng chính</w:t>
            </w:r>
          </w:p>
        </w:tc>
        <w:tc>
          <w:tcPr>
            <w:tcW w:w="2923" w:type="dxa"/>
          </w:tcPr>
          <w:p w14:paraId="521A181B" w14:textId="43C4E2AC"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tuyến tính như thanh điều hướng, danh sách sản phẩm theo hàng hoặc cột.</w:t>
            </w:r>
          </w:p>
        </w:tc>
        <w:tc>
          <w:tcPr>
            <w:tcW w:w="2922" w:type="dxa"/>
          </w:tcPr>
          <w:p w14:paraId="4E1B9508" w14:textId="7338B347"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tổng thể của trang, bảng dữ liệu, hoặc giao diện phức tạp có nhiều hàng và cột.</w:t>
            </w:r>
          </w:p>
        </w:tc>
      </w:tr>
      <w:tr w:rsidR="00D67762" w:rsidRPr="00D67762" w14:paraId="3B96C172"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601F50C8" w14:textId="61429FFB" w:rsidR="00D67762" w:rsidRPr="00D67762" w:rsidRDefault="00D67762" w:rsidP="00D67762">
            <w:r w:rsidRPr="00D67762">
              <w:rPr>
                <w:rStyle w:val="Strong"/>
                <w:b w:val="0"/>
                <w:bCs w:val="0"/>
              </w:rPr>
              <w:t>Tính linh hoạt</w:t>
            </w:r>
          </w:p>
        </w:tc>
        <w:tc>
          <w:tcPr>
            <w:tcW w:w="2923" w:type="dxa"/>
          </w:tcPr>
          <w:p w14:paraId="2C6AF887" w14:textId="54003D5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Dễ dàng điều chỉnh kích thước và khoảng cách giữa các phần tử theo một chiều.</w:t>
            </w:r>
          </w:p>
        </w:tc>
        <w:tc>
          <w:tcPr>
            <w:tcW w:w="2922" w:type="dxa"/>
          </w:tcPr>
          <w:p w14:paraId="1ECD0DCA" w14:textId="283D442A"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Linh hoạt hơn khi cần kiểm soát cả hai chiều, hỗ trợ thiết kế </w:t>
            </w:r>
            <w:r w:rsidRPr="00D67762">
              <w:rPr>
                <w:rStyle w:val="Strong"/>
                <w:b w:val="0"/>
                <w:bCs w:val="0"/>
              </w:rPr>
              <w:t>responsive</w:t>
            </w:r>
            <w:r w:rsidRPr="00D67762">
              <w:t xml:space="preserve"> mạnh mẽ.</w:t>
            </w:r>
          </w:p>
        </w:tc>
      </w:tr>
    </w:tbl>
    <w:p w14:paraId="5274E21A" w14:textId="07049B1B" w:rsidR="003D0319" w:rsidRPr="00244F1A" w:rsidRDefault="00D67762" w:rsidP="00244F1A">
      <w:pPr>
        <w:pStyle w:val="noidung"/>
      </w:pPr>
      <w:r w:rsidRPr="00D67762">
        <w:t>Flexbox phù hợp cho bố cục một chiều, Grid mạnh mẽ cho bố cục hai chiều. Hai công cụ này thường được kết hợp để xây dựng giao diện web hiện đại.</w:t>
      </w:r>
    </w:p>
    <w:p w14:paraId="3824C4ED" w14:textId="5C815AA2" w:rsidR="00B3334D" w:rsidRPr="008D78F3" w:rsidRDefault="00007294" w:rsidP="00D724C7">
      <w:pPr>
        <w:pStyle w:val="Heading4"/>
      </w:pPr>
      <w:bookmarkStart w:id="45" w:name="_Toc231549108"/>
      <w:r w:rsidRPr="008D78F3">
        <w:t>Responsive design</w:t>
      </w:r>
      <w:bookmarkEnd w:id="45"/>
    </w:p>
    <w:p w14:paraId="26003667" w14:textId="77777777" w:rsidR="00244F1A" w:rsidRPr="00244F1A" w:rsidRDefault="00244F1A" w:rsidP="00244F1A">
      <w:pPr>
        <w:pStyle w:val="noidung"/>
      </w:pPr>
      <w:r w:rsidRPr="00244F1A">
        <w:t>Responsive web design (hay còn gọi Thiết kế web đáp ứng) là kiểu mẫu phong cách thiết kế với giao diện, bố cục website thể hiện đẹp, mang tính mỹ thuật với độ hiển thị nội dung co giãn phù hợp trên tất cả các màn hình thiết bị như desktop, laptop, tablet, smartphone, với mọi độ phân giải màn hình, duy trì sự hiển thị nội dung nhất quán thẩm mỹ trên mọi chế độ phân giải.</w:t>
      </w:r>
    </w:p>
    <w:p w14:paraId="4C576745" w14:textId="77777777" w:rsidR="00244F1A" w:rsidRPr="00244F1A" w:rsidRDefault="00244F1A" w:rsidP="00244F1A">
      <w:pPr>
        <w:pStyle w:val="noidung"/>
      </w:pPr>
      <w:r w:rsidRPr="00244F1A">
        <w:t>Media queries cho phép trang sử dụng những quy tắc kiểu Css khác nhau dựa trên đặc điểm của thiết bị mà trang web đang được hiển thị trên đó, phổ biến nhất là tỷ lệ </w:t>
      </w:r>
      <w:hyperlink r:id="rId33" w:tooltip="Chiều rộng" w:history="1">
        <w:r w:rsidRPr="00244F1A">
          <w:rPr>
            <w:rStyle w:val="Hyperlink"/>
            <w:color w:val="auto"/>
            <w:u w:val="none"/>
          </w:rPr>
          <w:t>chiều rộng</w:t>
        </w:r>
      </w:hyperlink>
      <w:r w:rsidRPr="00244F1A">
        <w:t> của trình duyệt.</w:t>
      </w:r>
    </w:p>
    <w:p w14:paraId="117D538B" w14:textId="77777777" w:rsidR="00244F1A" w:rsidRPr="00244F1A" w:rsidRDefault="00244F1A" w:rsidP="00244F1A">
      <w:pPr>
        <w:pStyle w:val="noidung"/>
        <w:rPr>
          <w:lang w:val="en-US"/>
        </w:rPr>
      </w:pPr>
      <w:r w:rsidRPr="00244F1A">
        <w:rPr>
          <w:lang w:val="en-US"/>
        </w:rPr>
        <w:lastRenderedPageBreak/>
        <w:t>Tầm quan trọng của thiết kế web đáp ứng (Responsive Web Design - RWD) trong thương mại điện tử</w:t>
      </w:r>
    </w:p>
    <w:p w14:paraId="0FFAA83B" w14:textId="77777777" w:rsidR="00244F1A" w:rsidRPr="00244F1A" w:rsidRDefault="00244F1A" w:rsidP="00244F1A">
      <w:pPr>
        <w:pStyle w:val="noidung"/>
        <w:rPr>
          <w:lang w:val="en-US"/>
        </w:rPr>
      </w:pPr>
      <w:r w:rsidRPr="00244F1A">
        <w:rPr>
          <w:lang w:val="en-US"/>
        </w:rPr>
        <w:t>Trong những năm gần đây, sự chuyển dịch mạnh mẽ của người dùng sang truy cập web bằng thiết bị di động đã làm cho thiết kế web đáp ứng trở thành xu hướng tất yếu. RWD không chỉ mang lại trải nghiệm nhất quán trên mọi thiết bị mà còn đem lại nhiều lợi ích quan trọng đối với thương mại điện tử:</w:t>
      </w:r>
    </w:p>
    <w:p w14:paraId="1E14A3C5" w14:textId="77777777" w:rsidR="00244F1A" w:rsidRPr="00244F1A" w:rsidRDefault="00244F1A">
      <w:pPr>
        <w:pStyle w:val="noidung"/>
        <w:numPr>
          <w:ilvl w:val="0"/>
          <w:numId w:val="48"/>
        </w:numPr>
        <w:rPr>
          <w:lang w:val="en-US"/>
        </w:rPr>
      </w:pPr>
      <w:r w:rsidRPr="00244F1A">
        <w:rPr>
          <w:lang w:val="en-US"/>
        </w:rPr>
        <w:t>Tiết kiệm chi phí triển khai và bảo dưỡng Chỉ cần một phiên bản website duy nhất hoạt động trên cả desktop và mobile. Việc sửa lỗi hay nâng cấp chỉ thực hiện một lần, giảm chi phí so với việc duy trì hai phiên bản riêng biệt.</w:t>
      </w:r>
    </w:p>
    <w:p w14:paraId="18DB8939" w14:textId="77777777" w:rsidR="00244F1A" w:rsidRPr="00244F1A" w:rsidRDefault="00244F1A">
      <w:pPr>
        <w:pStyle w:val="noidung"/>
        <w:numPr>
          <w:ilvl w:val="0"/>
          <w:numId w:val="48"/>
        </w:numPr>
        <w:rPr>
          <w:lang w:val="en-US"/>
        </w:rPr>
      </w:pPr>
      <w:r w:rsidRPr="00244F1A">
        <w:rPr>
          <w:lang w:val="en-US"/>
        </w:rPr>
        <w:t>Tối ưu SEO và quản trị nội dung RWD sử dụng một URL duy nhất, giúp giảm chi phí SEO, nâng cao hiệu quả xếp hạng trên công cụ tìm kiếm. Đồng thời, việc cập nhật nội dung cũng nhanh chóng và tiết kiệm công sức.</w:t>
      </w:r>
    </w:p>
    <w:p w14:paraId="392BFC37" w14:textId="77777777" w:rsidR="00244F1A" w:rsidRPr="00244F1A" w:rsidRDefault="00244F1A">
      <w:pPr>
        <w:pStyle w:val="noidung"/>
        <w:numPr>
          <w:ilvl w:val="0"/>
          <w:numId w:val="48"/>
        </w:numPr>
        <w:rPr>
          <w:lang w:val="en-US"/>
        </w:rPr>
      </w:pPr>
      <w:r w:rsidRPr="00244F1A">
        <w:rPr>
          <w:lang w:val="en-US"/>
        </w:rPr>
        <w:t>Nhất quán thương hiệu Giao diện đồng bộ trên mọi thiết bị giúp khách hàng dễ dàng nhận diện thương hiệu, tăng độ tin cậy và tính chuyên nghiệp của doanh nghiệp.</w:t>
      </w:r>
    </w:p>
    <w:p w14:paraId="67779FC5" w14:textId="77777777" w:rsidR="00244F1A" w:rsidRPr="00244F1A" w:rsidRDefault="00244F1A">
      <w:pPr>
        <w:pStyle w:val="noidung"/>
        <w:numPr>
          <w:ilvl w:val="0"/>
          <w:numId w:val="48"/>
        </w:numPr>
        <w:rPr>
          <w:lang w:val="en-US"/>
        </w:rPr>
      </w:pPr>
      <w:r w:rsidRPr="00244F1A">
        <w:rPr>
          <w:lang w:val="en-US"/>
        </w:rPr>
        <w:t>Cải thiện trải nghiệm người dùng Thiết kế thống nhất giúp người dùng dễ dàng làm quen, điều hướng thuận tiện, từ đó duy trì sự hài lòng và giữ chân khách hàng lâu hơn trên website.</w:t>
      </w:r>
    </w:p>
    <w:p w14:paraId="733947F1" w14:textId="77777777" w:rsidR="00244F1A" w:rsidRPr="00244F1A" w:rsidRDefault="00244F1A">
      <w:pPr>
        <w:pStyle w:val="noidung"/>
        <w:numPr>
          <w:ilvl w:val="0"/>
          <w:numId w:val="48"/>
        </w:numPr>
        <w:rPr>
          <w:lang w:val="en-US"/>
        </w:rPr>
      </w:pPr>
      <w:r w:rsidRPr="00244F1A">
        <w:rPr>
          <w:lang w:val="en-US"/>
        </w:rPr>
        <w:t>Tăng tốc độ tải trang RWD hỗ trợ nén dữ liệu và tối ưu hình ảnh, giúp website tải nhanh hơn ngay cả trên hạ tầng mạng yếu (2.5G, 3G). Điều này trực tiếp nâng cao trải nghiệm và giảm tỷ lệ thoát trang.</w:t>
      </w:r>
    </w:p>
    <w:p w14:paraId="7789E0A8" w14:textId="77777777" w:rsidR="00244F1A" w:rsidRPr="00244F1A" w:rsidRDefault="00244F1A">
      <w:pPr>
        <w:pStyle w:val="noidung"/>
        <w:numPr>
          <w:ilvl w:val="0"/>
          <w:numId w:val="48"/>
        </w:numPr>
        <w:rPr>
          <w:lang w:val="en-US"/>
        </w:rPr>
      </w:pPr>
      <w:r w:rsidRPr="00244F1A">
        <w:rPr>
          <w:lang w:val="en-US"/>
        </w:rPr>
        <w:t>Hỗ trợ chia sẻ nội dung trên mạng xã hội Website đáp ứng dễ dàng tích hợp và chia sẻ nội dung lên các nền tảng như Facebook, Google Plus…, mở rộng phạm vi tiếp cận và tăng tỷ lệ chuyển đổi từ người dùng thành khách hàng tiềm năng.</w:t>
      </w:r>
    </w:p>
    <w:p w14:paraId="75A377B5" w14:textId="4B342216" w:rsidR="00B3334D" w:rsidRDefault="00007294" w:rsidP="00D724C7">
      <w:pPr>
        <w:pStyle w:val="Heading4"/>
      </w:pPr>
      <w:bookmarkStart w:id="46" w:name="_Toc231549109"/>
      <w:r w:rsidRPr="008D78F3">
        <w:lastRenderedPageBreak/>
        <w:t>Bootstrap Framework</w:t>
      </w:r>
      <w:bookmarkEnd w:id="46"/>
    </w:p>
    <w:p w14:paraId="1E5A3BC2" w14:textId="1D038F7D" w:rsidR="009E18C4" w:rsidRDefault="009E18C4" w:rsidP="009E18C4">
      <w:pPr>
        <w:pStyle w:val="noidung"/>
      </w:pPr>
      <w:r w:rsidRPr="009E18C4">
        <w:t>Bootstrap là một framework front-end miễn phí bao gồm </w:t>
      </w:r>
      <w:hyperlink r:id="rId34" w:tgtFrame="_blank" w:history="1">
        <w:r w:rsidRPr="009E18C4">
          <w:rPr>
            <w:rStyle w:val="Hyperlink"/>
          </w:rPr>
          <w:t>HTML</w:t>
        </w:r>
      </w:hyperlink>
      <w:r w:rsidRPr="009E18C4">
        <w:t>, </w:t>
      </w:r>
      <w:hyperlink r:id="rId35" w:tgtFrame="_blank" w:history="1">
        <w:r w:rsidRPr="009E18C4">
          <w:rPr>
            <w:rStyle w:val="Hyperlink"/>
          </w:rPr>
          <w:t>CSS</w:t>
        </w:r>
      </w:hyperlink>
      <w:r w:rsidRPr="009E18C4">
        <w:t>, và </w:t>
      </w:r>
      <w:hyperlink r:id="rId36" w:tgtFrame="_blank" w:history="1">
        <w:r w:rsidRPr="009E18C4">
          <w:rPr>
            <w:rStyle w:val="Hyperlink"/>
          </w:rPr>
          <w:t>JavaScript</w:t>
        </w:r>
      </w:hyperlink>
      <w:r w:rsidRPr="009E18C4">
        <w:t xml:space="preserve"> phổ biến nhất để phát triển website chuẩn </w:t>
      </w:r>
      <w:r>
        <w:t xml:space="preserve">responsive. </w:t>
      </w:r>
      <w:r w:rsidRPr="009E18C4">
        <w:t>Bootstrap giúp cho quá trình thiết kế website của bạn diễn ra nhanh chóng dựa trên những thành tố cơ bản sẵn có như typography, forms, buttons, tables, grids, navigation, image carousels,…</w:t>
      </w:r>
      <w:r w:rsidRPr="009E18C4">
        <w:rPr>
          <w:rFonts w:ascii="Roboto" w:hAnsi="Roboto"/>
          <w:color w:val="424552"/>
          <w:sz w:val="27"/>
          <w:szCs w:val="27"/>
          <w:shd w:val="clear" w:color="auto" w:fill="FFFFFF"/>
        </w:rPr>
        <w:t xml:space="preserve"> </w:t>
      </w:r>
      <w:r w:rsidRPr="009E18C4">
        <w:t xml:space="preserve">Nói một cách đơn giản, Bootstrap là một bộ sưu tập các đoạn code lớn có thể tái sử dụng, được viết bằng HTML, CSS và </w:t>
      </w:r>
      <w:r>
        <w:t>JavaScript.</w:t>
      </w:r>
    </w:p>
    <w:p w14:paraId="30E321BC" w14:textId="77777777" w:rsidR="009E18C4" w:rsidRDefault="009E18C4" w:rsidP="009E18C4">
      <w:pPr>
        <w:pStyle w:val="noidung"/>
      </w:pPr>
      <w:r w:rsidRPr="009E18C4">
        <w:t>Hệ thống lưới (Grid system) của Bootstrap là một công cụ mạnh mẽ, giúp bạn xây dựng các layout linh hoạt và responsive một cách nhanh chóng. Dựa trên Flexbox trong Bootstrap và thiết kế mobile-first, Bootstrap Grid cho phép bạn tạo bố cục mọi hình dạng và kích thước, từ đơn giản đến phức tạp, chỉ bằng cách sử dụng các class tiện ích được định nghĩa sẵn.</w:t>
      </w:r>
    </w:p>
    <w:p w14:paraId="49D88CFF" w14:textId="12853A4D" w:rsidR="009E18C4" w:rsidRDefault="009E18C4" w:rsidP="009E18C4">
      <w:pPr>
        <w:pStyle w:val="noidung"/>
      </w:pPr>
      <w:r>
        <w:t xml:space="preserve">Lợi ích khi sử dụng hệ thống lưới trong Bootstrap framework: </w:t>
      </w:r>
    </w:p>
    <w:p w14:paraId="213D256B" w14:textId="77777777" w:rsidR="009E18C4" w:rsidRPr="009E18C4" w:rsidRDefault="009E18C4">
      <w:pPr>
        <w:pStyle w:val="noidung"/>
        <w:numPr>
          <w:ilvl w:val="0"/>
          <w:numId w:val="49"/>
        </w:numPr>
      </w:pPr>
      <w:r w:rsidRPr="009E18C4">
        <w:t>Xây dựng layout nhanh chóng: Grid system cung cấp các class HTML như .row, .col-6, .offset-md-2,… giúp nhanh chóng xây dựng layout chuyên nghiệp cho trang web.</w:t>
      </w:r>
    </w:p>
    <w:p w14:paraId="41D14BFE" w14:textId="77777777" w:rsidR="009E18C4" w:rsidRPr="009E18C4" w:rsidRDefault="009E18C4">
      <w:pPr>
        <w:pStyle w:val="noidung"/>
        <w:numPr>
          <w:ilvl w:val="0"/>
          <w:numId w:val="49"/>
        </w:numPr>
      </w:pPr>
      <w:r w:rsidRPr="009E18C4">
        <w:t>Tương thích với nhiều thiết bị: Grid hoạt động theo thiết kế mobile-first, hỗ trợ 6 cấp breakpoint, tự động điều chỉnh bố cục theo kích thước thiết bị.</w:t>
      </w:r>
    </w:p>
    <w:p w14:paraId="155D2C1D" w14:textId="77777777" w:rsidR="009E18C4" w:rsidRPr="009E18C4" w:rsidRDefault="009E18C4">
      <w:pPr>
        <w:pStyle w:val="noidung"/>
        <w:numPr>
          <w:ilvl w:val="0"/>
          <w:numId w:val="49"/>
        </w:numPr>
      </w:pPr>
      <w:r w:rsidRPr="009E18C4">
        <w:t>Dễ dàng bảo trì: Hệ thống Grid với các class tiện ích giúp định dạng layout có cấu trúc rõ ràng, dễ đọc, giúp cả team làm việc thống nhất, nhanh chóng cập nhật giao diện mà không lo vỡ layout.</w:t>
      </w:r>
    </w:p>
    <w:p w14:paraId="3FC030B3" w14:textId="6E31F9C2" w:rsidR="009E18C4" w:rsidRDefault="009E18C4">
      <w:pPr>
        <w:pStyle w:val="noidung"/>
        <w:numPr>
          <w:ilvl w:val="0"/>
          <w:numId w:val="49"/>
        </w:numPr>
      </w:pPr>
      <w:r w:rsidRPr="009E18C4">
        <w:t>Linh hoạt để mở rộng: Bootstrap hỗ trợ tùy chỉnh Grid thông qua biến Sass và mixin, cho phép điều chỉnh số cột, khoảng cách, breakpoint theo nhu cầu.</w:t>
      </w:r>
    </w:p>
    <w:p w14:paraId="57A3547D" w14:textId="77777777" w:rsidR="009E18C4" w:rsidRPr="009E18C4" w:rsidRDefault="009E18C4" w:rsidP="009E18C4">
      <w:pPr>
        <w:pStyle w:val="noidung"/>
      </w:pPr>
      <w:r w:rsidRPr="009E18C4">
        <w:t>Bootstrap chứa các tập tin JavaScript, CSS và fonts được biên dịch và nén lại. Ngoài ra, Bootstrap được thiết kế dưới dạng các module. Vì vậy, Bootstrap có thể tích hợp với rất nhiều nền tảng các mã nguồn mở như </w:t>
      </w:r>
      <w:hyperlink r:id="rId37" w:tgtFrame="_blank" w:history="1">
        <w:r w:rsidRPr="009E18C4">
          <w:rPr>
            <w:rStyle w:val="Hyperlink"/>
            <w:color w:val="auto"/>
            <w:u w:val="none"/>
          </w:rPr>
          <w:t>WordPress</w:t>
        </w:r>
      </w:hyperlink>
      <w:r w:rsidRPr="009E18C4">
        <w:t>, </w:t>
      </w:r>
      <w:hyperlink r:id="rId38" w:tgtFrame="_blank" w:history="1">
        <w:r w:rsidRPr="009E18C4">
          <w:rPr>
            <w:rStyle w:val="Hyperlink"/>
            <w:color w:val="auto"/>
            <w:u w:val="none"/>
          </w:rPr>
          <w:t>Joomla</w:t>
        </w:r>
      </w:hyperlink>
      <w:r w:rsidRPr="009E18C4">
        <w:t>, </w:t>
      </w:r>
      <w:hyperlink r:id="rId39" w:tgtFrame="_blank" w:history="1">
        <w:r w:rsidRPr="009E18C4">
          <w:rPr>
            <w:rStyle w:val="Hyperlink"/>
            <w:color w:val="auto"/>
            <w:u w:val="none"/>
          </w:rPr>
          <w:t>Magento</w:t>
        </w:r>
      </w:hyperlink>
      <w:r w:rsidRPr="009E18C4">
        <w:t>,…Trong đó, Bootstrap mang đến nhiều chức năng nổi bật.</w:t>
      </w:r>
    </w:p>
    <w:p w14:paraId="2FED2D08" w14:textId="77777777" w:rsidR="009E18C4" w:rsidRPr="009E18C4" w:rsidRDefault="009E18C4" w:rsidP="009E18C4">
      <w:pPr>
        <w:pStyle w:val="noidung"/>
      </w:pPr>
      <w:r w:rsidRPr="009E18C4">
        <w:lastRenderedPageBreak/>
        <w:t>Cho phép bạn truy cập vào thư viện “khổng lồ” các thành tố dùng để tạo nên giao diện của một website hoàn chỉnh như font, typography, form, table, grid,…</w:t>
      </w:r>
    </w:p>
    <w:p w14:paraId="38E55BC8" w14:textId="77777777" w:rsidR="009E18C4" w:rsidRPr="009E18C4" w:rsidRDefault="009E18C4" w:rsidP="009E18C4">
      <w:pPr>
        <w:pStyle w:val="noidung"/>
      </w:pPr>
      <w:r w:rsidRPr="009E18C4">
        <w:t>Cho phép bạn tùy chỉnh framework của website trước khi tải xuống.</w:t>
      </w:r>
    </w:p>
    <w:p w14:paraId="51FED342" w14:textId="77777777" w:rsidR="009E18C4" w:rsidRPr="009E18C4" w:rsidRDefault="009E18C4" w:rsidP="009E18C4">
      <w:pPr>
        <w:pStyle w:val="noidung"/>
      </w:pPr>
      <w:r w:rsidRPr="009E18C4">
        <w:t>Tái sử dụng các thành phần lặp đi lặp lại trên trang web.</w:t>
      </w:r>
    </w:p>
    <w:p w14:paraId="37FB6F62" w14:textId="77777777" w:rsidR="009E18C4" w:rsidRPr="009E18C4" w:rsidRDefault="009E18C4" w:rsidP="009E18C4">
      <w:pPr>
        <w:pStyle w:val="noidung"/>
      </w:pPr>
      <w:r w:rsidRPr="009E18C4">
        <w:t>Bootstrap được tích hợp jQuery. Bạn chỉ cần khai báo chính xác các tính năng trong quá trình lập trình web của bạn.</w:t>
      </w:r>
    </w:p>
    <w:p w14:paraId="43ECC55D" w14:textId="77777777" w:rsidR="009E18C4" w:rsidRPr="009E18C4" w:rsidRDefault="009E18C4" w:rsidP="009E18C4">
      <w:pPr>
        <w:pStyle w:val="noidung"/>
        <w:rPr>
          <w:lang w:val="en-US"/>
        </w:rPr>
      </w:pPr>
      <w:r w:rsidRPr="009E18C4">
        <w:t>Định nghĩa glyphicons giúp giảm thiểu việc sử dụng hình ảnh làm biểu tượng và tăng tốc độ tải trang</w:t>
      </w:r>
      <w:r w:rsidRPr="009E18C4">
        <w:rPr>
          <w:lang w:val="en-US"/>
        </w:rPr>
        <w:t>.</w:t>
      </w:r>
    </w:p>
    <w:p w14:paraId="7982FCD0" w14:textId="533F7D33" w:rsidR="003D0319" w:rsidRPr="003D0319" w:rsidRDefault="003D0319" w:rsidP="003D0319">
      <w:pPr>
        <w:pStyle w:val="noidung"/>
        <w:rPr>
          <w:lang w:val="en-US"/>
        </w:rPr>
      </w:pPr>
      <w:r>
        <w:t>Bootstrap là một framework giao diện mạnh mẽ, mang lại nhiều lợi ích thiết thực cho các nhà phát triển web và ứng dụng:</w:t>
      </w:r>
    </w:p>
    <w:p w14:paraId="1C494920" w14:textId="38A6F4C3" w:rsidR="003D0319" w:rsidRPr="003D0319" w:rsidRDefault="003D0319" w:rsidP="003D0319">
      <w:pPr>
        <w:pStyle w:val="noidung"/>
        <w:numPr>
          <w:ilvl w:val="0"/>
          <w:numId w:val="50"/>
        </w:numPr>
      </w:pPr>
      <w:r>
        <w:t>Tiết kiệm thời gian</w:t>
      </w:r>
      <w:r>
        <w:rPr>
          <w:lang w:val="en-US"/>
        </w:rPr>
        <w:t xml:space="preserve">: </w:t>
      </w:r>
      <w:r>
        <w:t>Bootstrap cung cấp nhiều block và thành phần dựng sẵn, giúp developer nhanh chóng hoàn thành công việc mà không cần xây dựng mọi thứ từ đầu. Đây là giải pháp hữu ích khi phải chạy deadline gấp.</w:t>
      </w:r>
    </w:p>
    <w:p w14:paraId="42BC97C6" w14:textId="3E65677A" w:rsidR="003D0319" w:rsidRPr="003D0319" w:rsidRDefault="003D0319" w:rsidP="003D0319">
      <w:pPr>
        <w:pStyle w:val="noidung"/>
        <w:numPr>
          <w:ilvl w:val="0"/>
          <w:numId w:val="50"/>
        </w:numPr>
        <w:rPr>
          <w:lang w:val="en-US"/>
        </w:rPr>
      </w:pPr>
      <w:r>
        <w:t>Dễ sử dụng</w:t>
      </w:r>
      <w:r>
        <w:rPr>
          <w:lang w:val="en-US"/>
        </w:rPr>
        <w:t xml:space="preserve">: </w:t>
      </w:r>
      <w:r>
        <w:t>Dù là chuyên gia hay người mới bắt đầu, ai cũng có thể tiếp cận và sử dụng Bootstrap một cách nhanh chóng. Không cần kiến thức chuyên sâu về HTML, CSS, JavaScript, người dùng vẫn có thể nắm được cách dùng cơ bản.</w:t>
      </w:r>
    </w:p>
    <w:p w14:paraId="0E05DDD7" w14:textId="3F047F83" w:rsidR="003D0319" w:rsidRPr="003D0319" w:rsidRDefault="003D0319" w:rsidP="003D0319">
      <w:pPr>
        <w:pStyle w:val="noidung"/>
        <w:numPr>
          <w:ilvl w:val="0"/>
          <w:numId w:val="50"/>
        </w:numPr>
        <w:rPr>
          <w:lang w:val="en-US"/>
        </w:rPr>
      </w:pPr>
      <w:r>
        <w:t>Tùy chỉnh linh hoạt</w:t>
      </w:r>
      <w:r>
        <w:rPr>
          <w:lang w:val="en-US"/>
        </w:rPr>
        <w:t xml:space="preserve">: </w:t>
      </w:r>
      <w:r>
        <w:t>Người dùng có thể chỉnh sửa file CSS của Bootstrap, kết hợp với thiết kế sẵn có hoặc bổ sung chức năng mới. Trang tùy chỉnh của Bootstrap còn cho phép tạo theme riêng hoặc thay đổi template thông qua biến số, giúp website độc đáo hơn.</w:t>
      </w:r>
    </w:p>
    <w:p w14:paraId="23E18C50" w14:textId="53F02692" w:rsidR="003D0319" w:rsidRPr="003D0319" w:rsidRDefault="003D0319" w:rsidP="003D0319">
      <w:pPr>
        <w:pStyle w:val="noidung"/>
        <w:numPr>
          <w:ilvl w:val="0"/>
          <w:numId w:val="50"/>
        </w:numPr>
        <w:rPr>
          <w:lang w:val="en-US"/>
        </w:rPr>
      </w:pPr>
      <w:r>
        <w:t>Responsive Web Design (RWD)</w:t>
      </w:r>
      <w:r>
        <w:rPr>
          <w:lang w:val="en-US"/>
        </w:rPr>
        <w:t xml:space="preserve">: </w:t>
      </w:r>
      <w:r>
        <w:t>Bootstrap được xây dựng theo hướng Mobile-First, với hệ thống grid 12 cột linh hoạt. Điều này giúp website tự động thích ứng với mọi kích thước màn hình, đảm bảo trải nghiệm tốt cho người dùng di động. Các lớp trong grid system còn hỗ trợ ẩn/hiện phần tử tùy theo thiết bị.</w:t>
      </w:r>
    </w:p>
    <w:p w14:paraId="4896A562" w14:textId="1508AF49" w:rsidR="003D0319" w:rsidRPr="003D0319" w:rsidRDefault="003D0319" w:rsidP="003D0319">
      <w:pPr>
        <w:pStyle w:val="noidung"/>
        <w:numPr>
          <w:ilvl w:val="0"/>
          <w:numId w:val="50"/>
        </w:numPr>
      </w:pPr>
      <w:r>
        <w:t>Tương thích với trình duyệt</w:t>
      </w:r>
      <w:r>
        <w:rPr>
          <w:lang w:val="en-US"/>
        </w:rPr>
        <w:t xml:space="preserve">: </w:t>
      </w:r>
      <w:r>
        <w:t xml:space="preserve">Bootstrap đảm bảo hoạt động ổn định trên hầu hết các trình duyệt phổ biến hiện nay. Dù không hỗ trợ các trình </w:t>
      </w:r>
      <w:r>
        <w:lastRenderedPageBreak/>
        <w:t>duyệt quá cũ, framework vẫn duy trì đầy đủ chức năng trên nền tảng hiện đại.</w:t>
      </w:r>
    </w:p>
    <w:p w14:paraId="7741E848" w14:textId="4E9B5798" w:rsidR="009C2B1F" w:rsidRPr="003D0319" w:rsidRDefault="003D0319" w:rsidP="003D0319">
      <w:pPr>
        <w:pStyle w:val="noidung"/>
        <w:numPr>
          <w:ilvl w:val="0"/>
          <w:numId w:val="50"/>
        </w:numPr>
      </w:pPr>
      <w:r>
        <w:t>Nguồn mở</w:t>
      </w:r>
      <w:r>
        <w:rPr>
          <w:lang w:val="en-US"/>
        </w:rPr>
        <w:t xml:space="preserve">: </w:t>
      </w:r>
      <w:r>
        <w:t>Là một framework mã nguồn mở, Bootstrap cho phép người dùng tự do sửa đổi theo nhu cầu dự án. Đồng thời, cộng đồng developer có thể đóng góp để framework ngày càng phát triển và ổn định hơn.</w:t>
      </w:r>
    </w:p>
    <w:p w14:paraId="6106927A" w14:textId="77777777" w:rsidR="003D0319" w:rsidRPr="003D0319" w:rsidRDefault="003D0319" w:rsidP="003D0319">
      <w:pPr>
        <w:pStyle w:val="noidung"/>
      </w:pPr>
      <w:r w:rsidRPr="003D0319">
        <w:t>Mặc dù Bootstrap mang lại nhiều lợi ích trong phát triển web, framework này cũng tồn tại một số điểm hạn chế cần cân nhắc:</w:t>
      </w:r>
    </w:p>
    <w:p w14:paraId="542E3D2B" w14:textId="77777777" w:rsidR="003D0319" w:rsidRPr="003D0319" w:rsidRDefault="003D0319" w:rsidP="003D0319">
      <w:pPr>
        <w:pStyle w:val="noidung"/>
      </w:pPr>
    </w:p>
    <w:p w14:paraId="4C0A3E6E" w14:textId="43976CFF" w:rsidR="003D0319" w:rsidRPr="003D0319" w:rsidRDefault="003D0319" w:rsidP="003D0319">
      <w:pPr>
        <w:pStyle w:val="noidung"/>
        <w:numPr>
          <w:ilvl w:val="0"/>
          <w:numId w:val="51"/>
        </w:numPr>
      </w:pPr>
      <w:r w:rsidRPr="003D0319">
        <w:t>Giảm tính độc đáo trong thiết kế</w:t>
      </w:r>
      <w:r>
        <w:rPr>
          <w:lang w:val="en-US"/>
        </w:rPr>
        <w:t xml:space="preserve">: </w:t>
      </w:r>
      <w:r w:rsidRPr="003D0319">
        <w:t>Do sử dụng chung các thành phần và phong cách mặc định, nhiều website xây dựng bằng Bootstrap thường có nét tương đồng, gây khó khăn trong việc tạo dấu ấn thương hiệu riêng biệt.</w:t>
      </w:r>
    </w:p>
    <w:p w14:paraId="28EA0B50" w14:textId="3747103A" w:rsidR="003D0319" w:rsidRPr="003D0319" w:rsidRDefault="003D0319" w:rsidP="003D0319">
      <w:pPr>
        <w:pStyle w:val="noidung"/>
        <w:numPr>
          <w:ilvl w:val="0"/>
          <w:numId w:val="51"/>
        </w:numPr>
      </w:pPr>
      <w:r w:rsidRPr="003D0319">
        <w:t>Ảnh hưởng đến tốc độ tải trang</w:t>
      </w:r>
      <w:r>
        <w:rPr>
          <w:lang w:val="en-US"/>
        </w:rPr>
        <w:t xml:space="preserve">: </w:t>
      </w:r>
      <w:r w:rsidRPr="003D0319">
        <w:t>Bootstrap chứa khối lượng lớn mã CSS và JavaScript. Điều này có thể làm chậm tốc độ tải, đặc biệt trên thiết bị di động hoặc khi kết nối internet yếu.</w:t>
      </w:r>
    </w:p>
    <w:p w14:paraId="244B8C9E" w14:textId="6BB67829" w:rsidR="003D0319" w:rsidRPr="003D0319" w:rsidRDefault="003D0319" w:rsidP="003D0319">
      <w:pPr>
        <w:pStyle w:val="noidung"/>
        <w:numPr>
          <w:ilvl w:val="0"/>
          <w:numId w:val="51"/>
        </w:numPr>
      </w:pPr>
      <w:r w:rsidRPr="003D0319">
        <w:t>Khó khăn trong tùy chỉnh</w:t>
      </w:r>
      <w:r>
        <w:rPr>
          <w:lang w:val="en-US"/>
        </w:rPr>
        <w:t xml:space="preserve">: </w:t>
      </w:r>
      <w:r w:rsidRPr="003D0319">
        <w:t>Việc chỉnh sửa giao diện Bootstrap đòi hỏi kiến thức chuyên sâu về CSS và JavaScript. Với người mới bắt đầu hoặc dự án cần sự linh hoạt cao, đây có thể là một thách thức lớn.</w:t>
      </w:r>
    </w:p>
    <w:p w14:paraId="44DDB794" w14:textId="0FE17CE0" w:rsidR="003D0319" w:rsidRPr="003D0319" w:rsidRDefault="003D0319" w:rsidP="003D0319">
      <w:pPr>
        <w:pStyle w:val="noidung"/>
        <w:numPr>
          <w:ilvl w:val="0"/>
          <w:numId w:val="51"/>
        </w:numPr>
      </w:pPr>
      <w:r w:rsidRPr="003D0319">
        <w:t>Rủi ro bảo mật</w:t>
      </w:r>
      <w:r>
        <w:rPr>
          <w:lang w:val="en-US"/>
        </w:rPr>
        <w:t xml:space="preserve">: </w:t>
      </w:r>
      <w:r w:rsidRPr="003D0319">
        <w:t>Nếu Bootstrap gặp sự cố hoặc lỗ hổng bảo mật, website sử dụng framework này cũng có thể bị ảnh hưởng trực tiếp.</w:t>
      </w:r>
    </w:p>
    <w:p w14:paraId="695E52D1" w14:textId="76B7CAED" w:rsidR="003D0319" w:rsidRPr="003D0319" w:rsidRDefault="003D0319" w:rsidP="003D0319">
      <w:pPr>
        <w:pStyle w:val="noidung"/>
        <w:numPr>
          <w:ilvl w:val="0"/>
          <w:numId w:val="51"/>
        </w:numPr>
      </w:pPr>
      <w:r w:rsidRPr="003D0319">
        <w:t>Khả năng truy cập (Accessibility)</w:t>
      </w:r>
      <w:r>
        <w:rPr>
          <w:lang w:val="en-US"/>
        </w:rPr>
        <w:t xml:space="preserve">: </w:t>
      </w:r>
      <w:r w:rsidRPr="003D0319">
        <w:t>Việc triển khai Bootstrap cần được cân nhắc để đảm bảo mọi người dùng, kể cả người khuyết tật, đều có thể truy cập và sử dụng website thuận tiện.</w:t>
      </w:r>
    </w:p>
    <w:p w14:paraId="332F9F14" w14:textId="567F09E7" w:rsidR="003D0319" w:rsidRDefault="003D0319" w:rsidP="003D0319">
      <w:pPr>
        <w:pStyle w:val="noidung"/>
        <w:numPr>
          <w:ilvl w:val="0"/>
          <w:numId w:val="51"/>
        </w:numPr>
      </w:pPr>
      <w:r w:rsidRPr="003D0319">
        <w:t>Yêu cầu cập nhật thường xuyên</w:t>
      </w:r>
      <w:r>
        <w:rPr>
          <w:lang w:val="en-US"/>
        </w:rPr>
        <w:t xml:space="preserve">: </w:t>
      </w:r>
      <w:r w:rsidRPr="003D0319">
        <w:t>Bootstrap liên tục được nâng cấp để duy trì tính tương thích và bảo mật. Điều này đòi hỏi doanh nghiệp phải dành nguồn lực và thời gian để cập nhật framework thường xuyên.</w:t>
      </w:r>
    </w:p>
    <w:p w14:paraId="6C7D5536" w14:textId="29906951" w:rsidR="00D67762" w:rsidRDefault="00D67762" w:rsidP="00D67762">
      <w:pPr>
        <w:pStyle w:val="Caption"/>
        <w:keepNext/>
      </w:pPr>
      <w:bookmarkStart w:id="47" w:name="_Toc231548944"/>
      <w:r>
        <w:t xml:space="preserve">Bảng </w:t>
      </w:r>
      <w:r w:rsidR="002C291B">
        <w:fldChar w:fldCharType="begin"/>
      </w:r>
      <w:r w:rsidR="002C291B">
        <w:instrText xml:space="preserve"> STYLEREF 1 \s </w:instrText>
      </w:r>
      <w:r w:rsidR="002C291B">
        <w:fldChar w:fldCharType="separate"/>
      </w:r>
      <w:r w:rsidR="002C291B">
        <w:t>2</w:t>
      </w:r>
      <w:r w:rsidR="002C291B">
        <w:fldChar w:fldCharType="end"/>
      </w:r>
      <w:r w:rsidR="002C291B">
        <w:t>.</w:t>
      </w:r>
      <w:r w:rsidR="002C291B">
        <w:fldChar w:fldCharType="begin"/>
      </w:r>
      <w:r w:rsidR="002C291B">
        <w:instrText xml:space="preserve"> SEQ Bảng \* ARABIC \s 1 </w:instrText>
      </w:r>
      <w:r w:rsidR="002C291B">
        <w:fldChar w:fldCharType="separate"/>
      </w:r>
      <w:r w:rsidR="002C291B">
        <w:t>3</w:t>
      </w:r>
      <w:r w:rsidR="002C291B">
        <w:fldChar w:fldCharType="end"/>
      </w:r>
      <w:r>
        <w:t>: Tóm tắt ưu và nhược điểm của Bootstrap Framework</w:t>
      </w:r>
      <w:bookmarkEnd w:id="47"/>
    </w:p>
    <w:tbl>
      <w:tblPr>
        <w:tblStyle w:val="myTable"/>
        <w:tblW w:w="0" w:type="auto"/>
        <w:tblLook w:val="04A0" w:firstRow="1" w:lastRow="0" w:firstColumn="1" w:lastColumn="0" w:noHBand="0" w:noVBand="1"/>
      </w:tblPr>
      <w:tblGrid>
        <w:gridCol w:w="4384"/>
        <w:gridCol w:w="4384"/>
      </w:tblGrid>
      <w:tr w:rsidR="00D67762" w14:paraId="36CEE49D" w14:textId="77777777" w:rsidTr="00D6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4" w:type="dxa"/>
          </w:tcPr>
          <w:p w14:paraId="43A0399A" w14:textId="0F2CF0A4" w:rsidR="00D67762" w:rsidRDefault="00D67762" w:rsidP="00D67762">
            <w:r>
              <w:t>Ưu điểm</w:t>
            </w:r>
          </w:p>
        </w:tc>
        <w:tc>
          <w:tcPr>
            <w:tcW w:w="4384" w:type="dxa"/>
          </w:tcPr>
          <w:p w14:paraId="74CEA64E" w14:textId="2D05D025" w:rsidR="00D67762" w:rsidRDefault="00D67762" w:rsidP="00D67762">
            <w:pPr>
              <w:cnfStyle w:val="100000000000" w:firstRow="1" w:lastRow="0" w:firstColumn="0" w:lastColumn="0" w:oddVBand="0" w:evenVBand="0" w:oddHBand="0" w:evenHBand="0" w:firstRowFirstColumn="0" w:firstRowLastColumn="0" w:lastRowFirstColumn="0" w:lastRowLastColumn="0"/>
            </w:pPr>
            <w:r>
              <w:t>Nhược điểm</w:t>
            </w:r>
          </w:p>
        </w:tc>
      </w:tr>
      <w:tr w:rsidR="00D67762" w14:paraId="3F8CD1D6"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1F6E4474" w14:textId="5AF1958F" w:rsidR="00D67762" w:rsidRPr="00D67762" w:rsidRDefault="00D67762" w:rsidP="00D67762">
            <w:r w:rsidRPr="00D67762">
              <w:lastRenderedPageBreak/>
              <w:t>Tiết kiệm thời gian: cung cấp nhiều block và thành phần dựng sẵn, giúp hoàn thành nhanh chóng.</w:t>
            </w:r>
          </w:p>
        </w:tc>
        <w:tc>
          <w:tcPr>
            <w:tcW w:w="4384" w:type="dxa"/>
          </w:tcPr>
          <w:p w14:paraId="6444D42E" w14:textId="010385CA"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Giảm tính độc đáo: nhiều website dùng Bootstrap có nét tương đồng, khó tạo thương hiệu riêng.</w:t>
            </w:r>
          </w:p>
        </w:tc>
      </w:tr>
      <w:tr w:rsidR="00D67762" w14:paraId="5BF40807"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3A2532A1" w14:textId="7F304D01" w:rsidR="00D67762" w:rsidRPr="00D67762" w:rsidRDefault="00D67762" w:rsidP="00D67762">
            <w:r w:rsidRPr="00D67762">
              <w:t>Dễ sử dụng: phù hợp cho cả người mới bắt đầu và chuyên gia.</w:t>
            </w:r>
          </w:p>
        </w:tc>
        <w:tc>
          <w:tcPr>
            <w:tcW w:w="4384" w:type="dxa"/>
          </w:tcPr>
          <w:p w14:paraId="40140AED" w14:textId="7B0709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Ảnh hưởng tốc độ tải trang: chứa nhiều mã CSS và JavaScript, có thể làm chậm trên thiết bị di động.</w:t>
            </w:r>
          </w:p>
        </w:tc>
      </w:tr>
      <w:tr w:rsidR="00D67762" w14:paraId="58E6912F"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3BE4DDE5" w14:textId="57F7618E" w:rsidR="00D67762" w:rsidRPr="00D67762" w:rsidRDefault="00D67762" w:rsidP="00D67762">
            <w:r w:rsidRPr="00D67762">
              <w:t>Tùy chỉnh linh hoạt: dễ chỉnh sửa CSS, tạo theme riêng, kết hợp với thiết kế sẵn có.</w:t>
            </w:r>
          </w:p>
        </w:tc>
        <w:tc>
          <w:tcPr>
            <w:tcW w:w="4384" w:type="dxa"/>
          </w:tcPr>
          <w:p w14:paraId="56215C80" w14:textId="4866619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Khó khăn trong tùy chỉnh: đòi hỏi kiến thức chuyên sâu để thay đổi giao diện phức tạp.</w:t>
            </w:r>
          </w:p>
        </w:tc>
      </w:tr>
      <w:tr w:rsidR="00D67762" w14:paraId="0B0B175E"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205CAD7D" w14:textId="1ABA07D7" w:rsidR="00D67762" w:rsidRPr="00D67762" w:rsidRDefault="00D67762" w:rsidP="00D67762">
            <w:r w:rsidRPr="00D67762">
              <w:t>Responsive Web Design: hệ thống grid 12 cột, mobile-first, tự động thích ứng với mọi màn hình.</w:t>
            </w:r>
          </w:p>
        </w:tc>
        <w:tc>
          <w:tcPr>
            <w:tcW w:w="4384" w:type="dxa"/>
          </w:tcPr>
          <w:p w14:paraId="1E786017" w14:textId="6DCB88DC"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Rủi ro bảo mật: nếu framework gặp sự cố, website cũng bị ảnh hưởng.</w:t>
            </w:r>
          </w:p>
        </w:tc>
      </w:tr>
      <w:tr w:rsidR="00D67762" w14:paraId="78431034"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438C2FCA" w14:textId="344E643F" w:rsidR="00D67762" w:rsidRPr="00D67762" w:rsidRDefault="00D67762" w:rsidP="00D67762">
            <w:r w:rsidRPr="00D67762">
              <w:t>Tương thích với nhiều trình duyệt hiện đại.</w:t>
            </w:r>
          </w:p>
        </w:tc>
        <w:tc>
          <w:tcPr>
            <w:tcW w:w="4384" w:type="dxa"/>
          </w:tcPr>
          <w:p w14:paraId="74122C86" w14:textId="3E689656"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Khả năng truy cập: cần cân nhắc để đảm bảo người khuyết tật cũng sử dụng thuận tiện.</w:t>
            </w:r>
          </w:p>
        </w:tc>
      </w:tr>
      <w:tr w:rsidR="00D67762" w14:paraId="55D401D7" w14:textId="77777777" w:rsidTr="00D67762">
        <w:tc>
          <w:tcPr>
            <w:cnfStyle w:val="001000000000" w:firstRow="0" w:lastRow="0" w:firstColumn="1" w:lastColumn="0" w:oddVBand="0" w:evenVBand="0" w:oddHBand="0" w:evenHBand="0" w:firstRowFirstColumn="0" w:firstRowLastColumn="0" w:lastRowFirstColumn="0" w:lastRowLastColumn="0"/>
            <w:tcW w:w="4384" w:type="dxa"/>
          </w:tcPr>
          <w:p w14:paraId="3FD1A116" w14:textId="4D5C25BA" w:rsidR="00D67762" w:rsidRPr="00D67762" w:rsidRDefault="00D67762" w:rsidP="00D67762">
            <w:r w:rsidRPr="00D67762">
              <w:t>Mã nguồn mở: cho phép sửa đổi, cộng đồng đóng góp phát triển.</w:t>
            </w:r>
          </w:p>
        </w:tc>
        <w:tc>
          <w:tcPr>
            <w:tcW w:w="4384" w:type="dxa"/>
          </w:tcPr>
          <w:p w14:paraId="681DAF1E" w14:textId="63202B28"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Yêu cầu cập nhật thường xuyên: cần nguồn lực để duy trì tính tương thích và bảo mật.</w:t>
            </w:r>
          </w:p>
        </w:tc>
      </w:tr>
    </w:tbl>
    <w:p w14:paraId="1DFA9254" w14:textId="3B4A0E3D" w:rsidR="00D67762" w:rsidRDefault="00D67762" w:rsidP="00D67762">
      <w:pPr>
        <w:pStyle w:val="noidung"/>
      </w:pPr>
      <w:r w:rsidRPr="00D67762">
        <w:t>Flexbox, Grid, Transition, RWD và Bootstrap là những công cụ nền tảng trong thiết kế web hiện đại. Mỗi công cụ có vai trò riêng, khi kết hợp sẽ bổ trợ cho nhau, giúp xây dựng website linh hoạt, thẩm mỹ, hiệu quả và thân thiện với người dùng.</w:t>
      </w:r>
    </w:p>
    <w:p w14:paraId="7B4A6206" w14:textId="77777777" w:rsidR="00D67762" w:rsidRPr="00D67762" w:rsidRDefault="00D67762" w:rsidP="00D67762">
      <w:pPr>
        <w:pStyle w:val="noidung"/>
      </w:pPr>
      <w:r w:rsidRPr="00D67762">
        <w:t>Tổng kết lại: Flexbox, Grid, Transition, Responsive Web Design (RWD) và Bootstrap đều là những công cụ nền tảng trong thiết kế web hiện đại.</w:t>
      </w:r>
    </w:p>
    <w:p w14:paraId="6F9F78E3" w14:textId="77777777" w:rsidR="00D67762" w:rsidRPr="00D67762" w:rsidRDefault="00D67762">
      <w:pPr>
        <w:pStyle w:val="noidung"/>
        <w:numPr>
          <w:ilvl w:val="0"/>
          <w:numId w:val="52"/>
        </w:numPr>
      </w:pPr>
      <w:r w:rsidRPr="00D67762">
        <w:t>Flexbox phù hợp cho bố cục một chiều.</w:t>
      </w:r>
    </w:p>
    <w:p w14:paraId="53ED8E48" w14:textId="77777777" w:rsidR="00D67762" w:rsidRPr="00D67762" w:rsidRDefault="00D67762">
      <w:pPr>
        <w:pStyle w:val="noidung"/>
        <w:numPr>
          <w:ilvl w:val="0"/>
          <w:numId w:val="52"/>
        </w:numPr>
      </w:pPr>
      <w:r w:rsidRPr="00D67762">
        <w:t>Grid mạnh mẽ cho bố cục hai chiều.</w:t>
      </w:r>
    </w:p>
    <w:p w14:paraId="5B7836B2" w14:textId="77777777" w:rsidR="00D67762" w:rsidRPr="00D67762" w:rsidRDefault="00D67762">
      <w:pPr>
        <w:pStyle w:val="noidung"/>
        <w:numPr>
          <w:ilvl w:val="0"/>
          <w:numId w:val="52"/>
        </w:numPr>
      </w:pPr>
      <w:r w:rsidRPr="00D67762">
        <w:t>Transition mang lại hiệu ứng trực quan mượt mà.</w:t>
      </w:r>
    </w:p>
    <w:p w14:paraId="2DD74300" w14:textId="77777777" w:rsidR="00D67762" w:rsidRPr="00D67762" w:rsidRDefault="00D67762">
      <w:pPr>
        <w:pStyle w:val="noidung"/>
        <w:numPr>
          <w:ilvl w:val="0"/>
          <w:numId w:val="52"/>
        </w:numPr>
      </w:pPr>
      <w:r w:rsidRPr="00D67762">
        <w:t>RWD đảm bảo giao diện thích ứng trên mọi thiết bị, đặc biệt quan trọng trong thương mại điện tử.</w:t>
      </w:r>
    </w:p>
    <w:p w14:paraId="363225E7" w14:textId="77777777" w:rsidR="00D67762" w:rsidRPr="00D67762" w:rsidRDefault="00D67762">
      <w:pPr>
        <w:pStyle w:val="noidung"/>
        <w:numPr>
          <w:ilvl w:val="0"/>
          <w:numId w:val="52"/>
        </w:numPr>
      </w:pPr>
      <w:r w:rsidRPr="00D67762">
        <w:t>Bootstrap là framework toàn diện, giúp tăng tốc phát triển, hỗ trợ responsive và dễ dàng tái sử dụng thành phần.</w:t>
      </w:r>
    </w:p>
    <w:p w14:paraId="3CE4CCA9" w14:textId="77777777" w:rsidR="00D67762" w:rsidRPr="00D67762" w:rsidRDefault="00D67762" w:rsidP="00D67762">
      <w:pPr>
        <w:pStyle w:val="noidung"/>
      </w:pPr>
      <w:r w:rsidRPr="00D67762">
        <w:t>Mỗi công cụ có vai trò riêng, khi kết hợp sẽ bổ trợ cho nhau, giúp xây dựng website linh hoạt, thẩm mỹ, hiệu quả và thân thiện với người dùng.</w:t>
      </w:r>
    </w:p>
    <w:p w14:paraId="5ED7B116" w14:textId="308C3CA6" w:rsidR="00D67762" w:rsidRPr="003D0319" w:rsidRDefault="00D67762" w:rsidP="00D67762">
      <w:pPr>
        <w:pStyle w:val="noidung"/>
      </w:pPr>
    </w:p>
    <w:p w14:paraId="435C51E3" w14:textId="01A0307D" w:rsidR="00027A1F" w:rsidRDefault="00027A1F" w:rsidP="003D0319">
      <w:pPr>
        <w:pStyle w:val="Heading2"/>
      </w:pPr>
      <w:bookmarkStart w:id="48" w:name="_Toc231549110"/>
      <w:r w:rsidRPr="009C2B1F">
        <w:lastRenderedPageBreak/>
        <w:t>Javascript</w:t>
      </w:r>
      <w:bookmarkEnd w:id="48"/>
    </w:p>
    <w:p w14:paraId="4B92AF3E" w14:textId="60B47CDA" w:rsidR="006C4271" w:rsidRPr="006C4271" w:rsidRDefault="006C4271" w:rsidP="006C4271">
      <w:pPr>
        <w:pStyle w:val="noidung"/>
      </w:pPr>
      <w:r w:rsidRPr="006C4271">
        <w:t>JavaScript được phát triển bởi Brendan Eich tại hãng truyền thông Netscape với tên đầu tiên là Mocha. Sau đó, đổi tên thành LiveScript và cuối cùng là JavaScript được sử dụng phổ biến tới thời điểm bây giờ. Phiên bản mới nhất của JavaScript là ECMAScript (là phiên bản chuẩn hóa của JavaScript). Với ECMAScript 2 phát hành năm 1998 và ECMAScript 3 được ra mắt năm 1999 và hoạt động mạnh mẽ trên mọi trình duyệt và các thiết bị khác nhau.</w:t>
      </w:r>
    </w:p>
    <w:p w14:paraId="51671085" w14:textId="58E16598" w:rsidR="006C4271" w:rsidRPr="006C4271" w:rsidRDefault="006C4271" w:rsidP="006C4271">
      <w:pPr>
        <w:pStyle w:val="noidung"/>
      </w:pPr>
      <w:r w:rsidRPr="006C4271">
        <w:t>Năm 2016, JavaScript đạt kỷ lục đến 92% </w:t>
      </w:r>
      <w:hyperlink r:id="rId40" w:tgtFrame="_blank" w:history="1">
        <w:r w:rsidRPr="006C4271">
          <w:rPr>
            <w:rStyle w:val="Hyperlink"/>
            <w:color w:val="auto"/>
            <w:u w:val="none"/>
          </w:rPr>
          <w:t>website</w:t>
        </w:r>
      </w:hyperlink>
      <w:r w:rsidRPr="006C4271">
        <w:t> sử dụng và được đánh giá từ một ngôn ngữ lập trình riêng trở thành công cụ quan trọng nhất trên các bộ công cụ lập trình web của các </w:t>
      </w:r>
      <w:hyperlink r:id="rId41" w:tgtFrame="_blank" w:history="1">
        <w:r w:rsidRPr="006C4271">
          <w:rPr>
            <w:rStyle w:val="Hyperlink"/>
            <w:color w:val="auto"/>
            <w:u w:val="none"/>
          </w:rPr>
          <w:t>lập trình viên</w:t>
        </w:r>
      </w:hyperlink>
      <w:r w:rsidRPr="006C4271">
        <w:t>. Nếu bạn sử dụng </w:t>
      </w:r>
      <w:hyperlink r:id="rId42" w:tgtFrame="_blank" w:history="1">
        <w:r w:rsidRPr="006C4271">
          <w:rPr>
            <w:rStyle w:val="Hyperlink"/>
            <w:color w:val="auto"/>
            <w:u w:val="none"/>
          </w:rPr>
          <w:t>internet</w:t>
        </w:r>
      </w:hyperlink>
      <w:r w:rsidRPr="006C4271">
        <w:t> khi truy cập vào các website, có thể nhìn thấy các hiệu ứng slide ảnh chuyển động, menu sổ xuống,…đều được tạo nên từ JavaScript.</w:t>
      </w:r>
    </w:p>
    <w:p w14:paraId="36330A07" w14:textId="6562812A" w:rsidR="000C76A9" w:rsidRDefault="000C76A9" w:rsidP="00B849A9">
      <w:pPr>
        <w:pStyle w:val="Heading3"/>
      </w:pPr>
      <w:bookmarkStart w:id="49" w:name="_Toc231549111"/>
      <w:r w:rsidRPr="008D78F3">
        <w:t>Khái niệm và vai trò</w:t>
      </w:r>
      <w:bookmarkEnd w:id="49"/>
    </w:p>
    <w:p w14:paraId="758F2448" w14:textId="7133413F" w:rsidR="00CE53D6" w:rsidRDefault="00D649A7" w:rsidP="00D649A7">
      <w:pPr>
        <w:pStyle w:val="Heading4"/>
      </w:pPr>
      <w:bookmarkStart w:id="50" w:name="_Toc231549112"/>
      <w:r>
        <w:t>JavaScript là gì?</w:t>
      </w:r>
      <w:bookmarkEnd w:id="50"/>
    </w:p>
    <w:p w14:paraId="173DF774" w14:textId="1038BADA" w:rsidR="00D649A7" w:rsidRDefault="00D649A7" w:rsidP="00D649A7">
      <w:pPr>
        <w:pStyle w:val="noidung"/>
      </w:pPr>
      <w:r>
        <w:t xml:space="preserve">JavaScript viết tắt là JS là ngôn ngữ lập trình bậc cao phổ biến dùng để tạo ra các trang web tương tác, được tích và nhúng vào HTML giúp website trở nên sống động hơn. JavaScript đóng vai trò như một phần của trang web, thực thi cho phép Client-Side Script từ phía người dùng cũng như phía máy chủ (Nodejs) tạo ra các trang web động. </w:t>
      </w:r>
    </w:p>
    <w:p w14:paraId="1D5D2689" w14:textId="4AD39522" w:rsidR="00D649A7" w:rsidRDefault="00D649A7" w:rsidP="00D649A7">
      <w:pPr>
        <w:pStyle w:val="Heading4"/>
      </w:pPr>
      <w:bookmarkStart w:id="51" w:name="_Toc231549113"/>
      <w:r>
        <w:t>Vai trò của JavaScript</w:t>
      </w:r>
      <w:bookmarkEnd w:id="51"/>
    </w:p>
    <w:p w14:paraId="27FFD181" w14:textId="7B7AA9E8" w:rsidR="00D649A7" w:rsidRDefault="00D649A7" w:rsidP="00D649A7">
      <w:pPr>
        <w:pStyle w:val="noidung"/>
      </w:pPr>
      <w:r w:rsidRPr="00D649A7">
        <w:t xml:space="preserve">JavaScript là một ngôn ngữ lập trình thông dịch với khả năng hướng đến đối tượng. Là một trong 3 ngôn ngữ chính trong lập trình web và có mối liên hệ lẫn nhau để xây dựng một website sống động, chuyên </w:t>
      </w:r>
      <w:r>
        <w:t>nghiệp.</w:t>
      </w:r>
    </w:p>
    <w:p w14:paraId="02CB7A25" w14:textId="58371D86" w:rsidR="00D649A7" w:rsidRDefault="00D649A7" w:rsidP="00D649A7">
      <w:pPr>
        <w:pStyle w:val="Caption"/>
        <w:keepNext/>
      </w:pPr>
      <w:bookmarkStart w:id="52" w:name="_Toc231548945"/>
      <w:r>
        <w:t xml:space="preserve">Bảng </w:t>
      </w:r>
      <w:r w:rsidR="002C291B">
        <w:fldChar w:fldCharType="begin"/>
      </w:r>
      <w:r w:rsidR="002C291B">
        <w:instrText xml:space="preserve"> STYLEREF 1 \s </w:instrText>
      </w:r>
      <w:r w:rsidR="002C291B">
        <w:fldChar w:fldCharType="separate"/>
      </w:r>
      <w:r w:rsidR="002C291B">
        <w:t>2</w:t>
      </w:r>
      <w:r w:rsidR="002C291B">
        <w:fldChar w:fldCharType="end"/>
      </w:r>
      <w:r w:rsidR="002C291B">
        <w:t>.</w:t>
      </w:r>
      <w:r w:rsidR="002C291B">
        <w:fldChar w:fldCharType="begin"/>
      </w:r>
      <w:r w:rsidR="002C291B">
        <w:instrText xml:space="preserve"> SEQ Bảng \* ARABIC \s 1 </w:instrText>
      </w:r>
      <w:r w:rsidR="002C291B">
        <w:fldChar w:fldCharType="separate"/>
      </w:r>
      <w:r w:rsidR="002C291B">
        <w:t>4</w:t>
      </w:r>
      <w:r w:rsidR="002C291B">
        <w:fldChar w:fldCharType="end"/>
      </w:r>
      <w:r>
        <w:t xml:space="preserve">: </w:t>
      </w:r>
      <w:r w:rsidR="00B508C7">
        <w:t>So sánh vai trò của HTML, CSS và JS trong lập trình Web</w:t>
      </w:r>
      <w:bookmarkEnd w:id="52"/>
    </w:p>
    <w:tbl>
      <w:tblPr>
        <w:tblStyle w:val="myTable"/>
        <w:tblW w:w="0" w:type="auto"/>
        <w:tblLook w:val="04A0" w:firstRow="1" w:lastRow="0" w:firstColumn="1" w:lastColumn="0" w:noHBand="0" w:noVBand="1"/>
      </w:tblPr>
      <w:tblGrid>
        <w:gridCol w:w="2922"/>
        <w:gridCol w:w="2923"/>
        <w:gridCol w:w="2923"/>
      </w:tblGrid>
      <w:tr w:rsidR="00D649A7" w:rsidRPr="00D649A7" w14:paraId="0BA58D46" w14:textId="77777777" w:rsidTr="00D64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31B1B4B8" w14:textId="13891416" w:rsidR="00D649A7" w:rsidRPr="00D649A7" w:rsidRDefault="00D649A7" w:rsidP="00D649A7">
            <w:r w:rsidRPr="00D649A7">
              <w:t>Ngôn ngữ</w:t>
            </w:r>
          </w:p>
        </w:tc>
        <w:tc>
          <w:tcPr>
            <w:tcW w:w="2923" w:type="dxa"/>
          </w:tcPr>
          <w:p w14:paraId="096ED389" w14:textId="0CCC0124"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Vai trò chính</w:t>
            </w:r>
          </w:p>
        </w:tc>
        <w:tc>
          <w:tcPr>
            <w:tcW w:w="2923" w:type="dxa"/>
          </w:tcPr>
          <w:p w14:paraId="7BB5E1D4" w14:textId="59D44866"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Ứng dụng cụ thể</w:t>
            </w:r>
          </w:p>
        </w:tc>
      </w:tr>
      <w:tr w:rsidR="00D649A7" w:rsidRPr="00D649A7" w14:paraId="7376B5B8"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69296D0D" w14:textId="5727984C" w:rsidR="00D649A7" w:rsidRPr="00D649A7" w:rsidRDefault="00D649A7" w:rsidP="00D649A7">
            <w:r w:rsidRPr="00D649A7">
              <w:rPr>
                <w:rStyle w:val="Strong"/>
                <w:b w:val="0"/>
                <w:bCs w:val="0"/>
              </w:rPr>
              <w:t>HTML</w:t>
            </w:r>
            <w:r w:rsidRPr="00D649A7">
              <w:t xml:space="preserve"> (HyperText Markup Language)</w:t>
            </w:r>
          </w:p>
        </w:tc>
        <w:tc>
          <w:tcPr>
            <w:tcW w:w="2923" w:type="dxa"/>
          </w:tcPr>
          <w:p w14:paraId="75497585" w14:textId="250A87A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Cung cấp </w:t>
            </w:r>
            <w:r w:rsidRPr="00D649A7">
              <w:rPr>
                <w:rStyle w:val="Strong"/>
                <w:b w:val="0"/>
                <w:bCs w:val="0"/>
              </w:rPr>
              <w:t>cấu trúc cơ bản</w:t>
            </w:r>
            <w:r w:rsidRPr="00D649A7">
              <w:t xml:space="preserve"> cho website.</w:t>
            </w:r>
          </w:p>
        </w:tc>
        <w:tc>
          <w:tcPr>
            <w:tcW w:w="2923" w:type="dxa"/>
          </w:tcPr>
          <w:p w14:paraId="1E2E5B71" w14:textId="20030F06"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Xây dựng layout, thêm nội dung như văn bản, hình ảnh, liên kết, biểu mẫu.</w:t>
            </w:r>
          </w:p>
        </w:tc>
      </w:tr>
      <w:tr w:rsidR="00D649A7" w:rsidRPr="00D649A7" w14:paraId="11C47F5C"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2C265279" w14:textId="30642E99" w:rsidR="00D649A7" w:rsidRPr="00D649A7" w:rsidRDefault="00D649A7" w:rsidP="00D649A7">
            <w:r w:rsidRPr="00D649A7">
              <w:rPr>
                <w:rStyle w:val="Strong"/>
                <w:b w:val="0"/>
                <w:bCs w:val="0"/>
              </w:rPr>
              <w:lastRenderedPageBreak/>
              <w:t>CSS</w:t>
            </w:r>
            <w:r w:rsidRPr="00D649A7">
              <w:t xml:space="preserve"> (Cascading Style Sheets)</w:t>
            </w:r>
          </w:p>
        </w:tc>
        <w:tc>
          <w:tcPr>
            <w:tcW w:w="2923" w:type="dxa"/>
          </w:tcPr>
          <w:p w14:paraId="5536C4E5" w14:textId="0E5C801F"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Kiểm soát </w:t>
            </w:r>
            <w:r w:rsidRPr="00D649A7">
              <w:rPr>
                <w:rStyle w:val="Strong"/>
                <w:b w:val="0"/>
                <w:bCs w:val="0"/>
              </w:rPr>
              <w:t>thiết kế và định dạng</w:t>
            </w:r>
            <w:r w:rsidRPr="00D649A7">
              <w:t>.</w:t>
            </w:r>
          </w:p>
        </w:tc>
        <w:tc>
          <w:tcPr>
            <w:tcW w:w="2923" w:type="dxa"/>
          </w:tcPr>
          <w:p w14:paraId="312C7656" w14:textId="0DABE541"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Tạo bố cục, màu sắc, font chữ, hiệu ứng hiển thị, phong cách trực quan.</w:t>
            </w:r>
          </w:p>
        </w:tc>
      </w:tr>
      <w:tr w:rsidR="00D649A7" w:rsidRPr="00D649A7" w14:paraId="0CE51751"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3A56B627" w14:textId="1686A6BD" w:rsidR="00D649A7" w:rsidRPr="00D649A7" w:rsidRDefault="00D649A7" w:rsidP="00D649A7">
            <w:r w:rsidRPr="00D649A7">
              <w:rPr>
                <w:rStyle w:val="Strong"/>
                <w:b w:val="0"/>
                <w:bCs w:val="0"/>
              </w:rPr>
              <w:t>JavaScript</w:t>
            </w:r>
          </w:p>
        </w:tc>
        <w:tc>
          <w:tcPr>
            <w:tcW w:w="2923" w:type="dxa"/>
          </w:tcPr>
          <w:p w14:paraId="2B96C5D1" w14:textId="46B75602"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Tạo nên </w:t>
            </w:r>
            <w:r w:rsidRPr="00D649A7">
              <w:rPr>
                <w:rStyle w:val="Strong"/>
                <w:b w:val="0"/>
                <w:bCs w:val="0"/>
              </w:rPr>
              <w:t>nội dung động</w:t>
            </w:r>
            <w:r w:rsidRPr="00D649A7">
              <w:t xml:space="preserve"> và tương tác.</w:t>
            </w:r>
          </w:p>
        </w:tc>
        <w:tc>
          <w:tcPr>
            <w:tcW w:w="2923" w:type="dxa"/>
          </w:tcPr>
          <w:p w14:paraId="522FBFFC" w14:textId="026B712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Xử lý sự kiện (click, hover), xác thực form, hiệu ứng động, kết nối dữ liệu, xây dựng ứng dụng web.</w:t>
            </w:r>
          </w:p>
        </w:tc>
      </w:tr>
    </w:tbl>
    <w:p w14:paraId="3BD1803B" w14:textId="77777777" w:rsidR="006C4271" w:rsidRPr="00D649A7" w:rsidRDefault="006C4271" w:rsidP="006C4271">
      <w:pPr>
        <w:pStyle w:val="noidung"/>
        <w:ind w:firstLine="0"/>
      </w:pPr>
    </w:p>
    <w:p w14:paraId="12F4AB0B" w14:textId="2DBDAD50" w:rsidR="006C4271" w:rsidRDefault="000C76A9" w:rsidP="006C4271">
      <w:pPr>
        <w:pStyle w:val="Heading3"/>
      </w:pPr>
      <w:bookmarkStart w:id="53" w:name="_Toc231549114"/>
      <w:r w:rsidRPr="008D78F3">
        <w:t>Các cú pháp cơ bản</w:t>
      </w:r>
      <w:bookmarkEnd w:id="53"/>
      <w:r w:rsidRPr="008D78F3">
        <w:t xml:space="preserve"> </w:t>
      </w:r>
    </w:p>
    <w:p w14:paraId="3C0E7F70" w14:textId="41A62EB5" w:rsidR="007F0BBE" w:rsidRDefault="007F0BBE" w:rsidP="007F0BBE">
      <w:pPr>
        <w:pStyle w:val="Heading4"/>
      </w:pPr>
      <w:bookmarkStart w:id="54" w:name="_Toc231549115"/>
      <w:r>
        <w:t>Giá trị cú pháp</w:t>
      </w:r>
      <w:bookmarkEnd w:id="54"/>
    </w:p>
    <w:p w14:paraId="629D6561" w14:textId="78196DFD" w:rsidR="007F0BBE" w:rsidRDefault="007F0BBE" w:rsidP="007F0BBE">
      <w:pPr>
        <w:pStyle w:val="noidung"/>
      </w:pPr>
      <w:r>
        <w:t xml:space="preserve">Cú pháp trong JavaScript có thể xác định 2 loại giá trị: </w:t>
      </w:r>
    </w:p>
    <w:p w14:paraId="7073B901" w14:textId="694BB72A" w:rsidR="007F0BBE" w:rsidRDefault="007F0BBE">
      <w:pPr>
        <w:pStyle w:val="noidung"/>
        <w:numPr>
          <w:ilvl w:val="0"/>
          <w:numId w:val="53"/>
        </w:numPr>
      </w:pPr>
      <w:r>
        <w:t>Giá trị cố định (</w:t>
      </w:r>
      <w:r w:rsidR="000140E2">
        <w:t>Literals</w:t>
      </w:r>
      <w:r>
        <w:t xml:space="preserve">): </w:t>
      </w:r>
    </w:p>
    <w:p w14:paraId="6FECE704" w14:textId="73A2AEAB" w:rsidR="000140E2" w:rsidRDefault="000140E2">
      <w:pPr>
        <w:pStyle w:val="noidung"/>
        <w:numPr>
          <w:ilvl w:val="1"/>
          <w:numId w:val="53"/>
        </w:numPr>
      </w:pPr>
      <w:r>
        <w:t>Các số được viết có hoặc không có số thập phân.</w:t>
      </w:r>
    </w:p>
    <w:p w14:paraId="7BF30A0D" w14:textId="746B467F" w:rsidR="000140E2" w:rsidRDefault="000140E2">
      <w:pPr>
        <w:pStyle w:val="noidung"/>
        <w:numPr>
          <w:ilvl w:val="1"/>
          <w:numId w:val="53"/>
        </w:numPr>
      </w:pPr>
      <w:r>
        <w:t>Chuỗi là văn bản được viết trong dấu ngoặc đơn hoặc dấu ngoặc kép.</w:t>
      </w:r>
    </w:p>
    <w:p w14:paraId="69BBEF36" w14:textId="6B04D6D0" w:rsidR="000140E2" w:rsidRDefault="000140E2">
      <w:pPr>
        <w:pStyle w:val="noidung"/>
        <w:numPr>
          <w:ilvl w:val="0"/>
          <w:numId w:val="53"/>
        </w:numPr>
      </w:pPr>
      <w:r>
        <w:t xml:space="preserve">Giá trị biến (Variables): </w:t>
      </w:r>
    </w:p>
    <w:p w14:paraId="4648D0AA" w14:textId="6FD0346D" w:rsidR="000140E2" w:rsidRDefault="000140E2">
      <w:pPr>
        <w:pStyle w:val="noidung"/>
        <w:numPr>
          <w:ilvl w:val="1"/>
          <w:numId w:val="53"/>
        </w:numPr>
      </w:pPr>
      <w:r>
        <w:t>Biến là vùng để lưu trữ các giá trị dữ liệu.</w:t>
      </w:r>
    </w:p>
    <w:p w14:paraId="18910A5D" w14:textId="1FF8021C" w:rsidR="000140E2" w:rsidRPr="00C269BC" w:rsidRDefault="000140E2">
      <w:pPr>
        <w:pStyle w:val="noidung"/>
        <w:numPr>
          <w:ilvl w:val="1"/>
          <w:numId w:val="53"/>
        </w:numPr>
      </w:pPr>
      <w:r>
        <w:t>Các biến phải được xác định bằng tên duy nhất</w:t>
      </w:r>
      <w:r w:rsidR="00C269BC">
        <w:rPr>
          <w:lang w:val="en-US"/>
        </w:rPr>
        <w:t>.</w:t>
      </w:r>
    </w:p>
    <w:p w14:paraId="263D952A" w14:textId="5ECF5089" w:rsidR="00C269BC" w:rsidRDefault="00C269BC" w:rsidP="00C269BC">
      <w:pPr>
        <w:pStyle w:val="Heading4"/>
      </w:pPr>
      <w:bookmarkStart w:id="55" w:name="_Toc231549116"/>
      <w:r>
        <w:rPr>
          <w:lang w:val="en-US"/>
        </w:rPr>
        <w:t>Từ</w:t>
      </w:r>
      <w:r>
        <w:t xml:space="preserve"> khóa JavaScript</w:t>
      </w:r>
      <w:bookmarkEnd w:id="55"/>
    </w:p>
    <w:p w14:paraId="06DE6E11" w14:textId="49ACA5D9" w:rsidR="00C269BC" w:rsidRDefault="00C269BC" w:rsidP="00C269BC">
      <w:pPr>
        <w:pStyle w:val="noidung"/>
      </w:pPr>
      <w:r>
        <w:t>Từ khóa trong JavaScript được dùng để xác định các hành động sẽ được thực thi. Các từ khóa tạo các biến:</w:t>
      </w:r>
    </w:p>
    <w:p w14:paraId="1E030188" w14:textId="07DD226D" w:rsidR="00C269BC" w:rsidRDefault="00C269BC">
      <w:pPr>
        <w:pStyle w:val="noidung"/>
        <w:numPr>
          <w:ilvl w:val="0"/>
          <w:numId w:val="54"/>
        </w:numPr>
      </w:pPr>
      <w:r>
        <w:t>let: khai báo biến có thể thay đổi giá trị</w:t>
      </w:r>
    </w:p>
    <w:p w14:paraId="015D584A" w14:textId="1E9EF46E" w:rsidR="00C269BC" w:rsidRDefault="00C269BC">
      <w:pPr>
        <w:pStyle w:val="noidung"/>
        <w:numPr>
          <w:ilvl w:val="0"/>
          <w:numId w:val="54"/>
        </w:numPr>
      </w:pPr>
      <w:r>
        <w:t>const: khai báo hằng số, không thể gán lại giá trị</w:t>
      </w:r>
    </w:p>
    <w:p w14:paraId="3F82C93B" w14:textId="6CB986B7" w:rsidR="00C269BC" w:rsidRPr="00BE5938" w:rsidRDefault="00C269BC" w:rsidP="00BE5938">
      <w:pPr>
        <w:pStyle w:val="noidung"/>
      </w:pPr>
      <w:r w:rsidRPr="00BE5938">
        <w:t>Từ khóa trong JavaScript có phân biệt chữ hoa và chữ thường.</w:t>
      </w:r>
    </w:p>
    <w:p w14:paraId="44FE455C" w14:textId="5762CBF0" w:rsidR="00C269BC" w:rsidRDefault="00C269BC" w:rsidP="00BE5938">
      <w:pPr>
        <w:pStyle w:val="noidung"/>
      </w:pPr>
      <w:r w:rsidRPr="00BE5938">
        <w:t>Sử dụng từ khóa let để khai báo các biến giá trị cần cập nhật liên tục. Đối với khai báo đối tượng, mảng hoặc mảng các đối tượng cần sử dụng từ khóa const</w:t>
      </w:r>
      <w:r w:rsidR="00BE5938" w:rsidRPr="00BE5938">
        <w:t xml:space="preserve"> để tránh việc vô tình gán lại biến, đồng thời vẫn cho phép thêm/xóa/sửa phần tử trong mảng hoặc thuộc tính trong object, giúp mã nguồn an toàn hơn.</w:t>
      </w:r>
    </w:p>
    <w:p w14:paraId="137DEC5C" w14:textId="725F1013" w:rsidR="00BE5938" w:rsidRDefault="00BE5938" w:rsidP="00BE5938">
      <w:pPr>
        <w:pStyle w:val="Heading4"/>
      </w:pPr>
      <w:bookmarkStart w:id="56" w:name="_Toc231549117"/>
      <w:r>
        <w:lastRenderedPageBreak/>
        <w:t>Mã định danh JavaScript</w:t>
      </w:r>
      <w:bookmarkEnd w:id="56"/>
    </w:p>
    <w:p w14:paraId="58C71136" w14:textId="77777777" w:rsidR="00BE5938" w:rsidRPr="00BE5938" w:rsidRDefault="00BE5938" w:rsidP="00BE5938">
      <w:pPr>
        <w:pStyle w:val="noidung"/>
        <w:rPr>
          <w:lang w:val="en-US"/>
        </w:rPr>
      </w:pPr>
      <w:r w:rsidRPr="00BE5938">
        <w:rPr>
          <w:lang w:val="en-US"/>
        </w:rPr>
        <w:t>Mã </w:t>
      </w:r>
      <w:r w:rsidRPr="00BE5938">
        <w:rPr>
          <w:b/>
          <w:bCs/>
          <w:lang w:val="en-US"/>
        </w:rPr>
        <w:t>định danh</w:t>
      </w:r>
      <w:r w:rsidRPr="00BE5938">
        <w:rPr>
          <w:lang w:val="en-US"/>
        </w:rPr>
        <w:t> là </w:t>
      </w:r>
      <w:r w:rsidRPr="00BE5938">
        <w:rPr>
          <w:b/>
          <w:bCs/>
          <w:lang w:val="en-US"/>
        </w:rPr>
        <w:t>tên</w:t>
      </w:r>
      <w:r w:rsidRPr="00BE5938">
        <w:rPr>
          <w:lang w:val="en-US"/>
        </w:rPr>
        <w:t> bạn đặt cho một biến.</w:t>
      </w:r>
    </w:p>
    <w:p w14:paraId="67EC1850" w14:textId="77777777" w:rsidR="00BE5938" w:rsidRPr="00BE5938" w:rsidRDefault="00BE5938" w:rsidP="00BE5938">
      <w:pPr>
        <w:pStyle w:val="noidung"/>
        <w:rPr>
          <w:lang w:val="en-US"/>
        </w:rPr>
      </w:pPr>
      <w:r w:rsidRPr="00BE5938">
        <w:rPr>
          <w:lang w:val="en-US"/>
        </w:rPr>
        <w:t>Quy tắc cho mã định danh:</w:t>
      </w:r>
    </w:p>
    <w:p w14:paraId="676DA1C8" w14:textId="77777777" w:rsidR="00BE5938" w:rsidRPr="00BE5938" w:rsidRDefault="00BE5938">
      <w:pPr>
        <w:pStyle w:val="noidung"/>
        <w:numPr>
          <w:ilvl w:val="0"/>
          <w:numId w:val="55"/>
        </w:numPr>
        <w:rPr>
          <w:lang w:val="en-US"/>
        </w:rPr>
      </w:pPr>
      <w:r w:rsidRPr="00BE5938">
        <w:rPr>
          <w:lang w:val="en-US"/>
        </w:rPr>
        <w:t>Phải bắt đầu bằng một chữ cái, _ hoặc $</w:t>
      </w:r>
    </w:p>
    <w:p w14:paraId="73E464FF" w14:textId="77777777" w:rsidR="00BE5938" w:rsidRPr="00BE5938" w:rsidRDefault="00BE5938">
      <w:pPr>
        <w:pStyle w:val="noidung"/>
        <w:numPr>
          <w:ilvl w:val="0"/>
          <w:numId w:val="55"/>
        </w:numPr>
        <w:rPr>
          <w:lang w:val="en-US"/>
        </w:rPr>
      </w:pPr>
      <w:r w:rsidRPr="00BE5938">
        <w:rPr>
          <w:lang w:val="en-US"/>
        </w:rPr>
        <w:t>Có thể chứa các chữ số sau ký tự đầu tiên</w:t>
      </w:r>
    </w:p>
    <w:p w14:paraId="1C0387B2" w14:textId="77777777" w:rsidR="00BE5938" w:rsidRPr="00BE5938" w:rsidRDefault="00BE5938">
      <w:pPr>
        <w:pStyle w:val="noidung"/>
        <w:numPr>
          <w:ilvl w:val="0"/>
          <w:numId w:val="55"/>
        </w:numPr>
        <w:rPr>
          <w:lang w:val="en-US"/>
        </w:rPr>
      </w:pPr>
      <w:r w:rsidRPr="00BE5938">
        <w:rPr>
          <w:lang w:val="en-US"/>
        </w:rPr>
        <w:t>Không thể là từ khóa dành riêng (let, const, if, v.v.)</w:t>
      </w:r>
    </w:p>
    <w:p w14:paraId="4E797149" w14:textId="77777777" w:rsidR="00BE5938" w:rsidRPr="00BE5938" w:rsidRDefault="00BE5938">
      <w:pPr>
        <w:pStyle w:val="noidung"/>
        <w:numPr>
          <w:ilvl w:val="0"/>
          <w:numId w:val="55"/>
        </w:numPr>
        <w:rPr>
          <w:lang w:val="en-US"/>
        </w:rPr>
      </w:pPr>
      <w:r w:rsidRPr="00BE5938">
        <w:rPr>
          <w:lang w:val="en-US"/>
        </w:rPr>
        <w:t>Phân biệt chữ hoa chữ thường</w:t>
      </w:r>
    </w:p>
    <w:p w14:paraId="73D83AFE" w14:textId="77777777" w:rsidR="00BE5938" w:rsidRPr="00BE5938" w:rsidRDefault="00BE5938" w:rsidP="00BE5938"/>
    <w:p w14:paraId="504F6516" w14:textId="2D54657F" w:rsidR="000C76A9" w:rsidRDefault="000C76A9" w:rsidP="00B849A9">
      <w:pPr>
        <w:pStyle w:val="Heading3"/>
      </w:pPr>
      <w:bookmarkStart w:id="57" w:name="_Toc231549118"/>
      <w:r w:rsidRPr="008D78F3">
        <w:t>DOM manipulation</w:t>
      </w:r>
      <w:bookmarkEnd w:id="57"/>
    </w:p>
    <w:p w14:paraId="29AF17FE" w14:textId="586E2C9B" w:rsidR="00877A6D" w:rsidRDefault="00877A6D" w:rsidP="00877A6D">
      <w:pPr>
        <w:pStyle w:val="noidung"/>
      </w:pPr>
      <w:r w:rsidRPr="00877A6D">
        <w:t>DOM (Document Object Model) là mô hình đối tượng tài liệu, cung cấp giao diện lập trình cho các tài liệu web. DOM biểu diễn trang web dưới dạng cây các nút (nodes) và đối tượng (objects), cho phép JavaScript thay đổi cấu trúc, kiểu dáng và nội dung của trang.</w:t>
      </w:r>
    </w:p>
    <w:p w14:paraId="4B10E481" w14:textId="77777777" w:rsidR="00877A6D" w:rsidRPr="00877A6D" w:rsidRDefault="00877A6D" w:rsidP="00877A6D">
      <w:pPr>
        <w:pStyle w:val="noidung"/>
      </w:pPr>
      <w:r w:rsidRPr="00877A6D">
        <w:t>Một số cú pháp cơ bản:</w:t>
      </w:r>
    </w:p>
    <w:p w14:paraId="621B0DCA" w14:textId="77777777" w:rsidR="00877A6D" w:rsidRPr="00877A6D" w:rsidRDefault="00877A6D">
      <w:pPr>
        <w:pStyle w:val="noidung"/>
        <w:numPr>
          <w:ilvl w:val="0"/>
          <w:numId w:val="56"/>
        </w:numPr>
      </w:pPr>
      <w:r w:rsidRPr="00877A6D">
        <w:t>document.getElementById(elementID)</w:t>
      </w:r>
    </w:p>
    <w:p w14:paraId="42ECF1EC" w14:textId="77777777" w:rsidR="00877A6D" w:rsidRPr="00877A6D" w:rsidRDefault="00877A6D">
      <w:pPr>
        <w:pStyle w:val="noidung"/>
        <w:numPr>
          <w:ilvl w:val="1"/>
          <w:numId w:val="56"/>
        </w:numPr>
      </w:pPr>
      <w:r w:rsidRPr="00877A6D">
        <w:t>Trả về phần tử có id xác định.</w:t>
      </w:r>
    </w:p>
    <w:p w14:paraId="1709C806" w14:textId="77777777" w:rsidR="00877A6D" w:rsidRPr="00877A6D" w:rsidRDefault="00877A6D">
      <w:pPr>
        <w:pStyle w:val="noidung"/>
        <w:numPr>
          <w:ilvl w:val="1"/>
          <w:numId w:val="56"/>
        </w:numPr>
      </w:pPr>
      <w:r w:rsidRPr="00877A6D">
        <w:t>Nếu không tồn tại, trả về null.</w:t>
      </w:r>
    </w:p>
    <w:p w14:paraId="6D4B471F" w14:textId="77777777" w:rsidR="00877A6D" w:rsidRPr="00877A6D" w:rsidRDefault="00877A6D">
      <w:pPr>
        <w:pStyle w:val="noidung"/>
        <w:numPr>
          <w:ilvl w:val="1"/>
          <w:numId w:val="56"/>
        </w:numPr>
      </w:pPr>
      <w:r w:rsidRPr="00877A6D">
        <w:t>Mỗi id nên là duy nhất. Nếu có nhiều phần tử cùng id, chỉ phần tử đầu tiên được trả về.</w:t>
      </w:r>
    </w:p>
    <w:p w14:paraId="7BF47242" w14:textId="77777777" w:rsidR="00877A6D" w:rsidRPr="00877A6D" w:rsidRDefault="00877A6D">
      <w:pPr>
        <w:pStyle w:val="noidung"/>
        <w:numPr>
          <w:ilvl w:val="0"/>
          <w:numId w:val="56"/>
        </w:numPr>
      </w:pPr>
      <w:r w:rsidRPr="00877A6D">
        <w:t>document.getElementsByClassName(className)</w:t>
      </w:r>
    </w:p>
    <w:p w14:paraId="6BD053DF" w14:textId="77777777" w:rsidR="00877A6D" w:rsidRPr="00877A6D" w:rsidRDefault="00877A6D">
      <w:pPr>
        <w:pStyle w:val="noidung"/>
        <w:numPr>
          <w:ilvl w:val="1"/>
          <w:numId w:val="56"/>
        </w:numPr>
      </w:pPr>
      <w:r w:rsidRPr="00877A6D">
        <w:t>Trả về tập hợp các phần tử có class xác định.</w:t>
      </w:r>
    </w:p>
    <w:p w14:paraId="322E82A1" w14:textId="77777777" w:rsidR="00877A6D" w:rsidRPr="00877A6D" w:rsidRDefault="00877A6D">
      <w:pPr>
        <w:pStyle w:val="noidung"/>
        <w:numPr>
          <w:ilvl w:val="1"/>
          <w:numId w:val="56"/>
        </w:numPr>
      </w:pPr>
      <w:r w:rsidRPr="00877A6D">
        <w:t>Là một collection dạng mảng (array-like).</w:t>
      </w:r>
    </w:p>
    <w:p w14:paraId="3D5634A1" w14:textId="77777777" w:rsidR="00877A6D" w:rsidRPr="00877A6D" w:rsidRDefault="00877A6D">
      <w:pPr>
        <w:pStyle w:val="noidung"/>
        <w:numPr>
          <w:ilvl w:val="1"/>
          <w:numId w:val="56"/>
        </w:numPr>
      </w:pPr>
      <w:r w:rsidRPr="00877A6D">
        <w:t>Các phần tử được sắp xếp theo thứ tự xuất hiện trong tài liệu.</w:t>
      </w:r>
    </w:p>
    <w:p w14:paraId="2F2DCBAC" w14:textId="77777777" w:rsidR="00877A6D" w:rsidRPr="00877A6D" w:rsidRDefault="00877A6D">
      <w:pPr>
        <w:pStyle w:val="noidung"/>
        <w:numPr>
          <w:ilvl w:val="0"/>
          <w:numId w:val="56"/>
        </w:numPr>
      </w:pPr>
      <w:r w:rsidRPr="00877A6D">
        <w:t>document.getElementsByTagName(tagName)</w:t>
      </w:r>
    </w:p>
    <w:p w14:paraId="0AEB4E65" w14:textId="77777777" w:rsidR="00877A6D" w:rsidRPr="00877A6D" w:rsidRDefault="00877A6D">
      <w:pPr>
        <w:pStyle w:val="noidung"/>
        <w:numPr>
          <w:ilvl w:val="1"/>
          <w:numId w:val="56"/>
        </w:numPr>
      </w:pPr>
      <w:r w:rsidRPr="00877A6D">
        <w:t>Trả về tập hợp các phần tử có tên thẻ xác định.</w:t>
      </w:r>
    </w:p>
    <w:p w14:paraId="002B220E" w14:textId="77777777" w:rsidR="00877A6D" w:rsidRPr="00877A6D" w:rsidRDefault="00877A6D">
      <w:pPr>
        <w:pStyle w:val="noidung"/>
        <w:numPr>
          <w:ilvl w:val="1"/>
          <w:numId w:val="56"/>
        </w:numPr>
      </w:pPr>
      <w:r w:rsidRPr="00877A6D">
        <w:t>Là một collection dạng mảng, có thể truy cập bằng chỉ số.</w:t>
      </w:r>
    </w:p>
    <w:p w14:paraId="11C630C1" w14:textId="77777777" w:rsidR="00877A6D" w:rsidRPr="00877A6D" w:rsidRDefault="00877A6D">
      <w:pPr>
        <w:pStyle w:val="noidung"/>
        <w:numPr>
          <w:ilvl w:val="0"/>
          <w:numId w:val="56"/>
        </w:numPr>
      </w:pPr>
      <w:r w:rsidRPr="00877A6D">
        <w:lastRenderedPageBreak/>
        <w:t>document.querySelector(CSS selectors)</w:t>
      </w:r>
    </w:p>
    <w:p w14:paraId="7B492265" w14:textId="77777777" w:rsidR="00877A6D" w:rsidRPr="00877A6D" w:rsidRDefault="00877A6D">
      <w:pPr>
        <w:pStyle w:val="noidung"/>
        <w:numPr>
          <w:ilvl w:val="1"/>
          <w:numId w:val="56"/>
        </w:numPr>
      </w:pPr>
      <w:r w:rsidRPr="00877A6D">
        <w:t>Trả về phần tử đầu tiên khớp với bộ chọn CSS.</w:t>
      </w:r>
    </w:p>
    <w:p w14:paraId="3FB9736F" w14:textId="77777777" w:rsidR="00877A6D" w:rsidRPr="00877A6D" w:rsidRDefault="00877A6D">
      <w:pPr>
        <w:pStyle w:val="noidung"/>
        <w:numPr>
          <w:ilvl w:val="1"/>
          <w:numId w:val="56"/>
        </w:numPr>
      </w:pPr>
      <w:r w:rsidRPr="00877A6D">
        <w:t>Nếu không tìm thấy, trả về null.</w:t>
      </w:r>
    </w:p>
    <w:p w14:paraId="488E4736" w14:textId="77777777" w:rsidR="00877A6D" w:rsidRPr="00877A6D" w:rsidRDefault="00877A6D">
      <w:pPr>
        <w:pStyle w:val="noidung"/>
        <w:numPr>
          <w:ilvl w:val="1"/>
          <w:numId w:val="56"/>
        </w:numPr>
      </w:pPr>
      <w:r w:rsidRPr="00877A6D">
        <w:t>Nếu bộ chọn không hợp lệ, sẽ báo lỗi SYNTAX_ERR.</w:t>
      </w:r>
    </w:p>
    <w:p w14:paraId="154EACF3" w14:textId="77777777" w:rsidR="00877A6D" w:rsidRPr="00877A6D" w:rsidRDefault="00877A6D">
      <w:pPr>
        <w:pStyle w:val="noidung"/>
        <w:numPr>
          <w:ilvl w:val="0"/>
          <w:numId w:val="56"/>
        </w:numPr>
      </w:pPr>
      <w:r w:rsidRPr="00877A6D">
        <w:t>document.querySelectorAll(CSS selectors)</w:t>
      </w:r>
    </w:p>
    <w:p w14:paraId="064DA0F3" w14:textId="77777777" w:rsidR="00877A6D" w:rsidRPr="00877A6D" w:rsidRDefault="00877A6D">
      <w:pPr>
        <w:pStyle w:val="noidung"/>
        <w:numPr>
          <w:ilvl w:val="1"/>
          <w:numId w:val="56"/>
        </w:numPr>
      </w:pPr>
      <w:r w:rsidRPr="00877A6D">
        <w:t>Trả về tất cả phần tử khớp với bộ chọn CSS.</w:t>
      </w:r>
    </w:p>
    <w:p w14:paraId="6B24465E" w14:textId="77777777" w:rsidR="00877A6D" w:rsidRPr="00877A6D" w:rsidRDefault="00877A6D">
      <w:pPr>
        <w:pStyle w:val="noidung"/>
        <w:numPr>
          <w:ilvl w:val="1"/>
          <w:numId w:val="56"/>
        </w:numPr>
      </w:pPr>
      <w:r w:rsidRPr="00877A6D">
        <w:t>Kết quả là một NodeList (dạng mảng).</w:t>
      </w:r>
    </w:p>
    <w:p w14:paraId="69AC77E9" w14:textId="77777777" w:rsidR="00877A6D" w:rsidRPr="00877A6D" w:rsidRDefault="00877A6D">
      <w:pPr>
        <w:pStyle w:val="noidung"/>
        <w:numPr>
          <w:ilvl w:val="1"/>
          <w:numId w:val="56"/>
        </w:numPr>
      </w:pPr>
      <w:r w:rsidRPr="00877A6D">
        <w:t>Nếu không tìm thấy, trả về NodeList rỗng.</w:t>
      </w:r>
    </w:p>
    <w:p w14:paraId="188117EA" w14:textId="77777777" w:rsidR="00877A6D" w:rsidRPr="00877A6D" w:rsidRDefault="00877A6D">
      <w:pPr>
        <w:pStyle w:val="noidung"/>
        <w:numPr>
          <w:ilvl w:val="0"/>
          <w:numId w:val="56"/>
        </w:numPr>
      </w:pPr>
      <w:r w:rsidRPr="00877A6D">
        <w:t>document.forms</w:t>
      </w:r>
    </w:p>
    <w:p w14:paraId="2B7F1F8F" w14:textId="77777777" w:rsidR="00877A6D" w:rsidRPr="00877A6D" w:rsidRDefault="00877A6D">
      <w:pPr>
        <w:pStyle w:val="noidung"/>
        <w:numPr>
          <w:ilvl w:val="1"/>
          <w:numId w:val="56"/>
        </w:numPr>
      </w:pPr>
      <w:r w:rsidRPr="00877A6D">
        <w:t>Trả về tập hợp tất cả các thẻ &lt;form&gt; trong tài liệu.</w:t>
      </w:r>
    </w:p>
    <w:p w14:paraId="46EA8997" w14:textId="77777777" w:rsidR="00877A6D" w:rsidRPr="00877A6D" w:rsidRDefault="00877A6D">
      <w:pPr>
        <w:pStyle w:val="noidung"/>
        <w:numPr>
          <w:ilvl w:val="1"/>
          <w:numId w:val="56"/>
        </w:numPr>
      </w:pPr>
      <w:r w:rsidRPr="00877A6D">
        <w:t>Có thể truy cập bằng chỉ số hoặc id.</w:t>
      </w:r>
    </w:p>
    <w:p w14:paraId="2EAD3B20" w14:textId="77777777" w:rsidR="00877A6D" w:rsidRPr="00877A6D" w:rsidRDefault="00877A6D">
      <w:pPr>
        <w:pStyle w:val="noidung"/>
        <w:numPr>
          <w:ilvl w:val="0"/>
          <w:numId w:val="56"/>
        </w:numPr>
      </w:pPr>
      <w:r w:rsidRPr="00877A6D">
        <w:t>document.forms.elements</w:t>
      </w:r>
    </w:p>
    <w:p w14:paraId="46C2093A" w14:textId="77777777" w:rsidR="00877A6D" w:rsidRPr="00877A6D" w:rsidRDefault="00877A6D">
      <w:pPr>
        <w:pStyle w:val="noidung"/>
        <w:numPr>
          <w:ilvl w:val="1"/>
          <w:numId w:val="56"/>
        </w:numPr>
      </w:pPr>
      <w:r w:rsidRPr="00877A6D">
        <w:t>Trả về tập hợp tất cả các phần tử nhập liệu (input) trong một form.</w:t>
      </w:r>
    </w:p>
    <w:p w14:paraId="1CE8BE4E" w14:textId="77777777" w:rsidR="00877A6D" w:rsidRDefault="00877A6D">
      <w:pPr>
        <w:pStyle w:val="noidung"/>
        <w:numPr>
          <w:ilvl w:val="1"/>
          <w:numId w:val="56"/>
        </w:numPr>
      </w:pPr>
      <w:r w:rsidRPr="00877A6D">
        <w:t>Có thể truy cập bằng chỉ số hoặc id.</w:t>
      </w:r>
    </w:p>
    <w:p w14:paraId="38EC5C16" w14:textId="56DA5BEA" w:rsidR="00D00366" w:rsidRDefault="00D00366" w:rsidP="00D00366">
      <w:pPr>
        <w:pStyle w:val="Caption"/>
        <w:keepNext/>
      </w:pPr>
      <w:bookmarkStart w:id="58" w:name="_Toc231548946"/>
      <w:r>
        <w:t xml:space="preserve">Bảng </w:t>
      </w:r>
      <w:r w:rsidR="002C291B">
        <w:fldChar w:fldCharType="begin"/>
      </w:r>
      <w:r w:rsidR="002C291B">
        <w:instrText xml:space="preserve"> STYLEREF 1 \s </w:instrText>
      </w:r>
      <w:r w:rsidR="002C291B">
        <w:fldChar w:fldCharType="separate"/>
      </w:r>
      <w:r w:rsidR="002C291B">
        <w:t>2</w:t>
      </w:r>
      <w:r w:rsidR="002C291B">
        <w:fldChar w:fldCharType="end"/>
      </w:r>
      <w:r w:rsidR="002C291B">
        <w:t>.</w:t>
      </w:r>
      <w:r w:rsidR="002C291B">
        <w:fldChar w:fldCharType="begin"/>
      </w:r>
      <w:r w:rsidR="002C291B">
        <w:instrText xml:space="preserve"> SEQ Bảng \* ARABIC \s 1 </w:instrText>
      </w:r>
      <w:r w:rsidR="002C291B">
        <w:fldChar w:fldCharType="separate"/>
      </w:r>
      <w:r w:rsidR="002C291B">
        <w:t>5</w:t>
      </w:r>
      <w:r w:rsidR="002C291B">
        <w:fldChar w:fldCharType="end"/>
      </w:r>
      <w:r>
        <w:t xml:space="preserve"> So sánh các phương DOM Manipulation</w:t>
      </w:r>
      <w:bookmarkEnd w:id="58"/>
    </w:p>
    <w:tbl>
      <w:tblPr>
        <w:tblStyle w:val="myTable"/>
        <w:tblW w:w="5000" w:type="pct"/>
        <w:tblLook w:val="04A0" w:firstRow="1" w:lastRow="0" w:firstColumn="1" w:lastColumn="0" w:noHBand="0" w:noVBand="1"/>
      </w:tblPr>
      <w:tblGrid>
        <w:gridCol w:w="4433"/>
        <w:gridCol w:w="930"/>
        <w:gridCol w:w="1755"/>
        <w:gridCol w:w="1650"/>
      </w:tblGrid>
      <w:tr w:rsidR="007608BB" w:rsidRPr="007608BB" w14:paraId="4C397E44" w14:textId="77777777" w:rsidTr="00760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pct"/>
          </w:tcPr>
          <w:p w14:paraId="0E5B6810" w14:textId="32797513" w:rsidR="007608BB" w:rsidRPr="007608BB" w:rsidRDefault="007608BB" w:rsidP="007608BB">
            <w:r w:rsidRPr="007608BB">
              <w:rPr>
                <w:rStyle w:val="Strong"/>
                <w:b/>
                <w:bCs w:val="0"/>
              </w:rPr>
              <w:t>Phương thức</w:t>
            </w:r>
          </w:p>
        </w:tc>
        <w:tc>
          <w:tcPr>
            <w:tcW w:w="530" w:type="pct"/>
          </w:tcPr>
          <w:p w14:paraId="63B3F78A" w14:textId="788D3529" w:rsidR="007608BB" w:rsidRPr="007608BB" w:rsidRDefault="007608BB" w:rsidP="007608BB">
            <w:pPr>
              <w:cnfStyle w:val="100000000000" w:firstRow="1" w:lastRow="0" w:firstColumn="0" w:lastColumn="0" w:oddVBand="0" w:evenVBand="0" w:oddHBand="0" w:evenHBand="0" w:firstRowFirstColumn="0" w:firstRowLastColumn="0" w:lastRowFirstColumn="0" w:lastRowLastColumn="0"/>
            </w:pPr>
            <w:r w:rsidRPr="007608BB">
              <w:rPr>
                <w:rStyle w:val="Strong"/>
                <w:b/>
                <w:bCs w:val="0"/>
              </w:rPr>
              <w:t>Chức năng</w:t>
            </w:r>
          </w:p>
        </w:tc>
        <w:tc>
          <w:tcPr>
            <w:tcW w:w="1001" w:type="pct"/>
          </w:tcPr>
          <w:p w14:paraId="0A2C5F26" w14:textId="5C3D6F3D" w:rsidR="007608BB" w:rsidRPr="007608BB" w:rsidRDefault="007608BB" w:rsidP="007608BB">
            <w:pPr>
              <w:cnfStyle w:val="100000000000" w:firstRow="1" w:lastRow="0" w:firstColumn="0" w:lastColumn="0" w:oddVBand="0" w:evenVBand="0" w:oddHBand="0" w:evenHBand="0" w:firstRowFirstColumn="0" w:firstRowLastColumn="0" w:lastRowFirstColumn="0" w:lastRowLastColumn="0"/>
            </w:pPr>
            <w:r w:rsidRPr="007608BB">
              <w:rPr>
                <w:rStyle w:val="Strong"/>
                <w:b/>
                <w:bCs w:val="0"/>
              </w:rPr>
              <w:t>Kết quả trả về</w:t>
            </w:r>
          </w:p>
        </w:tc>
        <w:tc>
          <w:tcPr>
            <w:tcW w:w="941" w:type="pct"/>
          </w:tcPr>
          <w:p w14:paraId="634AEB80" w14:textId="3BE14F0D" w:rsidR="007608BB" w:rsidRPr="007608BB" w:rsidRDefault="007608BB" w:rsidP="007608BB">
            <w:pPr>
              <w:cnfStyle w:val="100000000000" w:firstRow="1" w:lastRow="0" w:firstColumn="0" w:lastColumn="0" w:oddVBand="0" w:evenVBand="0" w:oddHBand="0" w:evenHBand="0" w:firstRowFirstColumn="0" w:firstRowLastColumn="0" w:lastRowFirstColumn="0" w:lastRowLastColumn="0"/>
            </w:pPr>
            <w:r w:rsidRPr="007608BB">
              <w:rPr>
                <w:rStyle w:val="Strong"/>
                <w:b/>
                <w:bCs w:val="0"/>
              </w:rPr>
              <w:t>Đặc điểm</w:t>
            </w:r>
          </w:p>
        </w:tc>
      </w:tr>
      <w:tr w:rsidR="007608BB" w:rsidRPr="007608BB" w14:paraId="74C27DEA"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54ADDEB4" w14:textId="4DA28209" w:rsidR="007608BB" w:rsidRPr="007608BB" w:rsidRDefault="007608BB" w:rsidP="007608BB">
            <w:r w:rsidRPr="007608BB">
              <w:rPr>
                <w:rStyle w:val="HTMLCode"/>
                <w:rFonts w:ascii="Times New Roman" w:eastAsiaTheme="minorHAnsi" w:hAnsi="Times New Roman" w:cstheme="minorBidi"/>
                <w:sz w:val="26"/>
                <w:szCs w:val="22"/>
              </w:rPr>
              <w:t>document.getElementById(id)</w:t>
            </w:r>
          </w:p>
        </w:tc>
        <w:tc>
          <w:tcPr>
            <w:tcW w:w="530" w:type="pct"/>
          </w:tcPr>
          <w:p w14:paraId="2D457DBA" w14:textId="6E6364B7"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Lấy phần tử theo </w:t>
            </w:r>
            <w:r w:rsidRPr="007608BB">
              <w:rPr>
                <w:rStyle w:val="HTMLCode"/>
                <w:rFonts w:ascii="Times New Roman" w:eastAsiaTheme="minorHAnsi" w:hAnsi="Times New Roman" w:cstheme="minorBidi"/>
                <w:sz w:val="26"/>
                <w:szCs w:val="22"/>
              </w:rPr>
              <w:t>id</w:t>
            </w:r>
            <w:r w:rsidRPr="007608BB">
              <w:t>.</w:t>
            </w:r>
          </w:p>
        </w:tc>
        <w:tc>
          <w:tcPr>
            <w:tcW w:w="1001" w:type="pct"/>
          </w:tcPr>
          <w:p w14:paraId="5DF51658" w14:textId="761BAB53"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Một phần tử hoặc </w:t>
            </w:r>
            <w:r w:rsidRPr="007608BB">
              <w:rPr>
                <w:rStyle w:val="HTMLCode"/>
                <w:rFonts w:ascii="Times New Roman" w:eastAsiaTheme="minorHAnsi" w:hAnsi="Times New Roman" w:cstheme="minorBidi"/>
                <w:sz w:val="26"/>
                <w:szCs w:val="22"/>
              </w:rPr>
              <w:t>null</w:t>
            </w:r>
            <w:r w:rsidRPr="007608BB">
              <w:t xml:space="preserve"> nếu không tồn tại.</w:t>
            </w:r>
          </w:p>
        </w:tc>
        <w:tc>
          <w:tcPr>
            <w:tcW w:w="941" w:type="pct"/>
          </w:tcPr>
          <w:p w14:paraId="1E671CA4" w14:textId="1E889042"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rPr>
                <w:rStyle w:val="HTMLCode"/>
                <w:rFonts w:ascii="Times New Roman" w:eastAsiaTheme="minorHAnsi" w:hAnsi="Times New Roman" w:cstheme="minorBidi"/>
                <w:sz w:val="26"/>
                <w:szCs w:val="22"/>
              </w:rPr>
              <w:t>id</w:t>
            </w:r>
            <w:r w:rsidRPr="007608BB">
              <w:t xml:space="preserve"> phải duy nhất, nếu trùng sẽ trả về phần tử đầu tiên.</w:t>
            </w:r>
          </w:p>
        </w:tc>
      </w:tr>
      <w:tr w:rsidR="007608BB" w:rsidRPr="007608BB" w14:paraId="089AF69B"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64657F01" w14:textId="7812E640" w:rsidR="007608BB" w:rsidRPr="007608BB" w:rsidRDefault="007608BB" w:rsidP="007608BB">
            <w:r w:rsidRPr="007608BB">
              <w:rPr>
                <w:rStyle w:val="HTMLCode"/>
                <w:rFonts w:ascii="Times New Roman" w:eastAsiaTheme="minorHAnsi" w:hAnsi="Times New Roman" w:cstheme="minorBidi"/>
                <w:sz w:val="26"/>
                <w:szCs w:val="22"/>
              </w:rPr>
              <w:t>document.getElementsByClassName(className)</w:t>
            </w:r>
          </w:p>
        </w:tc>
        <w:tc>
          <w:tcPr>
            <w:tcW w:w="530" w:type="pct"/>
          </w:tcPr>
          <w:p w14:paraId="24C63317" w14:textId="081820E3"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Lấy các phần tử theo tên class.</w:t>
            </w:r>
          </w:p>
        </w:tc>
        <w:tc>
          <w:tcPr>
            <w:tcW w:w="1001" w:type="pct"/>
          </w:tcPr>
          <w:p w14:paraId="62A2B825" w14:textId="20B24CDA"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HTMLCollection (dạng mảng).</w:t>
            </w:r>
          </w:p>
        </w:tc>
        <w:tc>
          <w:tcPr>
            <w:tcW w:w="941" w:type="pct"/>
          </w:tcPr>
          <w:p w14:paraId="177F4586" w14:textId="733B1D5C"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Truy cập bằng chỉ số, sắp xếp theo thứ tự xuất hiện.</w:t>
            </w:r>
          </w:p>
        </w:tc>
      </w:tr>
      <w:tr w:rsidR="007608BB" w:rsidRPr="007608BB" w14:paraId="725D20BA"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3BF35261" w14:textId="3DE24E47" w:rsidR="007608BB" w:rsidRPr="007608BB" w:rsidRDefault="007608BB" w:rsidP="007608BB">
            <w:r w:rsidRPr="007608BB">
              <w:rPr>
                <w:rStyle w:val="HTMLCode"/>
                <w:rFonts w:ascii="Times New Roman" w:eastAsiaTheme="minorHAnsi" w:hAnsi="Times New Roman" w:cstheme="minorBidi"/>
                <w:sz w:val="26"/>
                <w:szCs w:val="22"/>
              </w:rPr>
              <w:lastRenderedPageBreak/>
              <w:t>document.getElementsByTagName(tagName)</w:t>
            </w:r>
          </w:p>
        </w:tc>
        <w:tc>
          <w:tcPr>
            <w:tcW w:w="530" w:type="pct"/>
          </w:tcPr>
          <w:p w14:paraId="00AC2451" w14:textId="2DE1DD60"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Lấy các phần tử theo tên thẻ.</w:t>
            </w:r>
          </w:p>
        </w:tc>
        <w:tc>
          <w:tcPr>
            <w:tcW w:w="1001" w:type="pct"/>
          </w:tcPr>
          <w:p w14:paraId="66F9D911" w14:textId="4CF66EB6"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HTMLCollection (dạng mảng).</w:t>
            </w:r>
          </w:p>
        </w:tc>
        <w:tc>
          <w:tcPr>
            <w:tcW w:w="941" w:type="pct"/>
          </w:tcPr>
          <w:p w14:paraId="1A095060" w14:textId="250216DB"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Truy cập bằng chỉ số, sắp xếp theo thứ tự xuất hiện.</w:t>
            </w:r>
          </w:p>
        </w:tc>
      </w:tr>
      <w:tr w:rsidR="007608BB" w:rsidRPr="007608BB" w14:paraId="4C8E8E4E"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79BD8610" w14:textId="5C33A81F" w:rsidR="007608BB" w:rsidRPr="007608BB" w:rsidRDefault="007608BB" w:rsidP="007608BB">
            <w:r w:rsidRPr="007608BB">
              <w:rPr>
                <w:rStyle w:val="HTMLCode"/>
                <w:rFonts w:ascii="Times New Roman" w:eastAsiaTheme="minorHAnsi" w:hAnsi="Times New Roman" w:cstheme="minorBidi"/>
                <w:sz w:val="26"/>
                <w:szCs w:val="22"/>
              </w:rPr>
              <w:t>document.querySelector(selector)</w:t>
            </w:r>
          </w:p>
        </w:tc>
        <w:tc>
          <w:tcPr>
            <w:tcW w:w="530" w:type="pct"/>
          </w:tcPr>
          <w:p w14:paraId="76CD15CF" w14:textId="44C5A1ED"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Lấy phần tử đầu tiên khớp với CSS selector.</w:t>
            </w:r>
          </w:p>
        </w:tc>
        <w:tc>
          <w:tcPr>
            <w:tcW w:w="1001" w:type="pct"/>
          </w:tcPr>
          <w:p w14:paraId="34CAAC19" w14:textId="6CE1D3D1"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Một phần tử hoặc </w:t>
            </w:r>
            <w:r w:rsidRPr="007608BB">
              <w:rPr>
                <w:rStyle w:val="HTMLCode"/>
                <w:rFonts w:ascii="Times New Roman" w:eastAsiaTheme="minorHAnsi" w:hAnsi="Times New Roman" w:cstheme="minorBidi"/>
                <w:sz w:val="26"/>
                <w:szCs w:val="22"/>
              </w:rPr>
              <w:t>null</w:t>
            </w:r>
            <w:r w:rsidRPr="007608BB">
              <w:t>.</w:t>
            </w:r>
          </w:p>
        </w:tc>
        <w:tc>
          <w:tcPr>
            <w:tcW w:w="941" w:type="pct"/>
          </w:tcPr>
          <w:p w14:paraId="5E390556" w14:textId="2E87E726"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Nếu selector sai cú pháp sẽ báo lỗi </w:t>
            </w:r>
            <w:r w:rsidRPr="007608BB">
              <w:rPr>
                <w:rStyle w:val="HTMLCode"/>
                <w:rFonts w:ascii="Times New Roman" w:eastAsiaTheme="minorHAnsi" w:hAnsi="Times New Roman" w:cstheme="minorBidi"/>
                <w:sz w:val="26"/>
                <w:szCs w:val="22"/>
              </w:rPr>
              <w:t>SYNTAX_ERR</w:t>
            </w:r>
            <w:r w:rsidRPr="007608BB">
              <w:t>.</w:t>
            </w:r>
          </w:p>
        </w:tc>
      </w:tr>
      <w:tr w:rsidR="007608BB" w:rsidRPr="007608BB" w14:paraId="2E25B32B"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13F62CEA" w14:textId="2EBB57C6" w:rsidR="007608BB" w:rsidRPr="007608BB" w:rsidRDefault="007608BB" w:rsidP="007608BB">
            <w:r w:rsidRPr="007608BB">
              <w:rPr>
                <w:rStyle w:val="HTMLCode"/>
                <w:rFonts w:ascii="Times New Roman" w:eastAsiaTheme="minorHAnsi" w:hAnsi="Times New Roman" w:cstheme="minorBidi"/>
                <w:sz w:val="26"/>
                <w:szCs w:val="22"/>
              </w:rPr>
              <w:t>document.querySelectorAll(selector)</w:t>
            </w:r>
          </w:p>
        </w:tc>
        <w:tc>
          <w:tcPr>
            <w:tcW w:w="530" w:type="pct"/>
          </w:tcPr>
          <w:p w14:paraId="6625DA08" w14:textId="64231EE5"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Lấy tất cả phần tử khớp với CSS selector.</w:t>
            </w:r>
          </w:p>
        </w:tc>
        <w:tc>
          <w:tcPr>
            <w:tcW w:w="1001" w:type="pct"/>
          </w:tcPr>
          <w:p w14:paraId="552A5A9E" w14:textId="32651A79"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NodeList (dạng mảng).</w:t>
            </w:r>
          </w:p>
        </w:tc>
        <w:tc>
          <w:tcPr>
            <w:tcW w:w="941" w:type="pct"/>
          </w:tcPr>
          <w:p w14:paraId="54E346F3" w14:textId="6BB56148"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Nếu không có phần tử nào, trả về NodeList rỗng.</w:t>
            </w:r>
          </w:p>
        </w:tc>
      </w:tr>
      <w:tr w:rsidR="007608BB" w:rsidRPr="007608BB" w14:paraId="5751F55C"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775738C2" w14:textId="2861F261" w:rsidR="007608BB" w:rsidRPr="007608BB" w:rsidRDefault="007608BB" w:rsidP="007608BB">
            <w:r w:rsidRPr="007608BB">
              <w:rPr>
                <w:rStyle w:val="HTMLCode"/>
                <w:rFonts w:ascii="Times New Roman" w:eastAsiaTheme="minorHAnsi" w:hAnsi="Times New Roman" w:cstheme="minorBidi"/>
                <w:sz w:val="26"/>
                <w:szCs w:val="22"/>
              </w:rPr>
              <w:t>document.forms</w:t>
            </w:r>
          </w:p>
        </w:tc>
        <w:tc>
          <w:tcPr>
            <w:tcW w:w="530" w:type="pct"/>
          </w:tcPr>
          <w:p w14:paraId="682956E5" w14:textId="509C4A61"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Lấy tất cả các thẻ </w:t>
            </w:r>
            <w:r w:rsidRPr="007608BB">
              <w:rPr>
                <w:rStyle w:val="HTMLCode"/>
                <w:rFonts w:ascii="Times New Roman" w:eastAsiaTheme="minorHAnsi" w:hAnsi="Times New Roman" w:cstheme="minorBidi"/>
                <w:sz w:val="26"/>
                <w:szCs w:val="22"/>
              </w:rPr>
              <w:t>&lt;form&gt;</w:t>
            </w:r>
            <w:r w:rsidRPr="007608BB">
              <w:t xml:space="preserve"> trong tài liệu.</w:t>
            </w:r>
          </w:p>
        </w:tc>
        <w:tc>
          <w:tcPr>
            <w:tcW w:w="1001" w:type="pct"/>
          </w:tcPr>
          <w:p w14:paraId="14F7891A" w14:textId="16DE4E99"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HTMLCollection.</w:t>
            </w:r>
          </w:p>
        </w:tc>
        <w:tc>
          <w:tcPr>
            <w:tcW w:w="941" w:type="pct"/>
          </w:tcPr>
          <w:p w14:paraId="77537239" w14:textId="6979F183"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Có thể truy cập bằng chỉ số hoặc </w:t>
            </w:r>
            <w:r w:rsidRPr="007608BB">
              <w:rPr>
                <w:rStyle w:val="HTMLCode"/>
                <w:rFonts w:ascii="Times New Roman" w:eastAsiaTheme="minorHAnsi" w:hAnsi="Times New Roman" w:cstheme="minorBidi"/>
                <w:sz w:val="26"/>
                <w:szCs w:val="22"/>
              </w:rPr>
              <w:t>id</w:t>
            </w:r>
            <w:r w:rsidRPr="007608BB">
              <w:t>.</w:t>
            </w:r>
          </w:p>
        </w:tc>
      </w:tr>
      <w:tr w:rsidR="007608BB" w:rsidRPr="007608BB" w14:paraId="3C7B3585" w14:textId="77777777" w:rsidTr="007608BB">
        <w:tc>
          <w:tcPr>
            <w:cnfStyle w:val="001000000000" w:firstRow="0" w:lastRow="0" w:firstColumn="1" w:lastColumn="0" w:oddVBand="0" w:evenVBand="0" w:oddHBand="0" w:evenHBand="0" w:firstRowFirstColumn="0" w:firstRowLastColumn="0" w:lastRowFirstColumn="0" w:lastRowLastColumn="0"/>
            <w:tcW w:w="2528" w:type="pct"/>
          </w:tcPr>
          <w:p w14:paraId="7E3E9F9D" w14:textId="063315B2" w:rsidR="007608BB" w:rsidRPr="007608BB" w:rsidRDefault="007608BB" w:rsidP="007608BB">
            <w:r w:rsidRPr="007608BB">
              <w:rPr>
                <w:rStyle w:val="HTMLCode"/>
                <w:rFonts w:ascii="Times New Roman" w:eastAsiaTheme="minorHAnsi" w:hAnsi="Times New Roman" w:cstheme="minorBidi"/>
                <w:sz w:val="26"/>
                <w:szCs w:val="22"/>
              </w:rPr>
              <w:t>document.forms.elements</w:t>
            </w:r>
          </w:p>
        </w:tc>
        <w:tc>
          <w:tcPr>
            <w:tcW w:w="530" w:type="pct"/>
          </w:tcPr>
          <w:p w14:paraId="437E3808" w14:textId="70D3FEBD"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Lấy tất cả các phần tử nhập liệu trong một form.</w:t>
            </w:r>
          </w:p>
        </w:tc>
        <w:tc>
          <w:tcPr>
            <w:tcW w:w="1001" w:type="pct"/>
          </w:tcPr>
          <w:p w14:paraId="5C385742" w14:textId="0FE097E4"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HTMLCollection.</w:t>
            </w:r>
          </w:p>
        </w:tc>
        <w:tc>
          <w:tcPr>
            <w:tcW w:w="941" w:type="pct"/>
          </w:tcPr>
          <w:p w14:paraId="78785C56" w14:textId="362FC9CA" w:rsidR="007608BB" w:rsidRPr="007608BB" w:rsidRDefault="007608BB" w:rsidP="007608BB">
            <w:pPr>
              <w:cnfStyle w:val="000000000000" w:firstRow="0" w:lastRow="0" w:firstColumn="0" w:lastColumn="0" w:oddVBand="0" w:evenVBand="0" w:oddHBand="0" w:evenHBand="0" w:firstRowFirstColumn="0" w:firstRowLastColumn="0" w:lastRowFirstColumn="0" w:lastRowLastColumn="0"/>
            </w:pPr>
            <w:r w:rsidRPr="007608BB">
              <w:t xml:space="preserve">Truy cập bằng chỉ số hoặc </w:t>
            </w:r>
            <w:r w:rsidRPr="007608BB">
              <w:rPr>
                <w:rStyle w:val="HTMLCode"/>
                <w:rFonts w:ascii="Times New Roman" w:eastAsiaTheme="minorHAnsi" w:hAnsi="Times New Roman" w:cstheme="minorBidi"/>
                <w:sz w:val="26"/>
                <w:szCs w:val="22"/>
              </w:rPr>
              <w:t>id</w:t>
            </w:r>
            <w:r w:rsidRPr="007608BB">
              <w:t>.</w:t>
            </w:r>
          </w:p>
        </w:tc>
      </w:tr>
    </w:tbl>
    <w:p w14:paraId="71ADD600" w14:textId="77777777" w:rsidR="00877A6D" w:rsidRPr="00877A6D" w:rsidRDefault="00877A6D" w:rsidP="00877A6D">
      <w:pPr>
        <w:pStyle w:val="noidung"/>
      </w:pPr>
    </w:p>
    <w:p w14:paraId="5C3B6531" w14:textId="77777777" w:rsidR="00877A6D" w:rsidRPr="00877A6D" w:rsidRDefault="00877A6D" w:rsidP="00877A6D">
      <w:pPr>
        <w:pStyle w:val="noidung"/>
      </w:pPr>
    </w:p>
    <w:p w14:paraId="721E1132" w14:textId="6CCB54F4" w:rsidR="000C76A9" w:rsidRDefault="000C76A9" w:rsidP="00B849A9">
      <w:pPr>
        <w:pStyle w:val="Heading3"/>
      </w:pPr>
      <w:bookmarkStart w:id="59" w:name="_Toc231549119"/>
      <w:r w:rsidRPr="008D78F3">
        <w:t>Event Handling</w:t>
      </w:r>
      <w:bookmarkEnd w:id="59"/>
    </w:p>
    <w:p w14:paraId="2DA9E938" w14:textId="77777777" w:rsidR="00877A6D" w:rsidRPr="00877A6D" w:rsidRDefault="00877A6D" w:rsidP="00877A6D">
      <w:pPr>
        <w:pStyle w:val="noidung"/>
      </w:pPr>
      <w:r w:rsidRPr="00877A6D">
        <w:t>Event Handling là cơ chế xử lý sự kiện trong JavaScript, cho phép website phản hồi các hành động của người dùng.</w:t>
      </w:r>
    </w:p>
    <w:p w14:paraId="6A64D398" w14:textId="77777777" w:rsidR="00877A6D" w:rsidRPr="00877A6D" w:rsidRDefault="00877A6D" w:rsidP="00877A6D">
      <w:pPr>
        <w:pStyle w:val="noidung"/>
      </w:pPr>
      <w:r w:rsidRPr="00877A6D">
        <w:t>Một số sự kiện phổ biến:</w:t>
      </w:r>
    </w:p>
    <w:p w14:paraId="39166EA6" w14:textId="77777777" w:rsidR="00877A6D" w:rsidRPr="00877A6D" w:rsidRDefault="00877A6D">
      <w:pPr>
        <w:pStyle w:val="noidung"/>
        <w:numPr>
          <w:ilvl w:val="0"/>
          <w:numId w:val="57"/>
        </w:numPr>
      </w:pPr>
      <w:r w:rsidRPr="00877A6D">
        <w:t>onclick: khi người dùng nhấp chuột.</w:t>
      </w:r>
    </w:p>
    <w:p w14:paraId="2C9F9685" w14:textId="77777777" w:rsidR="00877A6D" w:rsidRPr="00877A6D" w:rsidRDefault="00877A6D">
      <w:pPr>
        <w:pStyle w:val="noidung"/>
        <w:numPr>
          <w:ilvl w:val="0"/>
          <w:numId w:val="57"/>
        </w:numPr>
      </w:pPr>
      <w:r w:rsidRPr="00877A6D">
        <w:t>onmouseover: khi di chuột vào phần tử.</w:t>
      </w:r>
    </w:p>
    <w:p w14:paraId="015E3959" w14:textId="77777777" w:rsidR="00877A6D" w:rsidRPr="00877A6D" w:rsidRDefault="00877A6D">
      <w:pPr>
        <w:pStyle w:val="noidung"/>
        <w:numPr>
          <w:ilvl w:val="0"/>
          <w:numId w:val="57"/>
        </w:numPr>
      </w:pPr>
      <w:r w:rsidRPr="00877A6D">
        <w:t>onkeydown: khi nhấn phím.</w:t>
      </w:r>
    </w:p>
    <w:p w14:paraId="1B346320" w14:textId="6479979B" w:rsidR="00AE636C" w:rsidRPr="008D78F3" w:rsidRDefault="00877A6D">
      <w:pPr>
        <w:pStyle w:val="noidung"/>
        <w:numPr>
          <w:ilvl w:val="0"/>
          <w:numId w:val="57"/>
        </w:numPr>
      </w:pPr>
      <w:r w:rsidRPr="00877A6D">
        <w:t>onsubmit: khi gửi form.</w:t>
      </w:r>
      <w:r w:rsidR="00AE636C" w:rsidRPr="008D78F3">
        <w:br w:type="page"/>
      </w:r>
    </w:p>
    <w:p w14:paraId="43CB8C94" w14:textId="77777777" w:rsidR="00314527" w:rsidRPr="008D78F3" w:rsidRDefault="0035699F" w:rsidP="00653A3A">
      <w:pPr>
        <w:pStyle w:val="Heading1"/>
      </w:pPr>
      <w:bookmarkStart w:id="60" w:name="_Toc231549120"/>
      <w:r w:rsidRPr="008D78F3">
        <w:lastRenderedPageBreak/>
        <w:t>Phân tích thiết kế hệ thống</w:t>
      </w:r>
      <w:bookmarkEnd w:id="60"/>
    </w:p>
    <w:p w14:paraId="72DCEE51" w14:textId="77777777" w:rsidR="00D724C7" w:rsidRDefault="00FD44BF" w:rsidP="00D724C7">
      <w:pPr>
        <w:pStyle w:val="Heading2"/>
      </w:pPr>
      <w:bookmarkStart w:id="61" w:name="_Toc231549121"/>
      <w:r w:rsidRPr="008D78F3">
        <w:t>Mô tả vấn đề</w:t>
      </w:r>
      <w:bookmarkEnd w:id="61"/>
    </w:p>
    <w:p w14:paraId="06FBFC84" w14:textId="7BCC6A27" w:rsidR="00FB04A2" w:rsidRPr="00FB04A2" w:rsidRDefault="00FB04A2" w:rsidP="00FB04A2">
      <w:pPr>
        <w:pStyle w:val="noidung"/>
      </w:pPr>
      <w:r w:rsidRPr="00FB04A2">
        <w:t>Doanh nghiệp cần một website giới thiệu và bán sản phẩm điện tử, nhưng ở mức cơ bản, không yêu cầu hệ thống quản trị phức tạp.</w:t>
      </w:r>
    </w:p>
    <w:p w14:paraId="0C1310E0" w14:textId="4529A058" w:rsidR="00FB04A2" w:rsidRPr="00FB04A2" w:rsidRDefault="00FB04A2" w:rsidP="00FB04A2">
      <w:pPr>
        <w:pStyle w:val="noidung"/>
      </w:pPr>
      <w:r w:rsidRPr="00FB04A2">
        <w:t>Website tĩnh sẽ tập trung vào việc trình bày thông tin sản phẩm, hình ảnh, giá cả, thông tin liên hệ và tạo trải nghiệm trực quan cho khách hàng.</w:t>
      </w:r>
    </w:p>
    <w:p w14:paraId="527B0856" w14:textId="7D2E8BC8" w:rsidR="00FB04A2" w:rsidRPr="00FB04A2" w:rsidRDefault="00FB04A2" w:rsidP="00FB04A2">
      <w:pPr>
        <w:pStyle w:val="noidung"/>
      </w:pPr>
      <w:r w:rsidRPr="00FB04A2">
        <w:t>Vấn đề chính: làm sao để website đẹp, dễ dùng, tải nhanh, tương thích đa thiết bị mà vẫn dễ dàng bảo trì.</w:t>
      </w:r>
    </w:p>
    <w:p w14:paraId="20AF907D" w14:textId="77777777" w:rsidR="00D724C7" w:rsidRPr="008D78F3" w:rsidRDefault="00FD44BF" w:rsidP="00D724C7">
      <w:pPr>
        <w:pStyle w:val="Heading2"/>
      </w:pPr>
      <w:bookmarkStart w:id="62" w:name="_Toc231549122"/>
      <w:r w:rsidRPr="008D78F3">
        <w:t>Đặc tả yêu cầu hệ thống</w:t>
      </w:r>
      <w:bookmarkEnd w:id="62"/>
    </w:p>
    <w:p w14:paraId="0A46D704" w14:textId="77777777" w:rsidR="00D724C7" w:rsidRDefault="00FD44BF" w:rsidP="00D724C7">
      <w:pPr>
        <w:pStyle w:val="Heading3"/>
      </w:pPr>
      <w:bookmarkStart w:id="63" w:name="_Toc231549123"/>
      <w:r w:rsidRPr="008D78F3">
        <w:t>Yêu cầu chức năng</w:t>
      </w:r>
      <w:bookmarkEnd w:id="63"/>
    </w:p>
    <w:p w14:paraId="458DE375" w14:textId="750C191F" w:rsidR="00FB04A2" w:rsidRPr="00FB04A2" w:rsidRDefault="00FB04A2">
      <w:pPr>
        <w:pStyle w:val="noidung"/>
        <w:numPr>
          <w:ilvl w:val="0"/>
          <w:numId w:val="58"/>
        </w:numPr>
      </w:pPr>
      <w:r w:rsidRPr="00FB04A2">
        <w:t>Hiển thị danh mục sản phẩm điện tử (điện thoại, laptop, phụ kiện).</w:t>
      </w:r>
    </w:p>
    <w:p w14:paraId="6F5BE913" w14:textId="58D38735" w:rsidR="00FB04A2" w:rsidRPr="00FB04A2" w:rsidRDefault="00FB04A2">
      <w:pPr>
        <w:pStyle w:val="noidung"/>
        <w:numPr>
          <w:ilvl w:val="0"/>
          <w:numId w:val="58"/>
        </w:numPr>
      </w:pPr>
      <w:r w:rsidRPr="00FB04A2">
        <w:t>Trang chi tiết sản phẩm với hình ảnh, mô tả, giá.</w:t>
      </w:r>
    </w:p>
    <w:p w14:paraId="34097B7C" w14:textId="45F6D32C" w:rsidR="00FB04A2" w:rsidRPr="00FB04A2" w:rsidRDefault="00FB04A2">
      <w:pPr>
        <w:pStyle w:val="noidung"/>
        <w:numPr>
          <w:ilvl w:val="0"/>
          <w:numId w:val="58"/>
        </w:numPr>
      </w:pPr>
      <w:r w:rsidRPr="00FB04A2">
        <w:t>Trang liên hệ (form liên hệ có thể gửi qua email hoặc hiển thị thông tin liên hệ trực tiếp).</w:t>
      </w:r>
    </w:p>
    <w:p w14:paraId="6AD30801" w14:textId="29100D70" w:rsidR="00FB04A2" w:rsidRPr="00FB04A2" w:rsidRDefault="00FB04A2">
      <w:pPr>
        <w:pStyle w:val="noidung"/>
        <w:numPr>
          <w:ilvl w:val="0"/>
          <w:numId w:val="58"/>
        </w:numPr>
      </w:pPr>
      <w:r w:rsidRPr="00FB04A2">
        <w:t>Trang giới thiệu doanh nghiệp.</w:t>
      </w:r>
    </w:p>
    <w:p w14:paraId="3CE704E6" w14:textId="67E03BFB" w:rsidR="00FB04A2" w:rsidRPr="00FB04A2" w:rsidRDefault="00FB04A2">
      <w:pPr>
        <w:pStyle w:val="noidung"/>
        <w:numPr>
          <w:ilvl w:val="0"/>
          <w:numId w:val="58"/>
        </w:numPr>
      </w:pPr>
      <w:r w:rsidRPr="00FB04A2">
        <w:t>Tích hợp liên kết mạng xã hội.</w:t>
      </w:r>
    </w:p>
    <w:p w14:paraId="05B3D32F" w14:textId="2069F22A" w:rsidR="00FB04A2" w:rsidRPr="00FB04A2" w:rsidRDefault="00FB04A2">
      <w:pPr>
        <w:pStyle w:val="noidung"/>
        <w:numPr>
          <w:ilvl w:val="0"/>
          <w:numId w:val="58"/>
        </w:numPr>
      </w:pPr>
      <w:r w:rsidRPr="00FB04A2">
        <w:t>Hỗ trợ tìm kiếm cơ bản (có thể dùng JavaScript filter trên dữ liệu tĩnh).</w:t>
      </w:r>
    </w:p>
    <w:p w14:paraId="5AB3727E" w14:textId="77777777" w:rsidR="00D724C7" w:rsidRDefault="00FD44BF" w:rsidP="00D724C7">
      <w:pPr>
        <w:pStyle w:val="Heading3"/>
      </w:pPr>
      <w:bookmarkStart w:id="64" w:name="_Toc231549124"/>
      <w:r w:rsidRPr="008D78F3">
        <w:t>Yêu cầu phi chức năng</w:t>
      </w:r>
      <w:bookmarkEnd w:id="64"/>
    </w:p>
    <w:p w14:paraId="703FA382" w14:textId="713F97B1" w:rsidR="00D00366" w:rsidRPr="00D00366" w:rsidRDefault="00D00366" w:rsidP="00D00366">
      <w:pPr>
        <w:pStyle w:val="noidung"/>
      </w:pPr>
      <w:r w:rsidRPr="00D00366">
        <w:t>Trong dự án website bán sản phẩm điện tử (web tĩnh), ngoài các chức năng chính, hệ thống cần đảm bảo một số yêu cầu phi chức năng để nâng cao trải nghiệm người dùng và tính ổn định của website:</w:t>
      </w:r>
    </w:p>
    <w:p w14:paraId="313C34E6" w14:textId="6DF30986" w:rsidR="00D724C7" w:rsidRDefault="00FB04A2" w:rsidP="00D724C7">
      <w:pPr>
        <w:pStyle w:val="Heading4"/>
      </w:pPr>
      <w:bookmarkStart w:id="65" w:name="_Toc231549125"/>
      <w:r>
        <w:t xml:space="preserve">Hiệu </w:t>
      </w:r>
      <w:r w:rsidR="00D00366">
        <w:t>năng và tốc độ</w:t>
      </w:r>
      <w:bookmarkEnd w:id="65"/>
    </w:p>
    <w:p w14:paraId="0D7518ED" w14:textId="5A116FBC" w:rsidR="00D00366" w:rsidRPr="00D00366" w:rsidRDefault="00D00366" w:rsidP="00D00366">
      <w:pPr>
        <w:pStyle w:val="noidung"/>
      </w:pPr>
      <w:r w:rsidRPr="00D00366">
        <w:t>Website phải tải nhanh, đặc biệt trên thiết bị di động và mạng yếu.</w:t>
      </w:r>
    </w:p>
    <w:p w14:paraId="604A0560" w14:textId="3AFF54B4" w:rsidR="00D00366" w:rsidRPr="00D00366" w:rsidRDefault="00D00366" w:rsidP="00D00366">
      <w:pPr>
        <w:pStyle w:val="noidung"/>
      </w:pPr>
      <w:r w:rsidRPr="00D00366">
        <w:t>Tối ưu hình ảnh, CSS, JavaScript để giảm dung lượng.</w:t>
      </w:r>
    </w:p>
    <w:p w14:paraId="12BD2672" w14:textId="0CC2E3E7" w:rsidR="00D00366" w:rsidRPr="00D00366" w:rsidRDefault="00D00366" w:rsidP="00D00366">
      <w:pPr>
        <w:pStyle w:val="noidung"/>
      </w:pPr>
      <w:r w:rsidRPr="00D00366">
        <w:t>Sử dụng kỹ thuật nén dữ liệu và cache trình duyệt.</w:t>
      </w:r>
    </w:p>
    <w:p w14:paraId="4C5D070E" w14:textId="77777777" w:rsidR="00D00366" w:rsidRPr="00D00366" w:rsidRDefault="00D00366" w:rsidP="00D00366">
      <w:pPr>
        <w:pStyle w:val="Heading4"/>
        <w:rPr>
          <w:lang w:val="en-US"/>
        </w:rPr>
      </w:pPr>
      <w:bookmarkStart w:id="66" w:name="_Toc231549126"/>
      <w:r w:rsidRPr="00D00366">
        <w:rPr>
          <w:lang w:val="en-US"/>
        </w:rPr>
        <w:lastRenderedPageBreak/>
        <w:t>Bảo mật và an toàn</w:t>
      </w:r>
      <w:bookmarkEnd w:id="66"/>
    </w:p>
    <w:p w14:paraId="27E4796E" w14:textId="77777777" w:rsidR="00D00366" w:rsidRPr="00D00366" w:rsidRDefault="00D00366" w:rsidP="00D00366">
      <w:pPr>
        <w:pStyle w:val="noidung"/>
      </w:pPr>
      <w:r w:rsidRPr="00D00366">
        <w:t>Dù là web tĩnh, vẫn cần bảo mật thông tin liên hệ và dữ liệu hiển thị.</w:t>
      </w:r>
    </w:p>
    <w:p w14:paraId="03134688" w14:textId="77777777" w:rsidR="00D00366" w:rsidRPr="00D00366" w:rsidRDefault="00D00366" w:rsidP="00D00366">
      <w:pPr>
        <w:pStyle w:val="noidung"/>
      </w:pPr>
      <w:r w:rsidRPr="00D00366">
        <w:t>Sử dụng HTTPS để mã hóa kết nối.</w:t>
      </w:r>
    </w:p>
    <w:p w14:paraId="15859385" w14:textId="77777777" w:rsidR="00D00366" w:rsidRPr="00D00366" w:rsidRDefault="00D00366" w:rsidP="00D00366">
      <w:pPr>
        <w:pStyle w:val="noidung"/>
      </w:pPr>
      <w:r w:rsidRPr="00D00366">
        <w:t>Hạn chế các lỗ hổng phổ biến như XSS thông qua kiểm soát input trong form liên hệ.</w:t>
      </w:r>
    </w:p>
    <w:p w14:paraId="40790D11" w14:textId="09D9293F" w:rsidR="00D00366" w:rsidRPr="00D00366" w:rsidRDefault="00D00366" w:rsidP="00D00366">
      <w:pPr>
        <w:pStyle w:val="Heading4"/>
        <w:rPr>
          <w:lang w:val="en-US"/>
        </w:rPr>
      </w:pPr>
      <w:bookmarkStart w:id="67" w:name="_Toc231549127"/>
      <w:r w:rsidRPr="00D00366">
        <w:rPr>
          <w:lang w:val="en-US"/>
        </w:rPr>
        <w:t>Khả năng mở rộng</w:t>
      </w:r>
      <w:bookmarkEnd w:id="67"/>
    </w:p>
    <w:p w14:paraId="7EF7150C" w14:textId="77777777" w:rsidR="00D00366" w:rsidRPr="00D00366" w:rsidRDefault="00D00366" w:rsidP="00D00366">
      <w:pPr>
        <w:pStyle w:val="noidung"/>
        <w:rPr>
          <w:lang w:val="en-US"/>
        </w:rPr>
      </w:pPr>
      <w:r w:rsidRPr="00D00366">
        <w:rPr>
          <w:lang w:val="en-US"/>
        </w:rPr>
        <w:t>Cấu trúc thư mục và mã nguồn rõ ràng, dễ dàng thêm sản phẩm mới hoặc mở rộng danh mục.</w:t>
      </w:r>
    </w:p>
    <w:p w14:paraId="67EF5F53" w14:textId="77777777" w:rsidR="00D00366" w:rsidRPr="00D00366" w:rsidRDefault="00D00366" w:rsidP="00D00366">
      <w:pPr>
        <w:pStyle w:val="noidung"/>
        <w:rPr>
          <w:lang w:val="en-US"/>
        </w:rPr>
      </w:pPr>
      <w:r w:rsidRPr="00D00366">
        <w:rPr>
          <w:lang w:val="en-US"/>
        </w:rPr>
        <w:t>Hỗ trợ tích hợp thêm các dịch vụ bên ngoài (ví dụ: giỏ hàng giả lập bằng localStorage, hoặc liên kết thanh toán sau này).</w:t>
      </w:r>
    </w:p>
    <w:p w14:paraId="6528D7A1" w14:textId="60F959C8" w:rsidR="00D00366" w:rsidRPr="00D00366" w:rsidRDefault="00D00366" w:rsidP="00D00366">
      <w:pPr>
        <w:pStyle w:val="Heading4"/>
        <w:rPr>
          <w:lang w:val="en-US"/>
        </w:rPr>
      </w:pPr>
      <w:bookmarkStart w:id="68" w:name="_Toc231549128"/>
      <w:r w:rsidRPr="00D00366">
        <w:rPr>
          <w:lang w:val="en-US"/>
        </w:rPr>
        <w:t>Tương thích và truy cập</w:t>
      </w:r>
      <w:bookmarkEnd w:id="68"/>
    </w:p>
    <w:p w14:paraId="6AE52B94" w14:textId="77777777" w:rsidR="00D00366" w:rsidRPr="00D00366" w:rsidRDefault="00D00366" w:rsidP="00D00366">
      <w:pPr>
        <w:pStyle w:val="noidung"/>
        <w:rPr>
          <w:lang w:val="en-US"/>
        </w:rPr>
      </w:pPr>
      <w:r w:rsidRPr="00D00366">
        <w:rPr>
          <w:lang w:val="en-US"/>
        </w:rPr>
        <w:t>Website hiển thị tốt trên nhiều trình duyệt (Chrome, Firefox, Edge, Safari).</w:t>
      </w:r>
    </w:p>
    <w:p w14:paraId="74C5C2C6" w14:textId="77777777" w:rsidR="00D00366" w:rsidRPr="00D00366" w:rsidRDefault="00D00366" w:rsidP="00D00366">
      <w:pPr>
        <w:pStyle w:val="noidung"/>
        <w:rPr>
          <w:lang w:val="en-US"/>
        </w:rPr>
      </w:pPr>
      <w:r w:rsidRPr="00D00366">
        <w:rPr>
          <w:lang w:val="en-US"/>
        </w:rPr>
        <w:t>Thiết kế responsive, tương thích với mọi kích thước màn hình (desktop, tablet, smartphone).</w:t>
      </w:r>
    </w:p>
    <w:p w14:paraId="61CE296D" w14:textId="77777777" w:rsidR="00D00366" w:rsidRPr="00D00366" w:rsidRDefault="00D00366" w:rsidP="00D00366">
      <w:pPr>
        <w:pStyle w:val="noidung"/>
        <w:rPr>
          <w:lang w:val="en-US"/>
        </w:rPr>
      </w:pPr>
      <w:r w:rsidRPr="00D00366">
        <w:rPr>
          <w:lang w:val="en-US"/>
        </w:rPr>
        <w:t>Hỗ trợ accessibility: font chữ dễ đọc, màu sắc tương phản, hỗ trợ người khuyết tật.</w:t>
      </w:r>
    </w:p>
    <w:p w14:paraId="3D183269" w14:textId="433CEB81" w:rsidR="00D00366" w:rsidRPr="00D00366" w:rsidRDefault="00D00366" w:rsidP="00D00366">
      <w:pPr>
        <w:pStyle w:val="Heading4"/>
        <w:rPr>
          <w:lang w:val="en-US"/>
        </w:rPr>
      </w:pPr>
      <w:bookmarkStart w:id="69" w:name="_Toc231549129"/>
      <w:r w:rsidRPr="00D00366">
        <w:rPr>
          <w:lang w:val="en-US"/>
        </w:rPr>
        <w:t>Thân thiện SEO</w:t>
      </w:r>
      <w:bookmarkEnd w:id="69"/>
    </w:p>
    <w:p w14:paraId="6452AAA1" w14:textId="77777777" w:rsidR="00D00366" w:rsidRPr="00D00366" w:rsidRDefault="00D00366" w:rsidP="00D00366">
      <w:pPr>
        <w:pStyle w:val="noidung"/>
        <w:rPr>
          <w:lang w:val="en-US"/>
        </w:rPr>
      </w:pPr>
      <w:r w:rsidRPr="00D00366">
        <w:rPr>
          <w:lang w:val="en-US"/>
        </w:rPr>
        <w:t>Tối ưu thẻ meta, heading, URL tĩnh để nâng cao thứ hạng tìm kiếm.</w:t>
      </w:r>
    </w:p>
    <w:p w14:paraId="5268BD13" w14:textId="77777777" w:rsidR="00D00366" w:rsidRPr="00D00366" w:rsidRDefault="00D00366" w:rsidP="00D00366">
      <w:pPr>
        <w:pStyle w:val="noidung"/>
        <w:rPr>
          <w:lang w:val="en-US"/>
        </w:rPr>
      </w:pPr>
      <w:r w:rsidRPr="00D00366">
        <w:rPr>
          <w:lang w:val="en-US"/>
        </w:rPr>
        <w:t>Nội dung rõ ràng, có cấu trúc, dễ dàng được công cụ tìm kiếm index.</w:t>
      </w:r>
    </w:p>
    <w:p w14:paraId="67125FD6" w14:textId="77777777" w:rsidR="00FD44BF" w:rsidRDefault="004553D9" w:rsidP="004553D9">
      <w:pPr>
        <w:pStyle w:val="Heading2"/>
      </w:pPr>
      <w:bookmarkStart w:id="70" w:name="_Toc231549130"/>
      <w:r w:rsidRPr="008D78F3">
        <w:t>Thiết kế dữ liệu</w:t>
      </w:r>
      <w:bookmarkEnd w:id="70"/>
    </w:p>
    <w:p w14:paraId="174DE460" w14:textId="67F8C05B" w:rsidR="0035784D" w:rsidRPr="0035784D" w:rsidRDefault="0035784D" w:rsidP="0035784D">
      <w:pPr>
        <w:pStyle w:val="Heading3"/>
      </w:pPr>
      <w:bookmarkStart w:id="71" w:name="_Toc231549131"/>
      <w:r w:rsidRPr="008D78F3">
        <w:t>Cấu trúc lưu trữ</w:t>
      </w:r>
      <w:bookmarkEnd w:id="71"/>
    </w:p>
    <w:p w14:paraId="078C0472" w14:textId="2EB889C2" w:rsidR="00FB04A2" w:rsidRPr="00FB04A2" w:rsidRDefault="00FB04A2">
      <w:pPr>
        <w:pStyle w:val="noidung"/>
        <w:numPr>
          <w:ilvl w:val="0"/>
          <w:numId w:val="59"/>
        </w:numPr>
      </w:pPr>
      <w:r w:rsidRPr="00FB04A2">
        <w:t>Vì là web tĩnh, dữ liệu sản phẩm có thể lưu dưới dạng:</w:t>
      </w:r>
    </w:p>
    <w:p w14:paraId="21934AC1" w14:textId="77777777" w:rsidR="00FB04A2" w:rsidRPr="00FB04A2" w:rsidRDefault="00FB04A2">
      <w:pPr>
        <w:pStyle w:val="noidung"/>
        <w:numPr>
          <w:ilvl w:val="1"/>
          <w:numId w:val="59"/>
        </w:numPr>
      </w:pPr>
      <w:r w:rsidRPr="00FB04A2">
        <w:t>File HTML (mỗi sản phẩm một trang).</w:t>
      </w:r>
    </w:p>
    <w:p w14:paraId="62FE28E8" w14:textId="3E4968A8" w:rsidR="0035784D" w:rsidRPr="00FB04A2" w:rsidRDefault="00FB04A2">
      <w:pPr>
        <w:pStyle w:val="noidung"/>
        <w:numPr>
          <w:ilvl w:val="1"/>
          <w:numId w:val="59"/>
        </w:numPr>
      </w:pPr>
      <w:r w:rsidRPr="00FB04A2">
        <w:t>File</w:t>
      </w:r>
      <w:r w:rsidR="0035784D">
        <w:t xml:space="preserve"> </w:t>
      </w:r>
      <w:r w:rsidRPr="00FB04A2">
        <w:t>JavaScript object để hiển thị danh sách sản phẩm.</w:t>
      </w:r>
    </w:p>
    <w:p w14:paraId="796235A9" w14:textId="17C5C640" w:rsidR="00FB04A2" w:rsidRPr="00FB04A2" w:rsidRDefault="00FB04A2">
      <w:pPr>
        <w:pStyle w:val="noidung"/>
        <w:numPr>
          <w:ilvl w:val="0"/>
          <w:numId w:val="59"/>
        </w:numPr>
      </w:pPr>
      <w:r w:rsidRPr="00FB04A2">
        <w:t>Hình ảnh sản phẩm lưu trong thư mục riêng.</w:t>
      </w:r>
    </w:p>
    <w:p w14:paraId="46F3891B" w14:textId="47DE9A10" w:rsidR="00080838" w:rsidRPr="008D78F3" w:rsidRDefault="00FB04A2">
      <w:pPr>
        <w:pStyle w:val="noidung"/>
        <w:numPr>
          <w:ilvl w:val="0"/>
          <w:numId w:val="59"/>
        </w:numPr>
      </w:pPr>
      <w:r w:rsidRPr="00FB04A2">
        <w:t>Nội dung giới thiệu, liên hệ lưu trong file HTML tĩnh.</w:t>
      </w:r>
    </w:p>
    <w:p w14:paraId="2B23CE29" w14:textId="77777777" w:rsidR="004553D9" w:rsidRPr="008D78F3" w:rsidRDefault="004553D9" w:rsidP="008759C1">
      <w:pPr>
        <w:pStyle w:val="Heading3"/>
      </w:pPr>
      <w:bookmarkStart w:id="72" w:name="_Toc231549132"/>
      <w:r w:rsidRPr="008D78F3">
        <w:lastRenderedPageBreak/>
        <w:t>Đặc tả chi tiết</w:t>
      </w:r>
      <w:bookmarkEnd w:id="72"/>
    </w:p>
    <w:p w14:paraId="641808EA" w14:textId="0D9C621C" w:rsidR="0035784D" w:rsidRPr="0035784D" w:rsidRDefault="0035784D">
      <w:pPr>
        <w:pStyle w:val="noidung"/>
        <w:numPr>
          <w:ilvl w:val="0"/>
          <w:numId w:val="60"/>
        </w:numPr>
      </w:pPr>
      <w:r w:rsidRPr="0035784D">
        <w:t>Sử dụng HTML5 để xây dựng cấu trúc trang.</w:t>
      </w:r>
    </w:p>
    <w:p w14:paraId="091AF2C5" w14:textId="5845B0A4" w:rsidR="0035784D" w:rsidRPr="0035784D" w:rsidRDefault="0035784D">
      <w:pPr>
        <w:pStyle w:val="noidung"/>
        <w:numPr>
          <w:ilvl w:val="0"/>
          <w:numId w:val="60"/>
        </w:numPr>
      </w:pPr>
      <w:r w:rsidRPr="0035784D">
        <w:t>CSS3/Flexbox/Grid để bố cục và thiết kế giao diện.</w:t>
      </w:r>
    </w:p>
    <w:p w14:paraId="69E02969" w14:textId="213DED31" w:rsidR="0035784D" w:rsidRPr="0035784D" w:rsidRDefault="0035784D">
      <w:pPr>
        <w:pStyle w:val="noidung"/>
        <w:numPr>
          <w:ilvl w:val="0"/>
          <w:numId w:val="60"/>
        </w:numPr>
      </w:pPr>
      <w:r w:rsidRPr="0035784D">
        <w:t>JavaScript để xử lý tương tác cơ bản (menu, filter sản phẩm, hiệu ứng).</w:t>
      </w:r>
    </w:p>
    <w:p w14:paraId="57A183AD" w14:textId="5FF9028B" w:rsidR="0035784D" w:rsidRPr="0035784D" w:rsidRDefault="0035784D">
      <w:pPr>
        <w:pStyle w:val="noidung"/>
        <w:numPr>
          <w:ilvl w:val="0"/>
          <w:numId w:val="60"/>
        </w:numPr>
      </w:pPr>
      <w:r w:rsidRPr="0035784D">
        <w:t>Không cần cơ sở dữ liệu phức tạp, chỉ cần file tĩnh.</w:t>
      </w:r>
    </w:p>
    <w:p w14:paraId="17A8B44B" w14:textId="77777777" w:rsidR="002D378E" w:rsidRPr="008D78F3" w:rsidRDefault="002D378E" w:rsidP="002D378E">
      <w:pPr>
        <w:jc w:val="both"/>
      </w:pPr>
    </w:p>
    <w:p w14:paraId="3E1959F8" w14:textId="6B7134DB" w:rsidR="002D378E" w:rsidRPr="008D78F3" w:rsidRDefault="002D378E" w:rsidP="002D378E">
      <w:pPr>
        <w:pStyle w:val="Caption"/>
        <w:keepNext/>
      </w:pPr>
      <w:r w:rsidRPr="008D78F3">
        <w:t xml:space="preserve">Bảng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Bảng \* ARABIC \s 1 </w:instrText>
      </w:r>
      <w:r w:rsidRPr="008D78F3">
        <w:fldChar w:fldCharType="separate"/>
      </w:r>
      <w:r w:rsidR="00D47612" w:rsidRPr="008D78F3">
        <w:t>1</w:t>
      </w:r>
      <w:r w:rsidRPr="008D78F3">
        <w:fldChar w:fldCharType="end"/>
      </w:r>
      <w:r w:rsidRPr="008D78F3">
        <w:t xml:space="preserve"> </w:t>
      </w:r>
      <w:r w:rsidR="0035784D">
        <w:t>Minh họa cấu trúc dữ liệu Website</w:t>
      </w:r>
    </w:p>
    <w:tbl>
      <w:tblPr>
        <w:tblStyle w:val="myTable"/>
        <w:tblW w:w="5000" w:type="pct"/>
        <w:tblLook w:val="04A0" w:firstRow="1" w:lastRow="0" w:firstColumn="1" w:lastColumn="0" w:noHBand="0" w:noVBand="1"/>
      </w:tblPr>
      <w:tblGrid>
        <w:gridCol w:w="1399"/>
        <w:gridCol w:w="2457"/>
        <w:gridCol w:w="2457"/>
        <w:gridCol w:w="2455"/>
      </w:tblGrid>
      <w:tr w:rsidR="0035784D" w:rsidRPr="008D78F3" w14:paraId="6C387953" w14:textId="77777777" w:rsidTr="00357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tcPr>
          <w:p w14:paraId="6D9D45D3" w14:textId="2D633333" w:rsidR="0035784D" w:rsidRPr="008D78F3" w:rsidRDefault="0035784D" w:rsidP="0035784D">
            <w:r>
              <w:t>STT</w:t>
            </w:r>
          </w:p>
        </w:tc>
        <w:tc>
          <w:tcPr>
            <w:tcW w:w="1401" w:type="pct"/>
          </w:tcPr>
          <w:p w14:paraId="458C9B79" w14:textId="66D0CF94"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Thành phần</w:t>
            </w:r>
          </w:p>
        </w:tc>
        <w:tc>
          <w:tcPr>
            <w:tcW w:w="1401" w:type="pct"/>
          </w:tcPr>
          <w:p w14:paraId="3E35597C" w14:textId="02D1A2C1"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Mục đích</w:t>
            </w:r>
          </w:p>
        </w:tc>
        <w:tc>
          <w:tcPr>
            <w:tcW w:w="1400" w:type="pct"/>
          </w:tcPr>
          <w:p w14:paraId="1FB6AC70" w14:textId="7ED7F57E"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Hình thức lưu trữ</w:t>
            </w:r>
          </w:p>
        </w:tc>
      </w:tr>
      <w:tr w:rsidR="0035784D" w:rsidRPr="008D78F3" w14:paraId="693A5ED5"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4D935791" w14:textId="3DF1EA3F" w:rsidR="0035784D" w:rsidRPr="008D78F3" w:rsidRDefault="0035784D" w:rsidP="0035784D">
            <w:r>
              <w:t>1</w:t>
            </w:r>
          </w:p>
        </w:tc>
        <w:tc>
          <w:tcPr>
            <w:tcW w:w="1401" w:type="pct"/>
          </w:tcPr>
          <w:p w14:paraId="28933D9A" w14:textId="04B435F4"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Danh mục sản phẩm</w:t>
            </w:r>
          </w:p>
        </w:tc>
        <w:tc>
          <w:tcPr>
            <w:tcW w:w="1401" w:type="pct"/>
          </w:tcPr>
          <w:p w14:paraId="33AF1450" w14:textId="1086748F"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Hiển thị danh sách sản phẩm</w:t>
            </w:r>
          </w:p>
        </w:tc>
        <w:tc>
          <w:tcPr>
            <w:tcW w:w="1400" w:type="pct"/>
          </w:tcPr>
          <w:p w14:paraId="5EAB12F5" w14:textId="7105A1AD"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File HTML tĩnh</w:t>
            </w:r>
          </w:p>
        </w:tc>
      </w:tr>
      <w:tr w:rsidR="0035784D" w:rsidRPr="008D78F3" w14:paraId="04C42B3B"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7F55049D" w14:textId="5452CD97" w:rsidR="0035784D" w:rsidRPr="008D78F3" w:rsidRDefault="0035784D" w:rsidP="0035784D">
            <w:r>
              <w:t>2</w:t>
            </w:r>
          </w:p>
        </w:tc>
        <w:tc>
          <w:tcPr>
            <w:tcW w:w="1401" w:type="pct"/>
          </w:tcPr>
          <w:p w14:paraId="7B9F092C" w14:textId="07A60861"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chi tiết</w:t>
            </w:r>
          </w:p>
        </w:tc>
        <w:tc>
          <w:tcPr>
            <w:tcW w:w="1401" w:type="pct"/>
          </w:tcPr>
          <w:p w14:paraId="1F2FCCDB" w14:textId="079C21A5"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Mô tả từng sản phẩm</w:t>
            </w:r>
          </w:p>
        </w:tc>
        <w:tc>
          <w:tcPr>
            <w:tcW w:w="1400" w:type="pct"/>
          </w:tcPr>
          <w:p w14:paraId="07D2A862" w14:textId="0BC37775"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 + hình ảnh</w:t>
            </w:r>
          </w:p>
        </w:tc>
      </w:tr>
      <w:tr w:rsidR="0035784D" w:rsidRPr="008D78F3" w14:paraId="1AF46250"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7D284E5E" w14:textId="64CA860A" w:rsidR="0035784D" w:rsidRPr="008D78F3" w:rsidRDefault="0035784D" w:rsidP="0035784D">
            <w:r>
              <w:t>3</w:t>
            </w:r>
          </w:p>
        </w:tc>
        <w:tc>
          <w:tcPr>
            <w:tcW w:w="1401" w:type="pct"/>
          </w:tcPr>
          <w:p w14:paraId="0E5363D0" w14:textId="488512DC"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liên hệ</w:t>
            </w:r>
          </w:p>
        </w:tc>
        <w:tc>
          <w:tcPr>
            <w:tcW w:w="1401" w:type="pct"/>
          </w:tcPr>
          <w:p w14:paraId="3028D930" w14:textId="34316AF9"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Cung cấp thông tin liên hệ</w:t>
            </w:r>
          </w:p>
        </w:tc>
        <w:tc>
          <w:tcPr>
            <w:tcW w:w="1400" w:type="pct"/>
          </w:tcPr>
          <w:p w14:paraId="2A20C9E0" w14:textId="66E19F42"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 (form/email/link)</w:t>
            </w:r>
          </w:p>
        </w:tc>
      </w:tr>
      <w:tr w:rsidR="0035784D" w:rsidRPr="008D78F3" w14:paraId="47225387"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2C6C685C" w14:textId="78A787C8" w:rsidR="0035784D" w:rsidRPr="008D78F3" w:rsidRDefault="0035784D" w:rsidP="0035784D">
            <w:r>
              <w:t>4</w:t>
            </w:r>
          </w:p>
        </w:tc>
        <w:tc>
          <w:tcPr>
            <w:tcW w:w="1401" w:type="pct"/>
          </w:tcPr>
          <w:p w14:paraId="55EC6E55" w14:textId="4E10F792"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giới thiệu</w:t>
            </w:r>
          </w:p>
        </w:tc>
        <w:tc>
          <w:tcPr>
            <w:tcW w:w="1401" w:type="pct"/>
          </w:tcPr>
          <w:p w14:paraId="6A5195B5" w14:textId="7BF675E0"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Giới thiệu doanh nghiệp</w:t>
            </w:r>
          </w:p>
        </w:tc>
        <w:tc>
          <w:tcPr>
            <w:tcW w:w="1400" w:type="pct"/>
          </w:tcPr>
          <w:p w14:paraId="56E930FF" w14:textId="39150A69"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w:t>
            </w:r>
          </w:p>
        </w:tc>
      </w:tr>
      <w:tr w:rsidR="0035784D" w:rsidRPr="008D78F3" w14:paraId="04E5E841"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4EB38D75" w14:textId="773D37AE" w:rsidR="0035784D" w:rsidRPr="008D78F3" w:rsidRDefault="0035784D" w:rsidP="0035784D">
            <w:r>
              <w:t>5</w:t>
            </w:r>
          </w:p>
        </w:tc>
        <w:tc>
          <w:tcPr>
            <w:tcW w:w="1401" w:type="pct"/>
          </w:tcPr>
          <w:p w14:paraId="5946B33E" w14:textId="028E10BD"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Hình ảnh sản phẩm</w:t>
            </w:r>
          </w:p>
        </w:tc>
        <w:tc>
          <w:tcPr>
            <w:tcW w:w="1401" w:type="pct"/>
          </w:tcPr>
          <w:p w14:paraId="08574764" w14:textId="1F24E653"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Minh họa trực quan</w:t>
            </w:r>
          </w:p>
        </w:tc>
        <w:tc>
          <w:tcPr>
            <w:tcW w:w="1400" w:type="pct"/>
          </w:tcPr>
          <w:p w14:paraId="175A7018" w14:textId="65A4B274"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Thư mục ảnh</w:t>
            </w:r>
          </w:p>
        </w:tc>
      </w:tr>
    </w:tbl>
    <w:p w14:paraId="74BB1CA5" w14:textId="77777777" w:rsidR="002D378E" w:rsidRPr="008D78F3" w:rsidRDefault="002D378E" w:rsidP="002D378E"/>
    <w:p w14:paraId="4946D835" w14:textId="77777777" w:rsidR="004553D9" w:rsidRDefault="004553D9" w:rsidP="004553D9">
      <w:pPr>
        <w:pStyle w:val="Heading2"/>
      </w:pPr>
      <w:bookmarkStart w:id="73" w:name="_Toc231549133"/>
      <w:r w:rsidRPr="008D78F3">
        <w:t>Thiết kế chức năng</w:t>
      </w:r>
      <w:bookmarkEnd w:id="73"/>
    </w:p>
    <w:p w14:paraId="7E53CC30" w14:textId="77777777" w:rsidR="0035784D" w:rsidRPr="0035784D" w:rsidRDefault="0035784D" w:rsidP="0035784D">
      <w:pPr>
        <w:pStyle w:val="noidung"/>
      </w:pPr>
      <w:r w:rsidRPr="0035784D">
        <w:t>Vì đây là web tĩnh, chức năng sẽ thiên về hiển thị và tương tác cơ bản bằng HTML/CSS/JavaScript:</w:t>
      </w:r>
    </w:p>
    <w:p w14:paraId="6FCD3D14" w14:textId="77777777" w:rsidR="0035784D" w:rsidRPr="0035784D" w:rsidRDefault="0035784D">
      <w:pPr>
        <w:pStyle w:val="noidung"/>
        <w:numPr>
          <w:ilvl w:val="0"/>
          <w:numId w:val="61"/>
        </w:numPr>
      </w:pPr>
      <w:r w:rsidRPr="0035784D">
        <w:t>Trang chủ: hiển thị banner, danh mục sản phẩm nổi bật, thông tin khuyến mãi.</w:t>
      </w:r>
    </w:p>
    <w:p w14:paraId="2FAD1AFB" w14:textId="77777777" w:rsidR="0035784D" w:rsidRPr="0035784D" w:rsidRDefault="0035784D">
      <w:pPr>
        <w:pStyle w:val="noidung"/>
        <w:numPr>
          <w:ilvl w:val="0"/>
          <w:numId w:val="61"/>
        </w:numPr>
      </w:pPr>
      <w:r w:rsidRPr="0035784D">
        <w:t>Trang sản phẩm: danh sách sản phẩm điện tử, có filter bằng JavaScript (lọc theo giá, loại sản phẩm).</w:t>
      </w:r>
    </w:p>
    <w:p w14:paraId="1EF0EC9F" w14:textId="77777777" w:rsidR="0035784D" w:rsidRPr="0035784D" w:rsidRDefault="0035784D">
      <w:pPr>
        <w:pStyle w:val="noidung"/>
        <w:numPr>
          <w:ilvl w:val="0"/>
          <w:numId w:val="61"/>
        </w:numPr>
      </w:pPr>
      <w:r w:rsidRPr="0035784D">
        <w:t>Trang chi tiết sản phẩm: mô tả, hình ảnh, giá, nút “Thêm vào giỏ hàng” (giả lập bằng localStorage hoặc sessionStorage).</w:t>
      </w:r>
    </w:p>
    <w:p w14:paraId="1BB256A5" w14:textId="77777777" w:rsidR="0035784D" w:rsidRPr="0035784D" w:rsidRDefault="0035784D">
      <w:pPr>
        <w:pStyle w:val="noidung"/>
        <w:numPr>
          <w:ilvl w:val="0"/>
          <w:numId w:val="61"/>
        </w:numPr>
      </w:pPr>
      <w:r w:rsidRPr="0035784D">
        <w:t>Giỏ hàng: hiển thị sản phẩm đã chọn, tính tổng tiền (JavaScript).</w:t>
      </w:r>
    </w:p>
    <w:p w14:paraId="23B2CB57" w14:textId="77777777" w:rsidR="0035784D" w:rsidRPr="0035784D" w:rsidRDefault="0035784D">
      <w:pPr>
        <w:pStyle w:val="noidung"/>
        <w:numPr>
          <w:ilvl w:val="0"/>
          <w:numId w:val="61"/>
        </w:numPr>
      </w:pPr>
      <w:r w:rsidRPr="0035784D">
        <w:lastRenderedPageBreak/>
        <w:t>Trang liên hệ: form liên hệ gửi qua email (dùng dịch vụ mailto hoặc hiển thị thông tin liên hệ).</w:t>
      </w:r>
    </w:p>
    <w:p w14:paraId="1D2F8274" w14:textId="77777777" w:rsidR="0035784D" w:rsidRPr="0035784D" w:rsidRDefault="0035784D">
      <w:pPr>
        <w:pStyle w:val="noidung"/>
        <w:numPr>
          <w:ilvl w:val="0"/>
          <w:numId w:val="61"/>
        </w:numPr>
      </w:pPr>
      <w:r w:rsidRPr="0035784D">
        <w:t>Trang giới thiệu: thông tin doanh nghiệp, chính sách bảo hành, hỗ trợ khách hàng.</w:t>
      </w:r>
    </w:p>
    <w:p w14:paraId="444A3F3A" w14:textId="77777777" w:rsidR="0035784D" w:rsidRPr="0035784D" w:rsidRDefault="0035784D" w:rsidP="0035784D"/>
    <w:p w14:paraId="3DE1433E" w14:textId="77777777" w:rsidR="004553D9" w:rsidRPr="008D78F3" w:rsidRDefault="004553D9" w:rsidP="004553D9">
      <w:pPr>
        <w:pStyle w:val="Heading2"/>
      </w:pPr>
      <w:bookmarkStart w:id="74" w:name="_Toc231549134"/>
      <w:r w:rsidRPr="008D78F3">
        <w:t>Thiết kế giao diện</w:t>
      </w:r>
      <w:bookmarkEnd w:id="74"/>
    </w:p>
    <w:p w14:paraId="05DD8123" w14:textId="77777777" w:rsidR="004553D9" w:rsidRPr="008D78F3" w:rsidRDefault="004553D9" w:rsidP="004553D9">
      <w:pPr>
        <w:pStyle w:val="Heading3"/>
      </w:pPr>
      <w:bookmarkStart w:id="75" w:name="_Toc231549135"/>
      <w:r w:rsidRPr="008D78F3">
        <w:t>Sơ đồ website</w:t>
      </w:r>
      <w:bookmarkEnd w:id="75"/>
    </w:p>
    <w:p w14:paraId="1DAFC680" w14:textId="77777777" w:rsidR="002D378E" w:rsidRPr="008D78F3" w:rsidRDefault="002D378E" w:rsidP="003E1573">
      <w:pPr>
        <w:pStyle w:val="noidung"/>
        <w:keepNext/>
        <w:jc w:val="center"/>
      </w:pPr>
      <w:r w:rsidRPr="008D78F3">
        <w:drawing>
          <wp:inline distT="0" distB="0" distL="0" distR="0" wp14:anchorId="28667E19" wp14:editId="23D0BEB9">
            <wp:extent cx="3566160" cy="2377440"/>
            <wp:effectExtent l="19050" t="19050" r="1524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66160" cy="2377440"/>
                    </a:xfrm>
                    <a:prstGeom prst="rect">
                      <a:avLst/>
                    </a:prstGeom>
                    <a:ln>
                      <a:solidFill>
                        <a:schemeClr val="tx1"/>
                      </a:solidFill>
                    </a:ln>
                  </pic:spPr>
                </pic:pic>
              </a:graphicData>
            </a:graphic>
          </wp:inline>
        </w:drawing>
      </w:r>
    </w:p>
    <w:p w14:paraId="7B5EEB79" w14:textId="5F78360A" w:rsidR="002D378E" w:rsidRPr="008D78F3" w:rsidRDefault="002D378E" w:rsidP="002D378E">
      <w:pPr>
        <w:pStyle w:val="Caption"/>
      </w:pPr>
      <w:r w:rsidRPr="008D78F3">
        <w:t xml:space="preserve">Hình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Hình \* ARABIC \s 1 </w:instrText>
      </w:r>
      <w:r w:rsidRPr="008D78F3">
        <w:fldChar w:fldCharType="separate"/>
      </w:r>
      <w:r w:rsidR="00D47612" w:rsidRPr="008D78F3">
        <w:t>1</w:t>
      </w:r>
      <w:r w:rsidRPr="008D78F3">
        <w:fldChar w:fldCharType="end"/>
      </w:r>
      <w:r w:rsidRPr="008D78F3">
        <w:t xml:space="preserve"> </w:t>
      </w:r>
      <w:r w:rsidR="003E1573">
        <w:t>Sơ đồ website bán sản phẩm điện tử</w:t>
      </w:r>
    </w:p>
    <w:p w14:paraId="037C6C09" w14:textId="77777777" w:rsidR="004553D9" w:rsidRDefault="004553D9" w:rsidP="004553D9">
      <w:pPr>
        <w:pStyle w:val="Heading3"/>
      </w:pPr>
      <w:bookmarkStart w:id="76" w:name="_Toc231549136"/>
      <w:r w:rsidRPr="008D78F3">
        <w:t>Giao diện trang chủ</w:t>
      </w:r>
      <w:bookmarkEnd w:id="76"/>
    </w:p>
    <w:p w14:paraId="11DEEECD" w14:textId="2F2B1B07" w:rsidR="0035784D" w:rsidRPr="0035784D" w:rsidRDefault="0035784D">
      <w:pPr>
        <w:pStyle w:val="noidung"/>
        <w:numPr>
          <w:ilvl w:val="0"/>
          <w:numId w:val="62"/>
        </w:numPr>
      </w:pPr>
      <w:r w:rsidRPr="0035784D">
        <w:t>Header: logo, menu điều hướng, thanh tìm kiếm.</w:t>
      </w:r>
    </w:p>
    <w:p w14:paraId="307BDDFA" w14:textId="23B8A4FA" w:rsidR="0035784D" w:rsidRPr="0035784D" w:rsidRDefault="0035784D">
      <w:pPr>
        <w:pStyle w:val="noidung"/>
        <w:numPr>
          <w:ilvl w:val="0"/>
          <w:numId w:val="62"/>
        </w:numPr>
      </w:pPr>
      <w:r w:rsidRPr="0035784D">
        <w:t>Banner: hình ảnh sản phẩm nổi bật, khuyến mãi.</w:t>
      </w:r>
    </w:p>
    <w:p w14:paraId="1AFF9FCE" w14:textId="7D9DBE98" w:rsidR="0035784D" w:rsidRPr="0035784D" w:rsidRDefault="0035784D">
      <w:pPr>
        <w:pStyle w:val="noidung"/>
        <w:numPr>
          <w:ilvl w:val="0"/>
          <w:numId w:val="62"/>
        </w:numPr>
      </w:pPr>
      <w:r w:rsidRPr="0035784D">
        <w:t>Section sản phẩm: hiển thị sản phẩm mới, sản phẩm bán chạy.</w:t>
      </w:r>
    </w:p>
    <w:p w14:paraId="5BA26F76" w14:textId="27A5BAC4" w:rsidR="0035784D" w:rsidRPr="0035784D" w:rsidRDefault="0035784D">
      <w:pPr>
        <w:pStyle w:val="noidung"/>
        <w:numPr>
          <w:ilvl w:val="0"/>
          <w:numId w:val="62"/>
        </w:numPr>
      </w:pPr>
      <w:r w:rsidRPr="0035784D">
        <w:t>Footer: thông tin liên hệ, mạng xã hội, bản quyền.</w:t>
      </w:r>
    </w:p>
    <w:p w14:paraId="4105C789" w14:textId="77777777" w:rsidR="0035784D" w:rsidRPr="0035784D" w:rsidRDefault="0035784D" w:rsidP="0035784D"/>
    <w:p w14:paraId="5749381C" w14:textId="5C223E24" w:rsidR="004553D9" w:rsidRDefault="004553D9" w:rsidP="004553D9">
      <w:pPr>
        <w:pStyle w:val="Heading3"/>
      </w:pPr>
      <w:bookmarkStart w:id="77" w:name="_Toc231549137"/>
      <w:r w:rsidRPr="008D78F3">
        <w:t>Giao diện trang</w:t>
      </w:r>
      <w:r w:rsidR="0035784D">
        <w:t xml:space="preserve"> sản phẩm</w:t>
      </w:r>
      <w:bookmarkEnd w:id="77"/>
    </w:p>
    <w:p w14:paraId="5346563C" w14:textId="393F16A6" w:rsidR="0035784D" w:rsidRPr="0035784D" w:rsidRDefault="0035784D">
      <w:pPr>
        <w:pStyle w:val="noidung"/>
        <w:numPr>
          <w:ilvl w:val="0"/>
          <w:numId w:val="63"/>
        </w:numPr>
      </w:pPr>
      <w:r w:rsidRPr="0035784D">
        <w:t>Danh sách sản phẩm dạng lưới (Grid/Flexbox).</w:t>
      </w:r>
    </w:p>
    <w:p w14:paraId="4C671B68" w14:textId="3CD229A7" w:rsidR="0035784D" w:rsidRPr="0035784D" w:rsidRDefault="0035784D">
      <w:pPr>
        <w:pStyle w:val="noidung"/>
        <w:numPr>
          <w:ilvl w:val="0"/>
          <w:numId w:val="63"/>
        </w:numPr>
      </w:pPr>
      <w:r w:rsidRPr="0035784D">
        <w:t>Bộ lọc sản phẩm (theo giá, loại, thương hiệu).</w:t>
      </w:r>
    </w:p>
    <w:p w14:paraId="2A9335EE" w14:textId="200D9E93" w:rsidR="0035784D" w:rsidRPr="0035784D" w:rsidRDefault="0035784D">
      <w:pPr>
        <w:pStyle w:val="noidung"/>
        <w:numPr>
          <w:ilvl w:val="0"/>
          <w:numId w:val="63"/>
        </w:numPr>
      </w:pPr>
      <w:r w:rsidRPr="0035784D">
        <w:t>Hình ảnh sản phẩm rõ nét, kèm tên và giá.</w:t>
      </w:r>
    </w:p>
    <w:p w14:paraId="2775D154" w14:textId="3B8AD050" w:rsidR="0035784D" w:rsidRPr="0035784D" w:rsidRDefault="0035784D" w:rsidP="0035784D">
      <w:pPr>
        <w:pStyle w:val="Heading3"/>
        <w:rPr>
          <w:lang w:val="en-US"/>
        </w:rPr>
      </w:pPr>
      <w:bookmarkStart w:id="78" w:name="_Toc231549138"/>
      <w:r w:rsidRPr="0035784D">
        <w:rPr>
          <w:lang w:val="en-US"/>
        </w:rPr>
        <w:lastRenderedPageBreak/>
        <w:t>Giao diện chi tiết sản phẩm</w:t>
      </w:r>
      <w:bookmarkEnd w:id="78"/>
    </w:p>
    <w:p w14:paraId="6DEC45AD" w14:textId="77777777" w:rsidR="0035784D" w:rsidRPr="0035784D" w:rsidRDefault="0035784D">
      <w:pPr>
        <w:pStyle w:val="noidung"/>
        <w:numPr>
          <w:ilvl w:val="0"/>
          <w:numId w:val="64"/>
        </w:numPr>
        <w:rPr>
          <w:lang w:val="en-US"/>
        </w:rPr>
      </w:pPr>
      <w:r w:rsidRPr="0035784D">
        <w:rPr>
          <w:lang w:val="en-US"/>
        </w:rPr>
        <w:t>Hình ảnh lớn, mô tả chi tiết, thông số kỹ thuật.</w:t>
      </w:r>
    </w:p>
    <w:p w14:paraId="1C39E69A" w14:textId="77777777" w:rsidR="0035784D" w:rsidRPr="0035784D" w:rsidRDefault="0035784D">
      <w:pPr>
        <w:pStyle w:val="noidung"/>
        <w:numPr>
          <w:ilvl w:val="0"/>
          <w:numId w:val="64"/>
        </w:numPr>
        <w:rPr>
          <w:lang w:val="en-US"/>
        </w:rPr>
      </w:pPr>
      <w:r w:rsidRPr="0035784D">
        <w:rPr>
          <w:lang w:val="en-US"/>
        </w:rPr>
        <w:t>Nút “Thêm vào giỏ hàng” (JavaScript xử lý).</w:t>
      </w:r>
    </w:p>
    <w:p w14:paraId="74505305" w14:textId="77777777" w:rsidR="0035784D" w:rsidRPr="0035784D" w:rsidRDefault="0035784D">
      <w:pPr>
        <w:pStyle w:val="noidung"/>
        <w:numPr>
          <w:ilvl w:val="0"/>
          <w:numId w:val="64"/>
        </w:numPr>
        <w:rPr>
          <w:lang w:val="en-US"/>
        </w:rPr>
      </w:pPr>
      <w:r w:rsidRPr="0035784D">
        <w:rPr>
          <w:lang w:val="en-US"/>
        </w:rPr>
        <w:t>Gợi ý sản phẩm liên quan.</w:t>
      </w:r>
    </w:p>
    <w:p w14:paraId="488DE60B" w14:textId="57666122" w:rsidR="0035784D" w:rsidRPr="0035784D" w:rsidRDefault="0035784D" w:rsidP="0035784D">
      <w:pPr>
        <w:pStyle w:val="Heading3"/>
        <w:rPr>
          <w:lang w:val="en-US"/>
        </w:rPr>
      </w:pPr>
      <w:bookmarkStart w:id="79" w:name="_Toc231549139"/>
      <w:r w:rsidRPr="0035784D">
        <w:rPr>
          <w:lang w:val="en-US"/>
        </w:rPr>
        <w:t>Giao diện giỏ hàng</w:t>
      </w:r>
      <w:bookmarkEnd w:id="79"/>
    </w:p>
    <w:p w14:paraId="06BF1E53" w14:textId="77777777" w:rsidR="0035784D" w:rsidRPr="0035784D" w:rsidRDefault="0035784D">
      <w:pPr>
        <w:pStyle w:val="noidung"/>
        <w:numPr>
          <w:ilvl w:val="0"/>
          <w:numId w:val="65"/>
        </w:numPr>
        <w:rPr>
          <w:lang w:val="en-US"/>
        </w:rPr>
      </w:pPr>
      <w:r w:rsidRPr="0035784D">
        <w:rPr>
          <w:lang w:val="en-US"/>
        </w:rPr>
        <w:t>Danh sách sản phẩm đã chọn.</w:t>
      </w:r>
    </w:p>
    <w:p w14:paraId="6CFAFFF6" w14:textId="77777777" w:rsidR="0035784D" w:rsidRPr="0035784D" w:rsidRDefault="0035784D">
      <w:pPr>
        <w:pStyle w:val="noidung"/>
        <w:numPr>
          <w:ilvl w:val="0"/>
          <w:numId w:val="65"/>
        </w:numPr>
        <w:rPr>
          <w:lang w:val="en-US"/>
        </w:rPr>
      </w:pPr>
      <w:r w:rsidRPr="0035784D">
        <w:rPr>
          <w:lang w:val="en-US"/>
        </w:rPr>
        <w:t>Số lượng, giá, tổng tiền.</w:t>
      </w:r>
    </w:p>
    <w:p w14:paraId="743A67D7" w14:textId="77777777" w:rsidR="0035784D" w:rsidRPr="0035784D" w:rsidRDefault="0035784D">
      <w:pPr>
        <w:pStyle w:val="noidung"/>
        <w:numPr>
          <w:ilvl w:val="0"/>
          <w:numId w:val="65"/>
        </w:numPr>
        <w:rPr>
          <w:lang w:val="en-US"/>
        </w:rPr>
      </w:pPr>
      <w:r w:rsidRPr="0035784D">
        <w:rPr>
          <w:lang w:val="en-US"/>
        </w:rPr>
        <w:t>Nút “Thanh toán” (giả lập).</w:t>
      </w:r>
    </w:p>
    <w:p w14:paraId="7FAE9D76" w14:textId="0DA9278D" w:rsidR="0035784D" w:rsidRPr="0035784D" w:rsidRDefault="0035784D" w:rsidP="0035784D">
      <w:pPr>
        <w:pStyle w:val="Heading3"/>
        <w:rPr>
          <w:lang w:val="en-US"/>
        </w:rPr>
      </w:pPr>
      <w:bookmarkStart w:id="80" w:name="_Toc231549140"/>
      <w:r w:rsidRPr="0035784D">
        <w:rPr>
          <w:lang w:val="en-US"/>
        </w:rPr>
        <w:t>Giao diện liên hệ &amp; giới thiệu</w:t>
      </w:r>
      <w:bookmarkEnd w:id="80"/>
    </w:p>
    <w:p w14:paraId="68DBA988" w14:textId="77777777" w:rsidR="0035784D" w:rsidRPr="0035784D" w:rsidRDefault="0035784D">
      <w:pPr>
        <w:pStyle w:val="noidung"/>
        <w:numPr>
          <w:ilvl w:val="0"/>
          <w:numId w:val="66"/>
        </w:numPr>
        <w:rPr>
          <w:lang w:val="en-US"/>
        </w:rPr>
      </w:pPr>
      <w:r w:rsidRPr="0035784D">
        <w:rPr>
          <w:lang w:val="en-US"/>
        </w:rPr>
        <w:t>Form liên hệ đơn giản (tên, email, nội dung).</w:t>
      </w:r>
    </w:p>
    <w:p w14:paraId="4E03B560" w14:textId="77777777" w:rsidR="0035784D" w:rsidRPr="0035784D" w:rsidRDefault="0035784D">
      <w:pPr>
        <w:pStyle w:val="noidung"/>
        <w:numPr>
          <w:ilvl w:val="0"/>
          <w:numId w:val="66"/>
        </w:numPr>
        <w:rPr>
          <w:lang w:val="en-US"/>
        </w:rPr>
      </w:pPr>
      <w:r w:rsidRPr="0035784D">
        <w:rPr>
          <w:lang w:val="en-US"/>
        </w:rPr>
        <w:t>Thông tin doanh nghiệp, chính sách bảo hành, hỗ trợ khách hàng.</w:t>
      </w:r>
    </w:p>
    <w:p w14:paraId="0A75F177" w14:textId="77777777" w:rsidR="0035784D" w:rsidRPr="0035784D" w:rsidRDefault="0035784D" w:rsidP="0035784D"/>
    <w:p w14:paraId="2EFA75C5" w14:textId="77777777" w:rsidR="00D724C7" w:rsidRPr="008D78F3" w:rsidRDefault="00D724C7" w:rsidP="00AE636C"/>
    <w:p w14:paraId="5984DA1C" w14:textId="77777777" w:rsidR="00AE636C" w:rsidRPr="008D78F3" w:rsidRDefault="00AE636C" w:rsidP="00AE636C">
      <w:r w:rsidRPr="008D78F3">
        <w:br w:type="page"/>
      </w:r>
    </w:p>
    <w:p w14:paraId="58B05251" w14:textId="77777777" w:rsidR="0035699F" w:rsidRPr="008D78F3" w:rsidRDefault="008759C1" w:rsidP="00653A3A">
      <w:pPr>
        <w:pStyle w:val="Heading1"/>
      </w:pPr>
      <w:bookmarkStart w:id="81" w:name="_Toc231549141"/>
      <w:r w:rsidRPr="008D78F3">
        <w:lastRenderedPageBreak/>
        <w:t>KẾT QUẢ</w:t>
      </w:r>
      <w:r w:rsidR="00DF06F5" w:rsidRPr="008D78F3">
        <w:t xml:space="preserve"> thực nghiệm</w:t>
      </w:r>
      <w:bookmarkEnd w:id="81"/>
    </w:p>
    <w:p w14:paraId="7F52C7B6" w14:textId="77777777" w:rsidR="00D724C7" w:rsidRDefault="008759C1" w:rsidP="00D724C7">
      <w:pPr>
        <w:pStyle w:val="Heading2"/>
      </w:pPr>
      <w:bookmarkStart w:id="82" w:name="_Toc231549142"/>
      <w:r w:rsidRPr="008D78F3">
        <w:t>Dữ liệu thử nghiệm</w:t>
      </w:r>
      <w:bookmarkEnd w:id="82"/>
    </w:p>
    <w:p w14:paraId="33544C0D" w14:textId="51811B32" w:rsidR="00015A90" w:rsidRDefault="00015A90" w:rsidP="0093521A">
      <w:pPr>
        <w:pStyle w:val="Heading3"/>
      </w:pPr>
      <w:r>
        <w:t>Nguồn dữ liệu</w:t>
      </w:r>
    </w:p>
    <w:p w14:paraId="5BAE6960" w14:textId="77777777" w:rsidR="00015A90" w:rsidRDefault="00015A90" w:rsidP="00015A90">
      <w:pPr>
        <w:pStyle w:val="noidung"/>
      </w:pPr>
      <w:r w:rsidRPr="00015A90">
        <w:t xml:space="preserve">Sử dụng công cụ hỗ trợ xây dựng các thuộc tính cơ bản, và thu thập hình thủ công trên các sản thương mại lớn như Amazon,.. với prompt AI: </w:t>
      </w:r>
    </w:p>
    <w:p w14:paraId="45D5D9A4" w14:textId="4719DFD0" w:rsidR="00015A90" w:rsidRPr="00015A90" w:rsidRDefault="00015A90" w:rsidP="0093521A">
      <w:pPr>
        <w:pStyle w:val="noidung"/>
        <w:numPr>
          <w:ilvl w:val="0"/>
          <w:numId w:val="72"/>
        </w:numPr>
      </w:pPr>
      <w:r>
        <w:t>Copilot</w:t>
      </w:r>
      <w:r w:rsidR="0093521A">
        <w:t xml:space="preserve"> AI</w:t>
      </w:r>
      <w:r>
        <w:t xml:space="preserve">: </w:t>
      </w:r>
      <w:r w:rsidRPr="00015A90">
        <w:t>Bạn là một mô hình AI chuyên hỗ trợ phát triển dự án công nghệ thông tin quy mô lớn. Nhiệm vụ của bạn:</w:t>
      </w:r>
    </w:p>
    <w:p w14:paraId="380B32C2" w14:textId="77777777" w:rsidR="00015A90" w:rsidRPr="00015A90" w:rsidRDefault="00015A90" w:rsidP="0093521A">
      <w:pPr>
        <w:pStyle w:val="noidung"/>
        <w:numPr>
          <w:ilvl w:val="2"/>
          <w:numId w:val="72"/>
        </w:numPr>
      </w:pPr>
      <w:r w:rsidRPr="00015A90">
        <w:t>Phân tích yêu cầu dự án (game, web, phần mềm) và đề xuất kiến trúc hệ thống phù hợp.</w:t>
      </w:r>
    </w:p>
    <w:p w14:paraId="20A70F93" w14:textId="77777777" w:rsidR="00015A90" w:rsidRPr="00015A90" w:rsidRDefault="00015A90" w:rsidP="0093521A">
      <w:pPr>
        <w:pStyle w:val="noidung"/>
        <w:numPr>
          <w:ilvl w:val="2"/>
          <w:numId w:val="72"/>
        </w:numPr>
      </w:pPr>
      <w:r w:rsidRPr="00015A90">
        <w:t>Gợi ý công nghệ, framework, ngôn ngữ lập trình, và công cụ tối ưu cho từng loại dự án.</w:t>
      </w:r>
    </w:p>
    <w:p w14:paraId="440D3EBD" w14:textId="77777777" w:rsidR="00015A90" w:rsidRPr="00015A90" w:rsidRDefault="00015A90" w:rsidP="0093521A">
      <w:pPr>
        <w:pStyle w:val="noidung"/>
        <w:numPr>
          <w:ilvl w:val="2"/>
          <w:numId w:val="72"/>
        </w:numPr>
      </w:pPr>
      <w:r w:rsidRPr="00015A90">
        <w:t>Hỗ trợ viết code mẫu, giải thích thuật toán, và tối ưu hiệu năng.</w:t>
      </w:r>
    </w:p>
    <w:p w14:paraId="4B2CA550" w14:textId="77777777" w:rsidR="00015A90" w:rsidRPr="00015A90" w:rsidRDefault="00015A90" w:rsidP="0093521A">
      <w:pPr>
        <w:pStyle w:val="noidung"/>
        <w:numPr>
          <w:ilvl w:val="2"/>
          <w:numId w:val="72"/>
        </w:numPr>
      </w:pPr>
      <w:r w:rsidRPr="00015A90">
        <w:t>Đưa ra các best practices trong quản lý dự án, bảo mật, kiểm thử, và triển khai.</w:t>
      </w:r>
    </w:p>
    <w:p w14:paraId="0ACEC0F0" w14:textId="77777777" w:rsidR="00015A90" w:rsidRPr="00015A90" w:rsidRDefault="00015A90" w:rsidP="0093521A">
      <w:pPr>
        <w:pStyle w:val="noidung"/>
        <w:numPr>
          <w:ilvl w:val="2"/>
          <w:numId w:val="72"/>
        </w:numPr>
      </w:pPr>
      <w:r w:rsidRPr="00015A90">
        <w:t>Luôn cung cấp câu trả lời chi tiết, có ví dụ minh họa, và giải thích rõ ràng.</w:t>
      </w:r>
    </w:p>
    <w:p w14:paraId="38CC669E" w14:textId="77777777" w:rsidR="00015A90" w:rsidRPr="00015A90" w:rsidRDefault="00015A90" w:rsidP="0093521A">
      <w:pPr>
        <w:pStyle w:val="noidung"/>
        <w:numPr>
          <w:ilvl w:val="2"/>
          <w:numId w:val="72"/>
        </w:numPr>
      </w:pPr>
      <w:r w:rsidRPr="00015A90">
        <w:t>Khi gặp yêu cầu mơ hồ, hãy đặt câu hỏi làm rõ trước khi đưa ra giải pháp.</w:t>
      </w:r>
    </w:p>
    <w:p w14:paraId="1489946B" w14:textId="77777777" w:rsidR="00015A90" w:rsidRPr="00015A90" w:rsidRDefault="00015A90" w:rsidP="0093521A">
      <w:pPr>
        <w:pStyle w:val="noidung"/>
        <w:numPr>
          <w:ilvl w:val="1"/>
          <w:numId w:val="72"/>
        </w:numPr>
      </w:pPr>
      <w:r w:rsidRPr="00015A90">
        <w:t>Mục tiêu: Giúp đội ngũ phát triển xây dựng sản phẩm IT chất lượng cao, có khả năng mở rộng, bảo mật tốt, và dễ bảo trì.</w:t>
      </w:r>
    </w:p>
    <w:p w14:paraId="7D0F7840" w14:textId="484E1745" w:rsidR="00015A90" w:rsidRPr="00015A90" w:rsidRDefault="00015A90" w:rsidP="0093521A">
      <w:pPr>
        <w:pStyle w:val="noidung"/>
        <w:numPr>
          <w:ilvl w:val="1"/>
          <w:numId w:val="72"/>
        </w:numPr>
      </w:pPr>
      <w:r w:rsidRPr="00015A90">
        <w:t>tôi cần dữ liệu cho một dự án web tĩnh bán hàng, sản phẩm mà tôi sẽ bán là các sản phẩm điện tử, bạn hãy tạo cho tôi một cơ sở dữ liệu gồm 20 sản phẩm, mỗi sản phẩm có các thông tin cơ bản như: id, tên, giá bán, hình ảnh, mô tả chi tiết, trạng thái hoạt động bằng ngôn ngữ javascript</w:t>
      </w:r>
    </w:p>
    <w:p w14:paraId="064D6AD0" w14:textId="12E5D14E" w:rsidR="00015A90" w:rsidRPr="00015A90" w:rsidRDefault="00015A90" w:rsidP="0093521A">
      <w:pPr>
        <w:pStyle w:val="noidung"/>
        <w:numPr>
          <w:ilvl w:val="0"/>
          <w:numId w:val="72"/>
        </w:numPr>
      </w:pPr>
      <w:r w:rsidRPr="00015A90">
        <w:t>Gemini</w:t>
      </w:r>
      <w:r w:rsidR="0093521A">
        <w:t xml:space="preserve"> AI</w:t>
      </w:r>
      <w:r w:rsidRPr="00015A90">
        <w:t>: viết thêm đoạn mô tả cho mỗi sản phẩm hơn 200 từ </w:t>
      </w:r>
    </w:p>
    <w:p w14:paraId="46E04EEA" w14:textId="412C02FA" w:rsidR="00015A90" w:rsidRPr="00015A90" w:rsidRDefault="00015A90" w:rsidP="00015A90">
      <w:pPr>
        <w:pStyle w:val="noidung"/>
      </w:pPr>
      <w:r w:rsidRPr="00015A90">
        <w:lastRenderedPageBreak/>
        <w:t>Mỗi sản phẩm gồm: mã sản phẩm, tên, giá, hình ảnh, mô tả chi tiết, trạng thái hiển thị.</w:t>
      </w:r>
    </w:p>
    <w:p w14:paraId="4D17ACAE" w14:textId="131ABCFE" w:rsidR="00015A90" w:rsidRPr="00015A90" w:rsidRDefault="00015A90" w:rsidP="00015A90">
      <w:pPr>
        <w:pStyle w:val="noidung"/>
      </w:pPr>
      <w:r w:rsidRPr="00015A90">
        <w:t>Dữ liệu được lưu dưới dạng JSON/JavaScript object để dễ dàng tích hợp vào website tĩnh.</w:t>
      </w:r>
    </w:p>
    <w:p w14:paraId="08699DCF" w14:textId="5A83A1E6" w:rsidR="00015A90" w:rsidRPr="00015A90" w:rsidRDefault="00015A90" w:rsidP="0093521A">
      <w:pPr>
        <w:pStyle w:val="Heading3"/>
      </w:pPr>
      <w:r w:rsidRPr="00015A90">
        <w:t>Danh mục sản phẩm</w:t>
      </w:r>
    </w:p>
    <w:p w14:paraId="4ED649DE" w14:textId="30B545E6" w:rsidR="00015A90" w:rsidRPr="00015A90" w:rsidRDefault="00015A90" w:rsidP="00015A90">
      <w:pPr>
        <w:pStyle w:val="noidung"/>
        <w:numPr>
          <w:ilvl w:val="0"/>
          <w:numId w:val="70"/>
        </w:numPr>
      </w:pPr>
      <w:r w:rsidRPr="00015A90">
        <w:t>Laptop (Dell XPS 13, MacBook Air M2).</w:t>
      </w:r>
    </w:p>
    <w:p w14:paraId="0DDCACC8" w14:textId="0FA08216" w:rsidR="00015A90" w:rsidRPr="00015A90" w:rsidRDefault="00015A90" w:rsidP="00015A90">
      <w:pPr>
        <w:pStyle w:val="noidung"/>
        <w:numPr>
          <w:ilvl w:val="0"/>
          <w:numId w:val="70"/>
        </w:numPr>
      </w:pPr>
      <w:r w:rsidRPr="00015A90">
        <w:t>Smartphone (iPhone 15 Pro, Samsung Galaxy S24 Ultra).</w:t>
      </w:r>
    </w:p>
    <w:p w14:paraId="65DD340B" w14:textId="7658D592" w:rsidR="00015A90" w:rsidRPr="00015A90" w:rsidRDefault="00015A90" w:rsidP="00015A90">
      <w:pPr>
        <w:pStyle w:val="noidung"/>
        <w:numPr>
          <w:ilvl w:val="0"/>
          <w:numId w:val="70"/>
        </w:numPr>
      </w:pPr>
      <w:r w:rsidRPr="00015A90">
        <w:t>Tai nghe (Sony WH-1000XM5, Bose QC45).</w:t>
      </w:r>
    </w:p>
    <w:p w14:paraId="72227D75" w14:textId="0EB5B7CC" w:rsidR="00015A90" w:rsidRPr="00015A90" w:rsidRDefault="00015A90" w:rsidP="00015A90">
      <w:pPr>
        <w:pStyle w:val="noidung"/>
        <w:numPr>
          <w:ilvl w:val="0"/>
          <w:numId w:val="70"/>
        </w:numPr>
      </w:pPr>
      <w:r w:rsidRPr="00015A90">
        <w:t>Thiết bị đeo (Apple Watch Series 9).</w:t>
      </w:r>
    </w:p>
    <w:p w14:paraId="3033EE30" w14:textId="5875BF7D" w:rsidR="00015A90" w:rsidRPr="00015A90" w:rsidRDefault="00015A90" w:rsidP="00015A90">
      <w:pPr>
        <w:pStyle w:val="noidung"/>
        <w:numPr>
          <w:ilvl w:val="0"/>
          <w:numId w:val="70"/>
        </w:numPr>
      </w:pPr>
      <w:r w:rsidRPr="00015A90">
        <w:t>Máy tính bảng (Galaxy Tab S9, iPad Pro M2).</w:t>
      </w:r>
    </w:p>
    <w:p w14:paraId="53456481" w14:textId="7A859C4D" w:rsidR="00015A90" w:rsidRPr="00015A90" w:rsidRDefault="00015A90" w:rsidP="00015A90">
      <w:pPr>
        <w:pStyle w:val="noidung"/>
        <w:numPr>
          <w:ilvl w:val="0"/>
          <w:numId w:val="70"/>
        </w:numPr>
      </w:pPr>
      <w:r w:rsidRPr="00015A90">
        <w:t>Máy chơi game (PS5, Xbox Series X, Nintendo Switch OLED).</w:t>
      </w:r>
    </w:p>
    <w:p w14:paraId="282D8421" w14:textId="1913FBF7" w:rsidR="00015A90" w:rsidRPr="00015A90" w:rsidRDefault="00015A90" w:rsidP="00015A90">
      <w:pPr>
        <w:pStyle w:val="noidung"/>
        <w:numPr>
          <w:ilvl w:val="0"/>
          <w:numId w:val="70"/>
        </w:numPr>
      </w:pPr>
      <w:r w:rsidRPr="00015A90">
        <w:t>Camera/Drone (DJI Mini 3 Pro, GoPro Hero 12, Canon EOS R7).</w:t>
      </w:r>
    </w:p>
    <w:p w14:paraId="7532A29A" w14:textId="7A48D05A" w:rsidR="00015A90" w:rsidRPr="00015A90" w:rsidRDefault="00015A90" w:rsidP="00015A90">
      <w:pPr>
        <w:pStyle w:val="noidung"/>
        <w:numPr>
          <w:ilvl w:val="0"/>
          <w:numId w:val="70"/>
        </w:numPr>
      </w:pPr>
      <w:r w:rsidRPr="00015A90">
        <w:t>TV (Samsung 4K Smart TV, LG OLED C4).</w:t>
      </w:r>
    </w:p>
    <w:p w14:paraId="3294EC20" w14:textId="1BC19C92" w:rsidR="00015A90" w:rsidRPr="00015A90" w:rsidRDefault="00015A90" w:rsidP="00015A90">
      <w:pPr>
        <w:pStyle w:val="noidung"/>
        <w:numPr>
          <w:ilvl w:val="0"/>
          <w:numId w:val="70"/>
        </w:numPr>
      </w:pPr>
      <w:r w:rsidRPr="00015A90">
        <w:t>Phụ kiện (chuột Logitech MX Master 3S, bàn phím Razer BlackWidow V4).</w:t>
      </w:r>
    </w:p>
    <w:p w14:paraId="16335CF9" w14:textId="6A3C31BE" w:rsidR="00015A90" w:rsidRDefault="00015A90" w:rsidP="00015A90">
      <w:pPr>
        <w:pStyle w:val="noidung"/>
        <w:numPr>
          <w:ilvl w:val="0"/>
          <w:numId w:val="70"/>
        </w:numPr>
      </w:pPr>
      <w:r w:rsidRPr="00015A90">
        <w:t>Thiết bị đọc sách (Kindle Paperwhite).</w:t>
      </w:r>
    </w:p>
    <w:p w14:paraId="77914599" w14:textId="1AA1A575" w:rsidR="00015A90" w:rsidRPr="00015A90" w:rsidRDefault="00015A90" w:rsidP="0093521A">
      <w:pPr>
        <w:pStyle w:val="Heading3"/>
      </w:pPr>
      <w:r>
        <w:t>Chi tiết sản phẩm</w:t>
      </w:r>
    </w:p>
    <w:p w14:paraId="13054B73" w14:textId="77777777" w:rsidR="00015A90" w:rsidRPr="00015A90" w:rsidRDefault="00015A90" w:rsidP="00015A90"/>
    <w:p w14:paraId="6012A888" w14:textId="4A9E8358" w:rsidR="002C291B" w:rsidRDefault="002C291B" w:rsidP="002C291B">
      <w:pPr>
        <w:pStyle w:val="Caption"/>
        <w:keepNext/>
      </w:pPr>
      <w:r>
        <w:t xml:space="preserve">Bảng </w:t>
      </w:r>
      <w:r>
        <w:fldChar w:fldCharType="begin"/>
      </w:r>
      <w:r>
        <w:instrText xml:space="preserve"> STYLEREF 1 \s </w:instrText>
      </w:r>
      <w:r>
        <w:fldChar w:fldCharType="separate"/>
      </w:r>
      <w:r>
        <w:t>4</w:t>
      </w:r>
      <w:r>
        <w:fldChar w:fldCharType="end"/>
      </w:r>
      <w:r>
        <w:t>.</w:t>
      </w:r>
      <w:r>
        <w:fldChar w:fldCharType="begin"/>
      </w:r>
      <w:r>
        <w:instrText xml:space="preserve"> SEQ Bảng \* ARABIC \s 1 </w:instrText>
      </w:r>
      <w:r>
        <w:fldChar w:fldCharType="separate"/>
      </w:r>
      <w:r>
        <w:t>1</w:t>
      </w:r>
      <w:r>
        <w:fldChar w:fldCharType="end"/>
      </w:r>
      <w:r>
        <w:t>: Danh sách các sản phẩm thực nghiệm</w:t>
      </w:r>
    </w:p>
    <w:tbl>
      <w:tblPr>
        <w:tblStyle w:val="myTable"/>
        <w:tblW w:w="5000" w:type="pct"/>
        <w:tblLook w:val="04A0" w:firstRow="1" w:lastRow="0" w:firstColumn="1" w:lastColumn="0" w:noHBand="0" w:noVBand="1"/>
      </w:tblPr>
      <w:tblGrid>
        <w:gridCol w:w="679"/>
        <w:gridCol w:w="1775"/>
        <w:gridCol w:w="1386"/>
        <w:gridCol w:w="2003"/>
        <w:gridCol w:w="2925"/>
      </w:tblGrid>
      <w:tr w:rsidR="002C291B" w14:paraId="7B9574D7" w14:textId="77777777" w:rsidTr="002C2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tcPr>
          <w:p w14:paraId="324997AF" w14:textId="083D87AE" w:rsidR="002C291B" w:rsidRDefault="002C291B" w:rsidP="002C291B">
            <w:r>
              <w:rPr>
                <w:rStyle w:val="Strong"/>
              </w:rPr>
              <w:t>STT</w:t>
            </w:r>
          </w:p>
        </w:tc>
        <w:tc>
          <w:tcPr>
            <w:tcW w:w="1012" w:type="pct"/>
          </w:tcPr>
          <w:p w14:paraId="4C4CF1C9" w14:textId="3B8ADEC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Tên sản phẩm</w:t>
            </w:r>
          </w:p>
        </w:tc>
        <w:tc>
          <w:tcPr>
            <w:tcW w:w="790" w:type="pct"/>
          </w:tcPr>
          <w:p w14:paraId="3EE4845C" w14:textId="599227FA"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Giá (VND)</w:t>
            </w:r>
          </w:p>
        </w:tc>
        <w:tc>
          <w:tcPr>
            <w:tcW w:w="1142" w:type="pct"/>
          </w:tcPr>
          <w:p w14:paraId="5FB69D2E" w14:textId="571482E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Hình ảnh</w:t>
            </w:r>
          </w:p>
        </w:tc>
        <w:tc>
          <w:tcPr>
            <w:tcW w:w="1668" w:type="pct"/>
          </w:tcPr>
          <w:p w14:paraId="7BB8CCCB" w14:textId="48EFA786"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Mô tả ngắn gọn</w:t>
            </w:r>
          </w:p>
        </w:tc>
      </w:tr>
      <w:tr w:rsidR="002C291B" w14:paraId="6E172E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FB047EE" w14:textId="2CFA88F6" w:rsidR="002C291B" w:rsidRDefault="002C291B" w:rsidP="002C291B">
            <w:r>
              <w:rPr>
                <w:b/>
                <w:bCs/>
              </w:rPr>
              <w:t>1</w:t>
            </w:r>
          </w:p>
        </w:tc>
        <w:tc>
          <w:tcPr>
            <w:tcW w:w="1012" w:type="pct"/>
          </w:tcPr>
          <w:p w14:paraId="18C437A0" w14:textId="22651192"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Dell XPS 13</w:t>
            </w:r>
          </w:p>
        </w:tc>
        <w:tc>
          <w:tcPr>
            <w:tcW w:w="790" w:type="pct"/>
          </w:tcPr>
          <w:p w14:paraId="3A96B783" w14:textId="1A5FDD77" w:rsidR="002C291B" w:rsidRDefault="002C291B" w:rsidP="002C291B">
            <w:pPr>
              <w:cnfStyle w:val="000000000000" w:firstRow="0" w:lastRow="0" w:firstColumn="0" w:lastColumn="0" w:oddVBand="0" w:evenVBand="0" w:oddHBand="0" w:evenHBand="0" w:firstRowFirstColumn="0" w:firstRowLastColumn="0" w:lastRowFirstColumn="0" w:lastRowLastColumn="0"/>
            </w:pPr>
            <w:r>
              <w:t>32.490.000</w:t>
            </w:r>
          </w:p>
        </w:tc>
        <w:tc>
          <w:tcPr>
            <w:tcW w:w="1142" w:type="pct"/>
          </w:tcPr>
          <w:p w14:paraId="430AF3E2" w14:textId="6ABFE662" w:rsidR="002C291B" w:rsidRDefault="002C291B" w:rsidP="002C291B">
            <w:pPr>
              <w:cnfStyle w:val="000000000000" w:firstRow="0" w:lastRow="0" w:firstColumn="0" w:lastColumn="0" w:oddVBand="0" w:evenVBand="0" w:oddHBand="0" w:evenHBand="0" w:firstRowFirstColumn="0" w:firstRowLastColumn="0" w:lastRowFirstColumn="0" w:lastRowLastColumn="0"/>
            </w:pPr>
            <w:r>
              <w:t>dell-xps13.jpg</w:t>
            </w:r>
          </w:p>
        </w:tc>
        <w:tc>
          <w:tcPr>
            <w:tcW w:w="1668" w:type="pct"/>
          </w:tcPr>
          <w:p w14:paraId="163AF008" w14:textId="5EF63ABB"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doanh nhân cao cấp, màn hình InfinityEdge 13.4", chip Intel Core i7, RAM 16GB, SSD 512GB, thiết kế nhôm nguyên khối sang trọng.</w:t>
            </w:r>
          </w:p>
        </w:tc>
      </w:tr>
      <w:tr w:rsidR="002C291B" w14:paraId="2705B93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7154DC" w14:textId="2737FED0" w:rsidR="002C291B" w:rsidRDefault="002C291B" w:rsidP="002C291B">
            <w:r>
              <w:rPr>
                <w:b/>
                <w:bCs/>
              </w:rPr>
              <w:t>2</w:t>
            </w:r>
          </w:p>
        </w:tc>
        <w:tc>
          <w:tcPr>
            <w:tcW w:w="1012" w:type="pct"/>
          </w:tcPr>
          <w:p w14:paraId="38D1261B" w14:textId="2A37341A"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 Air M2</w:t>
            </w:r>
          </w:p>
        </w:tc>
        <w:tc>
          <w:tcPr>
            <w:tcW w:w="790" w:type="pct"/>
          </w:tcPr>
          <w:p w14:paraId="4AAFBDC3" w14:textId="22D68850" w:rsidR="002C291B" w:rsidRDefault="002C291B" w:rsidP="002C291B">
            <w:pPr>
              <w:cnfStyle w:val="000000000000" w:firstRow="0" w:lastRow="0" w:firstColumn="0" w:lastColumn="0" w:oddVBand="0" w:evenVBand="0" w:oddHBand="0" w:evenHBand="0" w:firstRowFirstColumn="0" w:firstRowLastColumn="0" w:lastRowFirstColumn="0" w:lastRowLastColumn="0"/>
            </w:pPr>
            <w:r>
              <w:t>28.990.000</w:t>
            </w:r>
          </w:p>
        </w:tc>
        <w:tc>
          <w:tcPr>
            <w:tcW w:w="1142" w:type="pct"/>
          </w:tcPr>
          <w:p w14:paraId="530FC784" w14:textId="1B3827C0"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macbook-air-m2.jpg</w:t>
            </w:r>
          </w:p>
        </w:tc>
        <w:tc>
          <w:tcPr>
            <w:tcW w:w="1668" w:type="pct"/>
          </w:tcPr>
          <w:p w14:paraId="1F65FF74" w14:textId="5459BD8D" w:rsidR="002C291B" w:rsidRDefault="002C291B" w:rsidP="002C291B">
            <w:pPr>
              <w:cnfStyle w:val="000000000000" w:firstRow="0" w:lastRow="0" w:firstColumn="0" w:lastColumn="0" w:oddVBand="0" w:evenVBand="0" w:oddHBand="0" w:evenHBand="0" w:firstRowFirstColumn="0" w:firstRowLastColumn="0" w:lastRowFirstColumn="0" w:lastRowLastColumn="0"/>
            </w:pPr>
            <w:r>
              <w:t xml:space="preserve">Thiết kế vuông vắn hiện đại, chip Apple M2 mạnh </w:t>
            </w:r>
            <w:r>
              <w:lastRenderedPageBreak/>
              <w:t>mẽ, màn hình Liquid Retina 13.6", pin 18 giờ, âm thanh Spatial Audio.</w:t>
            </w:r>
          </w:p>
        </w:tc>
      </w:tr>
      <w:tr w:rsidR="002C291B" w14:paraId="4C1E70E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19F560A" w14:textId="11C9AB08" w:rsidR="002C291B" w:rsidRDefault="002C291B" w:rsidP="002C291B">
            <w:r>
              <w:rPr>
                <w:b/>
                <w:bCs/>
              </w:rPr>
              <w:lastRenderedPageBreak/>
              <w:t>3</w:t>
            </w:r>
          </w:p>
        </w:tc>
        <w:tc>
          <w:tcPr>
            <w:tcW w:w="1012" w:type="pct"/>
          </w:tcPr>
          <w:p w14:paraId="78B4760D" w14:textId="00B31F76" w:rsidR="002C291B" w:rsidRDefault="002C291B" w:rsidP="002C291B">
            <w:pPr>
              <w:cnfStyle w:val="000000000000" w:firstRow="0" w:lastRow="0" w:firstColumn="0" w:lastColumn="0" w:oddVBand="0" w:evenVBand="0" w:oddHBand="0" w:evenHBand="0" w:firstRowFirstColumn="0" w:firstRowLastColumn="0" w:lastRowFirstColumn="0" w:lastRowLastColumn="0"/>
            </w:pPr>
            <w:r>
              <w:t>iPhone 15 Pro</w:t>
            </w:r>
          </w:p>
        </w:tc>
        <w:tc>
          <w:tcPr>
            <w:tcW w:w="790" w:type="pct"/>
          </w:tcPr>
          <w:p w14:paraId="3E21C84F" w14:textId="72CAA544" w:rsidR="002C291B" w:rsidRDefault="002C291B" w:rsidP="002C291B">
            <w:pPr>
              <w:cnfStyle w:val="000000000000" w:firstRow="0" w:lastRow="0" w:firstColumn="0" w:lastColumn="0" w:oddVBand="0" w:evenVBand="0" w:oddHBand="0" w:evenHBand="0" w:firstRowFirstColumn="0" w:firstRowLastColumn="0" w:lastRowFirstColumn="0" w:lastRowLastColumn="0"/>
            </w:pPr>
            <w:r>
              <w:t>24.990.000</w:t>
            </w:r>
          </w:p>
        </w:tc>
        <w:tc>
          <w:tcPr>
            <w:tcW w:w="1142" w:type="pct"/>
          </w:tcPr>
          <w:p w14:paraId="310E54A5" w14:textId="633312C5" w:rsidR="002C291B" w:rsidRDefault="002C291B" w:rsidP="002C291B">
            <w:pPr>
              <w:cnfStyle w:val="000000000000" w:firstRow="0" w:lastRow="0" w:firstColumn="0" w:lastColumn="0" w:oddVBand="0" w:evenVBand="0" w:oddHBand="0" w:evenHBand="0" w:firstRowFirstColumn="0" w:firstRowLastColumn="0" w:lastRowFirstColumn="0" w:lastRowLastColumn="0"/>
            </w:pPr>
            <w:r>
              <w:t>iphone15pro.jpg</w:t>
            </w:r>
          </w:p>
        </w:tc>
        <w:tc>
          <w:tcPr>
            <w:tcW w:w="1668" w:type="pct"/>
          </w:tcPr>
          <w:p w14:paraId="0DD1FE88" w14:textId="3963F8B1" w:rsidR="002C291B" w:rsidRDefault="002C291B" w:rsidP="002C291B">
            <w:pPr>
              <w:cnfStyle w:val="000000000000" w:firstRow="0" w:lastRow="0" w:firstColumn="0" w:lastColumn="0" w:oddVBand="0" w:evenVBand="0" w:oddHBand="0" w:evenHBand="0" w:firstRowFirstColumn="0" w:firstRowLastColumn="0" w:lastRowFirstColumn="0" w:lastRowLastColumn="0"/>
            </w:pPr>
            <w:r>
              <w:t>Vỏ Titanium siêu nhẹ, chip A17 Pro 3nm, camera 48MP, USB-C tốc độ cao, nút Action Button tùy biến.</w:t>
            </w:r>
          </w:p>
        </w:tc>
      </w:tr>
      <w:tr w:rsidR="002C291B" w14:paraId="6DE035B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DE7BC0" w14:textId="4B487212" w:rsidR="002C291B" w:rsidRDefault="002C291B" w:rsidP="002C291B">
            <w:r>
              <w:rPr>
                <w:b/>
                <w:bCs/>
              </w:rPr>
              <w:t>4</w:t>
            </w:r>
          </w:p>
        </w:tc>
        <w:tc>
          <w:tcPr>
            <w:tcW w:w="1012" w:type="pct"/>
          </w:tcPr>
          <w:p w14:paraId="603E5E2C" w14:textId="354CF93A"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S24 Ultra</w:t>
            </w:r>
          </w:p>
        </w:tc>
        <w:tc>
          <w:tcPr>
            <w:tcW w:w="790" w:type="pct"/>
          </w:tcPr>
          <w:p w14:paraId="53AFADA0" w14:textId="6501F3FE" w:rsidR="002C291B" w:rsidRDefault="002C291B" w:rsidP="002C291B">
            <w:pPr>
              <w:cnfStyle w:val="000000000000" w:firstRow="0" w:lastRow="0" w:firstColumn="0" w:lastColumn="0" w:oddVBand="0" w:evenVBand="0" w:oddHBand="0" w:evenHBand="0" w:firstRowFirstColumn="0" w:firstRowLastColumn="0" w:lastRowFirstColumn="0" w:lastRowLastColumn="0"/>
            </w:pPr>
            <w:r>
              <w:t>29.990.000</w:t>
            </w:r>
          </w:p>
        </w:tc>
        <w:tc>
          <w:tcPr>
            <w:tcW w:w="1142" w:type="pct"/>
          </w:tcPr>
          <w:p w14:paraId="15A4C5B1" w14:textId="16FA53E2" w:rsidR="002C291B" w:rsidRDefault="002C291B" w:rsidP="002C291B">
            <w:pPr>
              <w:cnfStyle w:val="000000000000" w:firstRow="0" w:lastRow="0" w:firstColumn="0" w:lastColumn="0" w:oddVBand="0" w:evenVBand="0" w:oddHBand="0" w:evenHBand="0" w:firstRowFirstColumn="0" w:firstRowLastColumn="0" w:lastRowFirstColumn="0" w:lastRowLastColumn="0"/>
            </w:pPr>
            <w:r>
              <w:t>galaxy-s24-ultra.jpg</w:t>
            </w:r>
          </w:p>
        </w:tc>
        <w:tc>
          <w:tcPr>
            <w:tcW w:w="1668" w:type="pct"/>
          </w:tcPr>
          <w:p w14:paraId="6D40E6B9" w14:textId="1C70BB34"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6.8" QHD+, camera 200MP, chip Snapdragon 8 Gen 3, bút S Pen, hệ sinh thái Galaxy AI.</w:t>
            </w:r>
          </w:p>
        </w:tc>
      </w:tr>
      <w:tr w:rsidR="002C291B" w14:paraId="3E32475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79F769" w14:textId="2BCA72EA" w:rsidR="002C291B" w:rsidRDefault="002C291B" w:rsidP="002C291B">
            <w:r>
              <w:rPr>
                <w:b/>
                <w:bCs/>
              </w:rPr>
              <w:t>5</w:t>
            </w:r>
          </w:p>
        </w:tc>
        <w:tc>
          <w:tcPr>
            <w:tcW w:w="1012" w:type="pct"/>
          </w:tcPr>
          <w:p w14:paraId="5B156510" w14:textId="10A73741" w:rsidR="002C291B" w:rsidRDefault="002C291B" w:rsidP="002C291B">
            <w:pPr>
              <w:cnfStyle w:val="000000000000" w:firstRow="0" w:lastRow="0" w:firstColumn="0" w:lastColumn="0" w:oddVBand="0" w:evenVBand="0" w:oddHBand="0" w:evenHBand="0" w:firstRowFirstColumn="0" w:firstRowLastColumn="0" w:lastRowFirstColumn="0" w:lastRowLastColumn="0"/>
            </w:pPr>
            <w:r>
              <w:t>Sony WH-1000XM5</w:t>
            </w:r>
          </w:p>
        </w:tc>
        <w:tc>
          <w:tcPr>
            <w:tcW w:w="790" w:type="pct"/>
          </w:tcPr>
          <w:p w14:paraId="5ED3028F" w14:textId="79FF6D96" w:rsidR="002C291B" w:rsidRDefault="002C291B" w:rsidP="002C291B">
            <w:pPr>
              <w:cnfStyle w:val="000000000000" w:firstRow="0" w:lastRow="0" w:firstColumn="0" w:lastColumn="0" w:oddVBand="0" w:evenVBand="0" w:oddHBand="0" w:evenHBand="0" w:firstRowFirstColumn="0" w:firstRowLastColumn="0" w:lastRowFirstColumn="0" w:lastRowLastColumn="0"/>
            </w:pPr>
            <w:r>
              <w:t>8.490.000</w:t>
            </w:r>
          </w:p>
        </w:tc>
        <w:tc>
          <w:tcPr>
            <w:tcW w:w="1142" w:type="pct"/>
          </w:tcPr>
          <w:p w14:paraId="6016096E" w14:textId="571BFD71" w:rsidR="002C291B" w:rsidRDefault="002C291B" w:rsidP="002C291B">
            <w:pPr>
              <w:cnfStyle w:val="000000000000" w:firstRow="0" w:lastRow="0" w:firstColumn="0" w:lastColumn="0" w:oddVBand="0" w:evenVBand="0" w:oddHBand="0" w:evenHBand="0" w:firstRowFirstColumn="0" w:firstRowLastColumn="0" w:lastRowFirstColumn="0" w:lastRowLastColumn="0"/>
            </w:pPr>
            <w:r>
              <w:t>sony-wh1000xm5.jpg</w:t>
            </w:r>
          </w:p>
        </w:tc>
        <w:tc>
          <w:tcPr>
            <w:tcW w:w="1668" w:type="pct"/>
          </w:tcPr>
          <w:p w14:paraId="4874A6DD" w14:textId="67D6ABE5"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chủ động, 8 micro, chip QN1 &amp; V1, âm thanh Hi-Res Audio, pin 30 giờ.</w:t>
            </w:r>
          </w:p>
        </w:tc>
      </w:tr>
      <w:tr w:rsidR="002C291B" w14:paraId="37A1E3D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9E7093B" w14:textId="318D53D9" w:rsidR="002C291B" w:rsidRDefault="002C291B" w:rsidP="002C291B">
            <w:r>
              <w:rPr>
                <w:b/>
                <w:bCs/>
              </w:rPr>
              <w:t>6</w:t>
            </w:r>
          </w:p>
        </w:tc>
        <w:tc>
          <w:tcPr>
            <w:tcW w:w="1012" w:type="pct"/>
          </w:tcPr>
          <w:p w14:paraId="1F59DA40" w14:textId="15D675A4" w:rsidR="002C291B" w:rsidRDefault="002C291B" w:rsidP="002C291B">
            <w:pPr>
              <w:cnfStyle w:val="000000000000" w:firstRow="0" w:lastRow="0" w:firstColumn="0" w:lastColumn="0" w:oddVBand="0" w:evenVBand="0" w:oddHBand="0" w:evenHBand="0" w:firstRowFirstColumn="0" w:firstRowLastColumn="0" w:lastRowFirstColumn="0" w:lastRowLastColumn="0"/>
            </w:pPr>
            <w:r>
              <w:t>Bose QuietComfort 45</w:t>
            </w:r>
          </w:p>
        </w:tc>
        <w:tc>
          <w:tcPr>
            <w:tcW w:w="790" w:type="pct"/>
          </w:tcPr>
          <w:p w14:paraId="55169D78" w14:textId="5F6BC4D5" w:rsidR="002C291B" w:rsidRDefault="002C291B" w:rsidP="002C291B">
            <w:pPr>
              <w:cnfStyle w:val="000000000000" w:firstRow="0" w:lastRow="0" w:firstColumn="0" w:lastColumn="0" w:oddVBand="0" w:evenVBand="0" w:oddHBand="0" w:evenHBand="0" w:firstRowFirstColumn="0" w:firstRowLastColumn="0" w:lastRowFirstColumn="0" w:lastRowLastColumn="0"/>
            </w:pPr>
            <w:r>
              <w:t>6.990.000</w:t>
            </w:r>
          </w:p>
        </w:tc>
        <w:tc>
          <w:tcPr>
            <w:tcW w:w="1142" w:type="pct"/>
          </w:tcPr>
          <w:p w14:paraId="5FA3E4BA" w14:textId="446AF852" w:rsidR="002C291B" w:rsidRDefault="002C291B" w:rsidP="002C291B">
            <w:pPr>
              <w:cnfStyle w:val="000000000000" w:firstRow="0" w:lastRow="0" w:firstColumn="0" w:lastColumn="0" w:oddVBand="0" w:evenVBand="0" w:oddHBand="0" w:evenHBand="0" w:firstRowFirstColumn="0" w:firstRowLastColumn="0" w:lastRowFirstColumn="0" w:lastRowLastColumn="0"/>
            </w:pPr>
            <w:r>
              <w:t>bose-qc45.jpg</w:t>
            </w:r>
          </w:p>
        </w:tc>
        <w:tc>
          <w:tcPr>
            <w:tcW w:w="1668" w:type="pct"/>
          </w:tcPr>
          <w:p w14:paraId="2D8A8F22" w14:textId="56C52C91"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linh hoạt, chế độ Quiet/Aware, âm thanh TriPort, pin 24 giờ, sạc USB-C.</w:t>
            </w:r>
          </w:p>
        </w:tc>
      </w:tr>
      <w:tr w:rsidR="002C291B" w14:paraId="1BD9B74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8AE9CCD" w14:textId="654B9B27" w:rsidR="002C291B" w:rsidRDefault="002C291B" w:rsidP="002C291B">
            <w:r>
              <w:rPr>
                <w:b/>
                <w:bCs/>
              </w:rPr>
              <w:t>7</w:t>
            </w:r>
          </w:p>
        </w:tc>
        <w:tc>
          <w:tcPr>
            <w:tcW w:w="1012" w:type="pct"/>
          </w:tcPr>
          <w:p w14:paraId="3DC23B51" w14:textId="208C1743" w:rsidR="002C291B" w:rsidRDefault="002C291B" w:rsidP="002C291B">
            <w:pPr>
              <w:cnfStyle w:val="000000000000" w:firstRow="0" w:lastRow="0" w:firstColumn="0" w:lastColumn="0" w:oddVBand="0" w:evenVBand="0" w:oddHBand="0" w:evenHBand="0" w:firstRowFirstColumn="0" w:firstRowLastColumn="0" w:lastRowFirstColumn="0" w:lastRowLastColumn="0"/>
            </w:pPr>
            <w:r>
              <w:t>Apple Watch Series 9</w:t>
            </w:r>
          </w:p>
        </w:tc>
        <w:tc>
          <w:tcPr>
            <w:tcW w:w="790" w:type="pct"/>
          </w:tcPr>
          <w:p w14:paraId="5F6A59E8" w14:textId="396534FD" w:rsidR="002C291B" w:rsidRDefault="002C291B" w:rsidP="002C291B">
            <w:pPr>
              <w:cnfStyle w:val="000000000000" w:firstRow="0" w:lastRow="0" w:firstColumn="0" w:lastColumn="0" w:oddVBand="0" w:evenVBand="0" w:oddHBand="0" w:evenHBand="0" w:firstRowFirstColumn="0" w:firstRowLastColumn="0" w:lastRowFirstColumn="0" w:lastRowLastColumn="0"/>
            </w:pPr>
            <w:r>
              <w:t>10.490.000</w:t>
            </w:r>
          </w:p>
        </w:tc>
        <w:tc>
          <w:tcPr>
            <w:tcW w:w="1142" w:type="pct"/>
          </w:tcPr>
          <w:p w14:paraId="0E07FE10" w14:textId="7AAEAAF8" w:rsidR="002C291B" w:rsidRDefault="002C291B" w:rsidP="002C291B">
            <w:pPr>
              <w:cnfStyle w:val="000000000000" w:firstRow="0" w:lastRow="0" w:firstColumn="0" w:lastColumn="0" w:oddVBand="0" w:evenVBand="0" w:oddHBand="0" w:evenHBand="0" w:firstRowFirstColumn="0" w:firstRowLastColumn="0" w:lastRowFirstColumn="0" w:lastRowLastColumn="0"/>
            </w:pPr>
            <w:r>
              <w:t>apple-watch-series9.jpg</w:t>
            </w:r>
          </w:p>
        </w:tc>
        <w:tc>
          <w:tcPr>
            <w:tcW w:w="1668" w:type="pct"/>
          </w:tcPr>
          <w:p w14:paraId="63AA6B0D" w14:textId="19E1DCDD" w:rsidR="002C291B" w:rsidRDefault="002C291B" w:rsidP="002C291B">
            <w:pPr>
              <w:cnfStyle w:val="000000000000" w:firstRow="0" w:lastRow="0" w:firstColumn="0" w:lastColumn="0" w:oddVBand="0" w:evenVBand="0" w:oddHBand="0" w:evenHBand="0" w:firstRowFirstColumn="0" w:firstRowLastColumn="0" w:lastRowFirstColumn="0" w:lastRowLastColumn="0"/>
            </w:pPr>
            <w:r>
              <w:t>Chip S9 mạnh mẽ, tính năng Double Tap, màn hình 2000 nits, cảm biến sức khỏe, thiết kế trung hòa carbon.</w:t>
            </w:r>
          </w:p>
        </w:tc>
      </w:tr>
      <w:tr w:rsidR="002C291B" w14:paraId="21EEE16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57F0D0" w14:textId="08E2CC00" w:rsidR="002C291B" w:rsidRDefault="002C291B" w:rsidP="002C291B">
            <w:r>
              <w:rPr>
                <w:b/>
                <w:bCs/>
              </w:rPr>
              <w:t>8</w:t>
            </w:r>
          </w:p>
        </w:tc>
        <w:tc>
          <w:tcPr>
            <w:tcW w:w="1012" w:type="pct"/>
          </w:tcPr>
          <w:p w14:paraId="6ABE17E1" w14:textId="7FB8DAF0"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Tab S9</w:t>
            </w:r>
          </w:p>
        </w:tc>
        <w:tc>
          <w:tcPr>
            <w:tcW w:w="790" w:type="pct"/>
          </w:tcPr>
          <w:p w14:paraId="19A6F50C" w14:textId="71B41934" w:rsidR="002C291B" w:rsidRDefault="002C291B" w:rsidP="002C291B">
            <w:pPr>
              <w:cnfStyle w:val="000000000000" w:firstRow="0" w:lastRow="0" w:firstColumn="0" w:lastColumn="0" w:oddVBand="0" w:evenVBand="0" w:oddHBand="0" w:evenHBand="0" w:firstRowFirstColumn="0" w:firstRowLastColumn="0" w:lastRowFirstColumn="0" w:lastRowLastColumn="0"/>
            </w:pPr>
            <w:r>
              <w:t>19.990.000</w:t>
            </w:r>
          </w:p>
        </w:tc>
        <w:tc>
          <w:tcPr>
            <w:tcW w:w="1142" w:type="pct"/>
          </w:tcPr>
          <w:p w14:paraId="35138CD3" w14:textId="2537CF03" w:rsidR="002C291B" w:rsidRDefault="002C291B" w:rsidP="002C291B">
            <w:pPr>
              <w:cnfStyle w:val="000000000000" w:firstRow="0" w:lastRow="0" w:firstColumn="0" w:lastColumn="0" w:oddVBand="0" w:evenVBand="0" w:oddHBand="0" w:evenHBand="0" w:firstRowFirstColumn="0" w:firstRowLastColumn="0" w:lastRowFirstColumn="0" w:lastRowLastColumn="0"/>
            </w:pPr>
            <w:r>
              <w:t>galaxy-tab-s9.jpg</w:t>
            </w:r>
          </w:p>
        </w:tc>
        <w:tc>
          <w:tcPr>
            <w:tcW w:w="1668" w:type="pct"/>
          </w:tcPr>
          <w:p w14:paraId="4A0E4EB9" w14:textId="690D67F3" w:rsidR="002C291B" w:rsidRDefault="002C291B" w:rsidP="002C291B">
            <w:pPr>
              <w:cnfStyle w:val="000000000000" w:firstRow="0" w:lastRow="0" w:firstColumn="0" w:lastColumn="0" w:oddVBand="0" w:evenVBand="0" w:oddHBand="0" w:evenHBand="0" w:firstRowFirstColumn="0" w:firstRowLastColumn="0" w:lastRowFirstColumn="0" w:lastRowLastColumn="0"/>
            </w:pPr>
            <w:r>
              <w:t>Máy tính bảng nhôm Armor Aluminum, màn hình AMOLED 11", chip Snapdragon 8 Gen 2, bút S Pen IP68.</w:t>
            </w:r>
          </w:p>
        </w:tc>
      </w:tr>
      <w:tr w:rsidR="002C291B" w14:paraId="327BDA8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644A1038" w14:textId="4259C884" w:rsidR="002C291B" w:rsidRDefault="002C291B" w:rsidP="002C291B">
            <w:r>
              <w:rPr>
                <w:b/>
                <w:bCs/>
              </w:rPr>
              <w:t>9</w:t>
            </w:r>
          </w:p>
        </w:tc>
        <w:tc>
          <w:tcPr>
            <w:tcW w:w="1012" w:type="pct"/>
          </w:tcPr>
          <w:p w14:paraId="085D3274" w14:textId="096E57BC" w:rsidR="002C291B" w:rsidRDefault="002C291B" w:rsidP="002C291B">
            <w:pPr>
              <w:cnfStyle w:val="000000000000" w:firstRow="0" w:lastRow="0" w:firstColumn="0" w:lastColumn="0" w:oddVBand="0" w:evenVBand="0" w:oddHBand="0" w:evenHBand="0" w:firstRowFirstColumn="0" w:firstRowLastColumn="0" w:lastRowFirstColumn="0" w:lastRowLastColumn="0"/>
            </w:pPr>
            <w:r>
              <w:t>iPad Pro M2</w:t>
            </w:r>
          </w:p>
        </w:tc>
        <w:tc>
          <w:tcPr>
            <w:tcW w:w="790" w:type="pct"/>
          </w:tcPr>
          <w:p w14:paraId="7A653426" w14:textId="69286A5C" w:rsidR="002C291B" w:rsidRDefault="002C291B" w:rsidP="002C291B">
            <w:pPr>
              <w:cnfStyle w:val="000000000000" w:firstRow="0" w:lastRow="0" w:firstColumn="0" w:lastColumn="0" w:oddVBand="0" w:evenVBand="0" w:oddHBand="0" w:evenHBand="0" w:firstRowFirstColumn="0" w:firstRowLastColumn="0" w:lastRowFirstColumn="0" w:lastRowLastColumn="0"/>
            </w:pPr>
            <w:r>
              <w:t>26.990.000</w:t>
            </w:r>
          </w:p>
        </w:tc>
        <w:tc>
          <w:tcPr>
            <w:tcW w:w="1142" w:type="pct"/>
          </w:tcPr>
          <w:p w14:paraId="178E95DC" w14:textId="4E854BEC" w:rsidR="002C291B" w:rsidRDefault="002C291B" w:rsidP="002C291B">
            <w:pPr>
              <w:cnfStyle w:val="000000000000" w:firstRow="0" w:lastRow="0" w:firstColumn="0" w:lastColumn="0" w:oddVBand="0" w:evenVBand="0" w:oddHBand="0" w:evenHBand="0" w:firstRowFirstColumn="0" w:firstRowLastColumn="0" w:lastRowFirstColumn="0" w:lastRowLastColumn="0"/>
            </w:pPr>
            <w:r>
              <w:t>ipad-pro-m2.jpg</w:t>
            </w:r>
          </w:p>
        </w:tc>
        <w:tc>
          <w:tcPr>
            <w:tcW w:w="1668" w:type="pct"/>
          </w:tcPr>
          <w:p w14:paraId="5417DCBB" w14:textId="6ABE8A47" w:rsidR="002C291B" w:rsidRDefault="002C291B" w:rsidP="002C291B">
            <w:pPr>
              <w:cnfStyle w:val="000000000000" w:firstRow="0" w:lastRow="0" w:firstColumn="0" w:lastColumn="0" w:oddVBand="0" w:evenVBand="0" w:oddHBand="0" w:evenHBand="0" w:firstRowFirstColumn="0" w:firstRowLastColumn="0" w:lastRowFirstColumn="0" w:lastRowLastColumn="0"/>
            </w:pPr>
            <w:r>
              <w:t>Chip M2 mạnh mẽ, màn hình Liquid Retina XDR 12.9", hỗ trợ Apple Pencil Hover, camera LiDAR.</w:t>
            </w:r>
          </w:p>
        </w:tc>
      </w:tr>
      <w:tr w:rsidR="002C291B" w14:paraId="0C50AD0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47B8320" w14:textId="2ACBB510" w:rsidR="002C291B" w:rsidRDefault="002C291B" w:rsidP="002C291B">
            <w:r>
              <w:rPr>
                <w:b/>
                <w:bCs/>
              </w:rPr>
              <w:t>10</w:t>
            </w:r>
          </w:p>
        </w:tc>
        <w:tc>
          <w:tcPr>
            <w:tcW w:w="1012" w:type="pct"/>
          </w:tcPr>
          <w:p w14:paraId="216235CC" w14:textId="63EDF689" w:rsidR="002C291B" w:rsidRDefault="002C291B" w:rsidP="002C291B">
            <w:pPr>
              <w:cnfStyle w:val="000000000000" w:firstRow="0" w:lastRow="0" w:firstColumn="0" w:lastColumn="0" w:oddVBand="0" w:evenVBand="0" w:oddHBand="0" w:evenHBand="0" w:firstRowFirstColumn="0" w:firstRowLastColumn="0" w:lastRowFirstColumn="0" w:lastRowLastColumn="0"/>
            </w:pPr>
            <w:r>
              <w:t>Kindle Paperwhite</w:t>
            </w:r>
          </w:p>
        </w:tc>
        <w:tc>
          <w:tcPr>
            <w:tcW w:w="790" w:type="pct"/>
          </w:tcPr>
          <w:p w14:paraId="4FB69E69" w14:textId="3B17C9CD" w:rsidR="002C291B" w:rsidRDefault="002C291B" w:rsidP="002C291B">
            <w:pPr>
              <w:cnfStyle w:val="000000000000" w:firstRow="0" w:lastRow="0" w:firstColumn="0" w:lastColumn="0" w:oddVBand="0" w:evenVBand="0" w:oddHBand="0" w:evenHBand="0" w:firstRowFirstColumn="0" w:firstRowLastColumn="0" w:lastRowFirstColumn="0" w:lastRowLastColumn="0"/>
            </w:pPr>
            <w:r>
              <w:t>3.690.000</w:t>
            </w:r>
          </w:p>
        </w:tc>
        <w:tc>
          <w:tcPr>
            <w:tcW w:w="1142" w:type="pct"/>
          </w:tcPr>
          <w:p w14:paraId="2BE8110A" w14:textId="1AA583C2" w:rsidR="002C291B" w:rsidRDefault="002C291B" w:rsidP="002C291B">
            <w:pPr>
              <w:cnfStyle w:val="000000000000" w:firstRow="0" w:lastRow="0" w:firstColumn="0" w:lastColumn="0" w:oddVBand="0" w:evenVBand="0" w:oddHBand="0" w:evenHBand="0" w:firstRowFirstColumn="0" w:firstRowLastColumn="0" w:lastRowFirstColumn="0" w:lastRowLastColumn="0"/>
            </w:pPr>
            <w:r>
              <w:t>kindle-paperwhite.jpg</w:t>
            </w:r>
          </w:p>
        </w:tc>
        <w:tc>
          <w:tcPr>
            <w:tcW w:w="1668" w:type="pct"/>
          </w:tcPr>
          <w:p w14:paraId="00E27FE2" w14:textId="5ABC6B7D"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E-ink 6.8", chống nước IPX8, pin nhiều tuần, ánh sáng điều chỉnh nhiệt độ màu.</w:t>
            </w:r>
          </w:p>
        </w:tc>
      </w:tr>
      <w:tr w:rsidR="002C291B" w14:paraId="1D923E47"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0A1081" w14:textId="0974753A" w:rsidR="002C291B" w:rsidRDefault="002C291B" w:rsidP="002C291B">
            <w:r>
              <w:rPr>
                <w:b/>
                <w:bCs/>
              </w:rPr>
              <w:lastRenderedPageBreak/>
              <w:t>11</w:t>
            </w:r>
          </w:p>
        </w:tc>
        <w:tc>
          <w:tcPr>
            <w:tcW w:w="1012" w:type="pct"/>
          </w:tcPr>
          <w:p w14:paraId="3327DD9F" w14:textId="53C1EB3D"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 MX Master 3S</w:t>
            </w:r>
          </w:p>
        </w:tc>
        <w:tc>
          <w:tcPr>
            <w:tcW w:w="790" w:type="pct"/>
          </w:tcPr>
          <w:p w14:paraId="1B6DFA2A" w14:textId="516A73B4" w:rsidR="002C291B" w:rsidRDefault="002C291B" w:rsidP="002C291B">
            <w:pPr>
              <w:cnfStyle w:val="000000000000" w:firstRow="0" w:lastRow="0" w:firstColumn="0" w:lastColumn="0" w:oddVBand="0" w:evenVBand="0" w:oddHBand="0" w:evenHBand="0" w:firstRowFirstColumn="0" w:firstRowLastColumn="0" w:lastRowFirstColumn="0" w:lastRowLastColumn="0"/>
            </w:pPr>
            <w:r>
              <w:t>2.490.000</w:t>
            </w:r>
          </w:p>
        </w:tc>
        <w:tc>
          <w:tcPr>
            <w:tcW w:w="1142" w:type="pct"/>
          </w:tcPr>
          <w:p w14:paraId="6522CD79" w14:textId="7BE5937C"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logitech-mx-master-3s.jpg</w:t>
            </w:r>
          </w:p>
        </w:tc>
        <w:tc>
          <w:tcPr>
            <w:tcW w:w="1668" w:type="pct"/>
          </w:tcPr>
          <w:p w14:paraId="03318399" w14:textId="3157E6BF" w:rsidR="002C291B" w:rsidRDefault="002C291B" w:rsidP="002C291B">
            <w:pPr>
              <w:cnfStyle w:val="000000000000" w:firstRow="0" w:lastRow="0" w:firstColumn="0" w:lastColumn="0" w:oddVBand="0" w:evenVBand="0" w:oddHBand="0" w:evenHBand="0" w:firstRowFirstColumn="0" w:firstRowLastColumn="0" w:lastRowFirstColumn="0" w:lastRowLastColumn="0"/>
            </w:pPr>
            <w:r>
              <w:t>Chuột không dây công thái học, click yên tĩnh, cảm biến 8000 DPI, con lăn MagSpeed, kết nối 3 thiết bị.</w:t>
            </w:r>
          </w:p>
        </w:tc>
      </w:tr>
      <w:tr w:rsidR="002C291B" w14:paraId="4B0E44D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6BFE65" w14:textId="143BFA0B" w:rsidR="002C291B" w:rsidRDefault="002C291B" w:rsidP="002C291B">
            <w:r>
              <w:rPr>
                <w:b/>
                <w:bCs/>
              </w:rPr>
              <w:t>12</w:t>
            </w:r>
          </w:p>
        </w:tc>
        <w:tc>
          <w:tcPr>
            <w:tcW w:w="1012" w:type="pct"/>
          </w:tcPr>
          <w:p w14:paraId="600B0F94" w14:textId="5BF42481" w:rsidR="002C291B" w:rsidRDefault="002C291B" w:rsidP="002C291B">
            <w:pPr>
              <w:cnfStyle w:val="000000000000" w:firstRow="0" w:lastRow="0" w:firstColumn="0" w:lastColumn="0" w:oddVBand="0" w:evenVBand="0" w:oddHBand="0" w:evenHBand="0" w:firstRowFirstColumn="0" w:firstRowLastColumn="0" w:lastRowFirstColumn="0" w:lastRowLastColumn="0"/>
            </w:pPr>
            <w:r>
              <w:t>Razer BlackWidow V4</w:t>
            </w:r>
          </w:p>
        </w:tc>
        <w:tc>
          <w:tcPr>
            <w:tcW w:w="790" w:type="pct"/>
          </w:tcPr>
          <w:p w14:paraId="23618506" w14:textId="40293EA8" w:rsidR="002C291B" w:rsidRDefault="002C291B" w:rsidP="002C291B">
            <w:pPr>
              <w:cnfStyle w:val="000000000000" w:firstRow="0" w:lastRow="0" w:firstColumn="0" w:lastColumn="0" w:oddVBand="0" w:evenVBand="0" w:oddHBand="0" w:evenHBand="0" w:firstRowFirstColumn="0" w:firstRowLastColumn="0" w:lastRowFirstColumn="0" w:lastRowLastColumn="0"/>
            </w:pPr>
            <w:r>
              <w:t>4.390.000</w:t>
            </w:r>
          </w:p>
        </w:tc>
        <w:tc>
          <w:tcPr>
            <w:tcW w:w="1142" w:type="pct"/>
          </w:tcPr>
          <w:p w14:paraId="6F38EC00" w14:textId="09558C0D" w:rsidR="002C291B" w:rsidRDefault="002C291B" w:rsidP="002C291B">
            <w:pPr>
              <w:cnfStyle w:val="000000000000" w:firstRow="0" w:lastRow="0" w:firstColumn="0" w:lastColumn="0" w:oddVBand="0" w:evenVBand="0" w:oddHBand="0" w:evenHBand="0" w:firstRowFirstColumn="0" w:firstRowLastColumn="0" w:lastRowFirstColumn="0" w:lastRowLastColumn="0"/>
            </w:pPr>
            <w:r>
              <w:t>razer-blackwidow-v4.jpg</w:t>
            </w:r>
          </w:p>
        </w:tc>
        <w:tc>
          <w:tcPr>
            <w:tcW w:w="1668" w:type="pct"/>
          </w:tcPr>
          <w:p w14:paraId="75C2BE5F" w14:textId="31EA7A1B" w:rsidR="002C291B" w:rsidRDefault="002C291B" w:rsidP="002C291B">
            <w:pPr>
              <w:cnfStyle w:val="000000000000" w:firstRow="0" w:lastRow="0" w:firstColumn="0" w:lastColumn="0" w:oddVBand="0" w:evenVBand="0" w:oddHBand="0" w:evenHBand="0" w:firstRowFirstColumn="0" w:firstRowLastColumn="0" w:lastRowFirstColumn="0" w:lastRowLastColumn="0"/>
            </w:pPr>
            <w:r>
              <w:t>Bàn phím cơ Razer Green Switch, khung nhôm, đèn RGB Chroma, phím macro, kê tay da cao cấp.</w:t>
            </w:r>
          </w:p>
        </w:tc>
      </w:tr>
      <w:tr w:rsidR="002C291B" w14:paraId="58C323C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D72B49A" w14:textId="0B5B3E2B" w:rsidR="002C291B" w:rsidRDefault="002C291B" w:rsidP="002C291B">
            <w:r>
              <w:rPr>
                <w:b/>
                <w:bCs/>
              </w:rPr>
              <w:t>13</w:t>
            </w:r>
          </w:p>
        </w:tc>
        <w:tc>
          <w:tcPr>
            <w:tcW w:w="1012" w:type="pct"/>
          </w:tcPr>
          <w:p w14:paraId="34877E5E" w14:textId="466CC1BA" w:rsidR="002C291B" w:rsidRDefault="002C291B" w:rsidP="002C291B">
            <w:pPr>
              <w:cnfStyle w:val="000000000000" w:firstRow="0" w:lastRow="0" w:firstColumn="0" w:lastColumn="0" w:oddVBand="0" w:evenVBand="0" w:oddHBand="0" w:evenHBand="0" w:firstRowFirstColumn="0" w:firstRowLastColumn="0" w:lastRowFirstColumn="0" w:lastRowLastColumn="0"/>
            </w:pPr>
            <w:r>
              <w:t>Sony PlayStation 5</w:t>
            </w:r>
          </w:p>
        </w:tc>
        <w:tc>
          <w:tcPr>
            <w:tcW w:w="790" w:type="pct"/>
          </w:tcPr>
          <w:p w14:paraId="4D07B0E4" w14:textId="5550C8B2" w:rsidR="002C291B" w:rsidRDefault="002C291B" w:rsidP="002C291B">
            <w:pPr>
              <w:cnfStyle w:val="000000000000" w:firstRow="0" w:lastRow="0" w:firstColumn="0" w:lastColumn="0" w:oddVBand="0" w:evenVBand="0" w:oddHBand="0" w:evenHBand="0" w:firstRowFirstColumn="0" w:firstRowLastColumn="0" w:lastRowFirstColumn="0" w:lastRowLastColumn="0"/>
            </w:pPr>
            <w:r>
              <w:t>12.490.000</w:t>
            </w:r>
          </w:p>
        </w:tc>
        <w:tc>
          <w:tcPr>
            <w:tcW w:w="1142" w:type="pct"/>
          </w:tcPr>
          <w:p w14:paraId="3B1A0560" w14:textId="1730437C" w:rsidR="002C291B" w:rsidRDefault="002C291B" w:rsidP="002C291B">
            <w:pPr>
              <w:cnfStyle w:val="000000000000" w:firstRow="0" w:lastRow="0" w:firstColumn="0" w:lastColumn="0" w:oddVBand="0" w:evenVBand="0" w:oddHBand="0" w:evenHBand="0" w:firstRowFirstColumn="0" w:firstRowLastColumn="0" w:lastRowFirstColumn="0" w:lastRowLastColumn="0"/>
            </w:pPr>
            <w:r>
              <w:t>ps5.jpg</w:t>
            </w:r>
          </w:p>
        </w:tc>
        <w:tc>
          <w:tcPr>
            <w:tcW w:w="1668" w:type="pct"/>
          </w:tcPr>
          <w:p w14:paraId="704D18F3" w14:textId="3199B853"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thế hệ mới, CPU/GPU AMD Zen 2 &amp; RDNA 2, SSD NVMe siêu tốc, hỗ trợ Ray Tracing.</w:t>
            </w:r>
          </w:p>
        </w:tc>
      </w:tr>
      <w:tr w:rsidR="002C291B" w14:paraId="7D2D18E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13F7828" w14:textId="423C50F9" w:rsidR="002C291B" w:rsidRDefault="002C291B" w:rsidP="002C291B">
            <w:r>
              <w:t>14</w:t>
            </w:r>
          </w:p>
        </w:tc>
        <w:tc>
          <w:tcPr>
            <w:tcW w:w="1012" w:type="pct"/>
          </w:tcPr>
          <w:p w14:paraId="0AF17698" w14:textId="1EFB3DE5" w:rsidR="002C291B" w:rsidRDefault="002C291B" w:rsidP="002C291B">
            <w:pPr>
              <w:cnfStyle w:val="000000000000" w:firstRow="0" w:lastRow="0" w:firstColumn="0" w:lastColumn="0" w:oddVBand="0" w:evenVBand="0" w:oddHBand="0" w:evenHBand="0" w:firstRowFirstColumn="0" w:firstRowLastColumn="0" w:lastRowFirstColumn="0" w:lastRowLastColumn="0"/>
            </w:pPr>
            <w:r>
              <w:t>Xbox Series X</w:t>
            </w:r>
          </w:p>
        </w:tc>
        <w:tc>
          <w:tcPr>
            <w:tcW w:w="790" w:type="pct"/>
          </w:tcPr>
          <w:p w14:paraId="6C5F5372" w14:textId="27824113" w:rsidR="002C291B" w:rsidRDefault="002C291B" w:rsidP="002C291B">
            <w:pPr>
              <w:cnfStyle w:val="000000000000" w:firstRow="0" w:lastRow="0" w:firstColumn="0" w:lastColumn="0" w:oddVBand="0" w:evenVBand="0" w:oddHBand="0" w:evenHBand="0" w:firstRowFirstColumn="0" w:firstRowLastColumn="0" w:lastRowFirstColumn="0" w:lastRowLastColumn="0"/>
            </w:pPr>
            <w:r>
              <w:t>12.990.000</w:t>
            </w:r>
          </w:p>
        </w:tc>
        <w:tc>
          <w:tcPr>
            <w:tcW w:w="1142" w:type="pct"/>
          </w:tcPr>
          <w:p w14:paraId="20113F64" w14:textId="4B07494C" w:rsidR="002C291B" w:rsidRDefault="002C291B" w:rsidP="002C291B">
            <w:pPr>
              <w:cnfStyle w:val="000000000000" w:firstRow="0" w:lastRow="0" w:firstColumn="0" w:lastColumn="0" w:oddVBand="0" w:evenVBand="0" w:oddHBand="0" w:evenHBand="0" w:firstRowFirstColumn="0" w:firstRowLastColumn="0" w:lastRowFirstColumn="0" w:lastRowLastColumn="0"/>
            </w:pPr>
            <w:r>
              <w:t>xbox-series-x.jpg</w:t>
            </w:r>
          </w:p>
        </w:tc>
        <w:tc>
          <w:tcPr>
            <w:tcW w:w="1668" w:type="pct"/>
          </w:tcPr>
          <w:p w14:paraId="50B9A649" w14:textId="7193C8D1"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mạnh mẽ của Microsoft, thiết kế tối giản, chip AMD RDNA2 &amp; Zen2, hỗ trợ 4K 60fps/120fps, SSD NVMe 1TB, Quick Resume, Dolby Vision/Atmos.</w:t>
            </w:r>
          </w:p>
        </w:tc>
      </w:tr>
      <w:tr w:rsidR="002C291B" w14:paraId="650621A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207230" w14:textId="4D8BDC75" w:rsidR="002C291B" w:rsidRDefault="002C291B" w:rsidP="002C291B">
            <w:r>
              <w:t>15</w:t>
            </w:r>
          </w:p>
        </w:tc>
        <w:tc>
          <w:tcPr>
            <w:tcW w:w="1012" w:type="pct"/>
          </w:tcPr>
          <w:p w14:paraId="65C97E6A" w14:textId="099548F4" w:rsidR="002C291B" w:rsidRDefault="002C291B" w:rsidP="002C291B">
            <w:pPr>
              <w:cnfStyle w:val="000000000000" w:firstRow="0" w:lastRow="0" w:firstColumn="0" w:lastColumn="0" w:oddVBand="0" w:evenVBand="0" w:oddHBand="0" w:evenHBand="0" w:firstRowFirstColumn="0" w:firstRowLastColumn="0" w:lastRowFirstColumn="0" w:lastRowLastColumn="0"/>
            </w:pPr>
            <w:r>
              <w:t>Nintendo Switch OLED</w:t>
            </w:r>
          </w:p>
        </w:tc>
        <w:tc>
          <w:tcPr>
            <w:tcW w:w="790" w:type="pct"/>
          </w:tcPr>
          <w:p w14:paraId="7E03A6AF" w14:textId="3F1C60F4" w:rsidR="002C291B" w:rsidRDefault="002C291B" w:rsidP="002C291B">
            <w:pPr>
              <w:cnfStyle w:val="000000000000" w:firstRow="0" w:lastRow="0" w:firstColumn="0" w:lastColumn="0" w:oddVBand="0" w:evenVBand="0" w:oddHBand="0" w:evenHBand="0" w:firstRowFirstColumn="0" w:firstRowLastColumn="0" w:lastRowFirstColumn="0" w:lastRowLastColumn="0"/>
            </w:pPr>
            <w:r>
              <w:t>8.190.000</w:t>
            </w:r>
          </w:p>
        </w:tc>
        <w:tc>
          <w:tcPr>
            <w:tcW w:w="1142" w:type="pct"/>
          </w:tcPr>
          <w:p w14:paraId="6D1E8347" w14:textId="3EC03FD7" w:rsidR="002C291B" w:rsidRDefault="002C291B" w:rsidP="002C291B">
            <w:pPr>
              <w:cnfStyle w:val="000000000000" w:firstRow="0" w:lastRow="0" w:firstColumn="0" w:lastColumn="0" w:oddVBand="0" w:evenVBand="0" w:oddHBand="0" w:evenHBand="0" w:firstRowFirstColumn="0" w:firstRowLastColumn="0" w:lastRowFirstColumn="0" w:lastRowLastColumn="0"/>
            </w:pPr>
            <w:r>
              <w:t>switch-oled.jpg</w:t>
            </w:r>
          </w:p>
        </w:tc>
        <w:tc>
          <w:tcPr>
            <w:tcW w:w="1668" w:type="pct"/>
          </w:tcPr>
          <w:p w14:paraId="469F36CD" w14:textId="705DF4B8"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lai, màn hình OLED 7", ba chế độ chơi (Cầm tay, Để bàn, TV), dock có cổng LAN, loa cải tiến, bộ nhớ 64GB.</w:t>
            </w:r>
          </w:p>
        </w:tc>
      </w:tr>
      <w:tr w:rsidR="002C291B" w14:paraId="2E5BA1C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3744D815" w14:textId="5F8219F9" w:rsidR="002C291B" w:rsidRDefault="002C291B" w:rsidP="002C291B">
            <w:r>
              <w:t>16</w:t>
            </w:r>
          </w:p>
        </w:tc>
        <w:tc>
          <w:tcPr>
            <w:tcW w:w="1012" w:type="pct"/>
          </w:tcPr>
          <w:p w14:paraId="6722791D" w14:textId="1D2B4B49" w:rsidR="002C291B" w:rsidRDefault="002C291B" w:rsidP="002C291B">
            <w:pPr>
              <w:cnfStyle w:val="000000000000" w:firstRow="0" w:lastRow="0" w:firstColumn="0" w:lastColumn="0" w:oddVBand="0" w:evenVBand="0" w:oddHBand="0" w:evenHBand="0" w:firstRowFirstColumn="0" w:firstRowLastColumn="0" w:lastRowFirstColumn="0" w:lastRowLastColumn="0"/>
            </w:pPr>
            <w:r>
              <w:t>DJI Mini 3 Pro</w:t>
            </w:r>
          </w:p>
        </w:tc>
        <w:tc>
          <w:tcPr>
            <w:tcW w:w="790" w:type="pct"/>
          </w:tcPr>
          <w:p w14:paraId="308D456C" w14:textId="20F40397" w:rsidR="002C291B" w:rsidRDefault="002C291B" w:rsidP="002C291B">
            <w:pPr>
              <w:cnfStyle w:val="000000000000" w:firstRow="0" w:lastRow="0" w:firstColumn="0" w:lastColumn="0" w:oddVBand="0" w:evenVBand="0" w:oddHBand="0" w:evenHBand="0" w:firstRowFirstColumn="0" w:firstRowLastColumn="0" w:lastRowFirstColumn="0" w:lastRowLastColumn="0"/>
            </w:pPr>
            <w:r>
              <w:t>18.490.000</w:t>
            </w:r>
          </w:p>
        </w:tc>
        <w:tc>
          <w:tcPr>
            <w:tcW w:w="1142" w:type="pct"/>
          </w:tcPr>
          <w:p w14:paraId="36AD0BB0" w14:textId="4C3A8A0D" w:rsidR="002C291B" w:rsidRDefault="002C291B" w:rsidP="002C291B">
            <w:pPr>
              <w:cnfStyle w:val="000000000000" w:firstRow="0" w:lastRow="0" w:firstColumn="0" w:lastColumn="0" w:oddVBand="0" w:evenVBand="0" w:oddHBand="0" w:evenHBand="0" w:firstRowFirstColumn="0" w:firstRowLastColumn="0" w:lastRowFirstColumn="0" w:lastRowLastColumn="0"/>
            </w:pPr>
            <w:r>
              <w:t>dji-mini-3-pro.jpg</w:t>
            </w:r>
          </w:p>
        </w:tc>
        <w:tc>
          <w:tcPr>
            <w:tcW w:w="1668" w:type="pct"/>
          </w:tcPr>
          <w:p w14:paraId="27A63568" w14:textId="7CCEF886" w:rsidR="002C291B" w:rsidRDefault="002C291B" w:rsidP="002C291B">
            <w:pPr>
              <w:cnfStyle w:val="000000000000" w:firstRow="0" w:lastRow="0" w:firstColumn="0" w:lastColumn="0" w:oddVBand="0" w:evenVBand="0" w:oddHBand="0" w:evenHBand="0" w:firstRowFirstColumn="0" w:firstRowLastColumn="0" w:lastRowFirstColumn="0" w:lastRowLastColumn="0"/>
            </w:pPr>
            <w:r>
              <w:t>Flycam siêu nhẹ &lt;250g, camera CMOS 1/1.3", quay 4K HDR 60fps, chụp 48MP, gimbal chống rung 3 trục, cảm biến tránh vật cản, thời lượng bay 34 phút.</w:t>
            </w:r>
          </w:p>
        </w:tc>
      </w:tr>
      <w:tr w:rsidR="002C291B" w14:paraId="76D6D93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C5A6F0B" w14:textId="2B212AC9" w:rsidR="002C291B" w:rsidRDefault="002C291B" w:rsidP="002C291B">
            <w:r>
              <w:t>17</w:t>
            </w:r>
          </w:p>
        </w:tc>
        <w:tc>
          <w:tcPr>
            <w:tcW w:w="1012" w:type="pct"/>
          </w:tcPr>
          <w:p w14:paraId="0462B65E" w14:textId="32732F78" w:rsidR="002C291B" w:rsidRDefault="002C291B" w:rsidP="002C291B">
            <w:pPr>
              <w:cnfStyle w:val="000000000000" w:firstRow="0" w:lastRow="0" w:firstColumn="0" w:lastColumn="0" w:oddVBand="0" w:evenVBand="0" w:oddHBand="0" w:evenHBand="0" w:firstRowFirstColumn="0" w:firstRowLastColumn="0" w:lastRowFirstColumn="0" w:lastRowLastColumn="0"/>
            </w:pPr>
            <w:r>
              <w:t>GoPro Hero 12</w:t>
            </w:r>
          </w:p>
        </w:tc>
        <w:tc>
          <w:tcPr>
            <w:tcW w:w="790" w:type="pct"/>
          </w:tcPr>
          <w:p w14:paraId="59FADE8E" w14:textId="07F0EF41" w:rsidR="002C291B" w:rsidRDefault="002C291B" w:rsidP="002C291B">
            <w:pPr>
              <w:cnfStyle w:val="000000000000" w:firstRow="0" w:lastRow="0" w:firstColumn="0" w:lastColumn="0" w:oddVBand="0" w:evenVBand="0" w:oddHBand="0" w:evenHBand="0" w:firstRowFirstColumn="0" w:firstRowLastColumn="0" w:lastRowFirstColumn="0" w:lastRowLastColumn="0"/>
            </w:pPr>
            <w:r>
              <w:t>9.990.000</w:t>
            </w:r>
          </w:p>
        </w:tc>
        <w:tc>
          <w:tcPr>
            <w:tcW w:w="1142" w:type="pct"/>
          </w:tcPr>
          <w:p w14:paraId="0838E673" w14:textId="4117503A" w:rsidR="002C291B" w:rsidRDefault="002C291B" w:rsidP="002C291B">
            <w:pPr>
              <w:cnfStyle w:val="000000000000" w:firstRow="0" w:lastRow="0" w:firstColumn="0" w:lastColumn="0" w:oddVBand="0" w:evenVBand="0" w:oddHBand="0" w:evenHBand="0" w:firstRowFirstColumn="0" w:firstRowLastColumn="0" w:lastRowFirstColumn="0" w:lastRowLastColumn="0"/>
            </w:pPr>
            <w:r>
              <w:t>gopro-hero12.jpg</w:t>
            </w:r>
          </w:p>
        </w:tc>
        <w:tc>
          <w:tcPr>
            <w:tcW w:w="1668" w:type="pct"/>
          </w:tcPr>
          <w:p w14:paraId="09ED7CBB" w14:textId="366DA314" w:rsidR="002C291B" w:rsidRDefault="002C291B" w:rsidP="002C291B">
            <w:pPr>
              <w:cnfStyle w:val="000000000000" w:firstRow="0" w:lastRow="0" w:firstColumn="0" w:lastColumn="0" w:oddVBand="0" w:evenVBand="0" w:oddHBand="0" w:evenHBand="0" w:firstRowFirstColumn="0" w:firstRowLastColumn="0" w:lastRowFirstColumn="0" w:lastRowLastColumn="0"/>
            </w:pPr>
            <w:r>
              <w:t>Camera hành trình quay 5.3K 60fps, 4K 120fps, chống rung HyperSmooth 6.0, Horizon Lock, pin Enduro, chống nước 10m, thân máy siêu bền.</w:t>
            </w:r>
          </w:p>
        </w:tc>
      </w:tr>
      <w:tr w:rsidR="002C291B" w14:paraId="7D6956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B56FCAD" w14:textId="27160039" w:rsidR="002C291B" w:rsidRDefault="002C291B" w:rsidP="002C291B">
            <w:r>
              <w:t>18</w:t>
            </w:r>
          </w:p>
        </w:tc>
        <w:tc>
          <w:tcPr>
            <w:tcW w:w="1012" w:type="pct"/>
          </w:tcPr>
          <w:p w14:paraId="4328449A" w14:textId="121348E7" w:rsidR="002C291B" w:rsidRDefault="002C291B" w:rsidP="002C291B">
            <w:pPr>
              <w:cnfStyle w:val="000000000000" w:firstRow="0" w:lastRow="0" w:firstColumn="0" w:lastColumn="0" w:oddVBand="0" w:evenVBand="0" w:oddHBand="0" w:evenHBand="0" w:firstRowFirstColumn="0" w:firstRowLastColumn="0" w:lastRowFirstColumn="0" w:lastRowLastColumn="0"/>
            </w:pPr>
            <w:r>
              <w:t>Canon EOS R7</w:t>
            </w:r>
          </w:p>
        </w:tc>
        <w:tc>
          <w:tcPr>
            <w:tcW w:w="790" w:type="pct"/>
          </w:tcPr>
          <w:p w14:paraId="7ADC93EB" w14:textId="08E07042" w:rsidR="002C291B" w:rsidRDefault="002C291B" w:rsidP="002C291B">
            <w:pPr>
              <w:cnfStyle w:val="000000000000" w:firstRow="0" w:lastRow="0" w:firstColumn="0" w:lastColumn="0" w:oddVBand="0" w:evenVBand="0" w:oddHBand="0" w:evenHBand="0" w:firstRowFirstColumn="0" w:firstRowLastColumn="0" w:lastRowFirstColumn="0" w:lastRowLastColumn="0"/>
            </w:pPr>
            <w:r>
              <w:t>36.990.000</w:t>
            </w:r>
          </w:p>
        </w:tc>
        <w:tc>
          <w:tcPr>
            <w:tcW w:w="1142" w:type="pct"/>
          </w:tcPr>
          <w:p w14:paraId="7B23A59D" w14:textId="253F3925" w:rsidR="002C291B" w:rsidRDefault="002C291B" w:rsidP="002C291B">
            <w:pPr>
              <w:cnfStyle w:val="000000000000" w:firstRow="0" w:lastRow="0" w:firstColumn="0" w:lastColumn="0" w:oddVBand="0" w:evenVBand="0" w:oddHBand="0" w:evenHBand="0" w:firstRowFirstColumn="0" w:firstRowLastColumn="0" w:lastRowFirstColumn="0" w:lastRowLastColumn="0"/>
            </w:pPr>
            <w:r>
              <w:t>canon-eos-r7.jpg</w:t>
            </w:r>
          </w:p>
        </w:tc>
        <w:tc>
          <w:tcPr>
            <w:tcW w:w="1668" w:type="pct"/>
          </w:tcPr>
          <w:p w14:paraId="219572FF" w14:textId="057FF785" w:rsidR="002C291B" w:rsidRDefault="002C291B" w:rsidP="002C291B">
            <w:pPr>
              <w:cnfStyle w:val="000000000000" w:firstRow="0" w:lastRow="0" w:firstColumn="0" w:lastColumn="0" w:oddVBand="0" w:evenVBand="0" w:oddHBand="0" w:evenHBand="0" w:firstRowFirstColumn="0" w:firstRowLastColumn="0" w:lastRowFirstColumn="0" w:lastRowLastColumn="0"/>
            </w:pPr>
            <w:r>
              <w:t xml:space="preserve">Máy ảnh mirrorless APS-C 32.5MP, chip DIGIC </w:t>
            </w:r>
            <w:r>
              <w:lastRenderedPageBreak/>
              <w:t>X, Dual Pixel AF II AI, chụp liên tiếp 15–30fps, chống rung IBIS 5 trục, quay video 4K UHD.</w:t>
            </w:r>
          </w:p>
        </w:tc>
      </w:tr>
      <w:tr w:rsidR="002C291B" w14:paraId="139954F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39E94B" w14:textId="194749D7" w:rsidR="002C291B" w:rsidRDefault="002C291B" w:rsidP="002C291B">
            <w:r>
              <w:lastRenderedPageBreak/>
              <w:t>19</w:t>
            </w:r>
          </w:p>
        </w:tc>
        <w:tc>
          <w:tcPr>
            <w:tcW w:w="1012" w:type="pct"/>
          </w:tcPr>
          <w:p w14:paraId="41B7B87D" w14:textId="5EE86A23"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4K Smart TV 55"</w:t>
            </w:r>
          </w:p>
        </w:tc>
        <w:tc>
          <w:tcPr>
            <w:tcW w:w="790" w:type="pct"/>
          </w:tcPr>
          <w:p w14:paraId="402D6FDF" w14:textId="153CA0ED" w:rsidR="002C291B" w:rsidRDefault="002C291B" w:rsidP="002C291B">
            <w:pPr>
              <w:cnfStyle w:val="000000000000" w:firstRow="0" w:lastRow="0" w:firstColumn="0" w:lastColumn="0" w:oddVBand="0" w:evenVBand="0" w:oddHBand="0" w:evenHBand="0" w:firstRowFirstColumn="0" w:firstRowLastColumn="0" w:lastRowFirstColumn="0" w:lastRowLastColumn="0"/>
            </w:pPr>
            <w:r>
              <w:t>11.490.000</w:t>
            </w:r>
          </w:p>
        </w:tc>
        <w:tc>
          <w:tcPr>
            <w:tcW w:w="1142" w:type="pct"/>
          </w:tcPr>
          <w:p w14:paraId="2A299D66" w14:textId="51F66044"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samsung-4k-tv.jpg</w:t>
            </w:r>
          </w:p>
        </w:tc>
        <w:tc>
          <w:tcPr>
            <w:tcW w:w="1668" w:type="pct"/>
          </w:tcPr>
          <w:p w14:paraId="19880E4D" w14:textId="73D7E512" w:rsidR="002C291B" w:rsidRDefault="002C291B" w:rsidP="002C291B">
            <w:pPr>
              <w:cnfStyle w:val="000000000000" w:firstRow="0" w:lastRow="0" w:firstColumn="0" w:lastColumn="0" w:oddVBand="0" w:evenVBand="0" w:oddHBand="0" w:evenHBand="0" w:firstRowFirstColumn="0" w:firstRowLastColumn="0" w:lastRowFirstColumn="0" w:lastRowLastColumn="0"/>
            </w:pPr>
            <w:r>
              <w:t>TV 4K 55", thiết kế không viền, công nghệ PurColor, HDR10+, âm thanh OTS Lite, hệ điều hành Tizen OS, kho ứng dụng phong phú.</w:t>
            </w:r>
          </w:p>
        </w:tc>
      </w:tr>
      <w:tr w:rsidR="002C291B" w14:paraId="4943F1C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C5CB1DC" w14:textId="3C7BD19C" w:rsidR="002C291B" w:rsidRDefault="002C291B" w:rsidP="002C291B">
            <w:r>
              <w:t>20</w:t>
            </w:r>
          </w:p>
        </w:tc>
        <w:tc>
          <w:tcPr>
            <w:tcW w:w="1012" w:type="pct"/>
          </w:tcPr>
          <w:p w14:paraId="0B203EFC" w14:textId="75252110" w:rsidR="002C291B" w:rsidRDefault="002C291B" w:rsidP="002C291B">
            <w:pPr>
              <w:cnfStyle w:val="000000000000" w:firstRow="0" w:lastRow="0" w:firstColumn="0" w:lastColumn="0" w:oddVBand="0" w:evenVBand="0" w:oddHBand="0" w:evenHBand="0" w:firstRowFirstColumn="0" w:firstRowLastColumn="0" w:lastRowFirstColumn="0" w:lastRowLastColumn="0"/>
            </w:pPr>
            <w:r>
              <w:t>LG OLED C4 65"</w:t>
            </w:r>
          </w:p>
        </w:tc>
        <w:tc>
          <w:tcPr>
            <w:tcW w:w="790" w:type="pct"/>
          </w:tcPr>
          <w:p w14:paraId="6F1CF8F9" w14:textId="2C726963" w:rsidR="002C291B" w:rsidRDefault="002C291B" w:rsidP="002C291B">
            <w:pPr>
              <w:cnfStyle w:val="000000000000" w:firstRow="0" w:lastRow="0" w:firstColumn="0" w:lastColumn="0" w:oddVBand="0" w:evenVBand="0" w:oddHBand="0" w:evenHBand="0" w:firstRowFirstColumn="0" w:firstRowLastColumn="0" w:lastRowFirstColumn="0" w:lastRowLastColumn="0"/>
            </w:pPr>
            <w:r>
              <w:t>48.990.000</w:t>
            </w:r>
          </w:p>
        </w:tc>
        <w:tc>
          <w:tcPr>
            <w:tcW w:w="1142" w:type="pct"/>
          </w:tcPr>
          <w:p w14:paraId="458867D6" w14:textId="3C41B722" w:rsidR="002C291B" w:rsidRDefault="002C291B" w:rsidP="002C291B">
            <w:pPr>
              <w:cnfStyle w:val="000000000000" w:firstRow="0" w:lastRow="0" w:firstColumn="0" w:lastColumn="0" w:oddVBand="0" w:evenVBand="0" w:oddHBand="0" w:evenHBand="0" w:firstRowFirstColumn="0" w:firstRowLastColumn="0" w:lastRowFirstColumn="0" w:lastRowLastColumn="0"/>
            </w:pPr>
            <w:r>
              <w:t>lg-oled-c4.jpg</w:t>
            </w:r>
          </w:p>
        </w:tc>
        <w:tc>
          <w:tcPr>
            <w:tcW w:w="1668" w:type="pct"/>
          </w:tcPr>
          <w:p w14:paraId="1D044E7E" w14:textId="401B67B9" w:rsidR="002C291B" w:rsidRDefault="002C291B" w:rsidP="002C291B">
            <w:pPr>
              <w:cnfStyle w:val="000000000000" w:firstRow="0" w:lastRow="0" w:firstColumn="0" w:lastColumn="0" w:oddVBand="0" w:evenVBand="0" w:oddHBand="0" w:evenHBand="0" w:firstRowFirstColumn="0" w:firstRowLastColumn="0" w:lastRowFirstColumn="0" w:lastRowLastColumn="0"/>
            </w:pPr>
            <w:r>
              <w:t>TV OLED evo 65", Brightness Booster, chip AI α9 Gen7, Dolby Vision/Atmos, tần số quét 144Hz, phản hồi 0.1ms, hỗ trợ G-Sync/FreeSync Premium.</w:t>
            </w:r>
          </w:p>
        </w:tc>
      </w:tr>
    </w:tbl>
    <w:p w14:paraId="59CC46C3" w14:textId="77777777" w:rsidR="002C291B" w:rsidRDefault="002C291B" w:rsidP="002C291B"/>
    <w:p w14:paraId="2D845B75" w14:textId="48BEE08E" w:rsidR="002C291B" w:rsidRPr="00015A90" w:rsidRDefault="00015A90" w:rsidP="0093521A">
      <w:pPr>
        <w:pStyle w:val="Heading3"/>
      </w:pPr>
      <w:r w:rsidRPr="00015A90">
        <w:t>Môi trường thử nghiệm</w:t>
      </w:r>
    </w:p>
    <w:p w14:paraId="6F993F2D" w14:textId="2E1F59C9" w:rsidR="00015A90" w:rsidRPr="00015A90" w:rsidRDefault="00015A90" w:rsidP="00015A90">
      <w:pPr>
        <w:pStyle w:val="noidung"/>
        <w:numPr>
          <w:ilvl w:val="0"/>
          <w:numId w:val="67"/>
        </w:numPr>
      </w:pPr>
      <w:r w:rsidRPr="00015A90">
        <w:t>Trình duyệt: Chrome, Edge, Firefox.</w:t>
      </w:r>
    </w:p>
    <w:p w14:paraId="65199F73" w14:textId="368F2F89" w:rsidR="00015A90" w:rsidRPr="00015A90" w:rsidRDefault="00015A90" w:rsidP="00015A90">
      <w:pPr>
        <w:pStyle w:val="noidung"/>
        <w:numPr>
          <w:ilvl w:val="0"/>
          <w:numId w:val="67"/>
        </w:numPr>
      </w:pPr>
      <w:r w:rsidRPr="00015A90">
        <w:t>Thiết bị: PC, laptop, smartphone (Android/iOS).</w:t>
      </w:r>
    </w:p>
    <w:p w14:paraId="2306F398" w14:textId="2B5D54E9" w:rsidR="00015A90" w:rsidRPr="00015A90" w:rsidRDefault="00015A90" w:rsidP="00015A90">
      <w:pPr>
        <w:pStyle w:val="noidung"/>
        <w:numPr>
          <w:ilvl w:val="0"/>
          <w:numId w:val="67"/>
        </w:numPr>
      </w:pPr>
      <w:r w:rsidRPr="00015A90">
        <w:t>Độ phân giải: 1920x1080 (desktop), 720x1280 (mobile).</w:t>
      </w:r>
    </w:p>
    <w:p w14:paraId="5CBBC883" w14:textId="5363811F" w:rsidR="00015A90" w:rsidRDefault="00015A90" w:rsidP="00015A90">
      <w:pPr>
        <w:pStyle w:val="noidung"/>
        <w:numPr>
          <w:ilvl w:val="0"/>
          <w:numId w:val="67"/>
        </w:numPr>
      </w:pPr>
      <w:r w:rsidRPr="00015A90">
        <w:t>Hosting: triển khai thử nghiệm trên GitHub Pages/Netlify.</w:t>
      </w:r>
    </w:p>
    <w:p w14:paraId="5D525922" w14:textId="75620FA2" w:rsidR="00015A90" w:rsidRPr="00015A90" w:rsidRDefault="00015A90" w:rsidP="0093521A">
      <w:pPr>
        <w:pStyle w:val="Heading3"/>
      </w:pPr>
      <w:r w:rsidRPr="00015A90">
        <w:t>Tiêu chí kiểm thử</w:t>
      </w:r>
    </w:p>
    <w:p w14:paraId="043BA361" w14:textId="5F4DD432" w:rsidR="00015A90" w:rsidRPr="00015A90" w:rsidRDefault="00015A90" w:rsidP="00015A90">
      <w:pPr>
        <w:pStyle w:val="noidung"/>
        <w:numPr>
          <w:ilvl w:val="0"/>
          <w:numId w:val="69"/>
        </w:numPr>
      </w:pPr>
      <w:r w:rsidRPr="00015A90">
        <w:t>Hiển thị đúng thông tin sản phẩm (tên, giá, hình ảnh).</w:t>
      </w:r>
    </w:p>
    <w:p w14:paraId="7EF78398" w14:textId="47D27B9F" w:rsidR="00015A90" w:rsidRPr="00015A90" w:rsidRDefault="00015A90" w:rsidP="00015A90">
      <w:pPr>
        <w:pStyle w:val="noidung"/>
        <w:numPr>
          <w:ilvl w:val="0"/>
          <w:numId w:val="69"/>
        </w:numPr>
      </w:pPr>
      <w:r w:rsidRPr="00015A90">
        <w:t>Tương thích đa trình duyệt.</w:t>
      </w:r>
    </w:p>
    <w:p w14:paraId="788069BB" w14:textId="70DD6D75" w:rsidR="00015A90" w:rsidRPr="00015A90" w:rsidRDefault="00015A90" w:rsidP="00015A90">
      <w:pPr>
        <w:pStyle w:val="noidung"/>
        <w:numPr>
          <w:ilvl w:val="0"/>
          <w:numId w:val="69"/>
        </w:numPr>
      </w:pPr>
      <w:r w:rsidRPr="00015A90">
        <w:t>Tốc độ tải trang nhanh, hình ảnh tối ưu.</w:t>
      </w:r>
    </w:p>
    <w:p w14:paraId="71653386" w14:textId="79BD1484" w:rsidR="00015A90" w:rsidRPr="00015A90" w:rsidRDefault="00015A90" w:rsidP="00015A90">
      <w:pPr>
        <w:pStyle w:val="noidung"/>
        <w:numPr>
          <w:ilvl w:val="0"/>
          <w:numId w:val="69"/>
        </w:numPr>
      </w:pPr>
      <w:r w:rsidRPr="00015A90">
        <w:t>Tương tác cơ bản bằng JavaScript (lọc sản phẩm, giỏ hàng giả lập).</w:t>
      </w:r>
    </w:p>
    <w:p w14:paraId="5276A0FA" w14:textId="6BDBB82C" w:rsidR="00015A90" w:rsidRPr="00015A90" w:rsidRDefault="00015A90" w:rsidP="00015A90">
      <w:pPr>
        <w:pStyle w:val="noidung"/>
        <w:numPr>
          <w:ilvl w:val="0"/>
          <w:numId w:val="69"/>
        </w:numPr>
      </w:pPr>
      <w:r w:rsidRPr="00015A90">
        <w:t>Bố cục responsive, hiển thị tốt trên nhiều kích thước màn hình.</w:t>
      </w:r>
    </w:p>
    <w:p w14:paraId="22AFE8B5" w14:textId="77777777" w:rsidR="00015A90" w:rsidRPr="00015A90" w:rsidRDefault="00015A90" w:rsidP="00015A90">
      <w:pPr>
        <w:pStyle w:val="noidung"/>
      </w:pPr>
    </w:p>
    <w:p w14:paraId="7D11B8EA" w14:textId="77777777" w:rsidR="00015A90" w:rsidRPr="002C291B" w:rsidRDefault="00015A90" w:rsidP="002C291B"/>
    <w:p w14:paraId="25C48C9A" w14:textId="77777777" w:rsidR="00D724C7" w:rsidRPr="008D78F3" w:rsidRDefault="003D4A92" w:rsidP="00D724C7">
      <w:pPr>
        <w:pStyle w:val="Heading2"/>
      </w:pPr>
      <w:bookmarkStart w:id="83" w:name="_Toc231549143"/>
      <w:r w:rsidRPr="008D78F3">
        <w:lastRenderedPageBreak/>
        <w:t>Kết quả thực nghiệm</w:t>
      </w:r>
      <w:bookmarkEnd w:id="83"/>
    </w:p>
    <w:p w14:paraId="0052B09D" w14:textId="77777777" w:rsidR="003D4A92" w:rsidRPr="008D78F3" w:rsidRDefault="003D4A92" w:rsidP="003D4A92">
      <w:pPr>
        <w:pStyle w:val="Heading3"/>
      </w:pPr>
      <w:bookmarkStart w:id="84" w:name="_Toc231549144"/>
      <w:r w:rsidRPr="008D78F3">
        <w:t>Giao diện trang chủ</w:t>
      </w:r>
      <w:bookmarkEnd w:id="84"/>
    </w:p>
    <w:p w14:paraId="7F4E2124" w14:textId="6D135E02" w:rsidR="008759C1" w:rsidRPr="008D78F3" w:rsidRDefault="00E31F66" w:rsidP="008759C1">
      <w:pPr>
        <w:pStyle w:val="noidung"/>
      </w:pPr>
      <w:r w:rsidRPr="00E31F66">
        <w:drawing>
          <wp:inline distT="0" distB="0" distL="0" distR="0" wp14:anchorId="1B0A593B" wp14:editId="18BB14BD">
            <wp:extent cx="5580380" cy="2712720"/>
            <wp:effectExtent l="0" t="0" r="1270" b="0"/>
            <wp:docPr id="4233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94631" name=""/>
                    <pic:cNvPicPr/>
                  </pic:nvPicPr>
                  <pic:blipFill rotWithShape="1">
                    <a:blip r:embed="rId44"/>
                    <a:srcRect t="8497" b="5078"/>
                    <a:stretch>
                      <a:fillRect/>
                    </a:stretch>
                  </pic:blipFill>
                  <pic:spPr bwMode="auto">
                    <a:xfrm>
                      <a:off x="0" y="0"/>
                      <a:ext cx="5580380" cy="2712720"/>
                    </a:xfrm>
                    <a:prstGeom prst="rect">
                      <a:avLst/>
                    </a:prstGeom>
                    <a:ln>
                      <a:noFill/>
                    </a:ln>
                    <a:extLst>
                      <a:ext uri="{53640926-AAD7-44D8-BBD7-CCE9431645EC}">
                        <a14:shadowObscured xmlns:a14="http://schemas.microsoft.com/office/drawing/2010/main"/>
                      </a:ext>
                    </a:extLst>
                  </pic:spPr>
                </pic:pic>
              </a:graphicData>
            </a:graphic>
          </wp:inline>
        </w:drawing>
      </w:r>
    </w:p>
    <w:p w14:paraId="735A656D" w14:textId="77777777" w:rsidR="00D724C7" w:rsidRPr="008D78F3" w:rsidRDefault="003D4A92" w:rsidP="00D724C7">
      <w:pPr>
        <w:pStyle w:val="Heading3"/>
      </w:pPr>
      <w:bookmarkStart w:id="85" w:name="_Toc231549145"/>
      <w:r w:rsidRPr="008D78F3">
        <w:t>Giao diện trang …</w:t>
      </w:r>
      <w:bookmarkEnd w:id="85"/>
    </w:p>
    <w:p w14:paraId="6DF1FEDB" w14:textId="77777777" w:rsidR="003D4A92" w:rsidRPr="008D78F3" w:rsidRDefault="003D4A92" w:rsidP="003D4A92">
      <w:pPr>
        <w:pStyle w:val="noidung"/>
      </w:pPr>
      <w:r w:rsidRPr="008D78F3">
        <w:t>Chụp hình và mô tả</w:t>
      </w:r>
    </w:p>
    <w:p w14:paraId="77CB05ED" w14:textId="77777777" w:rsidR="003D4A92" w:rsidRPr="008D78F3" w:rsidRDefault="003D4A92" w:rsidP="003D4A92">
      <w:pPr>
        <w:pStyle w:val="noidung"/>
      </w:pPr>
      <w:r w:rsidRPr="008D78F3">
        <w:t>….</w:t>
      </w:r>
    </w:p>
    <w:p w14:paraId="42AF445E" w14:textId="77777777" w:rsidR="003D4A92" w:rsidRPr="008D78F3" w:rsidRDefault="003D4A92" w:rsidP="008F3D04"/>
    <w:p w14:paraId="58DE99F2" w14:textId="77777777" w:rsidR="00D724C7" w:rsidRPr="008D78F3" w:rsidRDefault="00D724C7" w:rsidP="008F3D04"/>
    <w:p w14:paraId="6EC4C3E9" w14:textId="77777777" w:rsidR="008F3D04" w:rsidRPr="008D78F3" w:rsidRDefault="008F3D04" w:rsidP="008F3D04">
      <w:r w:rsidRPr="008D78F3">
        <w:br w:type="page"/>
      </w:r>
    </w:p>
    <w:p w14:paraId="0D9CAA2C" w14:textId="77777777" w:rsidR="00DF06F5" w:rsidRPr="008D78F3" w:rsidRDefault="00DF06F5" w:rsidP="00EC5402">
      <w:pPr>
        <w:pStyle w:val="Heading1"/>
      </w:pPr>
      <w:bookmarkStart w:id="86" w:name="_Toc231549146"/>
      <w:r w:rsidRPr="008D78F3">
        <w:lastRenderedPageBreak/>
        <w:t>Kết luận và hướng phát triển</w:t>
      </w:r>
      <w:bookmarkEnd w:id="86"/>
    </w:p>
    <w:p w14:paraId="4E391C72" w14:textId="77777777" w:rsidR="003D4A92" w:rsidRPr="008D78F3" w:rsidRDefault="008F3D04" w:rsidP="007378A0">
      <w:pPr>
        <w:pStyle w:val="Heading2"/>
      </w:pPr>
      <w:bookmarkStart w:id="87" w:name="_Toc231549147"/>
      <w:r w:rsidRPr="008D78F3">
        <w:t>Kết luận</w:t>
      </w:r>
      <w:bookmarkEnd w:id="87"/>
    </w:p>
    <w:p w14:paraId="00051FAE" w14:textId="77777777" w:rsidR="007378A0" w:rsidRPr="008D78F3" w:rsidRDefault="007378A0" w:rsidP="007378A0">
      <w:pPr>
        <w:pStyle w:val="noidung"/>
      </w:pPr>
    </w:p>
    <w:p w14:paraId="5F9CF6A7" w14:textId="77777777" w:rsidR="008F3D04" w:rsidRPr="008D78F3" w:rsidRDefault="008F3D04" w:rsidP="007378A0">
      <w:pPr>
        <w:pStyle w:val="Heading2"/>
      </w:pPr>
      <w:bookmarkStart w:id="88" w:name="_Toc231549148"/>
      <w:r w:rsidRPr="008D78F3">
        <w:t>Hướng phát triển</w:t>
      </w:r>
      <w:bookmarkEnd w:id="88"/>
    </w:p>
    <w:p w14:paraId="23AF5776" w14:textId="77777777" w:rsidR="007378A0" w:rsidRPr="008D78F3" w:rsidRDefault="007378A0" w:rsidP="007378A0">
      <w:pPr>
        <w:pStyle w:val="noidung"/>
      </w:pPr>
    </w:p>
    <w:p w14:paraId="18BB15B3" w14:textId="77777777" w:rsidR="007378A0" w:rsidRPr="008D78F3" w:rsidRDefault="007378A0" w:rsidP="007378A0">
      <w:pPr>
        <w:pStyle w:val="noidung"/>
      </w:pPr>
    </w:p>
    <w:p w14:paraId="5C3C209C" w14:textId="77777777" w:rsidR="007378A0" w:rsidRPr="008D78F3" w:rsidRDefault="007378A0">
      <w:pPr>
        <w:rPr>
          <w:b/>
          <w:caps/>
          <w:sz w:val="30"/>
        </w:rPr>
      </w:pPr>
      <w:r w:rsidRPr="008D78F3">
        <w:br w:type="page"/>
      </w:r>
    </w:p>
    <w:p w14:paraId="09BBDD70" w14:textId="77777777" w:rsidR="00314527" w:rsidRDefault="003D4A92" w:rsidP="005465E1">
      <w:pPr>
        <w:pStyle w:val="DEMUC"/>
      </w:pPr>
      <w:r w:rsidRPr="005465E1">
        <w:lastRenderedPageBreak/>
        <w:t>Danh mục tài liệu tham khảo</w:t>
      </w:r>
    </w:p>
    <w:p w14:paraId="4B0F427B" w14:textId="77777777" w:rsidR="00C47BA5" w:rsidRPr="00C47BA5" w:rsidRDefault="00C47BA5" w:rsidP="00C47BA5">
      <w:pPr>
        <w:pStyle w:val="Bibliography"/>
      </w:pPr>
      <w:r>
        <w:fldChar w:fldCharType="begin"/>
      </w:r>
      <w:r>
        <w:rPr>
          <w:caps/>
        </w:rPr>
        <w:instrText xml:space="preserve"> ADDIN ZOTERO_BIBL {"uncited":[],"omitted":[],"custom":[]} CSL_BIBLIOGRAPHY </w:instrText>
      </w:r>
      <w:r>
        <w:fldChar w:fldCharType="separate"/>
      </w:r>
      <w:r w:rsidRPr="00C47BA5">
        <w:t>[1]</w:t>
      </w:r>
      <w:r w:rsidRPr="00C47BA5">
        <w:tab/>
        <w:t>“Amazon.com. Spend less. Smile more.” Truy cập: 24 Tháng Năm 2026. [Online]. Có tại: https://www.amazon.com/</w:t>
      </w:r>
    </w:p>
    <w:p w14:paraId="23763F4E" w14:textId="77777777" w:rsidR="00C47BA5" w:rsidRPr="00C47BA5" w:rsidRDefault="00C47BA5" w:rsidP="00C47BA5">
      <w:pPr>
        <w:pStyle w:val="Bibliography"/>
      </w:pPr>
      <w:r w:rsidRPr="00C47BA5">
        <w:t>[2]</w:t>
      </w:r>
      <w:r w:rsidRPr="00C47BA5">
        <w:tab/>
        <w:t>Ngọc P. H., “Bootstrap Grid System là gì: Cách dùng từ cơ bản đến nâng cao”, ITviec Blog. Truy cập: 3 Tháng Sáu 2026. [Online]. Có tại: https://itviec.com/blog/huong-dan-su-dung-bootstrap-grid/</w:t>
      </w:r>
    </w:p>
    <w:p w14:paraId="0A6745EB" w14:textId="77777777" w:rsidR="00C47BA5" w:rsidRPr="00C47BA5" w:rsidRDefault="00C47BA5" w:rsidP="00C47BA5">
      <w:pPr>
        <w:pStyle w:val="Bibliography"/>
      </w:pPr>
      <w:r w:rsidRPr="00C47BA5">
        <w:t>[3]</w:t>
      </w:r>
      <w:r w:rsidRPr="00C47BA5">
        <w:tab/>
        <w:t>Tiến C. L. V., “Bootstrap là gì? Hướng dẫn sử dụng Bootstrap chi tiết”. Truy cập: 3 Tháng Sáu 2026. [Online]. Có tại: https://vietnix.vn/bootstrap-la-gi/</w:t>
      </w:r>
    </w:p>
    <w:p w14:paraId="36F1ECCA" w14:textId="77777777" w:rsidR="00C47BA5" w:rsidRPr="00C47BA5" w:rsidRDefault="00C47BA5" w:rsidP="00C47BA5">
      <w:pPr>
        <w:pStyle w:val="Bibliography"/>
      </w:pPr>
      <w:r w:rsidRPr="00C47BA5">
        <w:t>[4]</w:t>
      </w:r>
      <w:r w:rsidRPr="00C47BA5">
        <w:tab/>
        <w:t>“Chuyển đổi CSS”. Truy cập: 3 Tháng Sáu 2026. [Online]. Có tại: https://www.w3schools.com/csS/css3_transitions.asp</w:t>
      </w:r>
    </w:p>
    <w:p w14:paraId="7A15BF7F" w14:textId="77777777" w:rsidR="00C47BA5" w:rsidRPr="00C47BA5" w:rsidRDefault="00C47BA5" w:rsidP="00C47BA5">
      <w:pPr>
        <w:pStyle w:val="Bibliography"/>
      </w:pPr>
      <w:r w:rsidRPr="00C47BA5">
        <w:t>[5]</w:t>
      </w:r>
      <w:r w:rsidRPr="00C47BA5">
        <w:tab/>
        <w:t>“CSS Animations”. Truy cập: 3 Tháng Sáu 2026. [Online]. Có tại: https://www.w3schools.com/csS/css3_animations.asp</w:t>
      </w:r>
    </w:p>
    <w:p w14:paraId="2F605B3B" w14:textId="77777777" w:rsidR="00C47BA5" w:rsidRPr="00C47BA5" w:rsidRDefault="00C47BA5" w:rsidP="00C47BA5">
      <w:pPr>
        <w:pStyle w:val="Bibliography"/>
      </w:pPr>
      <w:r w:rsidRPr="00C47BA5">
        <w:t>[6]</w:t>
      </w:r>
      <w:r w:rsidRPr="00C47BA5">
        <w:tab/>
        <w:t xml:space="preserve">“Thiết kế web đáp ứng”, </w:t>
      </w:r>
      <w:r w:rsidRPr="00C47BA5">
        <w:rPr>
          <w:i/>
          <w:iCs/>
        </w:rPr>
        <w:t>Wikipedia tiếng Việt</w:t>
      </w:r>
      <w:r w:rsidRPr="00C47BA5">
        <w:t>. 13 Tháng Mười Một 2025. Truy cập: 3 Tháng Sáu 2026. [Online]. Có tại: https://vi.wikipedia.org/w/index.php?title=Thi%E1%BA%BFt_k%E1%BA%BF_web_%C4%91%C3%A1p_%E1%BB%A9ng&amp;oldid=74396303</w:t>
      </w:r>
    </w:p>
    <w:p w14:paraId="1E98B616" w14:textId="77777777" w:rsidR="00C47BA5" w:rsidRPr="00C47BA5" w:rsidRDefault="00C47BA5" w:rsidP="00C47BA5">
      <w:pPr>
        <w:pStyle w:val="Bibliography"/>
      </w:pPr>
      <w:r w:rsidRPr="00C47BA5">
        <w:t>[7]</w:t>
      </w:r>
      <w:r w:rsidRPr="00C47BA5">
        <w:tab/>
        <w:t>“CSS Flexbox (Bố cục hộp linh hoạt)”. Truy cập: 3 Tháng Sáu 2026. [Online]. Có tại: https://www.w3schools.com/csS/css3_flexbox.asp</w:t>
      </w:r>
    </w:p>
    <w:p w14:paraId="638E20B0" w14:textId="77777777" w:rsidR="00C47BA5" w:rsidRPr="00C47BA5" w:rsidRDefault="00C47BA5" w:rsidP="00C47BA5">
      <w:pPr>
        <w:pStyle w:val="Bibliography"/>
      </w:pPr>
      <w:r w:rsidRPr="00C47BA5">
        <w:t>[8]</w:t>
      </w:r>
      <w:r w:rsidRPr="00C47BA5">
        <w:tab/>
        <w:t>“CSS Float”. Truy cập: 3 Tháng Sáu 2026. [Online]. Có tại: https://www.w3schools.com/css/css_float.asp</w:t>
      </w:r>
    </w:p>
    <w:p w14:paraId="5E88F0B4" w14:textId="77777777" w:rsidR="00C47BA5" w:rsidRPr="00C47BA5" w:rsidRDefault="00C47BA5" w:rsidP="00C47BA5">
      <w:pPr>
        <w:pStyle w:val="Bibliography"/>
      </w:pPr>
      <w:r w:rsidRPr="00C47BA5">
        <w:t>[9]</w:t>
      </w:r>
      <w:r w:rsidRPr="00C47BA5">
        <w:tab/>
        <w:t>Tiến C. L. V., “CSS là gì? Ví dụ và vai trò của CSS trong thiết kế giao diện”. Truy cập: 3 Tháng Sáu 2026. [Online]. Có tại: https://vietnix.vn/css-la-gi/</w:t>
      </w:r>
    </w:p>
    <w:p w14:paraId="46871164" w14:textId="77777777" w:rsidR="00C47BA5" w:rsidRPr="00C47BA5" w:rsidRDefault="00C47BA5" w:rsidP="00C47BA5">
      <w:pPr>
        <w:pStyle w:val="Bibliography"/>
      </w:pPr>
      <w:r w:rsidRPr="00C47BA5">
        <w:t>[10]</w:t>
      </w:r>
      <w:r w:rsidRPr="00C47BA5">
        <w:tab/>
        <w:t>“CSS Text”. Truy cập: 3 Tháng Sáu 2026. [Online]. Có tại: https://www.w3schools.com/css/css_text.asp</w:t>
      </w:r>
    </w:p>
    <w:p w14:paraId="46B307AA" w14:textId="77777777" w:rsidR="00C47BA5" w:rsidRPr="00C47BA5" w:rsidRDefault="00C47BA5" w:rsidP="00C47BA5">
      <w:pPr>
        <w:pStyle w:val="Bibliography"/>
      </w:pPr>
      <w:r w:rsidRPr="00C47BA5">
        <w:t>[11]</w:t>
      </w:r>
      <w:r w:rsidRPr="00C47BA5">
        <w:tab/>
        <w:t>“CSS Text”. Truy cập: 3 Tháng Sáu 2026. [Online]. Có tại: https://www.w3schools.com/css/css_text.asp</w:t>
      </w:r>
    </w:p>
    <w:p w14:paraId="5D39D288" w14:textId="77777777" w:rsidR="00C47BA5" w:rsidRPr="00C47BA5" w:rsidRDefault="00C47BA5" w:rsidP="00C47BA5">
      <w:pPr>
        <w:pStyle w:val="Bibliography"/>
      </w:pPr>
      <w:r w:rsidRPr="00C47BA5">
        <w:t>[12]</w:t>
      </w:r>
      <w:r w:rsidRPr="00C47BA5">
        <w:tab/>
        <w:t>“CSS The display Property”. Truy cập: 3 Tháng Sáu 2026. [Online]. Có tại: https://www.w3schools.com/css/css_display.asp</w:t>
      </w:r>
    </w:p>
    <w:p w14:paraId="0E4E9A14" w14:textId="77777777" w:rsidR="00C47BA5" w:rsidRPr="00C47BA5" w:rsidRDefault="00C47BA5" w:rsidP="00C47BA5">
      <w:pPr>
        <w:pStyle w:val="Bibliography"/>
      </w:pPr>
      <w:r w:rsidRPr="00C47BA5">
        <w:t>[13]</w:t>
      </w:r>
      <w:r w:rsidRPr="00C47BA5">
        <w:tab/>
        <w:t>“Cú pháp JavaScript”. Truy cập: 5 Tháng Sáu 2026. [Online]. Có tại: https://www.w3schools.com/js/js_syntax.asp</w:t>
      </w:r>
    </w:p>
    <w:p w14:paraId="7879AF9A" w14:textId="77777777" w:rsidR="00C47BA5" w:rsidRPr="00C47BA5" w:rsidRDefault="00C47BA5" w:rsidP="00C47BA5">
      <w:pPr>
        <w:pStyle w:val="Bibliography"/>
      </w:pPr>
      <w:r w:rsidRPr="00C47BA5">
        <w:t>[14]</w:t>
      </w:r>
      <w:r w:rsidRPr="00C47BA5">
        <w:tab/>
        <w:t>“HTML button tag”. Truy cập: 3 Tháng Sáu 2026. [Online]. Có tại: https://www.w3schools.com/tags/tag_button.asp</w:t>
      </w:r>
    </w:p>
    <w:p w14:paraId="6F52ABF1" w14:textId="77777777" w:rsidR="00C47BA5" w:rsidRPr="00C47BA5" w:rsidRDefault="00C47BA5" w:rsidP="00C47BA5">
      <w:pPr>
        <w:pStyle w:val="Bibliography"/>
      </w:pPr>
      <w:r w:rsidRPr="00C47BA5">
        <w:t>[15]</w:t>
      </w:r>
      <w:r w:rsidRPr="00C47BA5">
        <w:tab/>
        <w:t xml:space="preserve">E. Castro, </w:t>
      </w:r>
      <w:r w:rsidRPr="00C47BA5">
        <w:rPr>
          <w:i/>
          <w:iCs/>
        </w:rPr>
        <w:t>HTML for the World Wide Web</w:t>
      </w:r>
      <w:r w:rsidRPr="00C47BA5">
        <w:t>. Peachpit Press, 2003.</w:t>
      </w:r>
    </w:p>
    <w:p w14:paraId="519B2646" w14:textId="77777777" w:rsidR="00C47BA5" w:rsidRPr="00C47BA5" w:rsidRDefault="00C47BA5" w:rsidP="00C47BA5">
      <w:pPr>
        <w:pStyle w:val="Bibliography"/>
      </w:pPr>
      <w:r w:rsidRPr="00C47BA5">
        <w:t>[16]</w:t>
      </w:r>
      <w:r w:rsidRPr="00C47BA5">
        <w:tab/>
        <w:t>“HTML Forms”. Truy cập: 3 Tháng Sáu 2026. [Online]. Có tại: https://www.w3schools.com/html/html_forms.asp</w:t>
      </w:r>
    </w:p>
    <w:p w14:paraId="481830A8" w14:textId="77777777" w:rsidR="00C47BA5" w:rsidRPr="00C47BA5" w:rsidRDefault="00C47BA5" w:rsidP="00C47BA5">
      <w:pPr>
        <w:pStyle w:val="Bibliography"/>
      </w:pPr>
      <w:r w:rsidRPr="00C47BA5">
        <w:t>[17]</w:t>
      </w:r>
      <w:r w:rsidRPr="00C47BA5">
        <w:tab/>
        <w:t>“HTML Headings”. Truy cập: 3 Tháng Sáu 2026. [Online]. Có tại: https://www.w3schools.com/html/html_headings.asp</w:t>
      </w:r>
    </w:p>
    <w:p w14:paraId="630F8614" w14:textId="77777777" w:rsidR="00C47BA5" w:rsidRPr="00C47BA5" w:rsidRDefault="00C47BA5" w:rsidP="00C47BA5">
      <w:pPr>
        <w:pStyle w:val="Bibliography"/>
      </w:pPr>
      <w:r w:rsidRPr="00C47BA5">
        <w:t>[18]</w:t>
      </w:r>
      <w:r w:rsidRPr="00C47BA5">
        <w:tab/>
        <w:t>“HTML Images”. Truy cập: 3 Tháng Sáu 2026. [Online]. Có tại: https://www.w3schools.com/html/html_images.asp</w:t>
      </w:r>
    </w:p>
    <w:p w14:paraId="6597A06E" w14:textId="77777777" w:rsidR="00C47BA5" w:rsidRPr="00C47BA5" w:rsidRDefault="00C47BA5" w:rsidP="00C47BA5">
      <w:pPr>
        <w:pStyle w:val="Bibliography"/>
      </w:pPr>
      <w:r w:rsidRPr="00C47BA5">
        <w:t>[19]</w:t>
      </w:r>
      <w:r w:rsidRPr="00C47BA5">
        <w:tab/>
        <w:t>“HTML là gì? Tìm hiểu về ngôn ngữ HTML từ A đến Z”. Truy cập: 2 Tháng Sáu 2026. [Online]. Có tại: https://fptcloud.com/html-la-gi/</w:t>
      </w:r>
    </w:p>
    <w:p w14:paraId="04F27CC6" w14:textId="77777777" w:rsidR="00C47BA5" w:rsidRPr="00C47BA5" w:rsidRDefault="00C47BA5" w:rsidP="00C47BA5">
      <w:pPr>
        <w:pStyle w:val="Bibliography"/>
      </w:pPr>
      <w:r w:rsidRPr="00C47BA5">
        <w:t>[20]</w:t>
      </w:r>
      <w:r w:rsidRPr="00C47BA5">
        <w:tab/>
        <w:t>“HTML là gì? Tổng quan kiến thức cơ bản về HTML từ A-Z”. Truy cập: 2 Tháng Sáu 2026. [Online]. Có tại: https://bizfly.vn/techblog/html-la-gi.html</w:t>
      </w:r>
    </w:p>
    <w:p w14:paraId="65A95F1D" w14:textId="77777777" w:rsidR="00C47BA5" w:rsidRPr="00C47BA5" w:rsidRDefault="00C47BA5" w:rsidP="00C47BA5">
      <w:pPr>
        <w:pStyle w:val="Bibliography"/>
      </w:pPr>
      <w:r w:rsidRPr="00C47BA5">
        <w:t>[21]</w:t>
      </w:r>
      <w:r w:rsidRPr="00C47BA5">
        <w:tab/>
        <w:t>“HTML Links Hyperlinks”. Truy cập: 3 Tháng Sáu 2026. [Online]. Có tại: https://www.w3schools.com/html/html_links.asp</w:t>
      </w:r>
    </w:p>
    <w:p w14:paraId="2DB2DBAA" w14:textId="77777777" w:rsidR="00C47BA5" w:rsidRPr="00C47BA5" w:rsidRDefault="00C47BA5" w:rsidP="00C47BA5">
      <w:pPr>
        <w:pStyle w:val="Bibliography"/>
      </w:pPr>
      <w:r w:rsidRPr="00C47BA5">
        <w:t>[22]</w:t>
      </w:r>
      <w:r w:rsidRPr="00C47BA5">
        <w:tab/>
        <w:t>“HTML Lists”. Truy cập: 3 Tháng Sáu 2026. [Online]. Có tại: https://www.w3schools.com/html/html_lists.asp</w:t>
      </w:r>
    </w:p>
    <w:p w14:paraId="41A1D376" w14:textId="77777777" w:rsidR="00C47BA5" w:rsidRPr="00C47BA5" w:rsidRDefault="00C47BA5" w:rsidP="00C47BA5">
      <w:pPr>
        <w:pStyle w:val="Bibliography"/>
      </w:pPr>
      <w:r w:rsidRPr="00C47BA5">
        <w:lastRenderedPageBreak/>
        <w:t>[23]</w:t>
      </w:r>
      <w:r w:rsidRPr="00C47BA5">
        <w:tab/>
        <w:t>“HTML Paragraphs”. Truy cập: 3 Tháng Sáu 2026. [Online]. Có tại: https://www.w3schools.com/html/html_paragraphs.asp</w:t>
      </w:r>
    </w:p>
    <w:p w14:paraId="783A3360" w14:textId="77777777" w:rsidR="00C47BA5" w:rsidRPr="00C47BA5" w:rsidRDefault="00C47BA5" w:rsidP="00C47BA5">
      <w:pPr>
        <w:pStyle w:val="Bibliography"/>
      </w:pPr>
      <w:r w:rsidRPr="00C47BA5">
        <w:t>[24]</w:t>
      </w:r>
      <w:r w:rsidRPr="00C47BA5">
        <w:tab/>
        <w:t>Tiến C. L. V., “JavaScript là gì? Vai trò và cách bật JavaScript trên điện thoại”. Truy cập: 4 Tháng Sáu 2026. [Online]. Có tại: https://vietnix.vn/javascript-la-gi/</w:t>
      </w:r>
    </w:p>
    <w:p w14:paraId="6BD1DE16" w14:textId="77777777" w:rsidR="00C47BA5" w:rsidRPr="00C47BA5" w:rsidRDefault="00C47BA5" w:rsidP="00C47BA5">
      <w:pPr>
        <w:pStyle w:val="Bibliography"/>
      </w:pPr>
      <w:r w:rsidRPr="00C47BA5">
        <w:t>[25]</w:t>
      </w:r>
      <w:r w:rsidRPr="00C47BA5">
        <w:tab/>
        <w:t>“Tổng quan về HTML”, web.dev. Truy cập: 2 Tháng Sáu 2026. [Online]. Có tại: https://web.dev/learn/html/overview?hl=vi</w:t>
      </w:r>
    </w:p>
    <w:p w14:paraId="5EDBF0D5" w14:textId="1462CC05" w:rsidR="00C47BA5" w:rsidRPr="005465E1" w:rsidRDefault="00C47BA5" w:rsidP="005465E1">
      <w:pPr>
        <w:pStyle w:val="DEMUC"/>
      </w:pPr>
      <w:r>
        <w:fldChar w:fldCharType="end"/>
      </w:r>
    </w:p>
    <w:p w14:paraId="7F465D94" w14:textId="77777777" w:rsidR="0065710F" w:rsidRPr="0065710F" w:rsidRDefault="0065710F" w:rsidP="0098728A">
      <w:pPr>
        <w:pStyle w:val="noidung"/>
      </w:pPr>
    </w:p>
    <w:sectPr w:rsidR="0065710F" w:rsidRPr="0065710F" w:rsidSect="00A6023F">
      <w:footerReference w:type="default" r:id="rId45"/>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F5BCE" w14:textId="77777777" w:rsidR="00E0397B" w:rsidRPr="008D78F3" w:rsidRDefault="00E0397B" w:rsidP="00265292">
      <w:pPr>
        <w:spacing w:after="0" w:line="240" w:lineRule="auto"/>
      </w:pPr>
      <w:r w:rsidRPr="008D78F3">
        <w:separator/>
      </w:r>
    </w:p>
  </w:endnote>
  <w:endnote w:type="continuationSeparator" w:id="0">
    <w:p w14:paraId="2A0733F1" w14:textId="77777777" w:rsidR="00E0397B" w:rsidRPr="008D78F3" w:rsidRDefault="00E0397B" w:rsidP="00265292">
      <w:pPr>
        <w:spacing w:after="0" w:line="240" w:lineRule="auto"/>
      </w:pPr>
      <w:r w:rsidRPr="008D78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Content>
      <w:p w14:paraId="47F16E29" w14:textId="77777777" w:rsidR="00080838" w:rsidRPr="008D78F3" w:rsidRDefault="00080838">
        <w:pPr>
          <w:pStyle w:val="Footer"/>
          <w:jc w:val="right"/>
        </w:pPr>
        <w:r w:rsidRPr="008D78F3">
          <w:fldChar w:fldCharType="begin"/>
        </w:r>
        <w:r w:rsidRPr="008D78F3">
          <w:instrText xml:space="preserve"> PAGE   \* MERGEFORMAT </w:instrText>
        </w:r>
        <w:r w:rsidRPr="008D78F3">
          <w:fldChar w:fldCharType="separate"/>
        </w:r>
        <w:r w:rsidR="000F599F" w:rsidRPr="008D78F3">
          <w:t>v</w:t>
        </w:r>
        <w:r w:rsidRPr="008D78F3">
          <w:fldChar w:fldCharType="end"/>
        </w:r>
      </w:p>
    </w:sdtContent>
  </w:sdt>
  <w:p w14:paraId="141BEE4B" w14:textId="77777777" w:rsidR="00080838" w:rsidRPr="008D78F3"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Content>
      <w:p w14:paraId="7C12EDE2" w14:textId="77777777" w:rsidR="00080838" w:rsidRPr="008D78F3" w:rsidRDefault="00080838">
        <w:pPr>
          <w:pStyle w:val="Footer"/>
          <w:jc w:val="right"/>
        </w:pPr>
        <w:r w:rsidRPr="008D78F3">
          <w:fldChar w:fldCharType="begin"/>
        </w:r>
        <w:r w:rsidRPr="008D78F3">
          <w:instrText xml:space="preserve"> PAGE   \* MERGEFORMAT </w:instrText>
        </w:r>
        <w:r w:rsidRPr="008D78F3">
          <w:fldChar w:fldCharType="separate"/>
        </w:r>
        <w:r w:rsidR="000F599F" w:rsidRPr="008D78F3">
          <w:t>5</w:t>
        </w:r>
        <w:r w:rsidRPr="008D78F3">
          <w:fldChar w:fldCharType="end"/>
        </w:r>
      </w:p>
    </w:sdtContent>
  </w:sdt>
  <w:p w14:paraId="7D3CF1D5" w14:textId="77777777" w:rsidR="00080838" w:rsidRPr="008D78F3"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1287" w14:textId="77777777" w:rsidR="00E0397B" w:rsidRPr="008D78F3" w:rsidRDefault="00E0397B" w:rsidP="00265292">
      <w:pPr>
        <w:spacing w:after="0" w:line="240" w:lineRule="auto"/>
      </w:pPr>
      <w:r w:rsidRPr="008D78F3">
        <w:separator/>
      </w:r>
    </w:p>
  </w:footnote>
  <w:footnote w:type="continuationSeparator" w:id="0">
    <w:p w14:paraId="1C949D98" w14:textId="77777777" w:rsidR="00E0397B" w:rsidRPr="008D78F3" w:rsidRDefault="00E0397B" w:rsidP="00265292">
      <w:pPr>
        <w:spacing w:after="0" w:line="240" w:lineRule="auto"/>
      </w:pPr>
      <w:r w:rsidRPr="008D78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4A9"/>
    <w:multiLevelType w:val="hybridMultilevel"/>
    <w:tmpl w:val="B5949B9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3033B26"/>
    <w:multiLevelType w:val="hybridMultilevel"/>
    <w:tmpl w:val="CEC03D0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3143FE7"/>
    <w:multiLevelType w:val="hybridMultilevel"/>
    <w:tmpl w:val="98BE25EE"/>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5B810AE"/>
    <w:multiLevelType w:val="multilevel"/>
    <w:tmpl w:val="130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4999"/>
    <w:multiLevelType w:val="hybridMultilevel"/>
    <w:tmpl w:val="488A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519C9"/>
    <w:multiLevelType w:val="hybridMultilevel"/>
    <w:tmpl w:val="CA580E0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0E4A6218"/>
    <w:multiLevelType w:val="hybridMultilevel"/>
    <w:tmpl w:val="155E141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224103B"/>
    <w:multiLevelType w:val="hybridMultilevel"/>
    <w:tmpl w:val="970EA31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53008DF"/>
    <w:multiLevelType w:val="hybridMultilevel"/>
    <w:tmpl w:val="5A2EFF7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55A47A3"/>
    <w:multiLevelType w:val="multilevel"/>
    <w:tmpl w:val="8148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A0B04"/>
    <w:multiLevelType w:val="hybridMultilevel"/>
    <w:tmpl w:val="AC3C130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169F76D1"/>
    <w:multiLevelType w:val="multilevel"/>
    <w:tmpl w:val="FC7C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F30B6"/>
    <w:multiLevelType w:val="hybridMultilevel"/>
    <w:tmpl w:val="047ED4F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1DCB3D9C"/>
    <w:multiLevelType w:val="hybridMultilevel"/>
    <w:tmpl w:val="7D8E3A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206747A9"/>
    <w:multiLevelType w:val="hybridMultilevel"/>
    <w:tmpl w:val="A3E4DCC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22803529"/>
    <w:multiLevelType w:val="multilevel"/>
    <w:tmpl w:val="130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F4A65"/>
    <w:multiLevelType w:val="hybridMultilevel"/>
    <w:tmpl w:val="8CF89D8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23DE3861"/>
    <w:multiLevelType w:val="hybridMultilevel"/>
    <w:tmpl w:val="632AACCA"/>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2480095C"/>
    <w:multiLevelType w:val="hybridMultilevel"/>
    <w:tmpl w:val="8ACAD61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25920D13"/>
    <w:multiLevelType w:val="hybridMultilevel"/>
    <w:tmpl w:val="5298EB38"/>
    <w:lvl w:ilvl="0" w:tplc="04090001">
      <w:start w:val="1"/>
      <w:numFmt w:val="bullet"/>
      <w:lvlText w:val=""/>
      <w:lvlJc w:val="left"/>
      <w:pPr>
        <w:ind w:left="140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0" w15:restartNumberingAfterBreak="0">
    <w:nsid w:val="25A44139"/>
    <w:multiLevelType w:val="hybridMultilevel"/>
    <w:tmpl w:val="E6D4DE92"/>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28660992"/>
    <w:multiLevelType w:val="hybridMultilevel"/>
    <w:tmpl w:val="ACCCB516"/>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298228F1"/>
    <w:multiLevelType w:val="hybridMultilevel"/>
    <w:tmpl w:val="DA685B8A"/>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29C21F4B"/>
    <w:multiLevelType w:val="hybridMultilevel"/>
    <w:tmpl w:val="7B18DF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29D91C46"/>
    <w:multiLevelType w:val="multilevel"/>
    <w:tmpl w:val="8F68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223AF"/>
    <w:multiLevelType w:val="hybridMultilevel"/>
    <w:tmpl w:val="48E25F2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2B28547E"/>
    <w:multiLevelType w:val="hybridMultilevel"/>
    <w:tmpl w:val="4A28762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2E564770"/>
    <w:multiLevelType w:val="hybridMultilevel"/>
    <w:tmpl w:val="D418268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2F325B87"/>
    <w:multiLevelType w:val="hybridMultilevel"/>
    <w:tmpl w:val="4B1C03E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30EC05FA"/>
    <w:multiLevelType w:val="hybridMultilevel"/>
    <w:tmpl w:val="60562BE8"/>
    <w:lvl w:ilvl="0" w:tplc="04090003">
      <w:start w:val="1"/>
      <w:numFmt w:val="bullet"/>
      <w:lvlText w:val="o"/>
      <w:lvlJc w:val="left"/>
      <w:pPr>
        <w:ind w:left="1760" w:hanging="360"/>
      </w:pPr>
      <w:rPr>
        <w:rFonts w:ascii="Courier New" w:hAnsi="Courier New" w:cs="Courier New" w:hint="default"/>
      </w:rPr>
    </w:lvl>
    <w:lvl w:ilvl="1" w:tplc="FFFFFFFF" w:tentative="1">
      <w:start w:val="1"/>
      <w:numFmt w:val="bullet"/>
      <w:lvlText w:val="o"/>
      <w:lvlJc w:val="left"/>
      <w:pPr>
        <w:ind w:left="2480" w:hanging="360"/>
      </w:pPr>
      <w:rPr>
        <w:rFonts w:ascii="Courier New" w:hAnsi="Courier New" w:cs="Courier New" w:hint="default"/>
      </w:rPr>
    </w:lvl>
    <w:lvl w:ilvl="2" w:tplc="FFFFFFFF" w:tentative="1">
      <w:start w:val="1"/>
      <w:numFmt w:val="bullet"/>
      <w:lvlText w:val=""/>
      <w:lvlJc w:val="left"/>
      <w:pPr>
        <w:ind w:left="3200" w:hanging="360"/>
      </w:pPr>
      <w:rPr>
        <w:rFonts w:ascii="Wingdings" w:hAnsi="Wingdings" w:hint="default"/>
      </w:rPr>
    </w:lvl>
    <w:lvl w:ilvl="3" w:tplc="FFFFFFFF" w:tentative="1">
      <w:start w:val="1"/>
      <w:numFmt w:val="bullet"/>
      <w:lvlText w:val=""/>
      <w:lvlJc w:val="left"/>
      <w:pPr>
        <w:ind w:left="3920" w:hanging="360"/>
      </w:pPr>
      <w:rPr>
        <w:rFonts w:ascii="Symbol" w:hAnsi="Symbol" w:hint="default"/>
      </w:rPr>
    </w:lvl>
    <w:lvl w:ilvl="4" w:tplc="FFFFFFFF" w:tentative="1">
      <w:start w:val="1"/>
      <w:numFmt w:val="bullet"/>
      <w:lvlText w:val="o"/>
      <w:lvlJc w:val="left"/>
      <w:pPr>
        <w:ind w:left="4640" w:hanging="360"/>
      </w:pPr>
      <w:rPr>
        <w:rFonts w:ascii="Courier New" w:hAnsi="Courier New" w:cs="Courier New" w:hint="default"/>
      </w:rPr>
    </w:lvl>
    <w:lvl w:ilvl="5" w:tplc="FFFFFFFF" w:tentative="1">
      <w:start w:val="1"/>
      <w:numFmt w:val="bullet"/>
      <w:lvlText w:val=""/>
      <w:lvlJc w:val="left"/>
      <w:pPr>
        <w:ind w:left="5360" w:hanging="360"/>
      </w:pPr>
      <w:rPr>
        <w:rFonts w:ascii="Wingdings" w:hAnsi="Wingdings" w:hint="default"/>
      </w:rPr>
    </w:lvl>
    <w:lvl w:ilvl="6" w:tplc="FFFFFFFF" w:tentative="1">
      <w:start w:val="1"/>
      <w:numFmt w:val="bullet"/>
      <w:lvlText w:val=""/>
      <w:lvlJc w:val="left"/>
      <w:pPr>
        <w:ind w:left="6080" w:hanging="360"/>
      </w:pPr>
      <w:rPr>
        <w:rFonts w:ascii="Symbol" w:hAnsi="Symbol" w:hint="default"/>
      </w:rPr>
    </w:lvl>
    <w:lvl w:ilvl="7" w:tplc="FFFFFFFF" w:tentative="1">
      <w:start w:val="1"/>
      <w:numFmt w:val="bullet"/>
      <w:lvlText w:val="o"/>
      <w:lvlJc w:val="left"/>
      <w:pPr>
        <w:ind w:left="6800" w:hanging="360"/>
      </w:pPr>
      <w:rPr>
        <w:rFonts w:ascii="Courier New" w:hAnsi="Courier New" w:cs="Courier New" w:hint="default"/>
      </w:rPr>
    </w:lvl>
    <w:lvl w:ilvl="8" w:tplc="FFFFFFFF" w:tentative="1">
      <w:start w:val="1"/>
      <w:numFmt w:val="bullet"/>
      <w:lvlText w:val=""/>
      <w:lvlJc w:val="left"/>
      <w:pPr>
        <w:ind w:left="7520" w:hanging="360"/>
      </w:pPr>
      <w:rPr>
        <w:rFonts w:ascii="Wingdings" w:hAnsi="Wingdings" w:hint="default"/>
      </w:rPr>
    </w:lvl>
  </w:abstractNum>
  <w:abstractNum w:abstractNumId="30" w15:restartNumberingAfterBreak="0">
    <w:nsid w:val="39C85A69"/>
    <w:multiLevelType w:val="multilevel"/>
    <w:tmpl w:val="130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37171"/>
    <w:multiLevelType w:val="hybridMultilevel"/>
    <w:tmpl w:val="97C8721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3E1037CA"/>
    <w:multiLevelType w:val="multilevel"/>
    <w:tmpl w:val="130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C39D7"/>
    <w:multiLevelType w:val="hybridMultilevel"/>
    <w:tmpl w:val="6C72F11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419C4C79"/>
    <w:multiLevelType w:val="hybridMultilevel"/>
    <w:tmpl w:val="1F346D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42C134EE"/>
    <w:multiLevelType w:val="hybridMultilevel"/>
    <w:tmpl w:val="D932DAD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42E923E6"/>
    <w:multiLevelType w:val="hybridMultilevel"/>
    <w:tmpl w:val="BEF0A4C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43F25040"/>
    <w:multiLevelType w:val="multilevel"/>
    <w:tmpl w:val="8148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C77D9"/>
    <w:multiLevelType w:val="hybridMultilevel"/>
    <w:tmpl w:val="26D63E2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4800723E"/>
    <w:multiLevelType w:val="hybridMultilevel"/>
    <w:tmpl w:val="2572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2D6B04"/>
    <w:multiLevelType w:val="hybridMultilevel"/>
    <w:tmpl w:val="47C83C2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15:restartNumberingAfterBreak="0">
    <w:nsid w:val="50FD4B78"/>
    <w:multiLevelType w:val="hybridMultilevel"/>
    <w:tmpl w:val="CF580AE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2" w15:restartNumberingAfterBreak="0">
    <w:nsid w:val="54BF720B"/>
    <w:multiLevelType w:val="hybridMultilevel"/>
    <w:tmpl w:val="D6C6FD8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3" w15:restartNumberingAfterBreak="0">
    <w:nsid w:val="56D61148"/>
    <w:multiLevelType w:val="hybridMultilevel"/>
    <w:tmpl w:val="674C2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7A3063"/>
    <w:multiLevelType w:val="hybridMultilevel"/>
    <w:tmpl w:val="FB14DC1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58E51BF1"/>
    <w:multiLevelType w:val="hybridMultilevel"/>
    <w:tmpl w:val="2F4CDB1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6" w15:restartNumberingAfterBreak="0">
    <w:nsid w:val="5B1505BB"/>
    <w:multiLevelType w:val="hybridMultilevel"/>
    <w:tmpl w:val="EDB84EF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5CE21836"/>
    <w:multiLevelType w:val="hybridMultilevel"/>
    <w:tmpl w:val="10B2EF9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8" w15:restartNumberingAfterBreak="0">
    <w:nsid w:val="5E39099F"/>
    <w:multiLevelType w:val="hybridMultilevel"/>
    <w:tmpl w:val="7E90CBD2"/>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9" w15:restartNumberingAfterBreak="0">
    <w:nsid w:val="5FE344DC"/>
    <w:multiLevelType w:val="hybridMultilevel"/>
    <w:tmpl w:val="BDA4EC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60CF2E88"/>
    <w:multiLevelType w:val="hybridMultilevel"/>
    <w:tmpl w:val="A1ACABB8"/>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15:restartNumberingAfterBreak="0">
    <w:nsid w:val="613A3781"/>
    <w:multiLevelType w:val="hybridMultilevel"/>
    <w:tmpl w:val="227EB8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2" w15:restartNumberingAfterBreak="0">
    <w:nsid w:val="62483054"/>
    <w:multiLevelType w:val="hybridMultilevel"/>
    <w:tmpl w:val="9F46BB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3" w15:restartNumberingAfterBreak="0">
    <w:nsid w:val="63E34EE6"/>
    <w:multiLevelType w:val="multilevel"/>
    <w:tmpl w:val="544EB1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60BA9"/>
    <w:multiLevelType w:val="hybridMultilevel"/>
    <w:tmpl w:val="13D42070"/>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5" w15:restartNumberingAfterBreak="0">
    <w:nsid w:val="69C755DE"/>
    <w:multiLevelType w:val="hybridMultilevel"/>
    <w:tmpl w:val="B7AC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0907F5"/>
    <w:multiLevelType w:val="hybridMultilevel"/>
    <w:tmpl w:val="F1B4189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7" w15:restartNumberingAfterBreak="0">
    <w:nsid w:val="6B586677"/>
    <w:multiLevelType w:val="hybridMultilevel"/>
    <w:tmpl w:val="674A1108"/>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8" w15:restartNumberingAfterBreak="0">
    <w:nsid w:val="6EB7244B"/>
    <w:multiLevelType w:val="hybridMultilevel"/>
    <w:tmpl w:val="05A607D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9" w15:restartNumberingAfterBreak="0">
    <w:nsid w:val="6F8F1AFE"/>
    <w:multiLevelType w:val="hybridMultilevel"/>
    <w:tmpl w:val="7D2687E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0" w15:restartNumberingAfterBreak="0">
    <w:nsid w:val="725A2BE3"/>
    <w:multiLevelType w:val="hybridMultilevel"/>
    <w:tmpl w:val="C4C67C8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1" w15:restartNumberingAfterBreak="0">
    <w:nsid w:val="72C653AC"/>
    <w:multiLevelType w:val="multilevel"/>
    <w:tmpl w:val="718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097C45"/>
    <w:multiLevelType w:val="hybridMultilevel"/>
    <w:tmpl w:val="85B4BBA8"/>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3" w15:restartNumberingAfterBreak="0">
    <w:nsid w:val="73CB7433"/>
    <w:multiLevelType w:val="hybridMultilevel"/>
    <w:tmpl w:val="0E042968"/>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4" w15:restartNumberingAfterBreak="0">
    <w:nsid w:val="74512487"/>
    <w:multiLevelType w:val="hybridMultilevel"/>
    <w:tmpl w:val="08D42BE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5" w15:restartNumberingAfterBreak="0">
    <w:nsid w:val="769747BA"/>
    <w:multiLevelType w:val="hybridMultilevel"/>
    <w:tmpl w:val="C83E6736"/>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66" w15:restartNumberingAfterBreak="0">
    <w:nsid w:val="76D222EA"/>
    <w:multiLevelType w:val="hybridMultilevel"/>
    <w:tmpl w:val="5F8E30FC"/>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7" w15:restartNumberingAfterBreak="0">
    <w:nsid w:val="76F862F0"/>
    <w:multiLevelType w:val="multilevel"/>
    <w:tmpl w:val="8148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3A01A1"/>
    <w:multiLevelType w:val="hybridMultilevel"/>
    <w:tmpl w:val="4836B27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9"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0" w15:restartNumberingAfterBreak="0">
    <w:nsid w:val="7D2724C9"/>
    <w:multiLevelType w:val="hybridMultilevel"/>
    <w:tmpl w:val="1F347AA0"/>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1" w15:restartNumberingAfterBreak="0">
    <w:nsid w:val="7E7A6368"/>
    <w:multiLevelType w:val="hybridMultilevel"/>
    <w:tmpl w:val="61440488"/>
    <w:lvl w:ilvl="0" w:tplc="04090001">
      <w:start w:val="1"/>
      <w:numFmt w:val="bullet"/>
      <w:lvlText w:val=""/>
      <w:lvlJc w:val="left"/>
      <w:pPr>
        <w:ind w:left="1400" w:hanging="360"/>
      </w:pPr>
      <w:rPr>
        <w:rFonts w:ascii="Symbol" w:hAnsi="Symbol"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805730483">
    <w:abstractNumId w:val="69"/>
  </w:num>
  <w:num w:numId="2" w16cid:durableId="2036037705">
    <w:abstractNumId w:val="61"/>
  </w:num>
  <w:num w:numId="3" w16cid:durableId="785928175">
    <w:abstractNumId w:val="32"/>
  </w:num>
  <w:num w:numId="4" w16cid:durableId="2147232214">
    <w:abstractNumId w:val="30"/>
  </w:num>
  <w:num w:numId="5" w16cid:durableId="1448886199">
    <w:abstractNumId w:val="3"/>
  </w:num>
  <w:num w:numId="6" w16cid:durableId="1563519203">
    <w:abstractNumId w:val="15"/>
  </w:num>
  <w:num w:numId="7" w16cid:durableId="1579825724">
    <w:abstractNumId w:val="24"/>
  </w:num>
  <w:num w:numId="8" w16cid:durableId="1384598687">
    <w:abstractNumId w:val="67"/>
  </w:num>
  <w:num w:numId="9" w16cid:durableId="287469845">
    <w:abstractNumId w:val="9"/>
  </w:num>
  <w:num w:numId="10" w16cid:durableId="482090554">
    <w:abstractNumId w:val="37"/>
  </w:num>
  <w:num w:numId="11" w16cid:durableId="636032482">
    <w:abstractNumId w:val="25"/>
  </w:num>
  <w:num w:numId="12" w16cid:durableId="2062707234">
    <w:abstractNumId w:val="54"/>
  </w:num>
  <w:num w:numId="13" w16cid:durableId="153883172">
    <w:abstractNumId w:val="17"/>
  </w:num>
  <w:num w:numId="14" w16cid:durableId="1027222456">
    <w:abstractNumId w:val="63"/>
  </w:num>
  <w:num w:numId="15" w16cid:durableId="43064640">
    <w:abstractNumId w:val="47"/>
  </w:num>
  <w:num w:numId="16" w16cid:durableId="1620143853">
    <w:abstractNumId w:val="41"/>
  </w:num>
  <w:num w:numId="17" w16cid:durableId="1050298556">
    <w:abstractNumId w:val="18"/>
  </w:num>
  <w:num w:numId="18" w16cid:durableId="1937328351">
    <w:abstractNumId w:val="40"/>
  </w:num>
  <w:num w:numId="19" w16cid:durableId="204565915">
    <w:abstractNumId w:val="22"/>
  </w:num>
  <w:num w:numId="20" w16cid:durableId="1457023688">
    <w:abstractNumId w:val="35"/>
  </w:num>
  <w:num w:numId="21" w16cid:durableId="141970656">
    <w:abstractNumId w:val="2"/>
  </w:num>
  <w:num w:numId="22" w16cid:durableId="958728920">
    <w:abstractNumId w:val="21"/>
  </w:num>
  <w:num w:numId="23" w16cid:durableId="639238183">
    <w:abstractNumId w:val="4"/>
  </w:num>
  <w:num w:numId="24" w16cid:durableId="1961063661">
    <w:abstractNumId w:val="55"/>
  </w:num>
  <w:num w:numId="25" w16cid:durableId="19667397">
    <w:abstractNumId w:val="39"/>
  </w:num>
  <w:num w:numId="26" w16cid:durableId="982463930">
    <w:abstractNumId w:val="43"/>
  </w:num>
  <w:num w:numId="27" w16cid:durableId="158662687">
    <w:abstractNumId w:val="45"/>
  </w:num>
  <w:num w:numId="28" w16cid:durableId="251817398">
    <w:abstractNumId w:val="53"/>
  </w:num>
  <w:num w:numId="29" w16cid:durableId="889457584">
    <w:abstractNumId w:val="12"/>
  </w:num>
  <w:num w:numId="30" w16cid:durableId="344946344">
    <w:abstractNumId w:val="50"/>
  </w:num>
  <w:num w:numId="31" w16cid:durableId="1640384405">
    <w:abstractNumId w:val="57"/>
  </w:num>
  <w:num w:numId="32" w16cid:durableId="995377333">
    <w:abstractNumId w:val="11"/>
  </w:num>
  <w:num w:numId="33" w16cid:durableId="1047803894">
    <w:abstractNumId w:val="19"/>
  </w:num>
  <w:num w:numId="34" w16cid:durableId="341976048">
    <w:abstractNumId w:val="49"/>
  </w:num>
  <w:num w:numId="35" w16cid:durableId="2071725679">
    <w:abstractNumId w:val="68"/>
  </w:num>
  <w:num w:numId="36" w16cid:durableId="1869366872">
    <w:abstractNumId w:val="58"/>
  </w:num>
  <w:num w:numId="37" w16cid:durableId="2060393296">
    <w:abstractNumId w:val="5"/>
  </w:num>
  <w:num w:numId="38" w16cid:durableId="483812977">
    <w:abstractNumId w:val="33"/>
  </w:num>
  <w:num w:numId="39" w16cid:durableId="229119719">
    <w:abstractNumId w:val="34"/>
  </w:num>
  <w:num w:numId="40" w16cid:durableId="691103357">
    <w:abstractNumId w:val="20"/>
  </w:num>
  <w:num w:numId="41" w16cid:durableId="1912155375">
    <w:abstractNumId w:val="71"/>
  </w:num>
  <w:num w:numId="42" w16cid:durableId="1111509519">
    <w:abstractNumId w:val="52"/>
  </w:num>
  <w:num w:numId="43" w16cid:durableId="619921762">
    <w:abstractNumId w:val="10"/>
  </w:num>
  <w:num w:numId="44" w16cid:durableId="2111388136">
    <w:abstractNumId w:val="38"/>
  </w:num>
  <w:num w:numId="45" w16cid:durableId="88475919">
    <w:abstractNumId w:val="27"/>
  </w:num>
  <w:num w:numId="46" w16cid:durableId="964044779">
    <w:abstractNumId w:val="6"/>
  </w:num>
  <w:num w:numId="47" w16cid:durableId="2632233">
    <w:abstractNumId w:val="29"/>
  </w:num>
  <w:num w:numId="48" w16cid:durableId="1249998014">
    <w:abstractNumId w:val="59"/>
  </w:num>
  <w:num w:numId="49" w16cid:durableId="1142579928">
    <w:abstractNumId w:val="31"/>
  </w:num>
  <w:num w:numId="50" w16cid:durableId="296373196">
    <w:abstractNumId w:val="7"/>
  </w:num>
  <w:num w:numId="51" w16cid:durableId="2103378867">
    <w:abstractNumId w:val="13"/>
  </w:num>
  <w:num w:numId="52" w16cid:durableId="1697657136">
    <w:abstractNumId w:val="23"/>
  </w:num>
  <w:num w:numId="53" w16cid:durableId="1388649903">
    <w:abstractNumId w:val="66"/>
  </w:num>
  <w:num w:numId="54" w16cid:durableId="158279884">
    <w:abstractNumId w:val="44"/>
  </w:num>
  <w:num w:numId="55" w16cid:durableId="1328829858">
    <w:abstractNumId w:val="51"/>
  </w:num>
  <w:num w:numId="56" w16cid:durableId="458260163">
    <w:abstractNumId w:val="48"/>
  </w:num>
  <w:num w:numId="57" w16cid:durableId="1478300776">
    <w:abstractNumId w:val="1"/>
  </w:num>
  <w:num w:numId="58" w16cid:durableId="1521895758">
    <w:abstractNumId w:val="64"/>
  </w:num>
  <w:num w:numId="59" w16cid:durableId="1286156440">
    <w:abstractNumId w:val="62"/>
  </w:num>
  <w:num w:numId="60" w16cid:durableId="1792245422">
    <w:abstractNumId w:val="26"/>
  </w:num>
  <w:num w:numId="61" w16cid:durableId="795100875">
    <w:abstractNumId w:val="14"/>
  </w:num>
  <w:num w:numId="62" w16cid:durableId="664629249">
    <w:abstractNumId w:val="16"/>
  </w:num>
  <w:num w:numId="63" w16cid:durableId="2127847008">
    <w:abstractNumId w:val="46"/>
  </w:num>
  <w:num w:numId="64" w16cid:durableId="1465195885">
    <w:abstractNumId w:val="0"/>
  </w:num>
  <w:num w:numId="65" w16cid:durableId="1909727053">
    <w:abstractNumId w:val="60"/>
  </w:num>
  <w:num w:numId="66" w16cid:durableId="441192412">
    <w:abstractNumId w:val="28"/>
  </w:num>
  <w:num w:numId="67" w16cid:durableId="689599736">
    <w:abstractNumId w:val="8"/>
  </w:num>
  <w:num w:numId="68" w16cid:durableId="926304222">
    <w:abstractNumId w:val="42"/>
  </w:num>
  <w:num w:numId="69" w16cid:durableId="1863786403">
    <w:abstractNumId w:val="56"/>
  </w:num>
  <w:num w:numId="70" w16cid:durableId="1296763385">
    <w:abstractNumId w:val="36"/>
  </w:num>
  <w:num w:numId="71" w16cid:durableId="956109384">
    <w:abstractNumId w:val="65"/>
  </w:num>
  <w:num w:numId="72" w16cid:durableId="1049263011">
    <w:abstractNumId w:val="7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12"/>
    <w:rsid w:val="00006621"/>
    <w:rsid w:val="00007294"/>
    <w:rsid w:val="000140E2"/>
    <w:rsid w:val="00015A90"/>
    <w:rsid w:val="0002381A"/>
    <w:rsid w:val="00027A1F"/>
    <w:rsid w:val="000359A4"/>
    <w:rsid w:val="00036074"/>
    <w:rsid w:val="0005453D"/>
    <w:rsid w:val="0006580C"/>
    <w:rsid w:val="00080838"/>
    <w:rsid w:val="00084BF4"/>
    <w:rsid w:val="000A6881"/>
    <w:rsid w:val="000B3C8E"/>
    <w:rsid w:val="000C76A9"/>
    <w:rsid w:val="000E17B8"/>
    <w:rsid w:val="000F36D6"/>
    <w:rsid w:val="000F599F"/>
    <w:rsid w:val="00101E1F"/>
    <w:rsid w:val="00155B13"/>
    <w:rsid w:val="001647FB"/>
    <w:rsid w:val="00171F69"/>
    <w:rsid w:val="00181793"/>
    <w:rsid w:val="0019610B"/>
    <w:rsid w:val="001E1B24"/>
    <w:rsid w:val="001E53C1"/>
    <w:rsid w:val="00202A04"/>
    <w:rsid w:val="00205C9C"/>
    <w:rsid w:val="00230385"/>
    <w:rsid w:val="00244F1A"/>
    <w:rsid w:val="002648D9"/>
    <w:rsid w:val="00265292"/>
    <w:rsid w:val="00265F4A"/>
    <w:rsid w:val="002B369A"/>
    <w:rsid w:val="002C291B"/>
    <w:rsid w:val="002C624A"/>
    <w:rsid w:val="002D378E"/>
    <w:rsid w:val="002D6E1C"/>
    <w:rsid w:val="00311A03"/>
    <w:rsid w:val="00314527"/>
    <w:rsid w:val="00315E38"/>
    <w:rsid w:val="003332F6"/>
    <w:rsid w:val="0035699F"/>
    <w:rsid w:val="0035784D"/>
    <w:rsid w:val="00397034"/>
    <w:rsid w:val="003B599F"/>
    <w:rsid w:val="003D0319"/>
    <w:rsid w:val="003D0A42"/>
    <w:rsid w:val="003D4A92"/>
    <w:rsid w:val="003E1573"/>
    <w:rsid w:val="0042143C"/>
    <w:rsid w:val="0042546E"/>
    <w:rsid w:val="0043653B"/>
    <w:rsid w:val="004553D9"/>
    <w:rsid w:val="004F1A20"/>
    <w:rsid w:val="005065DE"/>
    <w:rsid w:val="00542C61"/>
    <w:rsid w:val="005465E1"/>
    <w:rsid w:val="00547764"/>
    <w:rsid w:val="00574222"/>
    <w:rsid w:val="00574372"/>
    <w:rsid w:val="00592D29"/>
    <w:rsid w:val="005C722E"/>
    <w:rsid w:val="005D6ABE"/>
    <w:rsid w:val="0061750A"/>
    <w:rsid w:val="0062471B"/>
    <w:rsid w:val="006374C3"/>
    <w:rsid w:val="00641850"/>
    <w:rsid w:val="00644673"/>
    <w:rsid w:val="00653A3A"/>
    <w:rsid w:val="0065492E"/>
    <w:rsid w:val="0065710F"/>
    <w:rsid w:val="00665F1C"/>
    <w:rsid w:val="006862E4"/>
    <w:rsid w:val="006C1235"/>
    <w:rsid w:val="006C1CBB"/>
    <w:rsid w:val="006C4271"/>
    <w:rsid w:val="006D10C1"/>
    <w:rsid w:val="00733D6A"/>
    <w:rsid w:val="007378A0"/>
    <w:rsid w:val="0075591A"/>
    <w:rsid w:val="007608BB"/>
    <w:rsid w:val="0077133B"/>
    <w:rsid w:val="007950DA"/>
    <w:rsid w:val="00796DCF"/>
    <w:rsid w:val="007B1E52"/>
    <w:rsid w:val="007B3F7B"/>
    <w:rsid w:val="007D1CB8"/>
    <w:rsid w:val="007E5195"/>
    <w:rsid w:val="007E5D1E"/>
    <w:rsid w:val="007F0BBE"/>
    <w:rsid w:val="0082722D"/>
    <w:rsid w:val="00830EFF"/>
    <w:rsid w:val="00834694"/>
    <w:rsid w:val="00837217"/>
    <w:rsid w:val="00851DA8"/>
    <w:rsid w:val="008759C1"/>
    <w:rsid w:val="00877A6D"/>
    <w:rsid w:val="008A01E9"/>
    <w:rsid w:val="008B383A"/>
    <w:rsid w:val="008D23D1"/>
    <w:rsid w:val="008D78F3"/>
    <w:rsid w:val="008F3D04"/>
    <w:rsid w:val="0091630E"/>
    <w:rsid w:val="00920370"/>
    <w:rsid w:val="00931598"/>
    <w:rsid w:val="0093521A"/>
    <w:rsid w:val="00950D9B"/>
    <w:rsid w:val="00970711"/>
    <w:rsid w:val="00981C4E"/>
    <w:rsid w:val="0098728A"/>
    <w:rsid w:val="009C071E"/>
    <w:rsid w:val="009C1DDB"/>
    <w:rsid w:val="009C2B1F"/>
    <w:rsid w:val="009D3E0E"/>
    <w:rsid w:val="009E18C4"/>
    <w:rsid w:val="009E2D3F"/>
    <w:rsid w:val="009E41A3"/>
    <w:rsid w:val="009F2DEB"/>
    <w:rsid w:val="00A122D0"/>
    <w:rsid w:val="00A17C76"/>
    <w:rsid w:val="00A24F17"/>
    <w:rsid w:val="00A3792A"/>
    <w:rsid w:val="00A55D7C"/>
    <w:rsid w:val="00A6023F"/>
    <w:rsid w:val="00A6292B"/>
    <w:rsid w:val="00A675D2"/>
    <w:rsid w:val="00A705BC"/>
    <w:rsid w:val="00A84325"/>
    <w:rsid w:val="00A96844"/>
    <w:rsid w:val="00AB69C3"/>
    <w:rsid w:val="00AE352B"/>
    <w:rsid w:val="00AE43AC"/>
    <w:rsid w:val="00AE636C"/>
    <w:rsid w:val="00AF30EA"/>
    <w:rsid w:val="00B14A85"/>
    <w:rsid w:val="00B22017"/>
    <w:rsid w:val="00B3334D"/>
    <w:rsid w:val="00B508C7"/>
    <w:rsid w:val="00B849A9"/>
    <w:rsid w:val="00B925EE"/>
    <w:rsid w:val="00BB1CB4"/>
    <w:rsid w:val="00BD00D0"/>
    <w:rsid w:val="00BE208B"/>
    <w:rsid w:val="00BE58F9"/>
    <w:rsid w:val="00BE5938"/>
    <w:rsid w:val="00C269BC"/>
    <w:rsid w:val="00C47BA5"/>
    <w:rsid w:val="00C50A2A"/>
    <w:rsid w:val="00C77F74"/>
    <w:rsid w:val="00C80B1A"/>
    <w:rsid w:val="00C84010"/>
    <w:rsid w:val="00CB7E9E"/>
    <w:rsid w:val="00CC18F6"/>
    <w:rsid w:val="00CE53D6"/>
    <w:rsid w:val="00D00366"/>
    <w:rsid w:val="00D20CBB"/>
    <w:rsid w:val="00D20DC1"/>
    <w:rsid w:val="00D261E5"/>
    <w:rsid w:val="00D43B29"/>
    <w:rsid w:val="00D47612"/>
    <w:rsid w:val="00D54A59"/>
    <w:rsid w:val="00D649A7"/>
    <w:rsid w:val="00D67762"/>
    <w:rsid w:val="00D724C7"/>
    <w:rsid w:val="00D7390B"/>
    <w:rsid w:val="00D75948"/>
    <w:rsid w:val="00D840FB"/>
    <w:rsid w:val="00D92A33"/>
    <w:rsid w:val="00DB2AD8"/>
    <w:rsid w:val="00DB6698"/>
    <w:rsid w:val="00DD1D56"/>
    <w:rsid w:val="00DE6FBB"/>
    <w:rsid w:val="00DF06F5"/>
    <w:rsid w:val="00E0397B"/>
    <w:rsid w:val="00E05488"/>
    <w:rsid w:val="00E146B9"/>
    <w:rsid w:val="00E15E7A"/>
    <w:rsid w:val="00E22081"/>
    <w:rsid w:val="00E31F66"/>
    <w:rsid w:val="00E40233"/>
    <w:rsid w:val="00E763FF"/>
    <w:rsid w:val="00E77EBC"/>
    <w:rsid w:val="00EC5402"/>
    <w:rsid w:val="00EC785F"/>
    <w:rsid w:val="00ED54A2"/>
    <w:rsid w:val="00ED7333"/>
    <w:rsid w:val="00F33FBF"/>
    <w:rsid w:val="00F4613E"/>
    <w:rsid w:val="00F50FA9"/>
    <w:rsid w:val="00F539EB"/>
    <w:rsid w:val="00F55323"/>
    <w:rsid w:val="00F7090D"/>
    <w:rsid w:val="00F804D1"/>
    <w:rsid w:val="00FA182E"/>
    <w:rsid w:val="00FA62EE"/>
    <w:rsid w:val="00FA7008"/>
    <w:rsid w:val="00FB04A2"/>
    <w:rsid w:val="00FC04F6"/>
    <w:rsid w:val="00FD135A"/>
    <w:rsid w:val="00FD1510"/>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37BC"/>
  <w15:chartTrackingRefBased/>
  <w15:docId w15:val="{A970A34C-B1F5-4637-ADBF-D3209328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0F"/>
    <w:rPr>
      <w:noProof/>
      <w:lang w:val="vi-VN"/>
    </w:rPr>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noProof/>
      <w:color w:val="000000" w:themeColor="text1"/>
      <w:sz w:val="30"/>
      <w:szCs w:val="32"/>
      <w:lang w:val="vi-VN"/>
    </w:rPr>
  </w:style>
  <w:style w:type="character" w:customStyle="1" w:styleId="Heading2Char">
    <w:name w:val="Heading 2 Char"/>
    <w:basedOn w:val="DefaultParagraphFont"/>
    <w:link w:val="Heading2"/>
    <w:uiPriority w:val="9"/>
    <w:rsid w:val="00EC5402"/>
    <w:rPr>
      <w:rFonts w:eastAsiaTheme="majorEastAsia" w:cstheme="majorBidi"/>
      <w:b/>
      <w:noProof/>
      <w:sz w:val="28"/>
      <w:szCs w:val="26"/>
      <w:lang w:val="vi-VN"/>
    </w:rPr>
  </w:style>
  <w:style w:type="character" w:customStyle="1" w:styleId="Heading3Char">
    <w:name w:val="Heading 3 Char"/>
    <w:basedOn w:val="DefaultParagraphFont"/>
    <w:link w:val="Heading3"/>
    <w:uiPriority w:val="9"/>
    <w:rsid w:val="00D724C7"/>
    <w:rPr>
      <w:rFonts w:eastAsiaTheme="majorEastAsia" w:cstheme="majorBidi"/>
      <w:b/>
      <w:noProof/>
      <w:color w:val="000000" w:themeColor="text1"/>
      <w:szCs w:val="24"/>
      <w:lang w:val="vi-VN"/>
    </w:rPr>
  </w:style>
  <w:style w:type="character" w:customStyle="1" w:styleId="Heading4Char">
    <w:name w:val="Heading 4 Char"/>
    <w:basedOn w:val="DefaultParagraphFont"/>
    <w:link w:val="Heading4"/>
    <w:uiPriority w:val="9"/>
    <w:rsid w:val="00D724C7"/>
    <w:rPr>
      <w:rFonts w:eastAsiaTheme="majorEastAsia" w:cstheme="majorBidi"/>
      <w:i/>
      <w:iCs/>
      <w:noProof/>
      <w:color w:val="000000" w:themeColor="text1"/>
      <w:lang w:val="vi-VN"/>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noProof/>
      <w:color w:val="2E74B5" w:themeColor="accent1" w:themeShade="BF"/>
      <w:lang w:val="vi-VN"/>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noProof/>
      <w:color w:val="1F4D78" w:themeColor="accent1" w:themeShade="7F"/>
      <w:lang w:val="vi-VN"/>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noProof/>
      <w:color w:val="1F4D78" w:themeColor="accent1" w:themeShade="7F"/>
      <w:lang w:val="vi-VN"/>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noProof/>
      <w:color w:val="272727" w:themeColor="text1" w:themeTint="D8"/>
      <w:sz w:val="21"/>
      <w:szCs w:val="21"/>
      <w:lang w:val="vi-VN"/>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D54A59"/>
    <w:rPr>
      <w:rFonts w:cs="Times New Roman"/>
      <w:sz w:val="24"/>
      <w:szCs w:val="24"/>
    </w:rPr>
  </w:style>
  <w:style w:type="character" w:styleId="Strong">
    <w:name w:val="Strong"/>
    <w:basedOn w:val="DefaultParagraphFont"/>
    <w:uiPriority w:val="22"/>
    <w:qFormat/>
    <w:rsid w:val="0065710F"/>
    <w:rPr>
      <w:b/>
      <w:bCs/>
    </w:rPr>
  </w:style>
  <w:style w:type="character" w:styleId="UnresolvedMention">
    <w:name w:val="Unresolved Mention"/>
    <w:basedOn w:val="DefaultParagraphFont"/>
    <w:uiPriority w:val="99"/>
    <w:semiHidden/>
    <w:unhideWhenUsed/>
    <w:rsid w:val="008D23D1"/>
    <w:rPr>
      <w:color w:val="605E5C"/>
      <w:shd w:val="clear" w:color="auto" w:fill="E1DFDD"/>
    </w:rPr>
  </w:style>
  <w:style w:type="character" w:customStyle="1" w:styleId="devsite-heading">
    <w:name w:val="devsite-heading"/>
    <w:basedOn w:val="DefaultParagraphFont"/>
    <w:rsid w:val="001E1B24"/>
  </w:style>
  <w:style w:type="character" w:styleId="HTMLCode">
    <w:name w:val="HTML Code"/>
    <w:basedOn w:val="DefaultParagraphFont"/>
    <w:uiPriority w:val="99"/>
    <w:semiHidden/>
    <w:unhideWhenUsed/>
    <w:rsid w:val="001E1B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1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1E1B24"/>
    <w:rPr>
      <w:rFonts w:ascii="Courier New" w:eastAsia="Times New Roman" w:hAnsi="Courier New" w:cs="Courier New"/>
      <w:sz w:val="20"/>
      <w:szCs w:val="20"/>
    </w:rPr>
  </w:style>
  <w:style w:type="paragraph" w:styleId="Bibliography">
    <w:name w:val="Bibliography"/>
    <w:basedOn w:val="Normal"/>
    <w:next w:val="Normal"/>
    <w:uiPriority w:val="37"/>
    <w:unhideWhenUsed/>
    <w:rsid w:val="00C80B1A"/>
    <w:pPr>
      <w:tabs>
        <w:tab w:val="left" w:pos="384"/>
      </w:tabs>
      <w:spacing w:after="0" w:line="240" w:lineRule="auto"/>
      <w:ind w:left="384" w:hanging="384"/>
    </w:pPr>
  </w:style>
  <w:style w:type="character" w:styleId="Emphasis">
    <w:name w:val="Emphasis"/>
    <w:basedOn w:val="DefaultParagraphFont"/>
    <w:uiPriority w:val="20"/>
    <w:qFormat/>
    <w:rsid w:val="003D0A42"/>
    <w:rPr>
      <w:i/>
      <w:iCs/>
    </w:rPr>
  </w:style>
  <w:style w:type="paragraph" w:styleId="TableofFigures">
    <w:name w:val="table of figures"/>
    <w:basedOn w:val="Normal"/>
    <w:next w:val="Normal"/>
    <w:uiPriority w:val="99"/>
    <w:unhideWhenUsed/>
    <w:rsid w:val="00C47BA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eveloper.mozilla.org/docs/Web/CSS/:lang" TargetMode="External"/><Relationship Id="rId26" Type="http://schemas.openxmlformats.org/officeDocument/2006/relationships/hyperlink" Target="https://web.dev/meta-viewport?hl=vi" TargetMode="External"/><Relationship Id="rId39" Type="http://schemas.openxmlformats.org/officeDocument/2006/relationships/hyperlink" Target="https://vietnix.vn/magento-la-gi/" TargetMode="External"/><Relationship Id="rId21" Type="http://schemas.openxmlformats.org/officeDocument/2006/relationships/hyperlink" Target="https://readabilityguidelines.co.uk/images/emojis/" TargetMode="External"/><Relationship Id="rId34" Type="http://schemas.openxmlformats.org/officeDocument/2006/relationships/hyperlink" Target="https://vietnix.vn/html-la-gi/" TargetMode="External"/><Relationship Id="rId42" Type="http://schemas.openxmlformats.org/officeDocument/2006/relationships/hyperlink" Target="https://vietnix.vn/internet-la-gi/"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er.mozilla.org/docs/Web/HTML/Global_attributes/lang"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zfly.vn/giai-phap/bizfly-website.html" TargetMode="External"/><Relationship Id="rId24" Type="http://schemas.openxmlformats.org/officeDocument/2006/relationships/hyperlink" Target="https://developer.mozilla.org/docs/Web/HTML/Viewport_meta_tag" TargetMode="External"/><Relationship Id="rId32" Type="http://schemas.openxmlformats.org/officeDocument/2006/relationships/image" Target="media/image6.png"/><Relationship Id="rId37" Type="http://schemas.openxmlformats.org/officeDocument/2006/relationships/hyperlink" Target="https://vietnix.vn/wordpress-la-gi/" TargetMode="External"/><Relationship Id="rId40" Type="http://schemas.openxmlformats.org/officeDocument/2006/relationships/hyperlink" Target="https://vietnix.vn/website-la-gi/"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veloper.mozilla.org/docs/Web/HTML/Quirks_Mode_and_Standards_Mode" TargetMode="External"/><Relationship Id="rId23" Type="http://schemas.openxmlformats.org/officeDocument/2006/relationships/hyperlink" Target="https://web.dev/learn/design/intro?hl=vi" TargetMode="External"/><Relationship Id="rId28" Type="http://schemas.openxmlformats.org/officeDocument/2006/relationships/hyperlink" Target="https://www" TargetMode="External"/><Relationship Id="rId36" Type="http://schemas.openxmlformats.org/officeDocument/2006/relationships/hyperlink" Target="https://vietnix.vn/javascript-la-gi/" TargetMode="External"/><Relationship Id="rId10" Type="http://schemas.openxmlformats.org/officeDocument/2006/relationships/hyperlink" Target="https://bizfly.vn/techblog/frontend-la-gi.html" TargetMode="External"/><Relationship Id="rId19" Type="http://schemas.openxmlformats.org/officeDocument/2006/relationships/hyperlink" Target="https://html.spec.whatwg.org/multipage/parsing.html" TargetMode="External"/><Relationship Id="rId31" Type="http://schemas.openxmlformats.org/officeDocument/2006/relationships/hyperlink" Target="https://vi.wikipedia.org/wiki/W3C" TargetMode="External"/><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eb.dev/learn/html/metadata?hl=vi" TargetMode="External"/><Relationship Id="rId27" Type="http://schemas.openxmlformats.org/officeDocument/2006/relationships/hyperlink" Target="https://www.w3schools.com" TargetMode="External"/><Relationship Id="rId30" Type="http://schemas.openxmlformats.org/officeDocument/2006/relationships/hyperlink" Target="https://vietnix.vn/html-la-gi/" TargetMode="External"/><Relationship Id="rId35" Type="http://schemas.openxmlformats.org/officeDocument/2006/relationships/hyperlink" Target="https://vietnix.vn/css-la-gi/" TargetMode="External"/><Relationship Id="rId43"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eveloper.mozilla.org/docs/Web/CSS/Attribute_selectors" TargetMode="External"/><Relationship Id="rId25" Type="http://schemas.openxmlformats.org/officeDocument/2006/relationships/hyperlink" Target="https://drafts.csswg.org/css-viewport/" TargetMode="External"/><Relationship Id="rId33" Type="http://schemas.openxmlformats.org/officeDocument/2006/relationships/hyperlink" Target="https://vi.wikipedia.org/wiki/Chi%E1%BB%81u_r%E1%BB%99ng" TargetMode="External"/><Relationship Id="rId38" Type="http://schemas.openxmlformats.org/officeDocument/2006/relationships/hyperlink" Target="https://vietnix.vn/joomla-la-gi/" TargetMode="External"/><Relationship Id="rId46" Type="http://schemas.openxmlformats.org/officeDocument/2006/relationships/fontTable" Target="fontTable.xml"/><Relationship Id="rId20" Type="http://schemas.openxmlformats.org/officeDocument/2006/relationships/hyperlink" Target="https://developer.mozilla.org/docs/Glossary/UTF-8" TargetMode="External"/><Relationship Id="rId41" Type="http://schemas.openxmlformats.org/officeDocument/2006/relationships/hyperlink" Target="https://vietnix.vn/lap-trinh-vien-la-g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PC\NgonNguLapTrinh\HTML\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1634</TotalTime>
  <Pages>75</Pages>
  <Words>14050</Words>
  <Characters>80086</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Linh Ngo</cp:lastModifiedBy>
  <cp:revision>6</cp:revision>
  <dcterms:created xsi:type="dcterms:W3CDTF">2026-05-24T06:43:00Z</dcterms:created>
  <dcterms:modified xsi:type="dcterms:W3CDTF">2026-06-06T10:01:00Z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sqTvxFqPztgz_1">
    <vt:lpwstr>ZOTERO_TEMP</vt:lpwstr>
  </property>
  <property fmtid="{D5CDD505-2E9C-101B-9397-08002B2CF9AE}" pid="3" name="ZOTERO_PREF_1">
    <vt:lpwstr>&lt;data data-version="3" zotero-version="9.0.4"&gt;&lt;session id="D5QzNAEJ"/&gt;&lt;style id="http://www.zotero.org/styles/ieee" locale="vi-VN"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